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page" w:horzAnchor="margin" w:tblpXSpec="center" w:tblpY="554"/>
        <w:bidiVisual/>
        <w:tblW w:w="10773" w:type="dxa"/>
        <w:shd w:val="clear" w:color="auto" w:fill="D9D9D9" w:themeFill="background1" w:themeFillShade="D9"/>
        <w:tblLook w:val="04A0" w:firstRow="1" w:lastRow="0" w:firstColumn="1" w:lastColumn="0" w:noHBand="0" w:noVBand="1"/>
      </w:tblPr>
      <w:tblGrid>
        <w:gridCol w:w="2692"/>
        <w:gridCol w:w="3827"/>
        <w:gridCol w:w="4254"/>
      </w:tblGrid>
      <w:tr w:rsidR="001C168D" w:rsidRPr="001C168D" w:rsidTr="00DD1270">
        <w:trPr>
          <w:trHeight w:val="862"/>
        </w:trPr>
        <w:tc>
          <w:tcPr>
            <w:tcW w:w="2692" w:type="dxa"/>
            <w:shd w:val="clear" w:color="auto" w:fill="D9D9D9" w:themeFill="background1" w:themeFillShade="D9"/>
            <w:vAlign w:val="center"/>
          </w:tcPr>
          <w:p w:rsidR="001C168D" w:rsidRPr="003D5107" w:rsidRDefault="00DD1270" w:rsidP="00F9211D">
            <w:pPr>
              <w:ind w:firstLine="0"/>
              <w:jc w:val="center"/>
              <w:rPr>
                <w:sz w:val="22"/>
                <w:szCs w:val="20"/>
                <w:lang w:bidi="ar-TN"/>
              </w:rPr>
            </w:pPr>
            <w:bookmarkStart w:id="0" w:name="_GoBack"/>
            <w:bookmarkEnd w:id="0"/>
            <w:r>
              <w:rPr>
                <w:rFonts w:hint="cs"/>
                <w:sz w:val="22"/>
                <w:szCs w:val="20"/>
                <w:rtl/>
                <w:lang w:bidi="ar-TN"/>
              </w:rPr>
              <w:t xml:space="preserve">   </w:t>
            </w:r>
            <w:r w:rsidR="005F789A">
              <w:rPr>
                <w:sz w:val="22"/>
                <w:szCs w:val="20"/>
                <w:lang w:bidi="ar-TN"/>
              </w:rPr>
              <w:t xml:space="preserve">Lycée </w:t>
            </w:r>
          </w:p>
          <w:p w:rsidR="001C168D" w:rsidRPr="00EC2C13" w:rsidRDefault="00045289" w:rsidP="00F9211D">
            <w:pPr>
              <w:ind w:firstLine="0"/>
              <w:jc w:val="center"/>
              <w:rPr>
                <w:b/>
                <w:bCs/>
                <w:rtl/>
                <w:lang w:bidi="ar-TN"/>
              </w:rPr>
            </w:pPr>
            <w:r>
              <w:rPr>
                <w:b/>
                <w:bCs/>
                <w:lang w:bidi="ar-TN"/>
              </w:rPr>
              <w:t>Assed ibn fourat</w:t>
            </w:r>
            <w:r w:rsidR="005F789A">
              <w:rPr>
                <w:b/>
                <w:bCs/>
                <w:lang w:bidi="ar-TN"/>
              </w:rPr>
              <w:t xml:space="preserve"> </w:t>
            </w:r>
          </w:p>
        </w:tc>
        <w:tc>
          <w:tcPr>
            <w:tcW w:w="3827" w:type="dxa"/>
            <w:shd w:val="clear" w:color="auto" w:fill="D9D9D9" w:themeFill="background1" w:themeFillShade="D9"/>
            <w:vAlign w:val="center"/>
          </w:tcPr>
          <w:p w:rsidR="001C168D" w:rsidRPr="00EC2C13" w:rsidRDefault="001C168D" w:rsidP="003D5107">
            <w:pPr>
              <w:ind w:firstLine="0"/>
              <w:jc w:val="center"/>
              <w:rPr>
                <w:b/>
                <w:bCs/>
                <w:rtl/>
                <w:lang w:bidi="ar-TN"/>
              </w:rPr>
            </w:pPr>
          </w:p>
        </w:tc>
        <w:tc>
          <w:tcPr>
            <w:tcW w:w="4254" w:type="dxa"/>
            <w:shd w:val="clear" w:color="auto" w:fill="D9D9D9" w:themeFill="background1" w:themeFillShade="D9"/>
            <w:vAlign w:val="center"/>
          </w:tcPr>
          <w:p w:rsidR="00DD1270" w:rsidRPr="00EC2C13" w:rsidRDefault="005F789A" w:rsidP="00DD1270">
            <w:pPr>
              <w:ind w:firstLine="0"/>
              <w:jc w:val="center"/>
              <w:rPr>
                <w:b/>
                <w:bCs/>
                <w:lang w:bidi="ar-TN"/>
              </w:rPr>
            </w:pPr>
            <w:r>
              <w:rPr>
                <w:b/>
                <w:bCs/>
                <w:lang w:bidi="ar-TN"/>
              </w:rPr>
              <w:t>Devoir de contrôle N°2</w:t>
            </w:r>
          </w:p>
          <w:p w:rsidR="001C168D" w:rsidRPr="00EC2C13" w:rsidRDefault="00045289" w:rsidP="00045289">
            <w:pPr>
              <w:ind w:firstLine="0"/>
              <w:jc w:val="center"/>
              <w:rPr>
                <w:b/>
                <w:bCs/>
                <w:rtl/>
                <w:lang w:bidi="ar-TN"/>
              </w:rPr>
            </w:pPr>
            <w:r>
              <w:rPr>
                <w:sz w:val="22"/>
                <w:szCs w:val="20"/>
                <w:lang w:bidi="ar-TN"/>
              </w:rPr>
              <w:t>Mars</w:t>
            </w:r>
            <w:r w:rsidR="00DD1270" w:rsidRPr="00EC2C13">
              <w:rPr>
                <w:b/>
                <w:bCs/>
                <w:lang w:bidi="ar-TN"/>
              </w:rPr>
              <w:t xml:space="preserve"> 201</w:t>
            </w:r>
            <w:r>
              <w:rPr>
                <w:b/>
                <w:bCs/>
                <w:lang w:bidi="ar-TN"/>
              </w:rPr>
              <w:t>7</w:t>
            </w:r>
          </w:p>
        </w:tc>
      </w:tr>
      <w:tr w:rsidR="001C168D" w:rsidRPr="001C168D" w:rsidTr="00DD1270">
        <w:trPr>
          <w:trHeight w:val="420"/>
        </w:trPr>
        <w:tc>
          <w:tcPr>
            <w:tcW w:w="10773" w:type="dxa"/>
            <w:gridSpan w:val="3"/>
            <w:shd w:val="clear" w:color="auto" w:fill="D9D9D9" w:themeFill="background1" w:themeFillShade="D9"/>
            <w:vAlign w:val="center"/>
          </w:tcPr>
          <w:p w:rsidR="001C168D" w:rsidRPr="00EC2C13" w:rsidRDefault="001C168D" w:rsidP="003D5107">
            <w:pPr>
              <w:spacing w:before="120"/>
              <w:jc w:val="center"/>
              <w:rPr>
                <w:b/>
                <w:bCs/>
                <w:rtl/>
                <w:lang w:bidi="ar-TN"/>
              </w:rPr>
            </w:pPr>
            <w:r w:rsidRPr="003D5107">
              <w:rPr>
                <w:sz w:val="22"/>
                <w:szCs w:val="20"/>
                <w:lang w:bidi="ar-TN"/>
              </w:rPr>
              <w:t>SECTION</w:t>
            </w:r>
            <w:r w:rsidRPr="00EC2C13">
              <w:rPr>
                <w:b/>
                <w:bCs/>
                <w:lang w:bidi="ar-TN"/>
              </w:rPr>
              <w:t xml:space="preserve"> : SCIENCES TECHNIQUE</w:t>
            </w:r>
          </w:p>
        </w:tc>
      </w:tr>
      <w:tr w:rsidR="001C168D" w:rsidRPr="001C168D" w:rsidTr="00DD1270">
        <w:trPr>
          <w:trHeight w:val="334"/>
        </w:trPr>
        <w:tc>
          <w:tcPr>
            <w:tcW w:w="2692" w:type="dxa"/>
            <w:shd w:val="clear" w:color="auto" w:fill="D9D9D9" w:themeFill="background1" w:themeFillShade="D9"/>
            <w:vAlign w:val="center"/>
          </w:tcPr>
          <w:p w:rsidR="001C168D" w:rsidRPr="003D5107" w:rsidRDefault="001C168D" w:rsidP="00524922">
            <w:pPr>
              <w:spacing w:before="60" w:after="60"/>
              <w:rPr>
                <w:sz w:val="22"/>
                <w:szCs w:val="20"/>
                <w:rtl/>
                <w:lang w:bidi="ar-TN"/>
              </w:rPr>
            </w:pPr>
            <w:r w:rsidRPr="003D5107">
              <w:rPr>
                <w:sz w:val="22"/>
                <w:szCs w:val="20"/>
                <w:lang w:bidi="ar-TN"/>
              </w:rPr>
              <w:t xml:space="preserve">COEFFICIENT : </w:t>
            </w:r>
            <w:r w:rsidR="00BF4053">
              <w:rPr>
                <w:sz w:val="22"/>
                <w:szCs w:val="20"/>
                <w:lang w:bidi="ar-TN"/>
              </w:rPr>
              <w:t>4</w:t>
            </w:r>
          </w:p>
        </w:tc>
        <w:tc>
          <w:tcPr>
            <w:tcW w:w="3827" w:type="dxa"/>
            <w:shd w:val="clear" w:color="auto" w:fill="D9D9D9" w:themeFill="background1" w:themeFillShade="D9"/>
            <w:vAlign w:val="center"/>
          </w:tcPr>
          <w:p w:rsidR="001C168D" w:rsidRPr="003D5107" w:rsidRDefault="001C168D" w:rsidP="00524922">
            <w:pPr>
              <w:spacing w:before="60" w:after="60"/>
              <w:rPr>
                <w:sz w:val="22"/>
                <w:szCs w:val="20"/>
                <w:rtl/>
                <w:lang w:bidi="ar-TN"/>
              </w:rPr>
            </w:pPr>
            <w:r w:rsidRPr="003D5107">
              <w:rPr>
                <w:sz w:val="22"/>
                <w:szCs w:val="20"/>
                <w:lang w:bidi="ar-TN"/>
              </w:rPr>
              <w:t>DUREE : 4 heures</w:t>
            </w:r>
          </w:p>
        </w:tc>
        <w:tc>
          <w:tcPr>
            <w:tcW w:w="4254" w:type="dxa"/>
            <w:shd w:val="clear" w:color="auto" w:fill="D9D9D9" w:themeFill="background1" w:themeFillShade="D9"/>
            <w:vAlign w:val="center"/>
          </w:tcPr>
          <w:p w:rsidR="001C168D" w:rsidRPr="00EC2C13" w:rsidRDefault="001C168D" w:rsidP="0036574B">
            <w:pPr>
              <w:spacing w:before="60" w:after="60"/>
              <w:rPr>
                <w:b/>
                <w:bCs/>
                <w:rtl/>
                <w:lang w:bidi="ar-TN"/>
              </w:rPr>
            </w:pPr>
            <w:r w:rsidRPr="003D5107">
              <w:rPr>
                <w:sz w:val="22"/>
                <w:szCs w:val="20"/>
                <w:lang w:bidi="ar-TN"/>
              </w:rPr>
              <w:t>EPREUVE</w:t>
            </w:r>
            <w:r w:rsidRPr="00EC2C13">
              <w:rPr>
                <w:b/>
                <w:bCs/>
                <w:lang w:bidi="ar-TN"/>
              </w:rPr>
              <w:t xml:space="preserve"> : TECHNOLOGIE</w:t>
            </w:r>
            <w:r w:rsidR="00495DB1">
              <w:rPr>
                <w:b/>
                <w:bCs/>
                <w:lang w:bidi="ar-TN"/>
              </w:rPr>
              <w:t xml:space="preserve">      3</w:t>
            </w:r>
            <w:r w:rsidR="00495DB1" w:rsidRPr="00495DB1">
              <w:rPr>
                <w:b/>
                <w:bCs/>
                <w:vertAlign w:val="superscript"/>
                <w:lang w:bidi="ar-TN"/>
              </w:rPr>
              <w:t>ème</w:t>
            </w:r>
            <w:r w:rsidR="00495DB1">
              <w:rPr>
                <w:b/>
                <w:bCs/>
                <w:lang w:bidi="ar-TN"/>
              </w:rPr>
              <w:t xml:space="preserve"> s.tech 1</w:t>
            </w:r>
          </w:p>
        </w:tc>
      </w:tr>
    </w:tbl>
    <w:p w:rsidR="00AD786E" w:rsidRDefault="00AD786E" w:rsidP="00045289">
      <w:pPr>
        <w:ind w:firstLine="0"/>
        <w:rPr>
          <w:u w:val="single"/>
        </w:rPr>
      </w:pPr>
    </w:p>
    <w:p w:rsidR="00EE0F4C" w:rsidRPr="00F81DD2" w:rsidRDefault="001F5B96" w:rsidP="004D7536">
      <w:pPr>
        <w:pStyle w:val="Titre"/>
        <w:spacing w:before="240"/>
      </w:pPr>
      <w:r w:rsidRPr="001F5B96">
        <w:t>MACHINE</w:t>
      </w:r>
      <w:r w:rsidR="00EE0F4C" w:rsidRPr="008424B8">
        <w:t xml:space="preserve"> À  PAIN</w:t>
      </w:r>
    </w:p>
    <w:p w:rsidR="00F22230" w:rsidRPr="003D11D0" w:rsidRDefault="00F22230" w:rsidP="00EA36C0">
      <w:pPr>
        <w:pStyle w:val="Titre1"/>
        <w:numPr>
          <w:ilvl w:val="0"/>
          <w:numId w:val="22"/>
        </w:numPr>
      </w:pPr>
      <w:r w:rsidRPr="00C81AAD">
        <w:t>Présentation du système</w:t>
      </w:r>
    </w:p>
    <w:p w:rsidR="00FE4C83" w:rsidRPr="00616033" w:rsidRDefault="00045289" w:rsidP="00473BED">
      <w:pPr>
        <w:jc w:val="both"/>
        <w:rPr>
          <w:noProof/>
          <w:sz w:val="22"/>
        </w:rPr>
      </w:pPr>
      <w:r w:rsidRPr="00616033">
        <w:rPr>
          <w:noProof/>
          <w:sz w:val="22"/>
          <w:lang w:eastAsia="fr-FR"/>
        </w:rPr>
        <w:drawing>
          <wp:anchor distT="0" distB="0" distL="114300" distR="114300" simplePos="0" relativeHeight="251658752" behindDoc="0" locked="0" layoutInCell="1" allowOverlap="1" wp14:anchorId="63D4DF74" wp14:editId="788D5B4D">
            <wp:simplePos x="0" y="0"/>
            <wp:positionH relativeFrom="margin">
              <wp:posOffset>-40640</wp:posOffset>
            </wp:positionH>
            <wp:positionV relativeFrom="paragraph">
              <wp:posOffset>1026795</wp:posOffset>
            </wp:positionV>
            <wp:extent cx="6973570" cy="6367145"/>
            <wp:effectExtent l="0" t="0" r="0" b="0"/>
            <wp:wrapSquare wrapText="bothSides"/>
            <wp:docPr id="24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cstate="print"/>
                    <a:srcRect/>
                    <a:stretch>
                      <a:fillRect/>
                    </a:stretch>
                  </pic:blipFill>
                  <pic:spPr bwMode="auto">
                    <a:xfrm>
                      <a:off x="0" y="0"/>
                      <a:ext cx="6973570" cy="63671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22230" w:rsidRPr="00616033">
        <w:rPr>
          <w:noProof/>
          <w:sz w:val="22"/>
        </w:rPr>
        <w:t xml:space="preserve">La machine à pain (figure1) </w:t>
      </w:r>
      <w:r w:rsidR="00334BB4" w:rsidRPr="00616033">
        <w:rPr>
          <w:noProof/>
          <w:sz w:val="22"/>
        </w:rPr>
        <w:t>est un appareil éléctroménager</w:t>
      </w:r>
      <w:r w:rsidR="00F22230" w:rsidRPr="00616033">
        <w:rPr>
          <w:noProof/>
          <w:sz w:val="22"/>
        </w:rPr>
        <w:t xml:space="preserve"> conçu pour cuire du pain ou du cake ou d’autres produits alimentaires. L’utilisateur introduit les ingrédients dans la cuve de l’appareil qui prend en charge les phases de préchauffage, de mélange, de malaxage et de cuisson suivant le programme de fonctionnement sélectionné.</w:t>
      </w:r>
    </w:p>
    <w:p w:rsidR="00045289" w:rsidRDefault="00045289" w:rsidP="00616033">
      <w:pPr>
        <w:ind w:firstLine="0"/>
        <w:jc w:val="both"/>
        <w:rPr>
          <w:noProof/>
        </w:rPr>
      </w:pPr>
    </w:p>
    <w:p w:rsidR="00C02115" w:rsidRPr="00B816BF" w:rsidRDefault="00C02115" w:rsidP="00EA36C0">
      <w:pPr>
        <w:pStyle w:val="Titre1"/>
        <w:numPr>
          <w:ilvl w:val="0"/>
          <w:numId w:val="22"/>
        </w:numPr>
      </w:pPr>
      <w:r w:rsidRPr="00F81DD2">
        <w:lastRenderedPageBreak/>
        <w:t>Constitution de la machine </w:t>
      </w:r>
    </w:p>
    <w:p w:rsidR="00C02115" w:rsidRPr="00616033" w:rsidRDefault="00C02115" w:rsidP="003A2C7E">
      <w:pPr>
        <w:rPr>
          <w:sz w:val="22"/>
        </w:rPr>
      </w:pPr>
      <w:r w:rsidRPr="00616033">
        <w:rPr>
          <w:sz w:val="22"/>
        </w:rPr>
        <w:t>La machine à pain se compose principalement :</w:t>
      </w:r>
    </w:p>
    <w:p w:rsidR="00E46A4C" w:rsidRPr="00616033" w:rsidRDefault="003A2C7E" w:rsidP="0082035D">
      <w:pPr>
        <w:pStyle w:val="Paragraphedeliste"/>
        <w:numPr>
          <w:ilvl w:val="0"/>
          <w:numId w:val="21"/>
        </w:numPr>
        <w:jc w:val="both"/>
        <w:rPr>
          <w:sz w:val="22"/>
        </w:rPr>
      </w:pPr>
      <w:r w:rsidRPr="00616033">
        <w:rPr>
          <w:sz w:val="22"/>
        </w:rPr>
        <w:t>d’</w:t>
      </w:r>
      <w:r w:rsidR="00C90DC4" w:rsidRPr="00616033">
        <w:rPr>
          <w:sz w:val="22"/>
        </w:rPr>
        <w:t>u</w:t>
      </w:r>
      <w:r w:rsidR="00E46A4C" w:rsidRPr="00616033">
        <w:rPr>
          <w:sz w:val="22"/>
        </w:rPr>
        <w:t>n b</w:t>
      </w:r>
      <w:r w:rsidR="0082035D" w:rsidRPr="00616033">
        <w:rPr>
          <w:sz w:val="22"/>
        </w:rPr>
        <w:t>loc</w:t>
      </w:r>
      <w:r w:rsidR="00E46A4C" w:rsidRPr="00616033">
        <w:rPr>
          <w:sz w:val="22"/>
        </w:rPr>
        <w:t xml:space="preserve"> d’alimentation électrique</w:t>
      </w:r>
      <w:r w:rsidR="004D7536" w:rsidRPr="00616033">
        <w:rPr>
          <w:sz w:val="22"/>
        </w:rPr>
        <w:t xml:space="preserve"> </w:t>
      </w:r>
      <w:r w:rsidR="00E46A4C" w:rsidRPr="00616033">
        <w:rPr>
          <w:sz w:val="22"/>
        </w:rPr>
        <w:t xml:space="preserve">fournissant des tensions continues de </w:t>
      </w:r>
      <w:r w:rsidR="00E46A4C" w:rsidRPr="00616033">
        <w:rPr>
          <w:b/>
          <w:bCs/>
          <w:sz w:val="22"/>
        </w:rPr>
        <w:t>5V, 12V</w:t>
      </w:r>
      <w:r w:rsidR="00E46A4C" w:rsidRPr="00616033">
        <w:rPr>
          <w:sz w:val="22"/>
        </w:rPr>
        <w:t xml:space="preserve"> et </w:t>
      </w:r>
      <w:r w:rsidR="00FE5D41" w:rsidRPr="00616033">
        <w:rPr>
          <w:b/>
          <w:bCs/>
          <w:sz w:val="22"/>
        </w:rPr>
        <w:t>24</w:t>
      </w:r>
      <w:r w:rsidR="00E46A4C" w:rsidRPr="00616033">
        <w:rPr>
          <w:b/>
          <w:bCs/>
          <w:sz w:val="22"/>
        </w:rPr>
        <w:t>V</w:t>
      </w:r>
      <w:r w:rsidR="00C90DC4" w:rsidRPr="00616033">
        <w:rPr>
          <w:sz w:val="22"/>
        </w:rPr>
        <w:t> ;</w:t>
      </w:r>
    </w:p>
    <w:p w:rsidR="00E46A4C" w:rsidRPr="00616033" w:rsidRDefault="003A2C7E" w:rsidP="00EC2C13">
      <w:pPr>
        <w:pStyle w:val="Paragraphedeliste"/>
        <w:numPr>
          <w:ilvl w:val="0"/>
          <w:numId w:val="21"/>
        </w:numPr>
        <w:jc w:val="both"/>
        <w:rPr>
          <w:sz w:val="22"/>
        </w:rPr>
      </w:pPr>
      <w:r w:rsidRPr="00616033">
        <w:rPr>
          <w:sz w:val="22"/>
        </w:rPr>
        <w:t>d’</w:t>
      </w:r>
      <w:r w:rsidR="00C90DC4" w:rsidRPr="00616033">
        <w:rPr>
          <w:sz w:val="22"/>
        </w:rPr>
        <w:t>u</w:t>
      </w:r>
      <w:r w:rsidR="00E46A4C" w:rsidRPr="00616033">
        <w:rPr>
          <w:sz w:val="22"/>
        </w:rPr>
        <w:t>ne cuve dans laquelle o</w:t>
      </w:r>
      <w:r w:rsidR="004A2055" w:rsidRPr="00616033">
        <w:rPr>
          <w:sz w:val="22"/>
        </w:rPr>
        <w:t>n introduit les ingrédients</w:t>
      </w:r>
      <w:r w:rsidR="00DC5B60" w:rsidRPr="00616033">
        <w:rPr>
          <w:sz w:val="22"/>
        </w:rPr>
        <w:t> ;</w:t>
      </w:r>
    </w:p>
    <w:p w:rsidR="00A94F2E" w:rsidRPr="00616033" w:rsidRDefault="003A2C7E" w:rsidP="00EC2C13">
      <w:pPr>
        <w:pStyle w:val="Paragraphedeliste"/>
        <w:numPr>
          <w:ilvl w:val="0"/>
          <w:numId w:val="21"/>
        </w:numPr>
        <w:jc w:val="both"/>
        <w:rPr>
          <w:sz w:val="22"/>
        </w:rPr>
      </w:pPr>
      <w:r w:rsidRPr="00616033">
        <w:rPr>
          <w:sz w:val="22"/>
        </w:rPr>
        <w:t>d’</w:t>
      </w:r>
      <w:r w:rsidR="00C90DC4" w:rsidRPr="00616033">
        <w:rPr>
          <w:sz w:val="22"/>
        </w:rPr>
        <w:t>u</w:t>
      </w:r>
      <w:r w:rsidR="00E46A4C" w:rsidRPr="00616033">
        <w:rPr>
          <w:sz w:val="22"/>
        </w:rPr>
        <w:t xml:space="preserve">ne résistance chauffante </w:t>
      </w:r>
      <w:r w:rsidR="00E46A4C" w:rsidRPr="00616033">
        <w:rPr>
          <w:b/>
          <w:bCs/>
          <w:sz w:val="22"/>
        </w:rPr>
        <w:t>R</w:t>
      </w:r>
      <w:r w:rsidR="00E46A4C" w:rsidRPr="00616033">
        <w:rPr>
          <w:b/>
          <w:bCs/>
          <w:sz w:val="22"/>
          <w:vertAlign w:val="subscript"/>
        </w:rPr>
        <w:t>chauf</w:t>
      </w:r>
      <w:r w:rsidR="00FE5D41" w:rsidRPr="00616033">
        <w:rPr>
          <w:sz w:val="22"/>
          <w:vertAlign w:val="subscript"/>
        </w:rPr>
        <w:t xml:space="preserve"> </w:t>
      </w:r>
      <w:r w:rsidR="00132973" w:rsidRPr="00616033">
        <w:rPr>
          <w:sz w:val="22"/>
        </w:rPr>
        <w:t xml:space="preserve">placée </w:t>
      </w:r>
      <w:r w:rsidR="00E343AF" w:rsidRPr="00616033">
        <w:rPr>
          <w:sz w:val="22"/>
        </w:rPr>
        <w:t>au-dessous</w:t>
      </w:r>
      <w:r w:rsidR="00E46A4C" w:rsidRPr="00616033">
        <w:rPr>
          <w:sz w:val="22"/>
        </w:rPr>
        <w:t xml:space="preserve"> de la cuve. La température </w:t>
      </w:r>
      <w:r w:rsidR="004B6F1A" w:rsidRPr="00616033">
        <w:rPr>
          <w:sz w:val="22"/>
        </w:rPr>
        <w:t xml:space="preserve">fournie </w:t>
      </w:r>
      <w:r w:rsidR="00132973" w:rsidRPr="00616033">
        <w:rPr>
          <w:sz w:val="22"/>
        </w:rPr>
        <w:t xml:space="preserve"> par cette résistance </w:t>
      </w:r>
      <w:r w:rsidR="00E46A4C" w:rsidRPr="00616033">
        <w:rPr>
          <w:sz w:val="22"/>
        </w:rPr>
        <w:t xml:space="preserve">doit être maintenue à </w:t>
      </w:r>
      <w:smartTag w:uri="urn:schemas-microsoft-com:office:smarttags" w:element="metricconverter">
        <w:smartTagPr>
          <w:attr w:name="ProductID" w:val="50ﾰC"/>
        </w:smartTagPr>
        <w:r w:rsidR="00E46A4C" w:rsidRPr="00616033">
          <w:rPr>
            <w:b/>
            <w:bCs/>
            <w:sz w:val="22"/>
          </w:rPr>
          <w:t>50°C</w:t>
        </w:r>
      </w:smartTag>
      <w:r w:rsidR="00DB4975" w:rsidRPr="00616033">
        <w:rPr>
          <w:sz w:val="22"/>
        </w:rPr>
        <w:t xml:space="preserve"> </w:t>
      </w:r>
      <w:r w:rsidR="00E46A4C" w:rsidRPr="00616033">
        <w:rPr>
          <w:sz w:val="22"/>
        </w:rPr>
        <w:t xml:space="preserve">ou à </w:t>
      </w:r>
      <w:r w:rsidR="00E46A4C" w:rsidRPr="00616033">
        <w:rPr>
          <w:b/>
          <w:bCs/>
          <w:sz w:val="22"/>
        </w:rPr>
        <w:t>200°C</w:t>
      </w:r>
      <w:r w:rsidR="00473BED" w:rsidRPr="00616033">
        <w:rPr>
          <w:b/>
          <w:bCs/>
          <w:sz w:val="22"/>
        </w:rPr>
        <w:t> </w:t>
      </w:r>
      <w:r w:rsidR="00473BED" w:rsidRPr="00616033">
        <w:rPr>
          <w:sz w:val="22"/>
        </w:rPr>
        <w:t>;</w:t>
      </w:r>
    </w:p>
    <w:p w:rsidR="00E46A4C" w:rsidRPr="00616033" w:rsidRDefault="003A2C7E" w:rsidP="00EC2C13">
      <w:pPr>
        <w:pStyle w:val="Paragraphedeliste"/>
        <w:numPr>
          <w:ilvl w:val="0"/>
          <w:numId w:val="21"/>
        </w:numPr>
        <w:jc w:val="both"/>
        <w:rPr>
          <w:noProof/>
          <w:sz w:val="22"/>
        </w:rPr>
      </w:pPr>
      <w:r w:rsidRPr="00616033">
        <w:rPr>
          <w:noProof/>
          <w:sz w:val="22"/>
        </w:rPr>
        <w:t>d’</w:t>
      </w:r>
      <w:r w:rsidR="00C90DC4" w:rsidRPr="00616033">
        <w:rPr>
          <w:noProof/>
          <w:sz w:val="22"/>
        </w:rPr>
        <w:t>u</w:t>
      </w:r>
      <w:r w:rsidR="00E46A4C" w:rsidRPr="00616033">
        <w:rPr>
          <w:noProof/>
          <w:sz w:val="22"/>
        </w:rPr>
        <w:t xml:space="preserve">n </w:t>
      </w:r>
      <w:r w:rsidR="00E46A4C" w:rsidRPr="00616033">
        <w:rPr>
          <w:sz w:val="22"/>
        </w:rPr>
        <w:t>moteur</w:t>
      </w:r>
      <w:r w:rsidR="00E46A4C" w:rsidRPr="00616033">
        <w:rPr>
          <w:noProof/>
          <w:sz w:val="22"/>
        </w:rPr>
        <w:t xml:space="preserve"> </w:t>
      </w:r>
      <w:r w:rsidR="00465699" w:rsidRPr="00616033">
        <w:rPr>
          <w:noProof/>
          <w:sz w:val="22"/>
        </w:rPr>
        <w:t>à courant continu</w:t>
      </w:r>
      <w:r w:rsidR="00FE5D41" w:rsidRPr="00616033">
        <w:rPr>
          <w:noProof/>
          <w:sz w:val="22"/>
        </w:rPr>
        <w:t xml:space="preserve"> </w:t>
      </w:r>
      <w:r w:rsidR="00E46A4C" w:rsidRPr="00616033">
        <w:rPr>
          <w:b/>
          <w:bCs/>
          <w:noProof/>
          <w:sz w:val="22"/>
        </w:rPr>
        <w:t>M</w:t>
      </w:r>
      <w:r w:rsidR="00FE5D41" w:rsidRPr="00616033">
        <w:rPr>
          <w:noProof/>
          <w:sz w:val="22"/>
        </w:rPr>
        <w:t xml:space="preserve"> </w:t>
      </w:r>
      <w:r w:rsidR="00E46A4C" w:rsidRPr="00616033">
        <w:rPr>
          <w:noProof/>
          <w:sz w:val="22"/>
        </w:rPr>
        <w:t>commandé dans deux sens de rotation</w:t>
      </w:r>
      <w:r w:rsidR="00465699" w:rsidRPr="00616033">
        <w:rPr>
          <w:noProof/>
          <w:sz w:val="22"/>
        </w:rPr>
        <w:t xml:space="preserve"> entrainant le</w:t>
      </w:r>
      <w:r w:rsidR="00363C15" w:rsidRPr="00616033">
        <w:rPr>
          <w:noProof/>
          <w:sz w:val="22"/>
        </w:rPr>
        <w:t>s</w:t>
      </w:r>
      <w:r w:rsidR="00465699" w:rsidRPr="00616033">
        <w:rPr>
          <w:noProof/>
          <w:sz w:val="22"/>
        </w:rPr>
        <w:t xml:space="preserve"> </w:t>
      </w:r>
      <w:r w:rsidR="00363C15" w:rsidRPr="00616033">
        <w:rPr>
          <w:noProof/>
          <w:sz w:val="22"/>
        </w:rPr>
        <w:t>pétrins</w:t>
      </w:r>
      <w:r w:rsidR="00465699" w:rsidRPr="00616033">
        <w:rPr>
          <w:noProof/>
          <w:sz w:val="22"/>
        </w:rPr>
        <w:t> ;</w:t>
      </w:r>
    </w:p>
    <w:p w:rsidR="003B6156" w:rsidRPr="00616033" w:rsidRDefault="003A2C7E" w:rsidP="00EC2C13">
      <w:pPr>
        <w:pStyle w:val="Paragraphedeliste"/>
        <w:numPr>
          <w:ilvl w:val="0"/>
          <w:numId w:val="21"/>
        </w:numPr>
        <w:jc w:val="both"/>
        <w:rPr>
          <w:noProof/>
          <w:sz w:val="22"/>
        </w:rPr>
      </w:pPr>
      <w:r w:rsidRPr="00616033">
        <w:rPr>
          <w:noProof/>
          <w:sz w:val="22"/>
        </w:rPr>
        <w:t>d’</w:t>
      </w:r>
      <w:r w:rsidR="00C90DC4" w:rsidRPr="00616033">
        <w:rPr>
          <w:noProof/>
          <w:sz w:val="22"/>
        </w:rPr>
        <w:t>u</w:t>
      </w:r>
      <w:r w:rsidR="00E46A4C" w:rsidRPr="00616033">
        <w:rPr>
          <w:noProof/>
          <w:sz w:val="22"/>
        </w:rPr>
        <w:t>ne carte élec</w:t>
      </w:r>
      <w:r w:rsidR="00897E93" w:rsidRPr="00616033">
        <w:rPr>
          <w:noProof/>
          <w:sz w:val="22"/>
        </w:rPr>
        <w:t>tronique de commande à base de m</w:t>
      </w:r>
      <w:r w:rsidR="00E46A4C" w:rsidRPr="00616033">
        <w:rPr>
          <w:noProof/>
          <w:sz w:val="22"/>
        </w:rPr>
        <w:t xml:space="preserve">icrocontrôleur  </w:t>
      </w:r>
      <w:r w:rsidR="0082035D" w:rsidRPr="00616033">
        <w:rPr>
          <w:noProof/>
          <w:sz w:val="22"/>
        </w:rPr>
        <w:t xml:space="preserve">qui </w:t>
      </w:r>
      <w:r w:rsidR="00E46A4C" w:rsidRPr="00616033">
        <w:rPr>
          <w:noProof/>
          <w:sz w:val="22"/>
        </w:rPr>
        <w:t xml:space="preserve">gère </w:t>
      </w:r>
      <w:r w:rsidR="00F26BCF" w:rsidRPr="00616033">
        <w:rPr>
          <w:noProof/>
          <w:sz w:val="22"/>
        </w:rPr>
        <w:t xml:space="preserve">le fonctionnement de </w:t>
      </w:r>
      <w:r w:rsidR="00DC5B60" w:rsidRPr="00616033">
        <w:rPr>
          <w:noProof/>
          <w:sz w:val="22"/>
        </w:rPr>
        <w:t>la machine ;</w:t>
      </w:r>
    </w:p>
    <w:p w:rsidR="00E46A4C" w:rsidRPr="00616033" w:rsidRDefault="00237265" w:rsidP="0082035D">
      <w:pPr>
        <w:pStyle w:val="Paragraphedeliste"/>
        <w:numPr>
          <w:ilvl w:val="0"/>
          <w:numId w:val="21"/>
        </w:numPr>
        <w:jc w:val="both"/>
        <w:rPr>
          <w:noProof/>
          <w:sz w:val="22"/>
        </w:rPr>
      </w:pPr>
      <w:r w:rsidRPr="00616033">
        <w:rPr>
          <w:noProof/>
          <w:sz w:val="22"/>
          <w:lang w:eastAsia="fr-FR"/>
        </w:rPr>
        <mc:AlternateContent>
          <mc:Choice Requires="wpg">
            <w:drawing>
              <wp:anchor distT="0" distB="0" distL="114300" distR="114300" simplePos="0" relativeHeight="251684864" behindDoc="0" locked="0" layoutInCell="1" allowOverlap="1">
                <wp:simplePos x="0" y="0"/>
                <wp:positionH relativeFrom="column">
                  <wp:posOffset>-84455</wp:posOffset>
                </wp:positionH>
                <wp:positionV relativeFrom="paragraph">
                  <wp:posOffset>375285</wp:posOffset>
                </wp:positionV>
                <wp:extent cx="7083425" cy="4468495"/>
                <wp:effectExtent l="0" t="15240" r="3810" b="2540"/>
                <wp:wrapNone/>
                <wp:docPr id="2404" name="Group 2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3425" cy="4468495"/>
                          <a:chOff x="2335" y="12607"/>
                          <a:chExt cx="8028" cy="3487"/>
                        </a:xfrm>
                      </wpg:grpSpPr>
                      <wps:wsp>
                        <wps:cNvPr id="2405" name="Text Box 13205"/>
                        <wps:cNvSpPr txBox="1">
                          <a:spLocks noChangeAspect="1" noChangeArrowheads="1"/>
                        </wps:cNvSpPr>
                        <wps:spPr bwMode="auto">
                          <a:xfrm>
                            <a:off x="8394" y="15527"/>
                            <a:ext cx="1969"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FA5" w:rsidRPr="00791AAD" w:rsidRDefault="00F23FA5" w:rsidP="00334BB4">
                              <w:pPr>
                                <w:rPr>
                                  <w:sz w:val="16"/>
                                  <w:szCs w:val="16"/>
                                </w:rPr>
                              </w:pPr>
                              <w:r>
                                <w:rPr>
                                  <w:sz w:val="16"/>
                                  <w:szCs w:val="16"/>
                                </w:rPr>
                                <w:t xml:space="preserve">  Poulies de </w:t>
                              </w:r>
                              <w:r w:rsidRPr="00791AAD">
                                <w:rPr>
                                  <w:sz w:val="16"/>
                                  <w:szCs w:val="16"/>
                                </w:rPr>
                                <w:t>Transmission</w:t>
                              </w:r>
                              <w:r>
                                <w:rPr>
                                  <w:sz w:val="16"/>
                                  <w:szCs w:val="16"/>
                                </w:rPr>
                                <w:t xml:space="preserve"> de mvt</w:t>
                              </w:r>
                            </w:p>
                          </w:txbxContent>
                        </wps:txbx>
                        <wps:bodyPr rot="0" vert="horz" wrap="square" lIns="0" tIns="0" rIns="0" bIns="0" anchor="ctr" anchorCtr="0" upright="1">
                          <a:noAutofit/>
                        </wps:bodyPr>
                      </wps:wsp>
                      <wpg:grpSp>
                        <wpg:cNvPr id="2406" name="Group 2425"/>
                        <wpg:cNvGrpSpPr>
                          <a:grpSpLocks/>
                        </wpg:cNvGrpSpPr>
                        <wpg:grpSpPr bwMode="auto">
                          <a:xfrm>
                            <a:off x="2335" y="12607"/>
                            <a:ext cx="7414" cy="3200"/>
                            <a:chOff x="2478" y="12633"/>
                            <a:chExt cx="7414" cy="3200"/>
                          </a:xfrm>
                        </wpg:grpSpPr>
                        <wps:wsp>
                          <wps:cNvPr id="2407" name="Text Box 10809"/>
                          <wps:cNvSpPr txBox="1">
                            <a:spLocks noChangeAspect="1" noChangeArrowheads="1"/>
                          </wps:cNvSpPr>
                          <wps:spPr bwMode="auto">
                            <a:xfrm>
                              <a:off x="8835" y="13673"/>
                              <a:ext cx="77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FA5" w:rsidRPr="00EE2311" w:rsidRDefault="00F23FA5" w:rsidP="00EC2C13">
                                <w:pPr>
                                  <w:ind w:firstLine="114"/>
                                  <w:rPr>
                                    <w:sz w:val="16"/>
                                    <w:szCs w:val="16"/>
                                  </w:rPr>
                                </w:pPr>
                                <w:r w:rsidRPr="00EE2311">
                                  <w:rPr>
                                    <w:sz w:val="16"/>
                                    <w:szCs w:val="16"/>
                                  </w:rPr>
                                  <w:t xml:space="preserve">Pétrin </w:t>
                                </w:r>
                              </w:p>
                            </w:txbxContent>
                          </wps:txbx>
                          <wps:bodyPr rot="0" vert="horz" wrap="square" lIns="0" tIns="0" rIns="0" bIns="0" anchor="t" anchorCtr="0" upright="1">
                            <a:noAutofit/>
                          </wps:bodyPr>
                        </wps:wsp>
                        <wpg:grpSp>
                          <wpg:cNvPr id="2408" name="Group 5462"/>
                          <wpg:cNvGrpSpPr>
                            <a:grpSpLocks noChangeAspect="1"/>
                          </wpg:cNvGrpSpPr>
                          <wpg:grpSpPr bwMode="auto">
                            <a:xfrm>
                              <a:off x="6771" y="14807"/>
                              <a:ext cx="2986" cy="959"/>
                              <a:chOff x="5860" y="4110"/>
                              <a:chExt cx="2646" cy="845"/>
                            </a:xfrm>
                          </wpg:grpSpPr>
                          <wps:wsp>
                            <wps:cNvPr id="2409" name="AutoShape 5459"/>
                            <wps:cNvCnPr>
                              <a:cxnSpLocks noChangeAspect="1" noChangeShapeType="1"/>
                            </wps:cNvCnPr>
                            <wps:spPr bwMode="auto">
                              <a:xfrm flipH="1">
                                <a:off x="7460" y="4954"/>
                                <a:ext cx="104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0" name="AutoShape 5460"/>
                            <wps:cNvCnPr>
                              <a:cxnSpLocks noChangeAspect="1" noChangeShapeType="1"/>
                            </wps:cNvCnPr>
                            <wps:spPr bwMode="auto">
                              <a:xfrm flipH="1" flipV="1">
                                <a:off x="6467" y="4110"/>
                                <a:ext cx="993" cy="844"/>
                              </a:xfrm>
                              <a:prstGeom prst="straightConnector1">
                                <a:avLst/>
                              </a:prstGeom>
                              <a:noFill/>
                              <a:ln w="9525">
                                <a:solidFill>
                                  <a:srgbClr val="000000"/>
                                </a:solidFill>
                                <a:round/>
                                <a:headEnd/>
                                <a:tailEnd type="stealth" w="sm" len="lg"/>
                              </a:ln>
                              <a:extLst>
                                <a:ext uri="{909E8E84-426E-40DD-AFC4-6F175D3DCCD1}">
                                  <a14:hiddenFill xmlns:a14="http://schemas.microsoft.com/office/drawing/2010/main">
                                    <a:noFill/>
                                  </a14:hiddenFill>
                                </a:ext>
                              </a:extLst>
                            </wps:spPr>
                            <wps:bodyPr/>
                          </wps:wsp>
                          <wps:wsp>
                            <wps:cNvPr id="2411" name="AutoShape 5461"/>
                            <wps:cNvCnPr>
                              <a:cxnSpLocks noChangeAspect="1" noChangeShapeType="1"/>
                            </wps:cNvCnPr>
                            <wps:spPr bwMode="auto">
                              <a:xfrm flipH="1" flipV="1">
                                <a:off x="5860" y="4406"/>
                                <a:ext cx="1600" cy="548"/>
                              </a:xfrm>
                              <a:prstGeom prst="straightConnector1">
                                <a:avLst/>
                              </a:prstGeom>
                              <a:noFill/>
                              <a:ln w="9525">
                                <a:solidFill>
                                  <a:srgbClr val="000000"/>
                                </a:solidFill>
                                <a:round/>
                                <a:headEnd/>
                                <a:tailEnd type="stealth" w="sm" len="lg"/>
                              </a:ln>
                              <a:extLst>
                                <a:ext uri="{909E8E84-426E-40DD-AFC4-6F175D3DCCD1}">
                                  <a14:hiddenFill xmlns:a14="http://schemas.microsoft.com/office/drawing/2010/main">
                                    <a:noFill/>
                                  </a14:hiddenFill>
                                </a:ext>
                              </a:extLst>
                            </wps:spPr>
                            <wps:bodyPr/>
                          </wps:wsp>
                        </wpg:grpSp>
                        <wps:wsp>
                          <wps:cNvPr id="2412" name="Zone de texte 7873"/>
                          <wps:cNvSpPr txBox="1">
                            <a:spLocks noChangeArrowheads="1"/>
                          </wps:cNvSpPr>
                          <wps:spPr bwMode="auto">
                            <a:xfrm>
                              <a:off x="5301" y="15426"/>
                              <a:ext cx="2223" cy="4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23FA5" w:rsidRPr="00473BED" w:rsidRDefault="00F23FA5" w:rsidP="007240CF">
                                <w:pPr>
                                  <w:pStyle w:val="Lgende"/>
                                  <w:rPr>
                                    <w:b/>
                                    <w:bCs/>
                                    <w:noProof/>
                                    <w:sz w:val="24"/>
                                  </w:rPr>
                                </w:pPr>
                                <w:r w:rsidRPr="00473BED">
                                  <w:rPr>
                                    <w:b/>
                                    <w:bCs/>
                                  </w:rPr>
                                  <w:t>Figure 2</w:t>
                                </w:r>
                              </w:p>
                            </w:txbxContent>
                          </wps:txbx>
                          <wps:bodyPr rot="0" vert="horz" wrap="square" lIns="0" tIns="0" rIns="0" bIns="0" anchor="t" anchorCtr="0" upright="1">
                            <a:noAutofit/>
                          </wps:bodyPr>
                        </wps:wsp>
                        <wpg:grpSp>
                          <wpg:cNvPr id="2413" name="Group 10811"/>
                          <wpg:cNvGrpSpPr>
                            <a:grpSpLocks noChangeAspect="1"/>
                          </wpg:cNvGrpSpPr>
                          <wpg:grpSpPr bwMode="auto">
                            <a:xfrm>
                              <a:off x="4146" y="12633"/>
                              <a:ext cx="3987" cy="2762"/>
                              <a:chOff x="1911" y="742"/>
                              <a:chExt cx="4971" cy="3708"/>
                            </a:xfrm>
                          </wpg:grpSpPr>
                          <wpg:grpSp>
                            <wpg:cNvPr id="2414" name="Group 10812"/>
                            <wpg:cNvGrpSpPr>
                              <a:grpSpLocks noChangeAspect="1"/>
                            </wpg:cNvGrpSpPr>
                            <wpg:grpSpPr bwMode="auto">
                              <a:xfrm>
                                <a:off x="4117" y="4135"/>
                                <a:ext cx="484" cy="229"/>
                                <a:chOff x="4569" y="4466"/>
                                <a:chExt cx="484" cy="229"/>
                              </a:xfrm>
                            </wpg:grpSpPr>
                            <wps:wsp>
                              <wps:cNvPr id="2415" name="Line 10813"/>
                              <wps:cNvCnPr>
                                <a:cxnSpLocks noChangeShapeType="1"/>
                              </wps:cNvCnPr>
                              <wps:spPr bwMode="auto">
                                <a:xfrm>
                                  <a:off x="4709" y="4526"/>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16" name="Line 10814"/>
                              <wps:cNvCnPr>
                                <a:cxnSpLocks noChangeShapeType="1"/>
                              </wps:cNvCnPr>
                              <wps:spPr bwMode="auto">
                                <a:xfrm flipV="1">
                                  <a:off x="4709" y="4513"/>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17" name="Line 10815"/>
                              <wps:cNvCnPr>
                                <a:cxnSpLocks noChangeShapeType="1"/>
                              </wps:cNvCnPr>
                              <wps:spPr bwMode="auto">
                                <a:xfrm>
                                  <a:off x="4700" y="4634"/>
                                  <a:ext cx="2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19" name="Line 10816"/>
                              <wps:cNvCnPr>
                                <a:cxnSpLocks noChangeShapeType="1"/>
                              </wps:cNvCnPr>
                              <wps:spPr bwMode="auto">
                                <a:xfrm flipH="1">
                                  <a:off x="4703" y="4513"/>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0" name="Line 10817"/>
                              <wps:cNvCnPr>
                                <a:cxnSpLocks noChangeShapeType="1"/>
                              </wps:cNvCnPr>
                              <wps:spPr bwMode="auto">
                                <a:xfrm>
                                  <a:off x="4621" y="4626"/>
                                  <a:ext cx="2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1" name="Line 10818"/>
                              <wps:cNvCnPr>
                                <a:cxnSpLocks noChangeShapeType="1"/>
                              </wps:cNvCnPr>
                              <wps:spPr bwMode="auto">
                                <a:xfrm flipH="1">
                                  <a:off x="4583" y="461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2" name="Line 10819"/>
                              <wps:cNvCnPr>
                                <a:cxnSpLocks noChangeShapeType="1"/>
                              </wps:cNvCnPr>
                              <wps:spPr bwMode="auto">
                                <a:xfrm flipV="1">
                                  <a:off x="4604" y="4622"/>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3" name="Line 10820"/>
                              <wps:cNvCnPr>
                                <a:cxnSpLocks noChangeShapeType="1"/>
                              </wps:cNvCnPr>
                              <wps:spPr bwMode="auto">
                                <a:xfrm flipV="1">
                                  <a:off x="4583" y="461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4" name="Line 10821"/>
                              <wps:cNvCnPr>
                                <a:cxnSpLocks noChangeShapeType="1"/>
                              </wps:cNvCnPr>
                              <wps:spPr bwMode="auto">
                                <a:xfrm flipH="1">
                                  <a:off x="4621" y="4624"/>
                                  <a:ext cx="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5" name="Line 10822"/>
                              <wps:cNvCnPr>
                                <a:cxnSpLocks noChangeShapeType="1"/>
                              </wps:cNvCnPr>
                              <wps:spPr bwMode="auto">
                                <a:xfrm flipV="1">
                                  <a:off x="4604" y="4622"/>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6" name="Line 10823"/>
                              <wps:cNvCnPr>
                                <a:cxnSpLocks noChangeShapeType="1"/>
                              </wps:cNvCnPr>
                              <wps:spPr bwMode="auto">
                                <a:xfrm flipV="1">
                                  <a:off x="4621" y="4624"/>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7" name="Line 10824"/>
                              <wps:cNvCnPr>
                                <a:cxnSpLocks noChangeShapeType="1"/>
                              </wps:cNvCnPr>
                              <wps:spPr bwMode="auto">
                                <a:xfrm>
                                  <a:off x="4604" y="4624"/>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8" name="Line 10825"/>
                              <wps:cNvCnPr>
                                <a:cxnSpLocks noChangeShapeType="1"/>
                              </wps:cNvCnPr>
                              <wps:spPr bwMode="auto">
                                <a:xfrm>
                                  <a:off x="4583" y="4620"/>
                                  <a:ext cx="2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29" name="Line 10826"/>
                              <wps:cNvCnPr>
                                <a:cxnSpLocks noChangeShapeType="1"/>
                              </wps:cNvCnPr>
                              <wps:spPr bwMode="auto">
                                <a:xfrm flipH="1" flipV="1">
                                  <a:off x="4643" y="4627"/>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0" name="Line 10827"/>
                              <wps:cNvCnPr>
                                <a:cxnSpLocks noChangeShapeType="1"/>
                              </wps:cNvCnPr>
                              <wps:spPr bwMode="auto">
                                <a:xfrm flipH="1">
                                  <a:off x="4661" y="462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1" name="Line 10828"/>
                              <wps:cNvCnPr>
                                <a:cxnSpLocks noChangeShapeType="1"/>
                              </wps:cNvCnPr>
                              <wps:spPr bwMode="auto">
                                <a:xfrm flipH="1" flipV="1">
                                  <a:off x="4682" y="4631"/>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2" name="Line 10829"/>
                              <wps:cNvCnPr>
                                <a:cxnSpLocks noChangeShapeType="1"/>
                              </wps:cNvCnPr>
                              <wps:spPr bwMode="auto">
                                <a:xfrm flipH="1">
                                  <a:off x="4700" y="4632"/>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3" name="Line 10830"/>
                              <wps:cNvCnPr>
                                <a:cxnSpLocks noChangeShapeType="1"/>
                              </wps:cNvCnPr>
                              <wps:spPr bwMode="auto">
                                <a:xfrm flipV="1">
                                  <a:off x="4643" y="4627"/>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4" name="Line 10831"/>
                              <wps:cNvCnPr>
                                <a:cxnSpLocks noChangeShapeType="1"/>
                              </wps:cNvCnPr>
                              <wps:spPr bwMode="auto">
                                <a:xfrm flipV="1">
                                  <a:off x="4661" y="462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5" name="Line 10832"/>
                              <wps:cNvCnPr>
                                <a:cxnSpLocks noChangeShapeType="1"/>
                              </wps:cNvCnPr>
                              <wps:spPr bwMode="auto">
                                <a:xfrm flipV="1">
                                  <a:off x="4682" y="4631"/>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6" name="Line 10833"/>
                              <wps:cNvCnPr>
                                <a:cxnSpLocks noChangeShapeType="1"/>
                              </wps:cNvCnPr>
                              <wps:spPr bwMode="auto">
                                <a:xfrm flipV="1">
                                  <a:off x="4700" y="4632"/>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7" name="Line 10834"/>
                              <wps:cNvCnPr>
                                <a:cxnSpLocks noChangeShapeType="1"/>
                              </wps:cNvCnPr>
                              <wps:spPr bwMode="auto">
                                <a:xfrm>
                                  <a:off x="4682" y="4633"/>
                                  <a:ext cx="1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8" name="Line 10835"/>
                              <wps:cNvCnPr>
                                <a:cxnSpLocks noChangeShapeType="1"/>
                              </wps:cNvCnPr>
                              <wps:spPr bwMode="auto">
                                <a:xfrm>
                                  <a:off x="4661" y="4630"/>
                                  <a:ext cx="2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39" name="Line 10836"/>
                              <wps:cNvCnPr>
                                <a:cxnSpLocks noChangeShapeType="1"/>
                              </wps:cNvCnPr>
                              <wps:spPr bwMode="auto">
                                <a:xfrm>
                                  <a:off x="4643" y="4628"/>
                                  <a:ext cx="18"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0" name="Line 10837"/>
                              <wps:cNvCnPr>
                                <a:cxnSpLocks noChangeShapeType="1"/>
                              </wps:cNvCnPr>
                              <wps:spPr bwMode="auto">
                                <a:xfrm>
                                  <a:off x="4632" y="4518"/>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1" name="Line 10838"/>
                              <wps:cNvCnPr>
                                <a:cxnSpLocks noChangeShapeType="1"/>
                              </wps:cNvCnPr>
                              <wps:spPr bwMode="auto">
                                <a:xfrm>
                                  <a:off x="4632" y="4505"/>
                                  <a:ext cx="13"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2" name="Line 10839"/>
                              <wps:cNvCnPr>
                                <a:cxnSpLocks noChangeShapeType="1"/>
                              </wps:cNvCnPr>
                              <wps:spPr bwMode="auto">
                                <a:xfrm flipH="1">
                                  <a:off x="4624" y="4518"/>
                                  <a:ext cx="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3" name="Line 10840"/>
                              <wps:cNvCnPr>
                                <a:cxnSpLocks noChangeShapeType="1"/>
                              </wps:cNvCnPr>
                              <wps:spPr bwMode="auto">
                                <a:xfrm>
                                  <a:off x="4607" y="4524"/>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4" name="Line 10841"/>
                              <wps:cNvCnPr>
                                <a:cxnSpLocks noChangeShapeType="1"/>
                              </wps:cNvCnPr>
                              <wps:spPr bwMode="auto">
                                <a:xfrm flipH="1" flipV="1">
                                  <a:off x="4607" y="4515"/>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5" name="Line 10842"/>
                              <wps:cNvCnPr>
                                <a:cxnSpLocks noChangeShapeType="1"/>
                              </wps:cNvCnPr>
                              <wps:spPr bwMode="auto">
                                <a:xfrm>
                                  <a:off x="4594" y="4513"/>
                                  <a:ext cx="13"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6" name="Line 10843"/>
                              <wps:cNvCnPr>
                                <a:cxnSpLocks noChangeShapeType="1"/>
                              </wps:cNvCnPr>
                              <wps:spPr bwMode="auto">
                                <a:xfrm flipH="1">
                                  <a:off x="4586" y="4513"/>
                                  <a:ext cx="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7" name="Line 10844"/>
                              <wps:cNvCnPr>
                                <a:cxnSpLocks noChangeShapeType="1"/>
                              </wps:cNvCnPr>
                              <wps:spPr bwMode="auto">
                                <a:xfrm>
                                  <a:off x="4569" y="4518"/>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8" name="Line 10845"/>
                              <wps:cNvCnPr>
                                <a:cxnSpLocks noChangeShapeType="1"/>
                              </wps:cNvCnPr>
                              <wps:spPr bwMode="auto">
                                <a:xfrm flipV="1">
                                  <a:off x="4569" y="4508"/>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49" name="Line 10846"/>
                              <wps:cNvCnPr>
                                <a:cxnSpLocks noChangeShapeType="1"/>
                              </wps:cNvCnPr>
                              <wps:spPr bwMode="auto">
                                <a:xfrm flipV="1">
                                  <a:off x="4569" y="4496"/>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0" name="Line 10847"/>
                              <wps:cNvCnPr>
                                <a:cxnSpLocks noChangeShapeType="1"/>
                              </wps:cNvCnPr>
                              <wps:spPr bwMode="auto">
                                <a:xfrm flipV="1">
                                  <a:off x="4594" y="4500"/>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1" name="Line 10848"/>
                              <wps:cNvCnPr>
                                <a:cxnSpLocks noChangeShapeType="1"/>
                              </wps:cNvCnPr>
                              <wps:spPr bwMode="auto">
                                <a:xfrm flipV="1">
                                  <a:off x="4607" y="4502"/>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2" name="Line 10849"/>
                              <wps:cNvCnPr>
                                <a:cxnSpLocks noChangeShapeType="1"/>
                              </wps:cNvCnPr>
                              <wps:spPr bwMode="auto">
                                <a:xfrm flipV="1">
                                  <a:off x="4569" y="4505"/>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3" name="Line 10850"/>
                              <wps:cNvCnPr>
                                <a:cxnSpLocks noChangeShapeType="1"/>
                              </wps:cNvCnPr>
                              <wps:spPr bwMode="auto">
                                <a:xfrm flipV="1">
                                  <a:off x="4586" y="4508"/>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4" name="Line 10851"/>
                              <wps:cNvCnPr>
                                <a:cxnSpLocks noChangeShapeType="1"/>
                              </wps:cNvCnPr>
                              <wps:spPr bwMode="auto">
                                <a:xfrm flipV="1">
                                  <a:off x="4632" y="4505"/>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5" name="Line 10852"/>
                              <wps:cNvCnPr>
                                <a:cxnSpLocks noChangeShapeType="1"/>
                              </wps:cNvCnPr>
                              <wps:spPr bwMode="auto">
                                <a:xfrm flipV="1">
                                  <a:off x="4607" y="4512"/>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6" name="Line 10853"/>
                              <wps:cNvCnPr>
                                <a:cxnSpLocks noChangeShapeType="1"/>
                              </wps:cNvCnPr>
                              <wps:spPr bwMode="auto">
                                <a:xfrm flipV="1">
                                  <a:off x="4624" y="4514"/>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7" name="Line 10854"/>
                              <wps:cNvCnPr>
                                <a:cxnSpLocks noChangeShapeType="1"/>
                              </wps:cNvCnPr>
                              <wps:spPr bwMode="auto">
                                <a:xfrm flipV="1">
                                  <a:off x="4569" y="4496"/>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8" name="Line 10855"/>
                              <wps:cNvCnPr>
                                <a:cxnSpLocks noChangeShapeType="1"/>
                              </wps:cNvCnPr>
                              <wps:spPr bwMode="auto">
                                <a:xfrm>
                                  <a:off x="4569" y="4505"/>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59" name="Line 10856"/>
                              <wps:cNvCnPr>
                                <a:cxnSpLocks noChangeShapeType="1"/>
                              </wps:cNvCnPr>
                              <wps:spPr bwMode="auto">
                                <a:xfrm flipH="1">
                                  <a:off x="4586" y="4500"/>
                                  <a:ext cx="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0" name="Line 10857"/>
                              <wps:cNvCnPr>
                                <a:cxnSpLocks noChangeShapeType="1"/>
                              </wps:cNvCnPr>
                              <wps:spPr bwMode="auto">
                                <a:xfrm>
                                  <a:off x="4594" y="4500"/>
                                  <a:ext cx="13"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1" name="Line 10858"/>
                              <wps:cNvCnPr>
                                <a:cxnSpLocks noChangeShapeType="1"/>
                              </wps:cNvCnPr>
                              <wps:spPr bwMode="auto">
                                <a:xfrm flipH="1" flipV="1">
                                  <a:off x="4607" y="4502"/>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2" name="Line 10859"/>
                              <wps:cNvCnPr>
                                <a:cxnSpLocks noChangeShapeType="1"/>
                              </wps:cNvCnPr>
                              <wps:spPr bwMode="auto">
                                <a:xfrm>
                                  <a:off x="4608" y="4512"/>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3" name="Line 10860"/>
                              <wps:cNvCnPr>
                                <a:cxnSpLocks noChangeShapeType="1"/>
                              </wps:cNvCnPr>
                              <wps:spPr bwMode="auto">
                                <a:xfrm flipH="1">
                                  <a:off x="4625" y="4505"/>
                                  <a:ext cx="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4" name="Line 10861"/>
                              <wps:cNvCnPr>
                                <a:cxnSpLocks noChangeShapeType="1"/>
                              </wps:cNvCnPr>
                              <wps:spPr bwMode="auto">
                                <a:xfrm flipH="1">
                                  <a:off x="4703" y="4526"/>
                                  <a:ext cx="6"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5" name="Line 10862"/>
                              <wps:cNvCnPr>
                                <a:cxnSpLocks noChangeShapeType="1"/>
                              </wps:cNvCnPr>
                              <wps:spPr bwMode="auto">
                                <a:xfrm>
                                  <a:off x="4685" y="4533"/>
                                  <a:ext cx="1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6" name="Line 10863"/>
                              <wps:cNvCnPr>
                                <a:cxnSpLocks noChangeShapeType="1"/>
                              </wps:cNvCnPr>
                              <wps:spPr bwMode="auto">
                                <a:xfrm flipH="1" flipV="1">
                                  <a:off x="4683" y="4523"/>
                                  <a:ext cx="2"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7" name="Line 10864"/>
                              <wps:cNvCnPr>
                                <a:cxnSpLocks noChangeShapeType="1"/>
                              </wps:cNvCnPr>
                              <wps:spPr bwMode="auto">
                                <a:xfrm>
                                  <a:off x="4670" y="4522"/>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8" name="Line 10865"/>
                              <wps:cNvCnPr>
                                <a:cxnSpLocks noChangeShapeType="1"/>
                              </wps:cNvCnPr>
                              <wps:spPr bwMode="auto">
                                <a:xfrm flipH="1">
                                  <a:off x="4663" y="4522"/>
                                  <a:ext cx="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69" name="Line 10866"/>
                              <wps:cNvCnPr>
                                <a:cxnSpLocks noChangeShapeType="1"/>
                              </wps:cNvCnPr>
                              <wps:spPr bwMode="auto">
                                <a:xfrm>
                                  <a:off x="4646" y="4529"/>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0" name="Line 10867"/>
                              <wps:cNvCnPr>
                                <a:cxnSpLocks noChangeShapeType="1"/>
                              </wps:cNvCnPr>
                              <wps:spPr bwMode="auto">
                                <a:xfrm flipH="1" flipV="1">
                                  <a:off x="4645" y="4519"/>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1" name="Line 10868"/>
                              <wps:cNvCnPr>
                                <a:cxnSpLocks noChangeShapeType="1"/>
                              </wps:cNvCnPr>
                              <wps:spPr bwMode="auto">
                                <a:xfrm flipV="1">
                                  <a:off x="4645" y="4507"/>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2" name="Line 10869"/>
                              <wps:cNvCnPr>
                                <a:cxnSpLocks noChangeShapeType="1"/>
                              </wps:cNvCnPr>
                              <wps:spPr bwMode="auto">
                                <a:xfrm flipV="1">
                                  <a:off x="4670" y="4510"/>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3" name="Line 10870"/>
                              <wps:cNvCnPr>
                                <a:cxnSpLocks noChangeShapeType="1"/>
                              </wps:cNvCnPr>
                              <wps:spPr bwMode="auto">
                                <a:xfrm flipV="1">
                                  <a:off x="4683" y="4511"/>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4" name="Line 10871"/>
                              <wps:cNvCnPr>
                                <a:cxnSpLocks noChangeShapeType="1"/>
                              </wps:cNvCnPr>
                              <wps:spPr bwMode="auto">
                                <a:xfrm flipV="1">
                                  <a:off x="4646" y="4516"/>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5" name="Line 10872"/>
                              <wps:cNvCnPr>
                                <a:cxnSpLocks noChangeShapeType="1"/>
                              </wps:cNvCnPr>
                              <wps:spPr bwMode="auto">
                                <a:xfrm flipV="1">
                                  <a:off x="4663" y="4518"/>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6" name="Line 10873"/>
                              <wps:cNvCnPr>
                                <a:cxnSpLocks noChangeShapeType="1"/>
                              </wps:cNvCnPr>
                              <wps:spPr bwMode="auto">
                                <a:xfrm flipV="1">
                                  <a:off x="4685" y="4520"/>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7" name="Line 10874"/>
                              <wps:cNvCnPr>
                                <a:cxnSpLocks noChangeShapeType="1"/>
                              </wps:cNvCnPr>
                              <wps:spPr bwMode="auto">
                                <a:xfrm flipV="1">
                                  <a:off x="4703" y="4522"/>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8" name="Line 10875"/>
                              <wps:cNvCnPr>
                                <a:cxnSpLocks noChangeShapeType="1"/>
                              </wps:cNvCnPr>
                              <wps:spPr bwMode="auto">
                                <a:xfrm flipH="1" flipV="1">
                                  <a:off x="4645" y="4507"/>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79" name="Line 10876"/>
                              <wps:cNvCnPr>
                                <a:cxnSpLocks noChangeShapeType="1"/>
                              </wps:cNvCnPr>
                              <wps:spPr bwMode="auto">
                                <a:xfrm>
                                  <a:off x="4647" y="4516"/>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0" name="Line 10877"/>
                              <wps:cNvCnPr>
                                <a:cxnSpLocks noChangeShapeType="1"/>
                              </wps:cNvCnPr>
                              <wps:spPr bwMode="auto">
                                <a:xfrm flipH="1">
                                  <a:off x="4664" y="4510"/>
                                  <a:ext cx="7"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1" name="Line 10878"/>
                              <wps:cNvCnPr>
                                <a:cxnSpLocks noChangeShapeType="1"/>
                              </wps:cNvCnPr>
                              <wps:spPr bwMode="auto">
                                <a:xfrm>
                                  <a:off x="4671" y="4510"/>
                                  <a:ext cx="1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2" name="Line 10879"/>
                              <wps:cNvCnPr>
                                <a:cxnSpLocks noChangeShapeType="1"/>
                              </wps:cNvCnPr>
                              <wps:spPr bwMode="auto">
                                <a:xfrm flipH="1" flipV="1">
                                  <a:off x="4683" y="4511"/>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3" name="Line 10880"/>
                              <wps:cNvCnPr>
                                <a:cxnSpLocks noChangeShapeType="1"/>
                              </wps:cNvCnPr>
                              <wps:spPr bwMode="auto">
                                <a:xfrm>
                                  <a:off x="4686" y="4520"/>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4" name="Line 10881"/>
                              <wps:cNvCnPr>
                                <a:cxnSpLocks noChangeShapeType="1"/>
                              </wps:cNvCnPr>
                              <wps:spPr bwMode="auto">
                                <a:xfrm flipH="1">
                                  <a:off x="4779" y="4637"/>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5" name="Line 10882"/>
                              <wps:cNvCnPr>
                                <a:cxnSpLocks noChangeShapeType="1"/>
                              </wps:cNvCnPr>
                              <wps:spPr bwMode="auto">
                                <a:xfrm>
                                  <a:off x="4779" y="4638"/>
                                  <a:ext cx="2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6" name="Line 10883"/>
                              <wps:cNvCnPr>
                                <a:cxnSpLocks noChangeShapeType="1"/>
                              </wps:cNvCnPr>
                              <wps:spPr bwMode="auto">
                                <a:xfrm flipH="1" flipV="1">
                                  <a:off x="4721" y="4634"/>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7" name="Line 10884"/>
                              <wps:cNvCnPr>
                                <a:cxnSpLocks noChangeShapeType="1"/>
                              </wps:cNvCnPr>
                              <wps:spPr bwMode="auto">
                                <a:xfrm flipH="1">
                                  <a:off x="4739" y="4635"/>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8" name="Line 10885"/>
                              <wps:cNvCnPr>
                                <a:cxnSpLocks noChangeShapeType="1"/>
                              </wps:cNvCnPr>
                              <wps:spPr bwMode="auto">
                                <a:xfrm flipH="1" flipV="1">
                                  <a:off x="4760" y="463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89" name="Line 10886"/>
                              <wps:cNvCnPr>
                                <a:cxnSpLocks noChangeShapeType="1"/>
                              </wps:cNvCnPr>
                              <wps:spPr bwMode="auto">
                                <a:xfrm flipV="1">
                                  <a:off x="4722" y="4634"/>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0" name="Line 10887"/>
                              <wps:cNvCnPr>
                                <a:cxnSpLocks noChangeShapeType="1"/>
                              </wps:cNvCnPr>
                              <wps:spPr bwMode="auto">
                                <a:xfrm flipV="1">
                                  <a:off x="4739" y="4635"/>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1" name="Line 10888"/>
                              <wps:cNvCnPr>
                                <a:cxnSpLocks noChangeShapeType="1"/>
                              </wps:cNvCnPr>
                              <wps:spPr bwMode="auto">
                                <a:xfrm flipV="1">
                                  <a:off x="4761" y="463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2" name="Line 10889"/>
                              <wps:cNvCnPr>
                                <a:cxnSpLocks noChangeShapeType="1"/>
                              </wps:cNvCnPr>
                              <wps:spPr bwMode="auto">
                                <a:xfrm flipV="1">
                                  <a:off x="4779" y="463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3" name="Line 10890"/>
                              <wps:cNvCnPr>
                                <a:cxnSpLocks noChangeShapeType="1"/>
                              </wps:cNvCnPr>
                              <wps:spPr bwMode="auto">
                                <a:xfrm>
                                  <a:off x="4761" y="4638"/>
                                  <a:ext cx="1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4" name="Line 10891"/>
                              <wps:cNvCnPr>
                                <a:cxnSpLocks noChangeShapeType="1"/>
                              </wps:cNvCnPr>
                              <wps:spPr bwMode="auto">
                                <a:xfrm>
                                  <a:off x="4739" y="4637"/>
                                  <a:ext cx="2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5" name="Line 10892"/>
                              <wps:cNvCnPr>
                                <a:cxnSpLocks noChangeShapeType="1"/>
                              </wps:cNvCnPr>
                              <wps:spPr bwMode="auto">
                                <a:xfrm>
                                  <a:off x="4722" y="4636"/>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6" name="Line 10893"/>
                              <wps:cNvCnPr>
                                <a:cxnSpLocks noChangeShapeType="1"/>
                              </wps:cNvCnPr>
                              <wps:spPr bwMode="auto">
                                <a:xfrm flipH="1" flipV="1">
                                  <a:off x="4839" y="4637"/>
                                  <a:ext cx="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7" name="Line 10894"/>
                              <wps:cNvCnPr>
                                <a:cxnSpLocks noChangeShapeType="1"/>
                              </wps:cNvCnPr>
                              <wps:spPr bwMode="auto">
                                <a:xfrm flipH="1">
                                  <a:off x="4818" y="4637"/>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8" name="Line 10895"/>
                              <wps:cNvCnPr>
                                <a:cxnSpLocks noChangeShapeType="1"/>
                              </wps:cNvCnPr>
                              <wps:spPr bwMode="auto">
                                <a:xfrm flipH="1" flipV="1">
                                  <a:off x="4800" y="4637"/>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499" name="Line 10896"/>
                              <wps:cNvCnPr>
                                <a:cxnSpLocks noChangeShapeType="1"/>
                              </wps:cNvCnPr>
                              <wps:spPr bwMode="auto">
                                <a:xfrm flipV="1">
                                  <a:off x="4841" y="4637"/>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0" name="Line 10897"/>
                              <wps:cNvCnPr>
                                <a:cxnSpLocks noChangeShapeType="1"/>
                              </wps:cNvCnPr>
                              <wps:spPr bwMode="auto">
                                <a:xfrm flipV="1">
                                  <a:off x="4801" y="4637"/>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1" name="Line 10898"/>
                              <wps:cNvCnPr>
                                <a:cxnSpLocks noChangeShapeType="1"/>
                              </wps:cNvCnPr>
                              <wps:spPr bwMode="auto">
                                <a:xfrm flipV="1">
                                  <a:off x="4818" y="4637"/>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2" name="Line 10899"/>
                              <wps:cNvCnPr>
                                <a:cxnSpLocks noChangeShapeType="1"/>
                              </wps:cNvCnPr>
                              <wps:spPr bwMode="auto">
                                <a:xfrm flipV="1">
                                  <a:off x="4818" y="4639"/>
                                  <a:ext cx="2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3" name="Line 10900"/>
                              <wps:cNvCnPr>
                                <a:cxnSpLocks noChangeShapeType="1"/>
                              </wps:cNvCnPr>
                              <wps:spPr bwMode="auto">
                                <a:xfrm>
                                  <a:off x="4801" y="4639"/>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4" name="Line 10901"/>
                              <wps:cNvCnPr>
                                <a:cxnSpLocks noChangeShapeType="1"/>
                              </wps:cNvCnPr>
                              <wps:spPr bwMode="auto">
                                <a:xfrm>
                                  <a:off x="4764" y="4538"/>
                                  <a:ext cx="1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5" name="Line 10902"/>
                              <wps:cNvCnPr>
                                <a:cxnSpLocks noChangeShapeType="1"/>
                              </wps:cNvCnPr>
                              <wps:spPr bwMode="auto">
                                <a:xfrm>
                                  <a:off x="4765" y="4526"/>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6" name="Line 10903"/>
                              <wps:cNvCnPr>
                                <a:cxnSpLocks noChangeShapeType="1"/>
                              </wps:cNvCnPr>
                              <wps:spPr bwMode="auto">
                                <a:xfrm flipH="1" flipV="1">
                                  <a:off x="4760" y="4529"/>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7" name="Line 10904"/>
                              <wps:cNvCnPr>
                                <a:cxnSpLocks noChangeShapeType="1"/>
                              </wps:cNvCnPr>
                              <wps:spPr bwMode="auto">
                                <a:xfrm>
                                  <a:off x="4747" y="4528"/>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8" name="Line 10905"/>
                              <wps:cNvCnPr>
                                <a:cxnSpLocks noChangeShapeType="1"/>
                              </wps:cNvCnPr>
                              <wps:spPr bwMode="auto">
                                <a:xfrm flipH="1">
                                  <a:off x="4742" y="4528"/>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09" name="Line 10906"/>
                              <wps:cNvCnPr>
                                <a:cxnSpLocks noChangeShapeType="1"/>
                              </wps:cNvCnPr>
                              <wps:spPr bwMode="auto">
                                <a:xfrm>
                                  <a:off x="4725" y="4536"/>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0" name="Line 10907"/>
                              <wps:cNvCnPr>
                                <a:cxnSpLocks noChangeShapeType="1"/>
                              </wps:cNvCnPr>
                              <wps:spPr bwMode="auto">
                                <a:xfrm flipH="1" flipV="1">
                                  <a:off x="4722" y="4527"/>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1" name="Line 10908"/>
                              <wps:cNvCnPr>
                                <a:cxnSpLocks noChangeShapeType="1"/>
                              </wps:cNvCnPr>
                              <wps:spPr bwMode="auto">
                                <a:xfrm flipV="1">
                                  <a:off x="4722" y="4514"/>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2" name="Line 10909"/>
                              <wps:cNvCnPr>
                                <a:cxnSpLocks noChangeShapeType="1"/>
                              </wps:cNvCnPr>
                              <wps:spPr bwMode="auto">
                                <a:xfrm flipV="1">
                                  <a:off x="4747" y="4516"/>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3" name="Line 10910"/>
                              <wps:cNvCnPr>
                                <a:cxnSpLocks noChangeShapeType="1"/>
                              </wps:cNvCnPr>
                              <wps:spPr bwMode="auto">
                                <a:xfrm flipV="1">
                                  <a:off x="4760" y="4516"/>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4" name="Line 10911"/>
                              <wps:cNvCnPr>
                                <a:cxnSpLocks noChangeShapeType="1"/>
                              </wps:cNvCnPr>
                              <wps:spPr bwMode="auto">
                                <a:xfrm flipV="1">
                                  <a:off x="4725" y="4523"/>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5" name="Line 10912"/>
                              <wps:cNvCnPr>
                                <a:cxnSpLocks noChangeShapeType="1"/>
                              </wps:cNvCnPr>
                              <wps:spPr bwMode="auto">
                                <a:xfrm flipV="1">
                                  <a:off x="4742" y="4525"/>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6" name="Line 10913"/>
                              <wps:cNvCnPr>
                                <a:cxnSpLocks noChangeShapeType="1"/>
                              </wps:cNvCnPr>
                              <wps:spPr bwMode="auto">
                                <a:xfrm flipV="1">
                                  <a:off x="4764" y="4526"/>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7" name="Line 10914"/>
                              <wps:cNvCnPr>
                                <a:cxnSpLocks noChangeShapeType="1"/>
                              </wps:cNvCnPr>
                              <wps:spPr bwMode="auto">
                                <a:xfrm>
                                  <a:off x="4709" y="4513"/>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8" name="Line 10915"/>
                              <wps:cNvCnPr>
                                <a:cxnSpLocks noChangeShapeType="1"/>
                              </wps:cNvCnPr>
                              <wps:spPr bwMode="auto">
                                <a:xfrm flipH="1" flipV="1">
                                  <a:off x="4722" y="4514"/>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19" name="Line 10916"/>
                              <wps:cNvCnPr>
                                <a:cxnSpLocks noChangeShapeType="1"/>
                              </wps:cNvCnPr>
                              <wps:spPr bwMode="auto">
                                <a:xfrm>
                                  <a:off x="4725" y="4523"/>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0" name="Line 10917"/>
                              <wps:cNvCnPr>
                                <a:cxnSpLocks noChangeShapeType="1"/>
                              </wps:cNvCnPr>
                              <wps:spPr bwMode="auto">
                                <a:xfrm flipH="1">
                                  <a:off x="4742" y="4516"/>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1" name="Line 10918"/>
                              <wps:cNvCnPr>
                                <a:cxnSpLocks noChangeShapeType="1"/>
                              </wps:cNvCnPr>
                              <wps:spPr bwMode="auto">
                                <a:xfrm>
                                  <a:off x="4748" y="4516"/>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2" name="Line 10919"/>
                              <wps:cNvCnPr>
                                <a:cxnSpLocks noChangeShapeType="1"/>
                              </wps:cNvCnPr>
                              <wps:spPr bwMode="auto">
                                <a:xfrm flipH="1" flipV="1">
                                  <a:off x="4761" y="4516"/>
                                  <a:ext cx="4"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3" name="Line 10920"/>
                              <wps:cNvCnPr>
                                <a:cxnSpLocks noChangeShapeType="1"/>
                              </wps:cNvCnPr>
                              <wps:spPr bwMode="auto">
                                <a:xfrm flipH="1" flipV="1">
                                  <a:off x="4838" y="4530"/>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4" name="Line 10921"/>
                              <wps:cNvCnPr>
                                <a:cxnSpLocks noChangeShapeType="1"/>
                              </wps:cNvCnPr>
                              <wps:spPr bwMode="auto">
                                <a:xfrm>
                                  <a:off x="4825" y="4530"/>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5" name="Line 10922"/>
                              <wps:cNvCnPr>
                                <a:cxnSpLocks noChangeShapeType="1"/>
                              </wps:cNvCnPr>
                              <wps:spPr bwMode="auto">
                                <a:xfrm flipH="1">
                                  <a:off x="4821" y="4530"/>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6" name="Line 10923"/>
                              <wps:cNvCnPr>
                                <a:cxnSpLocks noChangeShapeType="1"/>
                              </wps:cNvCnPr>
                              <wps:spPr bwMode="auto">
                                <a:xfrm>
                                  <a:off x="4804" y="4539"/>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7" name="Line 10924"/>
                              <wps:cNvCnPr>
                                <a:cxnSpLocks noChangeShapeType="1"/>
                              </wps:cNvCnPr>
                              <wps:spPr bwMode="auto">
                                <a:xfrm flipH="1" flipV="1">
                                  <a:off x="4799" y="4530"/>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8" name="Line 10925"/>
                              <wps:cNvCnPr>
                                <a:cxnSpLocks noChangeShapeType="1"/>
                              </wps:cNvCnPr>
                              <wps:spPr bwMode="auto">
                                <a:xfrm>
                                  <a:off x="4786" y="4530"/>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29" name="Line 10926"/>
                              <wps:cNvCnPr>
                                <a:cxnSpLocks noChangeShapeType="1"/>
                              </wps:cNvCnPr>
                              <wps:spPr bwMode="auto">
                                <a:xfrm flipH="1">
                                  <a:off x="4782" y="4530"/>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0" name="Line 10927"/>
                              <wps:cNvCnPr>
                                <a:cxnSpLocks noChangeShapeType="1"/>
                              </wps:cNvCnPr>
                              <wps:spPr bwMode="auto">
                                <a:xfrm flipV="1">
                                  <a:off x="4838" y="4518"/>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1" name="Line 10928"/>
                              <wps:cNvCnPr>
                                <a:cxnSpLocks noChangeShapeType="1"/>
                              </wps:cNvCnPr>
                              <wps:spPr bwMode="auto">
                                <a:xfrm flipV="1">
                                  <a:off x="4825" y="4518"/>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2" name="Line 10929"/>
                              <wps:cNvCnPr>
                                <a:cxnSpLocks noChangeShapeType="1"/>
                              </wps:cNvCnPr>
                              <wps:spPr bwMode="auto">
                                <a:xfrm flipV="1">
                                  <a:off x="4799" y="4518"/>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3" name="Line 10930"/>
                              <wps:cNvCnPr>
                                <a:cxnSpLocks noChangeShapeType="1"/>
                              </wps:cNvCnPr>
                              <wps:spPr bwMode="auto">
                                <a:xfrm flipV="1">
                                  <a:off x="4786" y="4517"/>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4" name="Line 10931"/>
                              <wps:cNvCnPr>
                                <a:cxnSpLocks noChangeShapeType="1"/>
                              </wps:cNvCnPr>
                              <wps:spPr bwMode="auto">
                                <a:xfrm flipV="1">
                                  <a:off x="4843" y="4527"/>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5" name="Line 10932"/>
                              <wps:cNvCnPr>
                                <a:cxnSpLocks noChangeShapeType="1"/>
                              </wps:cNvCnPr>
                              <wps:spPr bwMode="auto">
                                <a:xfrm flipV="1">
                                  <a:off x="4804" y="4527"/>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6" name="Line 10933"/>
                              <wps:cNvCnPr>
                                <a:cxnSpLocks noChangeShapeType="1"/>
                              </wps:cNvCnPr>
                              <wps:spPr bwMode="auto">
                                <a:xfrm flipV="1">
                                  <a:off x="4821" y="4527"/>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7" name="Line 10934"/>
                              <wps:cNvCnPr>
                                <a:cxnSpLocks noChangeShapeType="1"/>
                              </wps:cNvCnPr>
                              <wps:spPr bwMode="auto">
                                <a:xfrm flipV="1">
                                  <a:off x="4782" y="4526"/>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8" name="Line 10935"/>
                              <wps:cNvCnPr>
                                <a:cxnSpLocks noChangeShapeType="1"/>
                              </wps:cNvCnPr>
                              <wps:spPr bwMode="auto">
                                <a:xfrm flipH="1">
                                  <a:off x="4782" y="4517"/>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39" name="Line 10936"/>
                              <wps:cNvCnPr>
                                <a:cxnSpLocks noChangeShapeType="1"/>
                              </wps:cNvCnPr>
                              <wps:spPr bwMode="auto">
                                <a:xfrm>
                                  <a:off x="4787" y="4517"/>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0" name="Line 10937"/>
                              <wps:cNvCnPr>
                                <a:cxnSpLocks noChangeShapeType="1"/>
                              </wps:cNvCnPr>
                              <wps:spPr bwMode="auto">
                                <a:xfrm flipH="1" flipV="1">
                                  <a:off x="4800" y="4518"/>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1" name="Line 10938"/>
                              <wps:cNvCnPr>
                                <a:cxnSpLocks noChangeShapeType="1"/>
                              </wps:cNvCnPr>
                              <wps:spPr bwMode="auto">
                                <a:xfrm>
                                  <a:off x="4804" y="4527"/>
                                  <a:ext cx="1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2" name="Line 10939"/>
                              <wps:cNvCnPr>
                                <a:cxnSpLocks noChangeShapeType="1"/>
                              </wps:cNvCnPr>
                              <wps:spPr bwMode="auto">
                                <a:xfrm flipH="1">
                                  <a:off x="4822" y="4518"/>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3" name="Line 10940"/>
                              <wps:cNvCnPr>
                                <a:cxnSpLocks noChangeShapeType="1"/>
                              </wps:cNvCnPr>
                              <wps:spPr bwMode="auto">
                                <a:xfrm>
                                  <a:off x="4826" y="4518"/>
                                  <a:ext cx="1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4" name="Line 10941"/>
                              <wps:cNvCnPr>
                                <a:cxnSpLocks noChangeShapeType="1"/>
                              </wps:cNvCnPr>
                              <wps:spPr bwMode="auto">
                                <a:xfrm flipH="1" flipV="1">
                                  <a:off x="4838" y="4518"/>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5" name="Line 10942"/>
                              <wps:cNvCnPr>
                                <a:cxnSpLocks noChangeShapeType="1"/>
                              </wps:cNvCnPr>
                              <wps:spPr bwMode="auto">
                                <a:xfrm flipH="1" flipV="1">
                                  <a:off x="4946" y="4635"/>
                                  <a:ext cx="10" cy="4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6" name="Line 10943"/>
                              <wps:cNvCnPr>
                                <a:cxnSpLocks noChangeShapeType="1"/>
                              </wps:cNvCnPr>
                              <wps:spPr bwMode="auto">
                                <a:xfrm flipV="1">
                                  <a:off x="4955" y="4679"/>
                                  <a:ext cx="1"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7" name="Line 10944"/>
                              <wps:cNvCnPr>
                                <a:cxnSpLocks noChangeShapeType="1"/>
                              </wps:cNvCnPr>
                              <wps:spPr bwMode="auto">
                                <a:xfrm flipH="1" flipV="1">
                                  <a:off x="4970" y="4466"/>
                                  <a:ext cx="22" cy="5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8" name="Line 10945"/>
                              <wps:cNvCnPr>
                                <a:cxnSpLocks noChangeShapeType="1"/>
                              </wps:cNvCnPr>
                              <wps:spPr bwMode="auto">
                                <a:xfrm flipV="1">
                                  <a:off x="4991" y="4522"/>
                                  <a:ext cx="1"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49" name="Line 10946"/>
                              <wps:cNvCnPr>
                                <a:cxnSpLocks noChangeShapeType="1"/>
                              </wps:cNvCnPr>
                              <wps:spPr bwMode="auto">
                                <a:xfrm flipV="1">
                                  <a:off x="4919" y="4635"/>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0" name="Line 10947"/>
                              <wps:cNvCnPr>
                                <a:cxnSpLocks noChangeShapeType="1"/>
                              </wps:cNvCnPr>
                              <wps:spPr bwMode="auto">
                                <a:xfrm flipH="1" flipV="1">
                                  <a:off x="4918" y="463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1" name="Line 10948"/>
                              <wps:cNvCnPr>
                                <a:cxnSpLocks noChangeShapeType="1"/>
                              </wps:cNvCnPr>
                              <wps:spPr bwMode="auto">
                                <a:xfrm flipV="1">
                                  <a:off x="4919" y="463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2" name="Line 10949"/>
                              <wps:cNvCnPr>
                                <a:cxnSpLocks noChangeShapeType="1"/>
                              </wps:cNvCnPr>
                              <wps:spPr bwMode="auto">
                                <a:xfrm flipH="1">
                                  <a:off x="4897" y="463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3" name="Line 10950"/>
                              <wps:cNvCnPr>
                                <a:cxnSpLocks noChangeShapeType="1"/>
                              </wps:cNvCnPr>
                              <wps:spPr bwMode="auto">
                                <a:xfrm flipH="1" flipV="1">
                                  <a:off x="4879" y="463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4" name="Line 10951"/>
                              <wps:cNvCnPr>
                                <a:cxnSpLocks noChangeShapeType="1"/>
                              </wps:cNvCnPr>
                              <wps:spPr bwMode="auto">
                                <a:xfrm flipH="1">
                                  <a:off x="4858" y="4637"/>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5" name="Line 10952"/>
                              <wps:cNvCnPr>
                                <a:cxnSpLocks noChangeShapeType="1"/>
                              </wps:cNvCnPr>
                              <wps:spPr bwMode="auto">
                                <a:xfrm flipV="1">
                                  <a:off x="4880" y="463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6" name="Line 10953"/>
                              <wps:cNvCnPr>
                                <a:cxnSpLocks noChangeShapeType="1"/>
                              </wps:cNvCnPr>
                              <wps:spPr bwMode="auto">
                                <a:xfrm flipV="1">
                                  <a:off x="4897" y="463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7" name="Line 10954"/>
                              <wps:cNvCnPr>
                                <a:cxnSpLocks noChangeShapeType="1"/>
                              </wps:cNvCnPr>
                              <wps:spPr bwMode="auto">
                                <a:xfrm flipV="1">
                                  <a:off x="4858" y="4637"/>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8" name="Line 10955"/>
                              <wps:cNvCnPr>
                                <a:cxnSpLocks noChangeShapeType="1"/>
                              </wps:cNvCnPr>
                              <wps:spPr bwMode="auto">
                                <a:xfrm flipV="1">
                                  <a:off x="4897" y="4636"/>
                                  <a:ext cx="2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59" name="Line 10956"/>
                              <wps:cNvCnPr>
                                <a:cxnSpLocks noChangeShapeType="1"/>
                              </wps:cNvCnPr>
                              <wps:spPr bwMode="auto">
                                <a:xfrm flipV="1">
                                  <a:off x="4880" y="4637"/>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0" name="Line 10957"/>
                              <wps:cNvCnPr>
                                <a:cxnSpLocks noChangeShapeType="1"/>
                              </wps:cNvCnPr>
                              <wps:spPr bwMode="auto">
                                <a:xfrm flipV="1">
                                  <a:off x="4858" y="4638"/>
                                  <a:ext cx="2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1" name="Line 10958"/>
                              <wps:cNvCnPr>
                                <a:cxnSpLocks noChangeShapeType="1"/>
                              </wps:cNvCnPr>
                              <wps:spPr bwMode="auto">
                                <a:xfrm>
                                  <a:off x="4945" y="463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2" name="Line 10959"/>
                              <wps:cNvCnPr>
                                <a:cxnSpLocks noChangeShapeType="1"/>
                              </wps:cNvCnPr>
                              <wps:spPr bwMode="auto">
                                <a:xfrm flipH="1">
                                  <a:off x="4975" y="4630"/>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3" name="Line 10960"/>
                              <wps:cNvCnPr>
                                <a:cxnSpLocks noChangeShapeType="1"/>
                              </wps:cNvCnPr>
                              <wps:spPr bwMode="auto">
                                <a:xfrm flipH="1" flipV="1">
                                  <a:off x="4957" y="463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4" name="Line 10961"/>
                              <wps:cNvCnPr>
                                <a:cxnSpLocks noChangeShapeType="1"/>
                              </wps:cNvCnPr>
                              <wps:spPr bwMode="auto">
                                <a:xfrm flipV="1">
                                  <a:off x="4958" y="4632"/>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5" name="Line 10962"/>
                              <wps:cNvCnPr>
                                <a:cxnSpLocks noChangeShapeType="1"/>
                              </wps:cNvCnPr>
                              <wps:spPr bwMode="auto">
                                <a:xfrm flipV="1">
                                  <a:off x="4975" y="4630"/>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6" name="Line 10963"/>
                              <wps:cNvCnPr>
                                <a:cxnSpLocks noChangeShapeType="1"/>
                              </wps:cNvCnPr>
                              <wps:spPr bwMode="auto">
                                <a:xfrm flipV="1">
                                  <a:off x="4958" y="463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7" name="Line 10964"/>
                              <wps:cNvCnPr>
                                <a:cxnSpLocks noChangeShapeType="1"/>
                              </wps:cNvCnPr>
                              <wps:spPr bwMode="auto">
                                <a:xfrm flipH="1">
                                  <a:off x="4936" y="463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8" name="Line 10965"/>
                              <wps:cNvCnPr>
                                <a:cxnSpLocks noChangeShapeType="1"/>
                              </wps:cNvCnPr>
                              <wps:spPr bwMode="auto">
                                <a:xfrm flipV="1">
                                  <a:off x="4936" y="463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69" name="Line 10966"/>
                              <wps:cNvCnPr>
                                <a:cxnSpLocks noChangeShapeType="1"/>
                              </wps:cNvCnPr>
                              <wps:spPr bwMode="auto">
                                <a:xfrm flipV="1">
                                  <a:off x="4936" y="4635"/>
                                  <a:ext cx="10"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0" name="Line 10967"/>
                              <wps:cNvCnPr>
                                <a:cxnSpLocks noChangeShapeType="1"/>
                              </wps:cNvCnPr>
                              <wps:spPr bwMode="auto">
                                <a:xfrm flipH="1" flipV="1">
                                  <a:off x="4915" y="4528"/>
                                  <a:ext cx="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1" name="Line 10968"/>
                              <wps:cNvCnPr>
                                <a:cxnSpLocks noChangeShapeType="1"/>
                              </wps:cNvCnPr>
                              <wps:spPr bwMode="auto">
                                <a:xfrm flipH="1" flipV="1">
                                  <a:off x="4916" y="4515"/>
                                  <a:ext cx="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2" name="Line 10969"/>
                              <wps:cNvCnPr>
                                <a:cxnSpLocks noChangeShapeType="1"/>
                              </wps:cNvCnPr>
                              <wps:spPr bwMode="auto">
                                <a:xfrm flipV="1">
                                  <a:off x="4903" y="4528"/>
                                  <a:ext cx="1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3" name="Line 10970"/>
                              <wps:cNvCnPr>
                                <a:cxnSpLocks noChangeShapeType="1"/>
                              </wps:cNvCnPr>
                              <wps:spPr bwMode="auto">
                                <a:xfrm flipH="1">
                                  <a:off x="4900" y="4529"/>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4" name="Line 10971"/>
                              <wps:cNvCnPr>
                                <a:cxnSpLocks noChangeShapeType="1"/>
                              </wps:cNvCnPr>
                              <wps:spPr bwMode="auto">
                                <a:xfrm flipV="1">
                                  <a:off x="4883" y="4538"/>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5" name="Line 10972"/>
                              <wps:cNvCnPr>
                                <a:cxnSpLocks noChangeShapeType="1"/>
                              </wps:cNvCnPr>
                              <wps:spPr bwMode="auto">
                                <a:xfrm flipH="1" flipV="1">
                                  <a:off x="4877" y="4530"/>
                                  <a:ext cx="6"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6" name="Line 10973"/>
                              <wps:cNvCnPr>
                                <a:cxnSpLocks noChangeShapeType="1"/>
                              </wps:cNvCnPr>
                              <wps:spPr bwMode="auto">
                                <a:xfrm flipV="1">
                                  <a:off x="4864" y="4530"/>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7" name="Line 10974"/>
                              <wps:cNvCnPr>
                                <a:cxnSpLocks noChangeShapeType="1"/>
                              </wps:cNvCnPr>
                              <wps:spPr bwMode="auto">
                                <a:xfrm flipH="1">
                                  <a:off x="4861" y="4530"/>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8" name="Line 10975"/>
                              <wps:cNvCnPr>
                                <a:cxnSpLocks noChangeShapeType="1"/>
                              </wps:cNvCnPr>
                              <wps:spPr bwMode="auto">
                                <a:xfrm flipV="1">
                                  <a:off x="4915" y="4515"/>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79" name="Line 10976"/>
                              <wps:cNvCnPr>
                                <a:cxnSpLocks noChangeShapeType="1"/>
                              </wps:cNvCnPr>
                              <wps:spPr bwMode="auto">
                                <a:xfrm flipV="1">
                                  <a:off x="4903" y="4516"/>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0" name="Line 10977"/>
                              <wps:cNvCnPr>
                                <a:cxnSpLocks noChangeShapeType="1"/>
                              </wps:cNvCnPr>
                              <wps:spPr bwMode="auto">
                                <a:xfrm flipV="1">
                                  <a:off x="4877" y="4517"/>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1" name="Line 10978"/>
                              <wps:cNvCnPr>
                                <a:cxnSpLocks noChangeShapeType="1"/>
                              </wps:cNvCnPr>
                              <wps:spPr bwMode="auto">
                                <a:xfrm flipV="1">
                                  <a:off x="4864" y="4517"/>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2" name="Line 10979"/>
                              <wps:cNvCnPr>
                                <a:cxnSpLocks noChangeShapeType="1"/>
                              </wps:cNvCnPr>
                              <wps:spPr bwMode="auto">
                                <a:xfrm flipV="1">
                                  <a:off x="4883" y="4526"/>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3" name="Line 10980"/>
                              <wps:cNvCnPr>
                                <a:cxnSpLocks noChangeShapeType="1"/>
                              </wps:cNvCnPr>
                              <wps:spPr bwMode="auto">
                                <a:xfrm flipV="1">
                                  <a:off x="4900" y="4525"/>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4" name="Line 10981"/>
                              <wps:cNvCnPr>
                                <a:cxnSpLocks noChangeShapeType="1"/>
                              </wps:cNvCnPr>
                              <wps:spPr bwMode="auto">
                                <a:xfrm flipV="1">
                                  <a:off x="4861" y="4527"/>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5" name="Line 10982"/>
                              <wps:cNvCnPr>
                                <a:cxnSpLocks noChangeShapeType="1"/>
                              </wps:cNvCnPr>
                              <wps:spPr bwMode="auto">
                                <a:xfrm flipH="1">
                                  <a:off x="4861" y="4517"/>
                                  <a:ext cx="3"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6" name="Line 10983"/>
                              <wps:cNvCnPr>
                                <a:cxnSpLocks noChangeShapeType="1"/>
                              </wps:cNvCnPr>
                              <wps:spPr bwMode="auto">
                                <a:xfrm flipV="1">
                                  <a:off x="4864" y="4517"/>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7" name="Line 10984"/>
                              <wps:cNvCnPr>
                                <a:cxnSpLocks noChangeShapeType="1"/>
                              </wps:cNvCnPr>
                              <wps:spPr bwMode="auto">
                                <a:xfrm flipH="1" flipV="1">
                                  <a:off x="4877" y="4517"/>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8" name="Line 10985"/>
                              <wps:cNvCnPr>
                                <a:cxnSpLocks noChangeShapeType="1"/>
                              </wps:cNvCnPr>
                              <wps:spPr bwMode="auto">
                                <a:xfrm flipV="1">
                                  <a:off x="4883" y="4525"/>
                                  <a:ext cx="1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89" name="Line 10986"/>
                              <wps:cNvCnPr>
                                <a:cxnSpLocks noChangeShapeType="1"/>
                              </wps:cNvCnPr>
                              <wps:spPr bwMode="auto">
                                <a:xfrm flipH="1">
                                  <a:off x="4901" y="4516"/>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0" name="Line 10987"/>
                              <wps:cNvCnPr>
                                <a:cxnSpLocks noChangeShapeType="1"/>
                              </wps:cNvCnPr>
                              <wps:spPr bwMode="auto">
                                <a:xfrm flipV="1">
                                  <a:off x="4903" y="4515"/>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1" name="Line 10988"/>
                              <wps:cNvCnPr>
                                <a:cxnSpLocks noChangeShapeType="1"/>
                              </wps:cNvCnPr>
                              <wps:spPr bwMode="auto">
                                <a:xfrm flipH="1">
                                  <a:off x="4978" y="4523"/>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2" name="Line 10989"/>
                              <wps:cNvCnPr>
                                <a:cxnSpLocks noChangeShapeType="1"/>
                              </wps:cNvCnPr>
                              <wps:spPr bwMode="auto">
                                <a:xfrm flipV="1">
                                  <a:off x="4961" y="4532"/>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3" name="Line 10990"/>
                              <wps:cNvCnPr>
                                <a:cxnSpLocks noChangeShapeType="1"/>
                              </wps:cNvCnPr>
                              <wps:spPr bwMode="auto">
                                <a:xfrm flipH="1" flipV="1">
                                  <a:off x="4954" y="4525"/>
                                  <a:ext cx="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4" name="Line 10991"/>
                              <wps:cNvCnPr>
                                <a:cxnSpLocks noChangeShapeType="1"/>
                              </wps:cNvCnPr>
                              <wps:spPr bwMode="auto">
                                <a:xfrm flipV="1">
                                  <a:off x="4941" y="4525"/>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5" name="Line 10992"/>
                              <wps:cNvCnPr>
                                <a:cxnSpLocks noChangeShapeType="1"/>
                              </wps:cNvCnPr>
                              <wps:spPr bwMode="auto">
                                <a:xfrm flipH="1">
                                  <a:off x="4939" y="4526"/>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6" name="Line 10993"/>
                              <wps:cNvCnPr>
                                <a:cxnSpLocks noChangeShapeType="1"/>
                              </wps:cNvCnPr>
                              <wps:spPr bwMode="auto">
                                <a:xfrm flipV="1">
                                  <a:off x="4922" y="4535"/>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7" name="Line 10994"/>
                              <wps:cNvCnPr>
                                <a:cxnSpLocks noChangeShapeType="1"/>
                              </wps:cNvCnPr>
                              <wps:spPr bwMode="auto">
                                <a:xfrm flipV="1">
                                  <a:off x="4979" y="4520"/>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8" name="Line 10995"/>
                              <wps:cNvCnPr>
                                <a:cxnSpLocks noChangeShapeType="1"/>
                              </wps:cNvCnPr>
                              <wps:spPr bwMode="auto">
                                <a:xfrm flipV="1">
                                  <a:off x="4954" y="4513"/>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599" name="Line 10996"/>
                              <wps:cNvCnPr>
                                <a:cxnSpLocks noChangeShapeType="1"/>
                              </wps:cNvCnPr>
                              <wps:spPr bwMode="auto">
                                <a:xfrm flipV="1">
                                  <a:off x="4978" y="4520"/>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0" name="Line 10997"/>
                              <wps:cNvCnPr>
                                <a:cxnSpLocks noChangeShapeType="1"/>
                              </wps:cNvCnPr>
                              <wps:spPr bwMode="auto">
                                <a:xfrm flipV="1">
                                  <a:off x="4961" y="4521"/>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1" name="Line 10998"/>
                              <wps:cNvCnPr>
                                <a:cxnSpLocks noChangeShapeType="1"/>
                              </wps:cNvCnPr>
                              <wps:spPr bwMode="auto">
                                <a:xfrm flipV="1">
                                  <a:off x="4941" y="4514"/>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2" name="Line 10999"/>
                              <wps:cNvCnPr>
                                <a:cxnSpLocks noChangeShapeType="1"/>
                              </wps:cNvCnPr>
                              <wps:spPr bwMode="auto">
                                <a:xfrm flipV="1">
                                  <a:off x="4922" y="4524"/>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3" name="Line 11000"/>
                              <wps:cNvCnPr>
                                <a:cxnSpLocks noChangeShapeType="1"/>
                              </wps:cNvCnPr>
                              <wps:spPr bwMode="auto">
                                <a:xfrm flipV="1">
                                  <a:off x="4939" y="4523"/>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4" name="Line 11001"/>
                              <wps:cNvCnPr>
                                <a:cxnSpLocks noChangeShapeType="1"/>
                              </wps:cNvCnPr>
                              <wps:spPr bwMode="auto">
                                <a:xfrm>
                                  <a:off x="4979" y="4520"/>
                                  <a:ext cx="12"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5" name="Line 11002"/>
                              <wps:cNvCnPr>
                                <a:cxnSpLocks noChangeShapeType="1"/>
                              </wps:cNvCnPr>
                              <wps:spPr bwMode="auto">
                                <a:xfrm flipH="1">
                                  <a:off x="4967" y="4466"/>
                                  <a:ext cx="3" cy="2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6" name="Line 11003"/>
                              <wps:cNvCnPr>
                                <a:cxnSpLocks noChangeShapeType="1"/>
                              </wps:cNvCnPr>
                              <wps:spPr bwMode="auto">
                                <a:xfrm flipV="1">
                                  <a:off x="4923" y="4523"/>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7" name="Line 11004"/>
                              <wps:cNvCnPr>
                                <a:cxnSpLocks noChangeShapeType="1"/>
                              </wps:cNvCnPr>
                              <wps:spPr bwMode="auto">
                                <a:xfrm flipH="1">
                                  <a:off x="4940" y="4514"/>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8" name="Line 11005"/>
                              <wps:cNvCnPr>
                                <a:cxnSpLocks noChangeShapeType="1"/>
                              </wps:cNvCnPr>
                              <wps:spPr bwMode="auto">
                                <a:xfrm flipV="1">
                                  <a:off x="4941" y="4513"/>
                                  <a:ext cx="1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09" name="Line 11006"/>
                              <wps:cNvCnPr>
                                <a:cxnSpLocks noChangeShapeType="1"/>
                              </wps:cNvCnPr>
                              <wps:spPr bwMode="auto">
                                <a:xfrm flipH="1" flipV="1">
                                  <a:off x="4954" y="4513"/>
                                  <a:ext cx="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10" name="Line 11007"/>
                              <wps:cNvCnPr>
                                <a:cxnSpLocks noChangeShapeType="1"/>
                              </wps:cNvCnPr>
                              <wps:spPr bwMode="auto">
                                <a:xfrm flipV="1">
                                  <a:off x="4962" y="4520"/>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11" name="Line 11008"/>
                              <wps:cNvCnPr>
                                <a:cxnSpLocks noChangeShapeType="1"/>
                              </wps:cNvCnPr>
                              <wps:spPr bwMode="auto">
                                <a:xfrm>
                                  <a:off x="4967" y="4492"/>
                                  <a:ext cx="12" cy="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12" name="Line 11009"/>
                              <wps:cNvCnPr>
                                <a:cxnSpLocks noChangeShapeType="1"/>
                              </wps:cNvCnPr>
                              <wps:spPr bwMode="auto">
                                <a:xfrm flipV="1">
                                  <a:off x="5035" y="4622"/>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13" name="Line 11010"/>
                              <wps:cNvCnPr>
                                <a:cxnSpLocks noChangeShapeType="1"/>
                              </wps:cNvCnPr>
                              <wps:spPr bwMode="auto">
                                <a:xfrm flipV="1">
                                  <a:off x="5052" y="462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14" name="Line 11011"/>
                              <wps:cNvCnPr>
                                <a:cxnSpLocks noChangeShapeType="1"/>
                              </wps:cNvCnPr>
                              <wps:spPr bwMode="auto">
                                <a:xfrm flipV="1">
                                  <a:off x="5035" y="462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15" name="Line 11012"/>
                              <wps:cNvCnPr>
                                <a:cxnSpLocks noChangeShapeType="1"/>
                              </wps:cNvCnPr>
                              <wps:spPr bwMode="auto">
                                <a:xfrm flipH="1" flipV="1">
                                  <a:off x="5034" y="462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g:grpSp>
                          <wpg:grpSp>
                            <wpg:cNvPr id="2616" name="Group 11013"/>
                            <wpg:cNvGrpSpPr>
                              <a:grpSpLocks noChangeAspect="1"/>
                            </wpg:cNvGrpSpPr>
                            <wpg:grpSpPr bwMode="auto">
                              <a:xfrm>
                                <a:off x="3551" y="2900"/>
                                <a:ext cx="1124" cy="1398"/>
                                <a:chOff x="4003" y="3231"/>
                                <a:chExt cx="1124" cy="1398"/>
                              </a:xfrm>
                            </wpg:grpSpPr>
                            <wps:wsp>
                              <wps:cNvPr id="2617" name="Line 11014"/>
                              <wps:cNvCnPr>
                                <a:cxnSpLocks noChangeShapeType="1"/>
                              </wps:cNvCnPr>
                              <wps:spPr bwMode="auto">
                                <a:xfrm flipH="1" flipV="1">
                                  <a:off x="4996" y="462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18" name="Line 11015"/>
                              <wps:cNvCnPr>
                                <a:cxnSpLocks noChangeShapeType="1"/>
                              </wps:cNvCnPr>
                              <wps:spPr bwMode="auto">
                                <a:xfrm flipV="1">
                                  <a:off x="4997" y="4628"/>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19" name="Line 11016"/>
                              <wps:cNvCnPr>
                                <a:cxnSpLocks noChangeShapeType="1"/>
                              </wps:cNvCnPr>
                              <wps:spPr bwMode="auto">
                                <a:xfrm flipV="1">
                                  <a:off x="5014" y="462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0" name="Line 11017"/>
                              <wps:cNvCnPr>
                                <a:cxnSpLocks noChangeShapeType="1"/>
                              </wps:cNvCnPr>
                              <wps:spPr bwMode="auto">
                                <a:xfrm flipV="1">
                                  <a:off x="4997" y="462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1" name="Line 11018"/>
                              <wps:cNvCnPr>
                                <a:cxnSpLocks noChangeShapeType="1"/>
                              </wps:cNvCnPr>
                              <wps:spPr bwMode="auto">
                                <a:xfrm flipV="1">
                                  <a:off x="5110" y="4609"/>
                                  <a:ext cx="16"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2" name="Line 11019"/>
                              <wps:cNvCnPr>
                                <a:cxnSpLocks noChangeShapeType="1"/>
                              </wps:cNvCnPr>
                              <wps:spPr bwMode="auto">
                                <a:xfrm flipV="1">
                                  <a:off x="5126" y="460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3" name="Line 11020"/>
                              <wps:cNvCnPr>
                                <a:cxnSpLocks noChangeShapeType="1"/>
                              </wps:cNvCnPr>
                              <wps:spPr bwMode="auto">
                                <a:xfrm flipV="1">
                                  <a:off x="5110" y="461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4" name="Line 11021"/>
                              <wps:cNvCnPr>
                                <a:cxnSpLocks noChangeShapeType="1"/>
                              </wps:cNvCnPr>
                              <wps:spPr bwMode="auto">
                                <a:xfrm flipH="1" flipV="1">
                                  <a:off x="5109" y="461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5" name="Line 11022"/>
                              <wps:cNvCnPr>
                                <a:cxnSpLocks noChangeShapeType="1"/>
                              </wps:cNvCnPr>
                              <wps:spPr bwMode="auto">
                                <a:xfrm flipV="1">
                                  <a:off x="5073" y="4616"/>
                                  <a:ext cx="16"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6" name="Line 11023"/>
                              <wps:cNvCnPr>
                                <a:cxnSpLocks noChangeShapeType="1"/>
                              </wps:cNvCnPr>
                              <wps:spPr bwMode="auto">
                                <a:xfrm flipV="1">
                                  <a:off x="5089" y="461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7" name="Line 11024"/>
                              <wps:cNvCnPr>
                                <a:cxnSpLocks noChangeShapeType="1"/>
                              </wps:cNvCnPr>
                              <wps:spPr bwMode="auto">
                                <a:xfrm flipV="1">
                                  <a:off x="5073" y="461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8" name="Line 11025"/>
                              <wps:cNvCnPr>
                                <a:cxnSpLocks noChangeShapeType="1"/>
                              </wps:cNvCnPr>
                              <wps:spPr bwMode="auto">
                                <a:xfrm flipH="1" flipV="1">
                                  <a:off x="5072" y="461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29" name="Freeform 11026"/>
                              <wps:cNvSpPr>
                                <a:spLocks noChangeAspect="1"/>
                              </wps:cNvSpPr>
                              <wps:spPr bwMode="auto">
                                <a:xfrm>
                                  <a:off x="4828" y="4136"/>
                                  <a:ext cx="107" cy="9"/>
                                </a:xfrm>
                                <a:custGeom>
                                  <a:avLst/>
                                  <a:gdLst>
                                    <a:gd name="T0" fmla="*/ 0 w 429"/>
                                    <a:gd name="T1" fmla="*/ 0 h 38"/>
                                    <a:gd name="T2" fmla="*/ 3 w 429"/>
                                    <a:gd name="T3" fmla="*/ 0 h 38"/>
                                    <a:gd name="T4" fmla="*/ 7 w 429"/>
                                    <a:gd name="T5" fmla="*/ 0 h 38"/>
                                    <a:gd name="T6" fmla="*/ 0 60000 65536"/>
                                    <a:gd name="T7" fmla="*/ 0 60000 65536"/>
                                    <a:gd name="T8" fmla="*/ 0 60000 65536"/>
                                  </a:gdLst>
                                  <a:ahLst/>
                                  <a:cxnLst>
                                    <a:cxn ang="T6">
                                      <a:pos x="T0" y="T1"/>
                                    </a:cxn>
                                    <a:cxn ang="T7">
                                      <a:pos x="T2" y="T3"/>
                                    </a:cxn>
                                    <a:cxn ang="T8">
                                      <a:pos x="T4" y="T5"/>
                                    </a:cxn>
                                  </a:cxnLst>
                                  <a:rect l="0" t="0" r="r" b="b"/>
                                  <a:pathLst>
                                    <a:path w="429" h="38">
                                      <a:moveTo>
                                        <a:pt x="0" y="38"/>
                                      </a:moveTo>
                                      <a:lnTo>
                                        <a:pt x="215" y="27"/>
                                      </a:lnTo>
                                      <a:lnTo>
                                        <a:pt x="42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0" name="Line 11027"/>
                              <wps:cNvCnPr>
                                <a:cxnSpLocks noChangeShapeType="1"/>
                              </wps:cNvCnPr>
                              <wps:spPr bwMode="auto">
                                <a:xfrm flipV="1">
                                  <a:off x="4700" y="4224"/>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1" name="Line 11028"/>
                              <wps:cNvCnPr>
                                <a:cxnSpLocks noChangeShapeType="1"/>
                              </wps:cNvCnPr>
                              <wps:spPr bwMode="auto">
                                <a:xfrm flipV="1">
                                  <a:off x="4717" y="4226"/>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2" name="Line 11029"/>
                              <wps:cNvCnPr>
                                <a:cxnSpLocks noChangeShapeType="1"/>
                              </wps:cNvCnPr>
                              <wps:spPr bwMode="auto">
                                <a:xfrm flipV="1">
                                  <a:off x="4739" y="4229"/>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3" name="Line 11030"/>
                              <wps:cNvCnPr>
                                <a:cxnSpLocks noChangeShapeType="1"/>
                              </wps:cNvCnPr>
                              <wps:spPr bwMode="auto">
                                <a:xfrm>
                                  <a:off x="4737" y="4228"/>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4" name="Line 11031"/>
                              <wps:cNvCnPr>
                                <a:cxnSpLocks noChangeShapeType="1"/>
                              </wps:cNvCnPr>
                              <wps:spPr bwMode="auto">
                                <a:xfrm flipV="1">
                                  <a:off x="4717" y="4227"/>
                                  <a:ext cx="6"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5" name="Line 11032"/>
                              <wps:cNvCnPr>
                                <a:cxnSpLocks noChangeShapeType="1"/>
                              </wps:cNvCnPr>
                              <wps:spPr bwMode="auto">
                                <a:xfrm>
                                  <a:off x="4700" y="4224"/>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6" name="Line 11033"/>
                              <wps:cNvCnPr>
                                <a:cxnSpLocks noChangeShapeType="1"/>
                              </wps:cNvCnPr>
                              <wps:spPr bwMode="auto">
                                <a:xfrm>
                                  <a:off x="4700" y="4232"/>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7" name="Line 11034"/>
                              <wps:cNvCnPr>
                                <a:cxnSpLocks noChangeShapeType="1"/>
                              </wps:cNvCnPr>
                              <wps:spPr bwMode="auto">
                                <a:xfrm>
                                  <a:off x="4778" y="4240"/>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8" name="Line 11035"/>
                              <wps:cNvCnPr>
                                <a:cxnSpLocks noChangeShapeType="1"/>
                              </wps:cNvCnPr>
                              <wps:spPr bwMode="auto">
                                <a:xfrm flipV="1">
                                  <a:off x="4756" y="4230"/>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39" name="Line 11036"/>
                              <wps:cNvCnPr>
                                <a:cxnSpLocks noChangeShapeType="1"/>
                              </wps:cNvCnPr>
                              <wps:spPr bwMode="auto">
                                <a:xfrm flipV="1">
                                  <a:off x="4778" y="4231"/>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0" name="Line 11037"/>
                              <wps:cNvCnPr>
                                <a:cxnSpLocks noChangeShapeType="1"/>
                              </wps:cNvCnPr>
                              <wps:spPr bwMode="auto">
                                <a:xfrm>
                                  <a:off x="4775" y="4231"/>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1" name="Line 11038"/>
                              <wps:cNvCnPr>
                                <a:cxnSpLocks noChangeShapeType="1"/>
                              </wps:cNvCnPr>
                              <wps:spPr bwMode="auto">
                                <a:xfrm flipV="1">
                                  <a:off x="4756" y="4230"/>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2" name="Line 11039"/>
                              <wps:cNvCnPr>
                                <a:cxnSpLocks noChangeShapeType="1"/>
                              </wps:cNvCnPr>
                              <wps:spPr bwMode="auto">
                                <a:xfrm>
                                  <a:off x="4739" y="4237"/>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3" name="Line 11040"/>
                              <wps:cNvCnPr>
                                <a:cxnSpLocks noChangeShapeType="1"/>
                              </wps:cNvCnPr>
                              <wps:spPr bwMode="auto">
                                <a:xfrm flipV="1">
                                  <a:off x="4817" y="4232"/>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4" name="Line 11041"/>
                              <wps:cNvCnPr>
                                <a:cxnSpLocks noChangeShapeType="1"/>
                              </wps:cNvCnPr>
                              <wps:spPr bwMode="auto">
                                <a:xfrm flipV="1">
                                  <a:off x="4834" y="4232"/>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5" name="Line 11042"/>
                              <wps:cNvCnPr>
                                <a:cxnSpLocks noChangeShapeType="1"/>
                              </wps:cNvCnPr>
                              <wps:spPr bwMode="auto">
                                <a:xfrm flipV="1">
                                  <a:off x="4795" y="4232"/>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6" name="Line 11043"/>
                              <wps:cNvCnPr>
                                <a:cxnSpLocks noChangeShapeType="1"/>
                              </wps:cNvCnPr>
                              <wps:spPr bwMode="auto">
                                <a:xfrm flipV="1">
                                  <a:off x="4834" y="4232"/>
                                  <a:ext cx="3"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7" name="Line 11044"/>
                              <wps:cNvCnPr>
                                <a:cxnSpLocks noChangeShapeType="1"/>
                              </wps:cNvCnPr>
                              <wps:spPr bwMode="auto">
                                <a:xfrm flipV="1">
                                  <a:off x="4817" y="4240"/>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8" name="Line 11045"/>
                              <wps:cNvCnPr>
                                <a:cxnSpLocks noChangeShapeType="1"/>
                              </wps:cNvCnPr>
                              <wps:spPr bwMode="auto">
                                <a:xfrm>
                                  <a:off x="4813" y="4232"/>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49" name="Line 11046"/>
                              <wps:cNvCnPr>
                                <a:cxnSpLocks noChangeShapeType="1"/>
                              </wps:cNvCnPr>
                              <wps:spPr bwMode="auto">
                                <a:xfrm flipV="1">
                                  <a:off x="4795" y="4232"/>
                                  <a:ext cx="4"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0" name="Line 11047"/>
                              <wps:cNvCnPr>
                                <a:cxnSpLocks noChangeShapeType="1"/>
                              </wps:cNvCnPr>
                              <wps:spPr bwMode="auto">
                                <a:xfrm>
                                  <a:off x="4625" y="4216"/>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1" name="Line 11048"/>
                              <wps:cNvCnPr>
                                <a:cxnSpLocks noChangeShapeType="1"/>
                              </wps:cNvCnPr>
                              <wps:spPr bwMode="auto">
                                <a:xfrm flipV="1">
                                  <a:off x="4572" y="4192"/>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2" name="Line 11049"/>
                              <wps:cNvCnPr>
                                <a:cxnSpLocks noChangeShapeType="1"/>
                              </wps:cNvCnPr>
                              <wps:spPr bwMode="auto">
                                <a:xfrm flipV="1">
                                  <a:off x="4591" y="4199"/>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3" name="Line 11050"/>
                              <wps:cNvCnPr>
                                <a:cxnSpLocks noChangeShapeType="1"/>
                              </wps:cNvCnPr>
                              <wps:spPr bwMode="auto">
                                <a:xfrm flipV="1">
                                  <a:off x="4606" y="4203"/>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4" name="Line 11051"/>
                              <wps:cNvCnPr>
                                <a:cxnSpLocks noChangeShapeType="1"/>
                              </wps:cNvCnPr>
                              <wps:spPr bwMode="auto">
                                <a:xfrm flipV="1">
                                  <a:off x="4625" y="4209"/>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5" name="Line 11052"/>
                              <wps:cNvCnPr>
                                <a:cxnSpLocks noChangeShapeType="1"/>
                              </wps:cNvCnPr>
                              <wps:spPr bwMode="auto">
                                <a:xfrm flipV="1">
                                  <a:off x="4606" y="4206"/>
                                  <a:ext cx="8"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6" name="Line 11053"/>
                              <wps:cNvCnPr>
                                <a:cxnSpLocks noChangeShapeType="1"/>
                              </wps:cNvCnPr>
                              <wps:spPr bwMode="auto">
                                <a:xfrm>
                                  <a:off x="4591" y="4206"/>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7" name="Line 11054"/>
                              <wps:cNvCnPr>
                                <a:cxnSpLocks noChangeShapeType="1"/>
                              </wps:cNvCnPr>
                              <wps:spPr bwMode="auto">
                                <a:xfrm flipV="1">
                                  <a:off x="4572" y="4195"/>
                                  <a:ext cx="8"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8" name="Line 11055"/>
                              <wps:cNvCnPr>
                                <a:cxnSpLocks noChangeShapeType="1"/>
                              </wps:cNvCnPr>
                              <wps:spPr bwMode="auto">
                                <a:xfrm flipV="1">
                                  <a:off x="4641" y="4213"/>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59" name="Line 11056"/>
                              <wps:cNvCnPr>
                                <a:cxnSpLocks noChangeShapeType="1"/>
                              </wps:cNvCnPr>
                              <wps:spPr bwMode="auto">
                                <a:xfrm flipV="1">
                                  <a:off x="4662" y="4217"/>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0" name="Line 11057"/>
                              <wps:cNvCnPr>
                                <a:cxnSpLocks noChangeShapeType="1"/>
                              </wps:cNvCnPr>
                              <wps:spPr bwMode="auto">
                                <a:xfrm flipV="1">
                                  <a:off x="4678" y="4220"/>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1" name="Line 11058"/>
                              <wps:cNvCnPr>
                                <a:cxnSpLocks noChangeShapeType="1"/>
                              </wps:cNvCnPr>
                              <wps:spPr bwMode="auto">
                                <a:xfrm flipV="1">
                                  <a:off x="4678" y="4222"/>
                                  <a:ext cx="8"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2" name="Line 11059"/>
                              <wps:cNvCnPr>
                                <a:cxnSpLocks noChangeShapeType="1"/>
                              </wps:cNvCnPr>
                              <wps:spPr bwMode="auto">
                                <a:xfrm>
                                  <a:off x="4662" y="4225"/>
                                  <a:ext cx="16"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3" name="Line 11060"/>
                              <wps:cNvCnPr>
                                <a:cxnSpLocks noChangeShapeType="1"/>
                              </wps:cNvCnPr>
                              <wps:spPr bwMode="auto">
                                <a:xfrm flipV="1">
                                  <a:off x="4641" y="4215"/>
                                  <a:ext cx="9"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4" name="Line 11061"/>
                              <wps:cNvCnPr>
                                <a:cxnSpLocks noChangeShapeType="1"/>
                              </wps:cNvCnPr>
                              <wps:spPr bwMode="auto">
                                <a:xfrm>
                                  <a:off x="4632" y="4031"/>
                                  <a:ext cx="8"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5" name="Freeform 11062"/>
                              <wps:cNvSpPr>
                                <a:spLocks noChangeAspect="1"/>
                              </wps:cNvSpPr>
                              <wps:spPr bwMode="auto">
                                <a:xfrm>
                                  <a:off x="4618" y="4033"/>
                                  <a:ext cx="1" cy="1"/>
                                </a:xfrm>
                                <a:custGeom>
                                  <a:avLst/>
                                  <a:gdLst>
                                    <a:gd name="T0" fmla="*/ 0 w 1"/>
                                    <a:gd name="T1" fmla="*/ 1 h 2"/>
                                    <a:gd name="T2" fmla="*/ 1 w 1"/>
                                    <a:gd name="T3" fmla="*/ 1 h 2"/>
                                    <a:gd name="T4" fmla="*/ 1 w 1"/>
                                    <a:gd name="T5" fmla="*/ 0 h 2"/>
                                    <a:gd name="T6" fmla="*/ 0 60000 65536"/>
                                    <a:gd name="T7" fmla="*/ 0 60000 65536"/>
                                    <a:gd name="T8" fmla="*/ 0 60000 65536"/>
                                  </a:gdLst>
                                  <a:ahLst/>
                                  <a:cxnLst>
                                    <a:cxn ang="T6">
                                      <a:pos x="T0" y="T1"/>
                                    </a:cxn>
                                    <a:cxn ang="T7">
                                      <a:pos x="T2" y="T3"/>
                                    </a:cxn>
                                    <a:cxn ang="T8">
                                      <a:pos x="T4" y="T5"/>
                                    </a:cxn>
                                  </a:cxnLst>
                                  <a:rect l="0" t="0" r="r" b="b"/>
                                  <a:pathLst>
                                    <a:path w="1" h="2">
                                      <a:moveTo>
                                        <a:pt x="0" y="2"/>
                                      </a:moveTo>
                                      <a:lnTo>
                                        <a:pt x="1" y="1"/>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6" name="Line 11063"/>
                              <wps:cNvCnPr>
                                <a:cxnSpLocks noChangeShapeType="1"/>
                              </wps:cNvCnPr>
                              <wps:spPr bwMode="auto">
                                <a:xfrm>
                                  <a:off x="4618" y="4033"/>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7" name="Line 11064"/>
                              <wps:cNvCnPr>
                                <a:cxnSpLocks noChangeShapeType="1"/>
                              </wps:cNvCnPr>
                              <wps:spPr bwMode="auto">
                                <a:xfrm flipH="1">
                                  <a:off x="4628" y="4032"/>
                                  <a:ext cx="1"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8" name="Line 11065"/>
                              <wps:cNvCnPr>
                                <a:cxnSpLocks noChangeShapeType="1"/>
                              </wps:cNvCnPr>
                              <wps:spPr bwMode="auto">
                                <a:xfrm>
                                  <a:off x="4628" y="4043"/>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69" name="Line 11066"/>
                              <wps:cNvCnPr>
                                <a:cxnSpLocks noChangeShapeType="1"/>
                              </wps:cNvCnPr>
                              <wps:spPr bwMode="auto">
                                <a:xfrm>
                                  <a:off x="4703" y="4020"/>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70" name="Line 11067"/>
                              <wps:cNvCnPr>
                                <a:cxnSpLocks noChangeShapeType="1"/>
                              </wps:cNvCnPr>
                              <wps:spPr bwMode="auto">
                                <a:xfrm flipH="1" flipV="1">
                                  <a:off x="4650" y="4029"/>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71" name="Freeform 11068"/>
                              <wps:cNvSpPr>
                                <a:spLocks noChangeAspect="1"/>
                              </wps:cNvSpPr>
                              <wps:spPr bwMode="auto">
                                <a:xfrm>
                                  <a:off x="4651" y="4028"/>
                                  <a:ext cx="3" cy="3"/>
                                </a:xfrm>
                                <a:custGeom>
                                  <a:avLst/>
                                  <a:gdLst>
                                    <a:gd name="T0" fmla="*/ 0 w 11"/>
                                    <a:gd name="T1" fmla="*/ 0 h 15"/>
                                    <a:gd name="T2" fmla="*/ 0 w 11"/>
                                    <a:gd name="T3" fmla="*/ 0 h 15"/>
                                    <a:gd name="T4" fmla="*/ 0 w 11"/>
                                    <a:gd name="T5" fmla="*/ 0 h 15"/>
                                    <a:gd name="T6" fmla="*/ 0 w 11"/>
                                    <a:gd name="T7" fmla="*/ 0 h 1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1" h="15">
                                      <a:moveTo>
                                        <a:pt x="0" y="15"/>
                                      </a:moveTo>
                                      <a:lnTo>
                                        <a:pt x="4" y="10"/>
                                      </a:lnTo>
                                      <a:lnTo>
                                        <a:pt x="8" y="6"/>
                                      </a:lnTo>
                                      <a:lnTo>
                                        <a:pt x="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2" name="Freeform 11069"/>
                              <wps:cNvSpPr>
                                <a:spLocks noChangeAspect="1"/>
                              </wps:cNvSpPr>
                              <wps:spPr bwMode="auto">
                                <a:xfrm>
                                  <a:off x="4699" y="4021"/>
                                  <a:ext cx="5" cy="2"/>
                                </a:xfrm>
                                <a:custGeom>
                                  <a:avLst/>
                                  <a:gdLst>
                                    <a:gd name="T0" fmla="*/ 0 w 20"/>
                                    <a:gd name="T1" fmla="*/ 0 h 8"/>
                                    <a:gd name="T2" fmla="*/ 0 w 20"/>
                                    <a:gd name="T3" fmla="*/ 0 h 8"/>
                                    <a:gd name="T4" fmla="*/ 0 w 20"/>
                                    <a:gd name="T5" fmla="*/ 0 h 8"/>
                                    <a:gd name="T6" fmla="*/ 0 w 20"/>
                                    <a:gd name="T7" fmla="*/ 0 h 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0" h="8">
                                      <a:moveTo>
                                        <a:pt x="0" y="0"/>
                                      </a:moveTo>
                                      <a:lnTo>
                                        <a:pt x="7" y="3"/>
                                      </a:lnTo>
                                      <a:lnTo>
                                        <a:pt x="13" y="6"/>
                                      </a:lnTo>
                                      <a:lnTo>
                                        <a:pt x="20" y="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3" name="Line 11070"/>
                              <wps:cNvCnPr>
                                <a:cxnSpLocks noChangeShapeType="1"/>
                              </wps:cNvCnPr>
                              <wps:spPr bwMode="auto">
                                <a:xfrm flipH="1">
                                  <a:off x="4651" y="4023"/>
                                  <a:ext cx="53"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74" name="Freeform 11071"/>
                              <wps:cNvSpPr>
                                <a:spLocks noChangeAspect="1"/>
                              </wps:cNvSpPr>
                              <wps:spPr bwMode="auto">
                                <a:xfrm>
                                  <a:off x="4731" y="4068"/>
                                  <a:ext cx="22" cy="69"/>
                                </a:xfrm>
                                <a:custGeom>
                                  <a:avLst/>
                                  <a:gdLst>
                                    <a:gd name="T0" fmla="*/ 2 w 86"/>
                                    <a:gd name="T1" fmla="*/ 4 h 274"/>
                                    <a:gd name="T2" fmla="*/ 1 w 86"/>
                                    <a:gd name="T3" fmla="*/ 4 h 274"/>
                                    <a:gd name="T4" fmla="*/ 1 w 86"/>
                                    <a:gd name="T5" fmla="*/ 3 h 274"/>
                                    <a:gd name="T6" fmla="*/ 1 w 86"/>
                                    <a:gd name="T7" fmla="*/ 2 h 274"/>
                                    <a:gd name="T8" fmla="*/ 1 w 86"/>
                                    <a:gd name="T9" fmla="*/ 1 h 274"/>
                                    <a:gd name="T10" fmla="*/ 1 w 86"/>
                                    <a:gd name="T11" fmla="*/ 0 h 274"/>
                                    <a:gd name="T12" fmla="*/ 0 w 86"/>
                                    <a:gd name="T13" fmla="*/ 0 h 274"/>
                                    <a:gd name="T14" fmla="*/ 0 w 86"/>
                                    <a:gd name="T15" fmla="*/ 0 h 27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6" h="274">
                                      <a:moveTo>
                                        <a:pt x="86" y="274"/>
                                      </a:moveTo>
                                      <a:lnTo>
                                        <a:pt x="84" y="220"/>
                                      </a:lnTo>
                                      <a:lnTo>
                                        <a:pt x="76" y="161"/>
                                      </a:lnTo>
                                      <a:lnTo>
                                        <a:pt x="64" y="104"/>
                                      </a:lnTo>
                                      <a:lnTo>
                                        <a:pt x="47" y="55"/>
                                      </a:lnTo>
                                      <a:lnTo>
                                        <a:pt x="28" y="19"/>
                                      </a:lnTo>
                                      <a:lnTo>
                                        <a:pt x="9"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5" name="Freeform 11072"/>
                              <wps:cNvSpPr>
                                <a:spLocks noChangeAspect="1"/>
                              </wps:cNvSpPr>
                              <wps:spPr bwMode="auto">
                                <a:xfrm>
                                  <a:off x="4746" y="4137"/>
                                  <a:ext cx="7" cy="21"/>
                                </a:xfrm>
                                <a:custGeom>
                                  <a:avLst/>
                                  <a:gdLst>
                                    <a:gd name="T0" fmla="*/ 0 w 30"/>
                                    <a:gd name="T1" fmla="*/ 1 h 85"/>
                                    <a:gd name="T2" fmla="*/ 0 w 30"/>
                                    <a:gd name="T3" fmla="*/ 1 h 85"/>
                                    <a:gd name="T4" fmla="*/ 0 w 30"/>
                                    <a:gd name="T5" fmla="*/ 0 h 85"/>
                                    <a:gd name="T6" fmla="*/ 0 w 30"/>
                                    <a:gd name="T7" fmla="*/ 0 h 8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0" h="85">
                                      <a:moveTo>
                                        <a:pt x="0" y="85"/>
                                      </a:moveTo>
                                      <a:lnTo>
                                        <a:pt x="20" y="60"/>
                                      </a:lnTo>
                                      <a:lnTo>
                                        <a:pt x="30" y="31"/>
                                      </a:lnTo>
                                      <a:lnTo>
                                        <a:pt x="2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6" name="Line 11073"/>
                              <wps:cNvCnPr>
                                <a:cxnSpLocks noChangeShapeType="1"/>
                              </wps:cNvCnPr>
                              <wps:spPr bwMode="auto">
                                <a:xfrm flipH="1" flipV="1">
                                  <a:off x="4987" y="4214"/>
                                  <a:ext cx="28"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77" name="Line 11074"/>
                              <wps:cNvCnPr>
                                <a:cxnSpLocks noChangeShapeType="1"/>
                              </wps:cNvCnPr>
                              <wps:spPr bwMode="auto">
                                <a:xfrm flipH="1">
                                  <a:off x="4981" y="4215"/>
                                  <a:ext cx="1" cy="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78" name="Line 11075"/>
                              <wps:cNvCnPr>
                                <a:cxnSpLocks noChangeShapeType="1"/>
                              </wps:cNvCnPr>
                              <wps:spPr bwMode="auto">
                                <a:xfrm>
                                  <a:off x="4981" y="4235"/>
                                  <a:ext cx="27"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79" name="Freeform 11076"/>
                              <wps:cNvSpPr>
                                <a:spLocks noChangeAspect="1"/>
                              </wps:cNvSpPr>
                              <wps:spPr bwMode="auto">
                                <a:xfrm>
                                  <a:off x="4875" y="4263"/>
                                  <a:ext cx="150" cy="25"/>
                                </a:xfrm>
                                <a:custGeom>
                                  <a:avLst/>
                                  <a:gdLst>
                                    <a:gd name="T0" fmla="*/ 0 w 602"/>
                                    <a:gd name="T1" fmla="*/ 2 h 96"/>
                                    <a:gd name="T2" fmla="*/ 3 w 602"/>
                                    <a:gd name="T3" fmla="*/ 1 h 96"/>
                                    <a:gd name="T4" fmla="*/ 6 w 602"/>
                                    <a:gd name="T5" fmla="*/ 1 h 96"/>
                                    <a:gd name="T6" fmla="*/ 9 w 602"/>
                                    <a:gd name="T7" fmla="*/ 0 h 9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2" h="96">
                                      <a:moveTo>
                                        <a:pt x="0" y="96"/>
                                      </a:moveTo>
                                      <a:lnTo>
                                        <a:pt x="203" y="77"/>
                                      </a:lnTo>
                                      <a:lnTo>
                                        <a:pt x="403" y="45"/>
                                      </a:lnTo>
                                      <a:lnTo>
                                        <a:pt x="60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0" name="Freeform 11077"/>
                              <wps:cNvSpPr>
                                <a:spLocks noChangeAspect="1"/>
                              </wps:cNvSpPr>
                              <wps:spPr bwMode="auto">
                                <a:xfrm>
                                  <a:off x="4864" y="4235"/>
                                  <a:ext cx="117" cy="20"/>
                                </a:xfrm>
                                <a:custGeom>
                                  <a:avLst/>
                                  <a:gdLst>
                                    <a:gd name="T0" fmla="*/ 0 w 471"/>
                                    <a:gd name="T1" fmla="*/ 1 h 80"/>
                                    <a:gd name="T2" fmla="*/ 2 w 471"/>
                                    <a:gd name="T3" fmla="*/ 1 h 80"/>
                                    <a:gd name="T4" fmla="*/ 5 w 471"/>
                                    <a:gd name="T5" fmla="*/ 1 h 80"/>
                                    <a:gd name="T6" fmla="*/ 7 w 471"/>
                                    <a:gd name="T7" fmla="*/ 0 h 8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71" h="80">
                                      <a:moveTo>
                                        <a:pt x="0" y="80"/>
                                      </a:moveTo>
                                      <a:lnTo>
                                        <a:pt x="158" y="63"/>
                                      </a:lnTo>
                                      <a:lnTo>
                                        <a:pt x="315" y="37"/>
                                      </a:lnTo>
                                      <a:lnTo>
                                        <a:pt x="47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1" name="Line 11078"/>
                              <wps:cNvCnPr>
                                <a:cxnSpLocks noChangeShapeType="1"/>
                              </wps:cNvCnPr>
                              <wps:spPr bwMode="auto">
                                <a:xfrm flipH="1">
                                  <a:off x="4874" y="4279"/>
                                  <a:ext cx="3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2" name="Line 11079"/>
                              <wps:cNvCnPr>
                                <a:cxnSpLocks noChangeShapeType="1"/>
                              </wps:cNvCnPr>
                              <wps:spPr bwMode="auto">
                                <a:xfrm flipV="1">
                                  <a:off x="4856" y="4231"/>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3" name="Line 11080"/>
                              <wps:cNvCnPr>
                                <a:cxnSpLocks noChangeShapeType="1"/>
                              </wps:cNvCnPr>
                              <wps:spPr bwMode="auto">
                                <a:xfrm flipV="1">
                                  <a:off x="4857" y="4231"/>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4" name="Line 11081"/>
                              <wps:cNvCnPr>
                                <a:cxnSpLocks noChangeShapeType="1"/>
                              </wps:cNvCnPr>
                              <wps:spPr bwMode="auto">
                                <a:xfrm>
                                  <a:off x="4857" y="4239"/>
                                  <a:ext cx="13"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5" name="Line 11082"/>
                              <wps:cNvCnPr>
                                <a:cxnSpLocks noChangeShapeType="1"/>
                              </wps:cNvCnPr>
                              <wps:spPr bwMode="auto">
                                <a:xfrm>
                                  <a:off x="4856" y="423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6" name="Line 11083"/>
                              <wps:cNvCnPr>
                                <a:cxnSpLocks noChangeShapeType="1"/>
                              </wps:cNvCnPr>
                              <wps:spPr bwMode="auto">
                                <a:xfrm>
                                  <a:off x="4850" y="4231"/>
                                  <a:ext cx="6"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7" name="Line 11084"/>
                              <wps:cNvCnPr>
                                <a:cxnSpLocks noChangeShapeType="1"/>
                              </wps:cNvCnPr>
                              <wps:spPr bwMode="auto">
                                <a:xfrm flipV="1">
                                  <a:off x="4878" y="4254"/>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8" name="Line 11085"/>
                              <wps:cNvCnPr>
                                <a:cxnSpLocks noChangeShapeType="1"/>
                              </wps:cNvCnPr>
                              <wps:spPr bwMode="auto">
                                <a:xfrm flipH="1" flipV="1">
                                  <a:off x="4878" y="4256"/>
                                  <a:ext cx="33" cy="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89" name="Line 11086"/>
                              <wps:cNvCnPr>
                                <a:cxnSpLocks noChangeShapeType="1"/>
                              </wps:cNvCnPr>
                              <wps:spPr bwMode="auto">
                                <a:xfrm>
                                  <a:off x="4870" y="4271"/>
                                  <a:ext cx="5"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90" name="Line 11087"/>
                              <wps:cNvCnPr>
                                <a:cxnSpLocks noChangeShapeType="1"/>
                              </wps:cNvCnPr>
                              <wps:spPr bwMode="auto">
                                <a:xfrm flipH="1" flipV="1">
                                  <a:off x="5015" y="4247"/>
                                  <a:ext cx="10"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91" name="Line 11088"/>
                              <wps:cNvCnPr>
                                <a:cxnSpLocks noChangeShapeType="1"/>
                              </wps:cNvCnPr>
                              <wps:spPr bwMode="auto">
                                <a:xfrm flipH="1">
                                  <a:off x="4933" y="4136"/>
                                  <a:ext cx="2" cy="8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92" name="Line 11089"/>
                              <wps:cNvCnPr>
                                <a:cxnSpLocks noChangeShapeType="1"/>
                              </wps:cNvCnPr>
                              <wps:spPr bwMode="auto">
                                <a:xfrm flipV="1">
                                  <a:off x="5004" y="4209"/>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93" name="Line 11090"/>
                              <wps:cNvCnPr>
                                <a:cxnSpLocks noChangeShapeType="1"/>
                              </wps:cNvCnPr>
                              <wps:spPr bwMode="auto">
                                <a:xfrm flipV="1">
                                  <a:off x="5019" y="420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94" name="Line 11091"/>
                              <wps:cNvCnPr>
                                <a:cxnSpLocks noChangeShapeType="1"/>
                              </wps:cNvCnPr>
                              <wps:spPr bwMode="auto">
                                <a:xfrm>
                                  <a:off x="5000" y="4212"/>
                                  <a:ext cx="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95" name="Line 11092"/>
                              <wps:cNvCnPr>
                                <a:cxnSpLocks noChangeShapeType="1"/>
                              </wps:cNvCnPr>
                              <wps:spPr bwMode="auto">
                                <a:xfrm flipV="1">
                                  <a:off x="5004" y="4211"/>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96" name="Line 11093"/>
                              <wps:cNvCnPr>
                                <a:cxnSpLocks noChangeShapeType="1"/>
                              </wps:cNvCnPr>
                              <wps:spPr bwMode="auto">
                                <a:xfrm>
                                  <a:off x="4550" y="3760"/>
                                  <a:ext cx="142"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697" name="Freeform 11094"/>
                              <wps:cNvSpPr>
                                <a:spLocks noChangeAspect="1"/>
                              </wps:cNvSpPr>
                              <wps:spPr bwMode="auto">
                                <a:xfrm>
                                  <a:off x="4557" y="3508"/>
                                  <a:ext cx="167" cy="178"/>
                                </a:xfrm>
                                <a:custGeom>
                                  <a:avLst/>
                                  <a:gdLst>
                                    <a:gd name="T0" fmla="*/ 11 w 666"/>
                                    <a:gd name="T1" fmla="*/ 11 h 712"/>
                                    <a:gd name="T2" fmla="*/ 9 w 666"/>
                                    <a:gd name="T3" fmla="*/ 9 h 712"/>
                                    <a:gd name="T4" fmla="*/ 8 w 666"/>
                                    <a:gd name="T5" fmla="*/ 8 h 712"/>
                                    <a:gd name="T6" fmla="*/ 7 w 666"/>
                                    <a:gd name="T7" fmla="*/ 6 h 712"/>
                                    <a:gd name="T8" fmla="*/ 5 w 666"/>
                                    <a:gd name="T9" fmla="*/ 5 h 712"/>
                                    <a:gd name="T10" fmla="*/ 4 w 666"/>
                                    <a:gd name="T11" fmla="*/ 3 h 712"/>
                                    <a:gd name="T12" fmla="*/ 3 w 666"/>
                                    <a:gd name="T13" fmla="*/ 2 h 712"/>
                                    <a:gd name="T14" fmla="*/ 1 w 666"/>
                                    <a:gd name="T15" fmla="*/ 1 h 712"/>
                                    <a:gd name="T16" fmla="*/ 0 w 666"/>
                                    <a:gd name="T17" fmla="*/ 0 h 7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6" h="712">
                                      <a:moveTo>
                                        <a:pt x="666" y="712"/>
                                      </a:moveTo>
                                      <a:lnTo>
                                        <a:pt x="583" y="595"/>
                                      </a:lnTo>
                                      <a:lnTo>
                                        <a:pt x="499" y="485"/>
                                      </a:lnTo>
                                      <a:lnTo>
                                        <a:pt x="416" y="383"/>
                                      </a:lnTo>
                                      <a:lnTo>
                                        <a:pt x="332" y="289"/>
                                      </a:lnTo>
                                      <a:lnTo>
                                        <a:pt x="248" y="203"/>
                                      </a:lnTo>
                                      <a:lnTo>
                                        <a:pt x="165" y="127"/>
                                      </a:lnTo>
                                      <a:lnTo>
                                        <a:pt x="81" y="59"/>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8" name="Freeform 11095"/>
                              <wps:cNvSpPr>
                                <a:spLocks noChangeAspect="1"/>
                              </wps:cNvSpPr>
                              <wps:spPr bwMode="auto">
                                <a:xfrm>
                                  <a:off x="4558" y="3487"/>
                                  <a:ext cx="172" cy="145"/>
                                </a:xfrm>
                                <a:custGeom>
                                  <a:avLst/>
                                  <a:gdLst>
                                    <a:gd name="T0" fmla="*/ 11 w 689"/>
                                    <a:gd name="T1" fmla="*/ 9 h 579"/>
                                    <a:gd name="T2" fmla="*/ 9 w 689"/>
                                    <a:gd name="T3" fmla="*/ 8 h 579"/>
                                    <a:gd name="T4" fmla="*/ 8 w 689"/>
                                    <a:gd name="T5" fmla="*/ 6 h 579"/>
                                    <a:gd name="T6" fmla="*/ 6 w 689"/>
                                    <a:gd name="T7" fmla="*/ 5 h 579"/>
                                    <a:gd name="T8" fmla="*/ 4 w 689"/>
                                    <a:gd name="T9" fmla="*/ 3 h 579"/>
                                    <a:gd name="T10" fmla="*/ 3 w 689"/>
                                    <a:gd name="T11" fmla="*/ 2 h 579"/>
                                    <a:gd name="T12" fmla="*/ 1 w 689"/>
                                    <a:gd name="T13" fmla="*/ 1 h 579"/>
                                    <a:gd name="T14" fmla="*/ 0 w 689"/>
                                    <a:gd name="T15" fmla="*/ 0 h 57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89" h="579">
                                      <a:moveTo>
                                        <a:pt x="689" y="579"/>
                                      </a:moveTo>
                                      <a:lnTo>
                                        <a:pt x="590" y="472"/>
                                      </a:lnTo>
                                      <a:lnTo>
                                        <a:pt x="491" y="374"/>
                                      </a:lnTo>
                                      <a:lnTo>
                                        <a:pt x="392" y="282"/>
                                      </a:lnTo>
                                      <a:lnTo>
                                        <a:pt x="293" y="199"/>
                                      </a:lnTo>
                                      <a:lnTo>
                                        <a:pt x="194" y="124"/>
                                      </a:lnTo>
                                      <a:lnTo>
                                        <a:pt x="97" y="5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9" name="Line 11096"/>
                              <wps:cNvCnPr>
                                <a:cxnSpLocks noChangeShapeType="1"/>
                              </wps:cNvCnPr>
                              <wps:spPr bwMode="auto">
                                <a:xfrm>
                                  <a:off x="4549" y="3779"/>
                                  <a:ext cx="127" cy="3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00" name="Line 11097"/>
                              <wps:cNvCnPr>
                                <a:cxnSpLocks noChangeShapeType="1"/>
                              </wps:cNvCnPr>
                              <wps:spPr bwMode="auto">
                                <a:xfrm flipV="1">
                                  <a:off x="4093" y="3453"/>
                                  <a:ext cx="4" cy="1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01" name="Line 11098"/>
                              <wps:cNvCnPr>
                                <a:cxnSpLocks noChangeShapeType="1"/>
                              </wps:cNvCnPr>
                              <wps:spPr bwMode="auto">
                                <a:xfrm flipV="1">
                                  <a:off x="4044" y="3461"/>
                                  <a:ext cx="4" cy="1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02" name="Freeform 11099"/>
                              <wps:cNvSpPr>
                                <a:spLocks noChangeAspect="1"/>
                              </wps:cNvSpPr>
                              <wps:spPr bwMode="auto">
                                <a:xfrm>
                                  <a:off x="4008" y="3555"/>
                                  <a:ext cx="4" cy="29"/>
                                </a:xfrm>
                                <a:custGeom>
                                  <a:avLst/>
                                  <a:gdLst>
                                    <a:gd name="T0" fmla="*/ 0 w 16"/>
                                    <a:gd name="T1" fmla="*/ 2 h 117"/>
                                    <a:gd name="T2" fmla="*/ 0 w 16"/>
                                    <a:gd name="T3" fmla="*/ 1 h 117"/>
                                    <a:gd name="T4" fmla="*/ 0 w 16"/>
                                    <a:gd name="T5" fmla="*/ 0 h 117"/>
                                    <a:gd name="T6" fmla="*/ 0 60000 65536"/>
                                    <a:gd name="T7" fmla="*/ 0 60000 65536"/>
                                    <a:gd name="T8" fmla="*/ 0 60000 65536"/>
                                  </a:gdLst>
                                  <a:ahLst/>
                                  <a:cxnLst>
                                    <a:cxn ang="T6">
                                      <a:pos x="T0" y="T1"/>
                                    </a:cxn>
                                    <a:cxn ang="T7">
                                      <a:pos x="T2" y="T3"/>
                                    </a:cxn>
                                    <a:cxn ang="T8">
                                      <a:pos x="T4" y="T5"/>
                                    </a:cxn>
                                  </a:cxnLst>
                                  <a:rect l="0" t="0" r="r" b="b"/>
                                  <a:pathLst>
                                    <a:path w="16" h="117">
                                      <a:moveTo>
                                        <a:pt x="16" y="117"/>
                                      </a:moveTo>
                                      <a:lnTo>
                                        <a:pt x="12" y="5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 name="Line 11100"/>
                              <wps:cNvCnPr>
                                <a:cxnSpLocks noChangeShapeType="1"/>
                              </wps:cNvCnPr>
                              <wps:spPr bwMode="auto">
                                <a:xfrm flipV="1">
                                  <a:off x="4044" y="3461"/>
                                  <a:ext cx="4" cy="1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04" name="Line 11101"/>
                              <wps:cNvCnPr>
                                <a:cxnSpLocks noChangeShapeType="1"/>
                              </wps:cNvCnPr>
                              <wps:spPr bwMode="auto">
                                <a:xfrm flipV="1">
                                  <a:off x="4032" y="3463"/>
                                  <a:ext cx="4" cy="1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05" name="Line 11102"/>
                              <wps:cNvCnPr>
                                <a:cxnSpLocks noChangeShapeType="1"/>
                              </wps:cNvCnPr>
                              <wps:spPr bwMode="auto">
                                <a:xfrm flipV="1">
                                  <a:off x="4035" y="3765"/>
                                  <a:ext cx="4" cy="14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06" name="Line 11103"/>
                              <wps:cNvCnPr>
                                <a:cxnSpLocks noChangeShapeType="1"/>
                              </wps:cNvCnPr>
                              <wps:spPr bwMode="auto">
                                <a:xfrm flipV="1">
                                  <a:off x="4023" y="3767"/>
                                  <a:ext cx="4" cy="14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07" name="Freeform 11104"/>
                              <wps:cNvSpPr>
                                <a:spLocks noChangeAspect="1"/>
                              </wps:cNvSpPr>
                              <wps:spPr bwMode="auto">
                                <a:xfrm>
                                  <a:off x="4070" y="3900"/>
                                  <a:ext cx="14" cy="10"/>
                                </a:xfrm>
                                <a:custGeom>
                                  <a:avLst/>
                                  <a:gdLst>
                                    <a:gd name="T0" fmla="*/ 1 w 53"/>
                                    <a:gd name="T1" fmla="*/ 1 h 40"/>
                                    <a:gd name="T2" fmla="*/ 1 w 53"/>
                                    <a:gd name="T3" fmla="*/ 0 h 40"/>
                                    <a:gd name="T4" fmla="*/ 1 w 53"/>
                                    <a:gd name="T5" fmla="*/ 0 h 40"/>
                                    <a:gd name="T6" fmla="*/ 0 w 53"/>
                                    <a:gd name="T7" fmla="*/ 0 h 4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3" h="40">
                                      <a:moveTo>
                                        <a:pt x="53" y="40"/>
                                      </a:moveTo>
                                      <a:lnTo>
                                        <a:pt x="45" y="15"/>
                                      </a:lnTo>
                                      <a:lnTo>
                                        <a:pt x="26"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8" name="Line 11105"/>
                              <wps:cNvCnPr>
                                <a:cxnSpLocks noChangeShapeType="1"/>
                              </wps:cNvCnPr>
                              <wps:spPr bwMode="auto">
                                <a:xfrm flipV="1">
                                  <a:off x="4070" y="3900"/>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09" name="Line 11106"/>
                              <wps:cNvCnPr>
                                <a:cxnSpLocks noChangeShapeType="1"/>
                              </wps:cNvCnPr>
                              <wps:spPr bwMode="auto">
                                <a:xfrm flipH="1">
                                  <a:off x="4036" y="3900"/>
                                  <a:ext cx="3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0" name="Line 11107"/>
                              <wps:cNvCnPr>
                                <a:cxnSpLocks noChangeShapeType="1"/>
                              </wps:cNvCnPr>
                              <wps:spPr bwMode="auto">
                                <a:xfrm flipH="1" flipV="1">
                                  <a:off x="4037" y="3830"/>
                                  <a:ext cx="45" cy="7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1" name="Line 11108"/>
                              <wps:cNvCnPr>
                                <a:cxnSpLocks noChangeShapeType="1"/>
                              </wps:cNvCnPr>
                              <wps:spPr bwMode="auto">
                                <a:xfrm flipV="1">
                                  <a:off x="4071" y="3920"/>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2" name="Line 11109"/>
                              <wps:cNvCnPr>
                                <a:cxnSpLocks noChangeShapeType="1"/>
                              </wps:cNvCnPr>
                              <wps:spPr bwMode="auto">
                                <a:xfrm flipH="1">
                                  <a:off x="4071" y="3910"/>
                                  <a:ext cx="13"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3" name="Freeform 11110"/>
                              <wps:cNvSpPr>
                                <a:spLocks noChangeAspect="1"/>
                              </wps:cNvSpPr>
                              <wps:spPr bwMode="auto">
                                <a:xfrm>
                                  <a:off x="4072" y="3977"/>
                                  <a:ext cx="10" cy="3"/>
                                </a:xfrm>
                                <a:custGeom>
                                  <a:avLst/>
                                  <a:gdLst>
                                    <a:gd name="T0" fmla="*/ 1 w 38"/>
                                    <a:gd name="T1" fmla="*/ 0 h 11"/>
                                    <a:gd name="T2" fmla="*/ 1 w 38"/>
                                    <a:gd name="T3" fmla="*/ 0 h 11"/>
                                    <a:gd name="T4" fmla="*/ 0 w 38"/>
                                    <a:gd name="T5" fmla="*/ 0 h 11"/>
                                    <a:gd name="T6" fmla="*/ 0 60000 65536"/>
                                    <a:gd name="T7" fmla="*/ 0 60000 65536"/>
                                    <a:gd name="T8" fmla="*/ 0 60000 65536"/>
                                  </a:gdLst>
                                  <a:ahLst/>
                                  <a:cxnLst>
                                    <a:cxn ang="T6">
                                      <a:pos x="T0" y="T1"/>
                                    </a:cxn>
                                    <a:cxn ang="T7">
                                      <a:pos x="T2" y="T3"/>
                                    </a:cxn>
                                    <a:cxn ang="T8">
                                      <a:pos x="T4" y="T5"/>
                                    </a:cxn>
                                  </a:cxnLst>
                                  <a:rect l="0" t="0" r="r" b="b"/>
                                  <a:pathLst>
                                    <a:path w="38" h="11">
                                      <a:moveTo>
                                        <a:pt x="38" y="11"/>
                                      </a:moveTo>
                                      <a:lnTo>
                                        <a:pt x="21"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4" name="Line 11111"/>
                              <wps:cNvCnPr>
                                <a:cxnSpLocks noChangeShapeType="1"/>
                              </wps:cNvCnPr>
                              <wps:spPr bwMode="auto">
                                <a:xfrm flipH="1" flipV="1">
                                  <a:off x="4067" y="3970"/>
                                  <a:ext cx="10"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5" name="Line 11112"/>
                              <wps:cNvCnPr>
                                <a:cxnSpLocks noChangeShapeType="1"/>
                              </wps:cNvCnPr>
                              <wps:spPr bwMode="auto">
                                <a:xfrm flipH="1" flipV="1">
                                  <a:off x="4063" y="3949"/>
                                  <a:ext cx="14" cy="2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6" name="Line 11113"/>
                              <wps:cNvCnPr>
                                <a:cxnSpLocks noChangeShapeType="1"/>
                              </wps:cNvCnPr>
                              <wps:spPr bwMode="auto">
                                <a:xfrm flipH="1" flipV="1">
                                  <a:off x="4071" y="391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7" name="Line 11114"/>
                              <wps:cNvCnPr>
                                <a:cxnSpLocks noChangeShapeType="1"/>
                              </wps:cNvCnPr>
                              <wps:spPr bwMode="auto">
                                <a:xfrm flipH="1" flipV="1">
                                  <a:off x="4035" y="3904"/>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8" name="Line 11115"/>
                              <wps:cNvCnPr>
                                <a:cxnSpLocks noChangeShapeType="1"/>
                              </wps:cNvCnPr>
                              <wps:spPr bwMode="auto">
                                <a:xfrm flipH="1">
                                  <a:off x="4062" y="3920"/>
                                  <a:ext cx="2" cy="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19" name="Line 11116"/>
                              <wps:cNvCnPr>
                                <a:cxnSpLocks noChangeShapeType="1"/>
                              </wps:cNvCnPr>
                              <wps:spPr bwMode="auto">
                                <a:xfrm flipH="1">
                                  <a:off x="4051" y="3918"/>
                                  <a:ext cx="1" cy="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20" name="Line 11117"/>
                              <wps:cNvCnPr>
                                <a:cxnSpLocks noChangeShapeType="1"/>
                              </wps:cNvCnPr>
                              <wps:spPr bwMode="auto">
                                <a:xfrm flipH="1" flipV="1">
                                  <a:off x="4052" y="3918"/>
                                  <a:ext cx="19"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21" name="Line 11118"/>
                              <wps:cNvCnPr>
                                <a:cxnSpLocks noChangeShapeType="1"/>
                              </wps:cNvCnPr>
                              <wps:spPr bwMode="auto">
                                <a:xfrm flipV="1">
                                  <a:off x="4071" y="3912"/>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22" name="Freeform 11119"/>
                              <wps:cNvSpPr>
                                <a:spLocks noChangeAspect="1"/>
                              </wps:cNvSpPr>
                              <wps:spPr bwMode="auto">
                                <a:xfrm>
                                  <a:off x="4070" y="3911"/>
                                  <a:ext cx="1" cy="1"/>
                                </a:xfrm>
                                <a:custGeom>
                                  <a:avLst/>
                                  <a:gdLst>
                                    <a:gd name="T0" fmla="*/ 0 w 5"/>
                                    <a:gd name="T1" fmla="*/ 0 h 3"/>
                                    <a:gd name="T2" fmla="*/ 0 w 5"/>
                                    <a:gd name="T3" fmla="*/ 0 h 3"/>
                                    <a:gd name="T4" fmla="*/ 0 w 5"/>
                                    <a:gd name="T5" fmla="*/ 0 h 3"/>
                                    <a:gd name="T6" fmla="*/ 0 60000 65536"/>
                                    <a:gd name="T7" fmla="*/ 0 60000 65536"/>
                                    <a:gd name="T8" fmla="*/ 0 60000 65536"/>
                                  </a:gdLst>
                                  <a:ahLst/>
                                  <a:cxnLst>
                                    <a:cxn ang="T6">
                                      <a:pos x="T0" y="T1"/>
                                    </a:cxn>
                                    <a:cxn ang="T7">
                                      <a:pos x="T2" y="T3"/>
                                    </a:cxn>
                                    <a:cxn ang="T8">
                                      <a:pos x="T4" y="T5"/>
                                    </a:cxn>
                                  </a:cxnLst>
                                  <a:rect l="0" t="0" r="r" b="b"/>
                                  <a:pathLst>
                                    <a:path w="5" h="3">
                                      <a:moveTo>
                                        <a:pt x="5" y="3"/>
                                      </a:moveTo>
                                      <a:lnTo>
                                        <a:pt x="3"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3" name="Line 11120"/>
                              <wps:cNvCnPr>
                                <a:cxnSpLocks noChangeShapeType="1"/>
                              </wps:cNvCnPr>
                              <wps:spPr bwMode="auto">
                                <a:xfrm flipH="1">
                                  <a:off x="4036" y="3911"/>
                                  <a:ext cx="34"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24" name="Line 11121"/>
                              <wps:cNvCnPr>
                                <a:cxnSpLocks noChangeShapeType="1"/>
                              </wps:cNvCnPr>
                              <wps:spPr bwMode="auto">
                                <a:xfrm flipH="1">
                                  <a:off x="4036" y="3906"/>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25" name="Freeform 11122"/>
                              <wps:cNvSpPr>
                                <a:spLocks noChangeAspect="1"/>
                              </wps:cNvSpPr>
                              <wps:spPr bwMode="auto">
                                <a:xfrm>
                                  <a:off x="4035" y="3905"/>
                                  <a:ext cx="1" cy="1"/>
                                </a:xfrm>
                                <a:custGeom>
                                  <a:avLst/>
                                  <a:gdLst>
                                    <a:gd name="T0" fmla="*/ 0 w 5"/>
                                    <a:gd name="T1" fmla="*/ 0 h 4"/>
                                    <a:gd name="T2" fmla="*/ 0 w 5"/>
                                    <a:gd name="T3" fmla="*/ 0 h 4"/>
                                    <a:gd name="T4" fmla="*/ 0 w 5"/>
                                    <a:gd name="T5" fmla="*/ 0 h 4"/>
                                    <a:gd name="T6" fmla="*/ 0 60000 65536"/>
                                    <a:gd name="T7" fmla="*/ 0 60000 65536"/>
                                    <a:gd name="T8" fmla="*/ 0 60000 65536"/>
                                  </a:gdLst>
                                  <a:ahLst/>
                                  <a:cxnLst>
                                    <a:cxn ang="T6">
                                      <a:pos x="T0" y="T1"/>
                                    </a:cxn>
                                    <a:cxn ang="T7">
                                      <a:pos x="T2" y="T3"/>
                                    </a:cxn>
                                    <a:cxn ang="T8">
                                      <a:pos x="T4" y="T5"/>
                                    </a:cxn>
                                  </a:cxnLst>
                                  <a:rect l="0" t="0" r="r" b="b"/>
                                  <a:pathLst>
                                    <a:path w="5" h="4">
                                      <a:moveTo>
                                        <a:pt x="0" y="0"/>
                                      </a:moveTo>
                                      <a:lnTo>
                                        <a:pt x="2" y="3"/>
                                      </a:lnTo>
                                      <a:lnTo>
                                        <a:pt x="5"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6" name="Freeform 11123"/>
                              <wps:cNvSpPr>
                                <a:spLocks noChangeAspect="1"/>
                              </wps:cNvSpPr>
                              <wps:spPr bwMode="auto">
                                <a:xfrm>
                                  <a:off x="4023" y="3907"/>
                                  <a:ext cx="13" cy="9"/>
                                </a:xfrm>
                                <a:custGeom>
                                  <a:avLst/>
                                  <a:gdLst>
                                    <a:gd name="T0" fmla="*/ 0 w 53"/>
                                    <a:gd name="T1" fmla="*/ 0 h 40"/>
                                    <a:gd name="T2" fmla="*/ 0 w 53"/>
                                    <a:gd name="T3" fmla="*/ 0 h 40"/>
                                    <a:gd name="T4" fmla="*/ 0 w 53"/>
                                    <a:gd name="T5" fmla="*/ 0 h 40"/>
                                    <a:gd name="T6" fmla="*/ 1 w 53"/>
                                    <a:gd name="T7" fmla="*/ 0 h 4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3" h="40">
                                      <a:moveTo>
                                        <a:pt x="0" y="0"/>
                                      </a:moveTo>
                                      <a:lnTo>
                                        <a:pt x="8" y="24"/>
                                      </a:lnTo>
                                      <a:lnTo>
                                        <a:pt x="28" y="39"/>
                                      </a:lnTo>
                                      <a:lnTo>
                                        <a:pt x="53" y="4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7" name="Line 11124"/>
                              <wps:cNvCnPr>
                                <a:cxnSpLocks noChangeShapeType="1"/>
                              </wps:cNvCnPr>
                              <wps:spPr bwMode="auto">
                                <a:xfrm flipV="1">
                                  <a:off x="4023" y="3905"/>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28" name="Freeform 11125"/>
                              <wps:cNvSpPr>
                                <a:spLocks noChangeAspect="1"/>
                              </wps:cNvSpPr>
                              <wps:spPr bwMode="auto">
                                <a:xfrm>
                                  <a:off x="4047" y="3970"/>
                                  <a:ext cx="25" cy="8"/>
                                </a:xfrm>
                                <a:custGeom>
                                  <a:avLst/>
                                  <a:gdLst>
                                    <a:gd name="T0" fmla="*/ 0 w 99"/>
                                    <a:gd name="T1" fmla="*/ 0 h 30"/>
                                    <a:gd name="T2" fmla="*/ 1 w 99"/>
                                    <a:gd name="T3" fmla="*/ 0 h 30"/>
                                    <a:gd name="T4" fmla="*/ 1 w 99"/>
                                    <a:gd name="T5" fmla="*/ 1 h 30"/>
                                    <a:gd name="T6" fmla="*/ 2 w 99"/>
                                    <a:gd name="T7" fmla="*/ 1 h 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9" h="30">
                                      <a:moveTo>
                                        <a:pt x="0" y="0"/>
                                      </a:moveTo>
                                      <a:lnTo>
                                        <a:pt x="28" y="20"/>
                                      </a:lnTo>
                                      <a:lnTo>
                                        <a:pt x="63" y="30"/>
                                      </a:lnTo>
                                      <a:lnTo>
                                        <a:pt x="99" y="2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9" name="Freeform 11126"/>
                              <wps:cNvSpPr>
                                <a:spLocks noChangeAspect="1"/>
                              </wps:cNvSpPr>
                              <wps:spPr bwMode="auto">
                                <a:xfrm>
                                  <a:off x="4059" y="3967"/>
                                  <a:ext cx="8" cy="3"/>
                                </a:xfrm>
                                <a:custGeom>
                                  <a:avLst/>
                                  <a:gdLst>
                                    <a:gd name="T0" fmla="*/ 0 w 30"/>
                                    <a:gd name="T1" fmla="*/ 0 h 13"/>
                                    <a:gd name="T2" fmla="*/ 0 w 30"/>
                                    <a:gd name="T3" fmla="*/ 0 h 13"/>
                                    <a:gd name="T4" fmla="*/ 1 w 30"/>
                                    <a:gd name="T5" fmla="*/ 0 h 13"/>
                                    <a:gd name="T6" fmla="*/ 0 60000 65536"/>
                                    <a:gd name="T7" fmla="*/ 0 60000 65536"/>
                                    <a:gd name="T8" fmla="*/ 0 60000 65536"/>
                                  </a:gdLst>
                                  <a:ahLst/>
                                  <a:cxnLst>
                                    <a:cxn ang="T6">
                                      <a:pos x="T0" y="T1"/>
                                    </a:cxn>
                                    <a:cxn ang="T7">
                                      <a:pos x="T2" y="T3"/>
                                    </a:cxn>
                                    <a:cxn ang="T8">
                                      <a:pos x="T4" y="T5"/>
                                    </a:cxn>
                                  </a:cxnLst>
                                  <a:rect l="0" t="0" r="r" b="b"/>
                                  <a:pathLst>
                                    <a:path w="30" h="13">
                                      <a:moveTo>
                                        <a:pt x="0" y="0"/>
                                      </a:moveTo>
                                      <a:lnTo>
                                        <a:pt x="13" y="10"/>
                                      </a:lnTo>
                                      <a:lnTo>
                                        <a:pt x="30" y="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0" name="Line 11127"/>
                              <wps:cNvCnPr>
                                <a:cxnSpLocks noChangeShapeType="1"/>
                              </wps:cNvCnPr>
                              <wps:spPr bwMode="auto">
                                <a:xfrm flipH="1" flipV="1">
                                  <a:off x="4028" y="3915"/>
                                  <a:ext cx="31" cy="5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1" name="Line 11128"/>
                              <wps:cNvCnPr>
                                <a:cxnSpLocks noChangeShapeType="1"/>
                              </wps:cNvCnPr>
                              <wps:spPr bwMode="auto">
                                <a:xfrm flipV="1">
                                  <a:off x="4083" y="3910"/>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2" name="Line 11129"/>
                              <wps:cNvCnPr>
                                <a:cxnSpLocks noChangeShapeType="1"/>
                              </wps:cNvCnPr>
                              <wps:spPr bwMode="auto">
                                <a:xfrm flipH="1" flipV="1">
                                  <a:off x="4077" y="3972"/>
                                  <a:ext cx="5"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3" name="Line 11130"/>
                              <wps:cNvCnPr>
                                <a:cxnSpLocks noChangeShapeType="1"/>
                              </wps:cNvCnPr>
                              <wps:spPr bwMode="auto">
                                <a:xfrm flipH="1" flipV="1">
                                  <a:off x="4037" y="3844"/>
                                  <a:ext cx="33" cy="5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4" name="Line 11131"/>
                              <wps:cNvCnPr>
                                <a:cxnSpLocks noChangeShapeType="1"/>
                              </wps:cNvCnPr>
                              <wps:spPr bwMode="auto">
                                <a:xfrm flipV="1">
                                  <a:off x="4088" y="3594"/>
                                  <a:ext cx="5" cy="1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5" name="Line 11132"/>
                              <wps:cNvCnPr>
                                <a:cxnSpLocks noChangeShapeType="1"/>
                              </wps:cNvCnPr>
                              <wps:spPr bwMode="auto">
                                <a:xfrm flipV="1">
                                  <a:off x="4076" y="3596"/>
                                  <a:ext cx="5" cy="1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6" name="Line 11133"/>
                              <wps:cNvCnPr>
                                <a:cxnSpLocks noChangeShapeType="1"/>
                              </wps:cNvCnPr>
                              <wps:spPr bwMode="auto">
                                <a:xfrm flipV="1">
                                  <a:off x="4040" y="3758"/>
                                  <a:ext cx="3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7" name="Line 11134"/>
                              <wps:cNvCnPr>
                                <a:cxnSpLocks noChangeShapeType="1"/>
                              </wps:cNvCnPr>
                              <wps:spPr bwMode="auto">
                                <a:xfrm flipV="1">
                                  <a:off x="4041" y="3748"/>
                                  <a:ext cx="34"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8" name="Line 11135"/>
                              <wps:cNvCnPr>
                                <a:cxnSpLocks noChangeShapeType="1"/>
                              </wps:cNvCnPr>
                              <wps:spPr bwMode="auto">
                                <a:xfrm flipH="1">
                                  <a:off x="4027" y="3765"/>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39" name="Freeform 11136"/>
                              <wps:cNvSpPr>
                                <a:spLocks noChangeAspect="1"/>
                              </wps:cNvSpPr>
                              <wps:spPr bwMode="auto">
                                <a:xfrm>
                                  <a:off x="4039" y="3764"/>
                                  <a:ext cx="1" cy="1"/>
                                </a:xfrm>
                                <a:custGeom>
                                  <a:avLst/>
                                  <a:gdLst>
                                    <a:gd name="T0" fmla="*/ 0 w 5"/>
                                    <a:gd name="T1" fmla="*/ 0 h 5"/>
                                    <a:gd name="T2" fmla="*/ 0 w 5"/>
                                    <a:gd name="T3" fmla="*/ 0 h 5"/>
                                    <a:gd name="T4" fmla="*/ 0 w 5"/>
                                    <a:gd name="T5" fmla="*/ 0 h 5"/>
                                    <a:gd name="T6" fmla="*/ 0 60000 65536"/>
                                    <a:gd name="T7" fmla="*/ 0 60000 65536"/>
                                    <a:gd name="T8" fmla="*/ 0 60000 65536"/>
                                  </a:gdLst>
                                  <a:ahLst/>
                                  <a:cxnLst>
                                    <a:cxn ang="T6">
                                      <a:pos x="T0" y="T1"/>
                                    </a:cxn>
                                    <a:cxn ang="T7">
                                      <a:pos x="T2" y="T3"/>
                                    </a:cxn>
                                    <a:cxn ang="T8">
                                      <a:pos x="T4" y="T5"/>
                                    </a:cxn>
                                  </a:cxnLst>
                                  <a:rect l="0" t="0" r="r" b="b"/>
                                  <a:pathLst>
                                    <a:path w="5" h="5">
                                      <a:moveTo>
                                        <a:pt x="5" y="0"/>
                                      </a:moveTo>
                                      <a:lnTo>
                                        <a:pt x="1" y="2"/>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0" name="Line 11137"/>
                              <wps:cNvCnPr>
                                <a:cxnSpLocks noChangeShapeType="1"/>
                              </wps:cNvCnPr>
                              <wps:spPr bwMode="auto">
                                <a:xfrm flipH="1">
                                  <a:off x="4040" y="3753"/>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41" name="Freeform 11138"/>
                              <wps:cNvSpPr>
                                <a:spLocks noChangeAspect="1"/>
                              </wps:cNvSpPr>
                              <wps:spPr bwMode="auto">
                                <a:xfrm>
                                  <a:off x="4027" y="3753"/>
                                  <a:ext cx="14" cy="14"/>
                                </a:xfrm>
                                <a:custGeom>
                                  <a:avLst/>
                                  <a:gdLst>
                                    <a:gd name="T0" fmla="*/ 1 w 56"/>
                                    <a:gd name="T1" fmla="*/ 0 h 57"/>
                                    <a:gd name="T2" fmla="*/ 1 w 56"/>
                                    <a:gd name="T3" fmla="*/ 0 h 57"/>
                                    <a:gd name="T4" fmla="*/ 0 w 56"/>
                                    <a:gd name="T5" fmla="*/ 0 h 57"/>
                                    <a:gd name="T6" fmla="*/ 0 w 56"/>
                                    <a:gd name="T7" fmla="*/ 1 h 5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6" h="57">
                                      <a:moveTo>
                                        <a:pt x="56" y="0"/>
                                      </a:moveTo>
                                      <a:lnTo>
                                        <a:pt x="30" y="10"/>
                                      </a:lnTo>
                                      <a:lnTo>
                                        <a:pt x="11" y="31"/>
                                      </a:lnTo>
                                      <a:lnTo>
                                        <a:pt x="0" y="5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2" name="Freeform 11139"/>
                              <wps:cNvSpPr>
                                <a:spLocks noChangeAspect="1"/>
                              </wps:cNvSpPr>
                              <wps:spPr bwMode="auto">
                                <a:xfrm>
                                  <a:off x="4075" y="3744"/>
                                  <a:ext cx="13" cy="14"/>
                                </a:xfrm>
                                <a:custGeom>
                                  <a:avLst/>
                                  <a:gdLst>
                                    <a:gd name="T0" fmla="*/ 0 w 55"/>
                                    <a:gd name="T1" fmla="*/ 1 h 56"/>
                                    <a:gd name="T2" fmla="*/ 0 w 55"/>
                                    <a:gd name="T3" fmla="*/ 1 h 56"/>
                                    <a:gd name="T4" fmla="*/ 1 w 55"/>
                                    <a:gd name="T5" fmla="*/ 1 h 56"/>
                                    <a:gd name="T6" fmla="*/ 1 w 55"/>
                                    <a:gd name="T7" fmla="*/ 0 h 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 h="56">
                                      <a:moveTo>
                                        <a:pt x="0" y="56"/>
                                      </a:moveTo>
                                      <a:lnTo>
                                        <a:pt x="26" y="46"/>
                                      </a:lnTo>
                                      <a:lnTo>
                                        <a:pt x="45" y="26"/>
                                      </a:lnTo>
                                      <a:lnTo>
                                        <a:pt x="5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3" name="Freeform 11140"/>
                              <wps:cNvSpPr>
                                <a:spLocks noChangeAspect="1"/>
                              </wps:cNvSpPr>
                              <wps:spPr bwMode="auto">
                                <a:xfrm>
                                  <a:off x="4075" y="3746"/>
                                  <a:ext cx="1" cy="2"/>
                                </a:xfrm>
                                <a:custGeom>
                                  <a:avLst/>
                                  <a:gdLst>
                                    <a:gd name="T0" fmla="*/ 0 w 5"/>
                                    <a:gd name="T1" fmla="*/ 0 h 5"/>
                                    <a:gd name="T2" fmla="*/ 0 w 5"/>
                                    <a:gd name="T3" fmla="*/ 0 h 5"/>
                                    <a:gd name="T4" fmla="*/ 0 w 5"/>
                                    <a:gd name="T5" fmla="*/ 0 h 5"/>
                                    <a:gd name="T6" fmla="*/ 0 60000 65536"/>
                                    <a:gd name="T7" fmla="*/ 0 60000 65536"/>
                                    <a:gd name="T8" fmla="*/ 0 60000 65536"/>
                                  </a:gdLst>
                                  <a:ahLst/>
                                  <a:cxnLst>
                                    <a:cxn ang="T6">
                                      <a:pos x="T0" y="T1"/>
                                    </a:cxn>
                                    <a:cxn ang="T7">
                                      <a:pos x="T2" y="T3"/>
                                    </a:cxn>
                                    <a:cxn ang="T8">
                                      <a:pos x="T4" y="T5"/>
                                    </a:cxn>
                                  </a:cxnLst>
                                  <a:rect l="0" t="0" r="r" b="b"/>
                                  <a:pathLst>
                                    <a:path w="5" h="5">
                                      <a:moveTo>
                                        <a:pt x="0" y="5"/>
                                      </a:moveTo>
                                      <a:lnTo>
                                        <a:pt x="3" y="3"/>
                                      </a:lnTo>
                                      <a:lnTo>
                                        <a:pt x="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4" name="Line 11141"/>
                              <wps:cNvCnPr>
                                <a:cxnSpLocks noChangeShapeType="1"/>
                              </wps:cNvCnPr>
                              <wps:spPr bwMode="auto">
                                <a:xfrm flipV="1">
                                  <a:off x="4075" y="3748"/>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45" name="Line 11142"/>
                              <wps:cNvCnPr>
                                <a:cxnSpLocks noChangeShapeType="1"/>
                              </wps:cNvCnPr>
                              <wps:spPr bwMode="auto">
                                <a:xfrm flipV="1">
                                  <a:off x="4076" y="3744"/>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46" name="Line 11143"/>
                              <wps:cNvCnPr>
                                <a:cxnSpLocks noChangeShapeType="1"/>
                              </wps:cNvCnPr>
                              <wps:spPr bwMode="auto">
                                <a:xfrm flipV="1">
                                  <a:off x="4044" y="3581"/>
                                  <a:ext cx="4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47" name="Line 11144"/>
                              <wps:cNvCnPr>
                                <a:cxnSpLocks noChangeShapeType="1"/>
                              </wps:cNvCnPr>
                              <wps:spPr bwMode="auto">
                                <a:xfrm flipH="1">
                                  <a:off x="4045" y="3595"/>
                                  <a:ext cx="3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48" name="Line 11145"/>
                              <wps:cNvCnPr>
                                <a:cxnSpLocks noChangeShapeType="1"/>
                              </wps:cNvCnPr>
                              <wps:spPr bwMode="auto">
                                <a:xfrm flipH="1">
                                  <a:off x="4045" y="3584"/>
                                  <a:ext cx="3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49" name="Freeform 11146"/>
                              <wps:cNvSpPr>
                                <a:spLocks noChangeAspect="1"/>
                              </wps:cNvSpPr>
                              <wps:spPr bwMode="auto">
                                <a:xfrm>
                                  <a:off x="4018" y="3583"/>
                                  <a:ext cx="5" cy="13"/>
                                </a:xfrm>
                                <a:custGeom>
                                  <a:avLst/>
                                  <a:gdLst>
                                    <a:gd name="T0" fmla="*/ 0 w 19"/>
                                    <a:gd name="T1" fmla="*/ 1 h 56"/>
                                    <a:gd name="T2" fmla="*/ 0 w 19"/>
                                    <a:gd name="T3" fmla="*/ 1 h 56"/>
                                    <a:gd name="T4" fmla="*/ 0 w 19"/>
                                    <a:gd name="T5" fmla="*/ 0 h 56"/>
                                    <a:gd name="T6" fmla="*/ 0 w 19"/>
                                    <a:gd name="T7" fmla="*/ 0 h 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 h="56">
                                      <a:moveTo>
                                        <a:pt x="0" y="56"/>
                                      </a:moveTo>
                                      <a:lnTo>
                                        <a:pt x="6" y="53"/>
                                      </a:lnTo>
                                      <a:lnTo>
                                        <a:pt x="15" y="34"/>
                                      </a:lnTo>
                                      <a:lnTo>
                                        <a:pt x="1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0" name="Line 11147"/>
                              <wps:cNvCnPr>
                                <a:cxnSpLocks noChangeShapeType="1"/>
                              </wps:cNvCnPr>
                              <wps:spPr bwMode="auto">
                                <a:xfrm flipV="1">
                                  <a:off x="4023" y="3579"/>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51" name="Freeform 11148"/>
                              <wps:cNvSpPr>
                                <a:spLocks noChangeAspect="1"/>
                              </wps:cNvSpPr>
                              <wps:spPr bwMode="auto">
                                <a:xfrm>
                                  <a:off x="4019" y="3595"/>
                                  <a:ext cx="14" cy="9"/>
                                </a:xfrm>
                                <a:custGeom>
                                  <a:avLst/>
                                  <a:gdLst>
                                    <a:gd name="T0" fmla="*/ 1 w 53"/>
                                    <a:gd name="T1" fmla="*/ 0 h 35"/>
                                    <a:gd name="T2" fmla="*/ 1 w 53"/>
                                    <a:gd name="T3" fmla="*/ 0 h 35"/>
                                    <a:gd name="T4" fmla="*/ 1 w 53"/>
                                    <a:gd name="T5" fmla="*/ 1 h 35"/>
                                    <a:gd name="T6" fmla="*/ 1 w 53"/>
                                    <a:gd name="T7" fmla="*/ 1 h 35"/>
                                    <a:gd name="T8" fmla="*/ 0 w 53"/>
                                    <a:gd name="T9" fmla="*/ 1 h 35"/>
                                    <a:gd name="T10" fmla="*/ 0 w 53"/>
                                    <a:gd name="T11" fmla="*/ 0 h 3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3" h="35">
                                      <a:moveTo>
                                        <a:pt x="53" y="0"/>
                                      </a:moveTo>
                                      <a:lnTo>
                                        <a:pt x="52" y="3"/>
                                      </a:lnTo>
                                      <a:lnTo>
                                        <a:pt x="43" y="28"/>
                                      </a:lnTo>
                                      <a:lnTo>
                                        <a:pt x="28" y="35"/>
                                      </a:lnTo>
                                      <a:lnTo>
                                        <a:pt x="12" y="24"/>
                                      </a:lnTo>
                                      <a:lnTo>
                                        <a:pt x="0" y="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2" name="Line 11149"/>
                              <wps:cNvCnPr>
                                <a:cxnSpLocks noChangeShapeType="1"/>
                              </wps:cNvCnPr>
                              <wps:spPr bwMode="auto">
                                <a:xfrm flipH="1" flipV="1">
                                  <a:off x="4045" y="358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53" name="Freeform 11150"/>
                              <wps:cNvSpPr>
                                <a:spLocks noChangeAspect="1"/>
                              </wps:cNvSpPr>
                              <wps:spPr bwMode="auto">
                                <a:xfrm>
                                  <a:off x="4003" y="3584"/>
                                  <a:ext cx="9" cy="13"/>
                                </a:xfrm>
                                <a:custGeom>
                                  <a:avLst/>
                                  <a:gdLst>
                                    <a:gd name="T0" fmla="*/ 0 w 36"/>
                                    <a:gd name="T1" fmla="*/ 1 h 53"/>
                                    <a:gd name="T2" fmla="*/ 0 w 36"/>
                                    <a:gd name="T3" fmla="*/ 1 h 53"/>
                                    <a:gd name="T4" fmla="*/ 1 w 36"/>
                                    <a:gd name="T5" fmla="*/ 1 h 53"/>
                                    <a:gd name="T6" fmla="*/ 1 w 36"/>
                                    <a:gd name="T7" fmla="*/ 0 h 53"/>
                                    <a:gd name="T8" fmla="*/ 1 w 36"/>
                                    <a:gd name="T9" fmla="*/ 0 h 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6" h="53">
                                      <a:moveTo>
                                        <a:pt x="0" y="43"/>
                                      </a:moveTo>
                                      <a:lnTo>
                                        <a:pt x="11" y="53"/>
                                      </a:lnTo>
                                      <a:lnTo>
                                        <a:pt x="23" y="52"/>
                                      </a:lnTo>
                                      <a:lnTo>
                                        <a:pt x="32" y="33"/>
                                      </a:lnTo>
                                      <a:lnTo>
                                        <a:pt x="3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4" name="Line 11151"/>
                              <wps:cNvCnPr>
                                <a:cxnSpLocks noChangeShapeType="1"/>
                              </wps:cNvCnPr>
                              <wps:spPr bwMode="auto">
                                <a:xfrm flipH="1">
                                  <a:off x="4045" y="3590"/>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55" name="Freeform 11152"/>
                              <wps:cNvSpPr>
                                <a:spLocks noChangeAspect="1"/>
                              </wps:cNvSpPr>
                              <wps:spPr bwMode="auto">
                                <a:xfrm>
                                  <a:off x="4044" y="3589"/>
                                  <a:ext cx="1" cy="1"/>
                                </a:xfrm>
                                <a:custGeom>
                                  <a:avLst/>
                                  <a:gdLst>
                                    <a:gd name="T0" fmla="*/ 0 w 5"/>
                                    <a:gd name="T1" fmla="*/ 0 h 4"/>
                                    <a:gd name="T2" fmla="*/ 0 w 5"/>
                                    <a:gd name="T3" fmla="*/ 0 h 4"/>
                                    <a:gd name="T4" fmla="*/ 0 w 5"/>
                                    <a:gd name="T5" fmla="*/ 0 h 4"/>
                                    <a:gd name="T6" fmla="*/ 0 60000 65536"/>
                                    <a:gd name="T7" fmla="*/ 0 60000 65536"/>
                                    <a:gd name="T8" fmla="*/ 0 60000 65536"/>
                                  </a:gdLst>
                                  <a:ahLst/>
                                  <a:cxnLst>
                                    <a:cxn ang="T6">
                                      <a:pos x="T0" y="T1"/>
                                    </a:cxn>
                                    <a:cxn ang="T7">
                                      <a:pos x="T2" y="T3"/>
                                    </a:cxn>
                                    <a:cxn ang="T8">
                                      <a:pos x="T4" y="T5"/>
                                    </a:cxn>
                                  </a:cxnLst>
                                  <a:rect l="0" t="0" r="r" b="b"/>
                                  <a:pathLst>
                                    <a:path w="5" h="4">
                                      <a:moveTo>
                                        <a:pt x="0" y="0"/>
                                      </a:moveTo>
                                      <a:lnTo>
                                        <a:pt x="2" y="4"/>
                                      </a:lnTo>
                                      <a:lnTo>
                                        <a:pt x="5"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6" name="Freeform 11153"/>
                              <wps:cNvSpPr>
                                <a:spLocks noChangeAspect="1"/>
                              </wps:cNvSpPr>
                              <wps:spPr bwMode="auto">
                                <a:xfrm>
                                  <a:off x="4032" y="3591"/>
                                  <a:ext cx="13" cy="10"/>
                                </a:xfrm>
                                <a:custGeom>
                                  <a:avLst/>
                                  <a:gdLst>
                                    <a:gd name="T0" fmla="*/ 0 w 53"/>
                                    <a:gd name="T1" fmla="*/ 0 h 39"/>
                                    <a:gd name="T2" fmla="*/ 0 w 53"/>
                                    <a:gd name="T3" fmla="*/ 1 h 39"/>
                                    <a:gd name="T4" fmla="*/ 0 w 53"/>
                                    <a:gd name="T5" fmla="*/ 1 h 39"/>
                                    <a:gd name="T6" fmla="*/ 1 w 53"/>
                                    <a:gd name="T7" fmla="*/ 1 h 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3" h="39">
                                      <a:moveTo>
                                        <a:pt x="0" y="0"/>
                                      </a:moveTo>
                                      <a:lnTo>
                                        <a:pt x="8" y="24"/>
                                      </a:lnTo>
                                      <a:lnTo>
                                        <a:pt x="27" y="38"/>
                                      </a:lnTo>
                                      <a:lnTo>
                                        <a:pt x="53" y="3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 name="Line 11154"/>
                              <wps:cNvCnPr>
                                <a:cxnSpLocks noChangeShapeType="1"/>
                              </wps:cNvCnPr>
                              <wps:spPr bwMode="auto">
                                <a:xfrm flipV="1">
                                  <a:off x="4032" y="3589"/>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58" name="Line 11155"/>
                              <wps:cNvCnPr>
                                <a:cxnSpLocks noChangeShapeType="1"/>
                              </wps:cNvCnPr>
                              <wps:spPr bwMode="auto">
                                <a:xfrm flipV="1">
                                  <a:off x="4007" y="3596"/>
                                  <a:ext cx="1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59" name="Freeform 11156"/>
                              <wps:cNvSpPr>
                                <a:spLocks noChangeAspect="1"/>
                              </wps:cNvSpPr>
                              <wps:spPr bwMode="auto">
                                <a:xfrm>
                                  <a:off x="4018" y="3597"/>
                                  <a:ext cx="3" cy="1"/>
                                </a:xfrm>
                                <a:custGeom>
                                  <a:avLst/>
                                  <a:gdLst>
                                    <a:gd name="T0" fmla="*/ 0 w 12"/>
                                    <a:gd name="T1" fmla="*/ 0 h 1"/>
                                    <a:gd name="T2" fmla="*/ 0 w 12"/>
                                    <a:gd name="T3" fmla="*/ 1 h 1"/>
                                    <a:gd name="T4" fmla="*/ 0 w 12"/>
                                    <a:gd name="T5" fmla="*/ 1 h 1"/>
                                    <a:gd name="T6" fmla="*/ 0 60000 65536"/>
                                    <a:gd name="T7" fmla="*/ 0 60000 65536"/>
                                    <a:gd name="T8" fmla="*/ 0 60000 65536"/>
                                  </a:gdLst>
                                  <a:ahLst/>
                                  <a:cxnLst>
                                    <a:cxn ang="T6">
                                      <a:pos x="T0" y="T1"/>
                                    </a:cxn>
                                    <a:cxn ang="T7">
                                      <a:pos x="T2" y="T3"/>
                                    </a:cxn>
                                    <a:cxn ang="T8">
                                      <a:pos x="T4" y="T5"/>
                                    </a:cxn>
                                  </a:cxnLst>
                                  <a:rect l="0" t="0" r="r" b="b"/>
                                  <a:pathLst>
                                    <a:path w="12" h="1">
                                      <a:moveTo>
                                        <a:pt x="0" y="0"/>
                                      </a:moveTo>
                                      <a:lnTo>
                                        <a:pt x="10" y="1"/>
                                      </a:lnTo>
                                      <a:lnTo>
                                        <a:pt x="12"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0" name="Line 11157"/>
                              <wps:cNvCnPr>
                                <a:cxnSpLocks noChangeShapeType="1"/>
                              </wps:cNvCnPr>
                              <wps:spPr bwMode="auto">
                                <a:xfrm flipH="1" flipV="1">
                                  <a:off x="4080" y="359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61" name="Line 11158"/>
                              <wps:cNvCnPr>
                                <a:cxnSpLocks noChangeShapeType="1"/>
                              </wps:cNvCnPr>
                              <wps:spPr bwMode="auto">
                                <a:xfrm flipH="1" flipV="1">
                                  <a:off x="4079" y="3583"/>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62" name="Line 11159"/>
                              <wps:cNvCnPr>
                                <a:cxnSpLocks noChangeShapeType="1"/>
                              </wps:cNvCnPr>
                              <wps:spPr bwMode="auto">
                                <a:xfrm flipH="1">
                                  <a:off x="4081" y="3594"/>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63" name="Freeform 11160"/>
                              <wps:cNvSpPr>
                                <a:spLocks noChangeAspect="1"/>
                              </wps:cNvSpPr>
                              <wps:spPr bwMode="auto">
                                <a:xfrm>
                                  <a:off x="4080" y="3595"/>
                                  <a:ext cx="1" cy="1"/>
                                </a:xfrm>
                                <a:custGeom>
                                  <a:avLst/>
                                  <a:gdLst>
                                    <a:gd name="T0" fmla="*/ 0 w 5"/>
                                    <a:gd name="T1" fmla="*/ 0 h 4"/>
                                    <a:gd name="T2" fmla="*/ 0 w 5"/>
                                    <a:gd name="T3" fmla="*/ 0 h 4"/>
                                    <a:gd name="T4" fmla="*/ 0 w 5"/>
                                    <a:gd name="T5" fmla="*/ 0 h 4"/>
                                    <a:gd name="T6" fmla="*/ 0 60000 65536"/>
                                    <a:gd name="T7" fmla="*/ 0 60000 65536"/>
                                    <a:gd name="T8" fmla="*/ 0 60000 65536"/>
                                  </a:gdLst>
                                  <a:ahLst/>
                                  <a:cxnLst>
                                    <a:cxn ang="T6">
                                      <a:pos x="T0" y="T1"/>
                                    </a:cxn>
                                    <a:cxn ang="T7">
                                      <a:pos x="T2" y="T3"/>
                                    </a:cxn>
                                    <a:cxn ang="T8">
                                      <a:pos x="T4" y="T5"/>
                                    </a:cxn>
                                  </a:cxnLst>
                                  <a:rect l="0" t="0" r="r" b="b"/>
                                  <a:pathLst>
                                    <a:path w="5" h="4">
                                      <a:moveTo>
                                        <a:pt x="5" y="4"/>
                                      </a:moveTo>
                                      <a:lnTo>
                                        <a:pt x="3"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 name="Freeform 11161"/>
                              <wps:cNvSpPr>
                                <a:spLocks noChangeAspect="1"/>
                              </wps:cNvSpPr>
                              <wps:spPr bwMode="auto">
                                <a:xfrm>
                                  <a:off x="4080" y="3584"/>
                                  <a:ext cx="13" cy="10"/>
                                </a:xfrm>
                                <a:custGeom>
                                  <a:avLst/>
                                  <a:gdLst>
                                    <a:gd name="T0" fmla="*/ 1 w 53"/>
                                    <a:gd name="T1" fmla="*/ 1 h 40"/>
                                    <a:gd name="T2" fmla="*/ 1 w 53"/>
                                    <a:gd name="T3" fmla="*/ 0 h 40"/>
                                    <a:gd name="T4" fmla="*/ 0 w 53"/>
                                    <a:gd name="T5" fmla="*/ 0 h 40"/>
                                    <a:gd name="T6" fmla="*/ 0 w 53"/>
                                    <a:gd name="T7" fmla="*/ 0 h 4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3" h="40">
                                      <a:moveTo>
                                        <a:pt x="53" y="40"/>
                                      </a:moveTo>
                                      <a:lnTo>
                                        <a:pt x="45" y="16"/>
                                      </a:lnTo>
                                      <a:lnTo>
                                        <a:pt x="25"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 name="Line 11162"/>
                              <wps:cNvCnPr>
                                <a:cxnSpLocks noChangeShapeType="1"/>
                              </wps:cNvCnPr>
                              <wps:spPr bwMode="auto">
                                <a:xfrm flipV="1">
                                  <a:off x="4080" y="3584"/>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66" name="Line 11163"/>
                              <wps:cNvCnPr>
                                <a:cxnSpLocks noChangeShapeType="1"/>
                              </wps:cNvCnPr>
                              <wps:spPr bwMode="auto">
                                <a:xfrm flipH="1" flipV="1">
                                  <a:off x="4087" y="3582"/>
                                  <a:ext cx="5"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67" name="Line 11164"/>
                              <wps:cNvCnPr>
                                <a:cxnSpLocks noChangeShapeType="1"/>
                              </wps:cNvCnPr>
                              <wps:spPr bwMode="auto">
                                <a:xfrm flipV="1">
                                  <a:off x="4078" y="3340"/>
                                  <a:ext cx="2"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68" name="Line 11165"/>
                              <wps:cNvCnPr>
                                <a:cxnSpLocks noChangeShapeType="1"/>
                              </wps:cNvCnPr>
                              <wps:spPr bwMode="auto">
                                <a:xfrm flipV="1">
                                  <a:off x="4073" y="3340"/>
                                  <a:ext cx="2" cy="5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69" name="Line 11166"/>
                              <wps:cNvCnPr>
                                <a:cxnSpLocks noChangeShapeType="1"/>
                              </wps:cNvCnPr>
                              <wps:spPr bwMode="auto">
                                <a:xfrm flipH="1" flipV="1">
                                  <a:off x="4078" y="3400"/>
                                  <a:ext cx="76" cy="1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70" name="Line 11167"/>
                              <wps:cNvCnPr>
                                <a:cxnSpLocks noChangeShapeType="1"/>
                              </wps:cNvCnPr>
                              <wps:spPr bwMode="auto">
                                <a:xfrm flipH="1" flipV="1">
                                  <a:off x="4073" y="3401"/>
                                  <a:ext cx="76" cy="1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71" name="Freeform 11168"/>
                              <wps:cNvSpPr>
                                <a:spLocks noChangeAspect="1"/>
                              </wps:cNvSpPr>
                              <wps:spPr bwMode="auto">
                                <a:xfrm>
                                  <a:off x="4003" y="3448"/>
                                  <a:ext cx="19" cy="77"/>
                                </a:xfrm>
                                <a:custGeom>
                                  <a:avLst/>
                                  <a:gdLst>
                                    <a:gd name="T0" fmla="*/ 1 w 74"/>
                                    <a:gd name="T1" fmla="*/ 5 h 307"/>
                                    <a:gd name="T2" fmla="*/ 1 w 74"/>
                                    <a:gd name="T3" fmla="*/ 5 h 307"/>
                                    <a:gd name="T4" fmla="*/ 1 w 74"/>
                                    <a:gd name="T5" fmla="*/ 4 h 307"/>
                                    <a:gd name="T6" fmla="*/ 1 w 74"/>
                                    <a:gd name="T7" fmla="*/ 4 h 307"/>
                                    <a:gd name="T8" fmla="*/ 1 w 74"/>
                                    <a:gd name="T9" fmla="*/ 3 h 307"/>
                                    <a:gd name="T10" fmla="*/ 1 w 74"/>
                                    <a:gd name="T11" fmla="*/ 2 h 307"/>
                                    <a:gd name="T12" fmla="*/ 1 w 74"/>
                                    <a:gd name="T13" fmla="*/ 1 h 307"/>
                                    <a:gd name="T14" fmla="*/ 1 w 74"/>
                                    <a:gd name="T15" fmla="*/ 1 h 307"/>
                                    <a:gd name="T16" fmla="*/ 0 w 74"/>
                                    <a:gd name="T17" fmla="*/ 0 h 307"/>
                                    <a:gd name="T18" fmla="*/ 0 w 74"/>
                                    <a:gd name="T19" fmla="*/ 0 h 307"/>
                                    <a:gd name="T20" fmla="*/ 0 w 74"/>
                                    <a:gd name="T21" fmla="*/ 0 h 30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4" h="307">
                                      <a:moveTo>
                                        <a:pt x="50" y="307"/>
                                      </a:moveTo>
                                      <a:lnTo>
                                        <a:pt x="60" y="300"/>
                                      </a:lnTo>
                                      <a:lnTo>
                                        <a:pt x="70" y="275"/>
                                      </a:lnTo>
                                      <a:lnTo>
                                        <a:pt x="74" y="235"/>
                                      </a:lnTo>
                                      <a:lnTo>
                                        <a:pt x="72" y="185"/>
                                      </a:lnTo>
                                      <a:lnTo>
                                        <a:pt x="65" y="132"/>
                                      </a:lnTo>
                                      <a:lnTo>
                                        <a:pt x="53" y="82"/>
                                      </a:lnTo>
                                      <a:lnTo>
                                        <a:pt x="38" y="39"/>
                                      </a:lnTo>
                                      <a:lnTo>
                                        <a:pt x="20" y="11"/>
                                      </a:lnTo>
                                      <a:lnTo>
                                        <a:pt x="4"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2" name="Line 11169"/>
                              <wps:cNvCnPr>
                                <a:cxnSpLocks noChangeShapeType="1"/>
                              </wps:cNvCnPr>
                              <wps:spPr bwMode="auto">
                                <a:xfrm flipV="1">
                                  <a:off x="4048" y="3453"/>
                                  <a:ext cx="4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73" name="Line 11170"/>
                              <wps:cNvCnPr>
                                <a:cxnSpLocks noChangeShapeType="1"/>
                              </wps:cNvCnPr>
                              <wps:spPr bwMode="auto">
                                <a:xfrm flipV="1">
                                  <a:off x="4049" y="3452"/>
                                  <a:ext cx="48"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74" name="Line 11171"/>
                              <wps:cNvCnPr>
                                <a:cxnSpLocks noChangeShapeType="1"/>
                              </wps:cNvCnPr>
                              <wps:spPr bwMode="auto">
                                <a:xfrm flipV="1">
                                  <a:off x="4050" y="3441"/>
                                  <a:ext cx="4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75" name="Line 11172"/>
                              <wps:cNvCnPr>
                                <a:cxnSpLocks noChangeShapeType="1"/>
                              </wps:cNvCnPr>
                              <wps:spPr bwMode="auto">
                                <a:xfrm flipH="1">
                                  <a:off x="4036" y="3461"/>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76" name="Freeform 11173"/>
                              <wps:cNvSpPr>
                                <a:spLocks noChangeAspect="1"/>
                              </wps:cNvSpPr>
                              <wps:spPr bwMode="auto">
                                <a:xfrm>
                                  <a:off x="4048" y="3459"/>
                                  <a:ext cx="1" cy="2"/>
                                </a:xfrm>
                                <a:custGeom>
                                  <a:avLst/>
                                  <a:gdLst>
                                    <a:gd name="T0" fmla="*/ 0 w 5"/>
                                    <a:gd name="T1" fmla="*/ 0 h 5"/>
                                    <a:gd name="T2" fmla="*/ 0 w 5"/>
                                    <a:gd name="T3" fmla="*/ 0 h 5"/>
                                    <a:gd name="T4" fmla="*/ 0 w 5"/>
                                    <a:gd name="T5" fmla="*/ 0 h 5"/>
                                    <a:gd name="T6" fmla="*/ 0 60000 65536"/>
                                    <a:gd name="T7" fmla="*/ 0 60000 65536"/>
                                    <a:gd name="T8" fmla="*/ 0 60000 65536"/>
                                  </a:gdLst>
                                  <a:ahLst/>
                                  <a:cxnLst>
                                    <a:cxn ang="T6">
                                      <a:pos x="T0" y="T1"/>
                                    </a:cxn>
                                    <a:cxn ang="T7">
                                      <a:pos x="T2" y="T3"/>
                                    </a:cxn>
                                    <a:cxn ang="T8">
                                      <a:pos x="T4" y="T5"/>
                                    </a:cxn>
                                  </a:cxnLst>
                                  <a:rect l="0" t="0" r="r" b="b"/>
                                  <a:pathLst>
                                    <a:path w="5" h="5">
                                      <a:moveTo>
                                        <a:pt x="5" y="0"/>
                                      </a:moveTo>
                                      <a:lnTo>
                                        <a:pt x="2" y="2"/>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7" name="Line 11174"/>
                              <wps:cNvCnPr>
                                <a:cxnSpLocks noChangeShapeType="1"/>
                              </wps:cNvCnPr>
                              <wps:spPr bwMode="auto">
                                <a:xfrm flipH="1">
                                  <a:off x="4049" y="3449"/>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78" name="Freeform 11175"/>
                              <wps:cNvSpPr>
                                <a:spLocks noChangeAspect="1"/>
                              </wps:cNvSpPr>
                              <wps:spPr bwMode="auto">
                                <a:xfrm>
                                  <a:off x="4036" y="3449"/>
                                  <a:ext cx="14" cy="14"/>
                                </a:xfrm>
                                <a:custGeom>
                                  <a:avLst/>
                                  <a:gdLst>
                                    <a:gd name="T0" fmla="*/ 1 w 56"/>
                                    <a:gd name="T1" fmla="*/ 0 h 56"/>
                                    <a:gd name="T2" fmla="*/ 1 w 56"/>
                                    <a:gd name="T3" fmla="*/ 0 h 56"/>
                                    <a:gd name="T4" fmla="*/ 0 w 56"/>
                                    <a:gd name="T5" fmla="*/ 1 h 56"/>
                                    <a:gd name="T6" fmla="*/ 0 w 56"/>
                                    <a:gd name="T7" fmla="*/ 1 h 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6" h="56">
                                      <a:moveTo>
                                        <a:pt x="56" y="0"/>
                                      </a:moveTo>
                                      <a:lnTo>
                                        <a:pt x="30" y="9"/>
                                      </a:lnTo>
                                      <a:lnTo>
                                        <a:pt x="9" y="30"/>
                                      </a:lnTo>
                                      <a:lnTo>
                                        <a:pt x="0" y="5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9" name="Line 11176"/>
                              <wps:cNvCnPr>
                                <a:cxnSpLocks noChangeShapeType="1"/>
                              </wps:cNvCnPr>
                              <wps:spPr bwMode="auto">
                                <a:xfrm flipH="1" flipV="1">
                                  <a:off x="4097" y="345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0" name="Line 11177"/>
                              <wps:cNvCnPr>
                                <a:cxnSpLocks noChangeShapeType="1"/>
                              </wps:cNvCnPr>
                              <wps:spPr bwMode="auto">
                                <a:xfrm flipH="1">
                                  <a:off x="4097" y="3441"/>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1" name="Line 11178"/>
                              <wps:cNvCnPr>
                                <a:cxnSpLocks noChangeShapeType="1"/>
                              </wps:cNvCnPr>
                              <wps:spPr bwMode="auto">
                                <a:xfrm>
                                  <a:off x="4078" y="3398"/>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2" name="Line 11179"/>
                              <wps:cNvCnPr>
                                <a:cxnSpLocks noChangeShapeType="1"/>
                              </wps:cNvCnPr>
                              <wps:spPr bwMode="auto">
                                <a:xfrm flipV="1">
                                  <a:off x="4073" y="3398"/>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3" name="Line 11180"/>
                              <wps:cNvCnPr>
                                <a:cxnSpLocks noChangeShapeType="1"/>
                              </wps:cNvCnPr>
                              <wps:spPr bwMode="auto">
                                <a:xfrm flipH="1">
                                  <a:off x="4073" y="3400"/>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4" name="Line 11181"/>
                              <wps:cNvCnPr>
                                <a:cxnSpLocks noChangeShapeType="1"/>
                              </wps:cNvCnPr>
                              <wps:spPr bwMode="auto">
                                <a:xfrm>
                                  <a:off x="4073" y="3399"/>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5" name="Line 11182"/>
                              <wps:cNvCnPr>
                                <a:cxnSpLocks noChangeShapeType="1"/>
                              </wps:cNvCnPr>
                              <wps:spPr bwMode="auto">
                                <a:xfrm flipV="1">
                                  <a:off x="4149" y="3525"/>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6" name="Line 11183"/>
                              <wps:cNvCnPr>
                                <a:cxnSpLocks noChangeShapeType="1"/>
                              </wps:cNvCnPr>
                              <wps:spPr bwMode="auto">
                                <a:xfrm flipH="1" flipV="1">
                                  <a:off x="4014" y="3231"/>
                                  <a:ext cx="66" cy="10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7" name="Line 11184"/>
                              <wps:cNvCnPr>
                                <a:cxnSpLocks noChangeShapeType="1"/>
                              </wps:cNvCnPr>
                              <wps:spPr bwMode="auto">
                                <a:xfrm flipH="1" flipV="1">
                                  <a:off x="4009" y="3232"/>
                                  <a:ext cx="66" cy="10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8" name="Line 11185"/>
                              <wps:cNvCnPr>
                                <a:cxnSpLocks noChangeShapeType="1"/>
                              </wps:cNvCnPr>
                              <wps:spPr bwMode="auto">
                                <a:xfrm flipH="1">
                                  <a:off x="4007" y="3232"/>
                                  <a:ext cx="2" cy="5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89" name="Line 11186"/>
                              <wps:cNvCnPr>
                                <a:cxnSpLocks noChangeShapeType="1"/>
                              </wps:cNvCnPr>
                              <wps:spPr bwMode="auto">
                                <a:xfrm>
                                  <a:off x="4007" y="329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90" name="Freeform 11187"/>
                              <wps:cNvSpPr>
                                <a:spLocks noChangeAspect="1"/>
                              </wps:cNvSpPr>
                              <wps:spPr bwMode="auto">
                                <a:xfrm>
                                  <a:off x="4007" y="3291"/>
                                  <a:ext cx="1" cy="1"/>
                                </a:xfrm>
                                <a:custGeom>
                                  <a:avLst/>
                                  <a:gdLst>
                                    <a:gd name="T0" fmla="*/ 1 w 1"/>
                                    <a:gd name="T1" fmla="*/ 0 h 2"/>
                                    <a:gd name="T2" fmla="*/ 1 w 1"/>
                                    <a:gd name="T3" fmla="*/ 1 h 2"/>
                                    <a:gd name="T4" fmla="*/ 1 w 1"/>
                                    <a:gd name="T5" fmla="*/ 1 h 2"/>
                                    <a:gd name="T6" fmla="*/ 0 w 1"/>
                                    <a:gd name="T7" fmla="*/ 1 h 2"/>
                                    <a:gd name="T8" fmla="*/ 0 w 1"/>
                                    <a:gd name="T9" fmla="*/ 1 h 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 h="2">
                                      <a:moveTo>
                                        <a:pt x="1" y="0"/>
                                      </a:moveTo>
                                      <a:lnTo>
                                        <a:pt x="1" y="1"/>
                                      </a:lnTo>
                                      <a:lnTo>
                                        <a:pt x="1" y="2"/>
                                      </a:lnTo>
                                      <a:lnTo>
                                        <a:pt x="0" y="2"/>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1" name="Line 11188"/>
                              <wps:cNvCnPr>
                                <a:cxnSpLocks noChangeShapeType="1"/>
                              </wps:cNvCnPr>
                              <wps:spPr bwMode="auto">
                                <a:xfrm flipH="1">
                                  <a:off x="4075" y="3340"/>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92" name="Line 11189"/>
                              <wps:cNvCnPr>
                                <a:cxnSpLocks noChangeShapeType="1"/>
                              </wps:cNvCnPr>
                              <wps:spPr bwMode="auto">
                                <a:xfrm flipH="1">
                                  <a:off x="4009" y="3231"/>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93" name="Freeform 11190"/>
                              <wps:cNvSpPr>
                                <a:spLocks noChangeAspect="1"/>
                              </wps:cNvSpPr>
                              <wps:spPr bwMode="auto">
                                <a:xfrm>
                                  <a:off x="4730" y="3414"/>
                                  <a:ext cx="342" cy="163"/>
                                </a:xfrm>
                                <a:custGeom>
                                  <a:avLst/>
                                  <a:gdLst>
                                    <a:gd name="T0" fmla="*/ 21 w 1370"/>
                                    <a:gd name="T1" fmla="*/ 0 h 650"/>
                                    <a:gd name="T2" fmla="*/ 21 w 1370"/>
                                    <a:gd name="T3" fmla="*/ 1 h 650"/>
                                    <a:gd name="T4" fmla="*/ 21 w 1370"/>
                                    <a:gd name="T5" fmla="*/ 2 h 650"/>
                                    <a:gd name="T6" fmla="*/ 21 w 1370"/>
                                    <a:gd name="T7" fmla="*/ 3 h 650"/>
                                    <a:gd name="T8" fmla="*/ 21 w 1370"/>
                                    <a:gd name="T9" fmla="*/ 4 h 650"/>
                                    <a:gd name="T10" fmla="*/ 20 w 1370"/>
                                    <a:gd name="T11" fmla="*/ 5 h 650"/>
                                    <a:gd name="T12" fmla="*/ 19 w 1370"/>
                                    <a:gd name="T13" fmla="*/ 6 h 650"/>
                                    <a:gd name="T14" fmla="*/ 18 w 1370"/>
                                    <a:gd name="T15" fmla="*/ 7 h 650"/>
                                    <a:gd name="T16" fmla="*/ 16 w 1370"/>
                                    <a:gd name="T17" fmla="*/ 8 h 650"/>
                                    <a:gd name="T18" fmla="*/ 14 w 1370"/>
                                    <a:gd name="T19" fmla="*/ 9 h 650"/>
                                    <a:gd name="T20" fmla="*/ 13 w 1370"/>
                                    <a:gd name="T21" fmla="*/ 9 h 650"/>
                                    <a:gd name="T22" fmla="*/ 11 w 1370"/>
                                    <a:gd name="T23" fmla="*/ 10 h 650"/>
                                    <a:gd name="T24" fmla="*/ 9 w 1370"/>
                                    <a:gd name="T25" fmla="*/ 10 h 650"/>
                                    <a:gd name="T26" fmla="*/ 7 w 1370"/>
                                    <a:gd name="T27" fmla="*/ 10 h 650"/>
                                    <a:gd name="T28" fmla="*/ 4 w 1370"/>
                                    <a:gd name="T29" fmla="*/ 10 h 650"/>
                                    <a:gd name="T30" fmla="*/ 2 w 1370"/>
                                    <a:gd name="T31" fmla="*/ 10 h 650"/>
                                    <a:gd name="T32" fmla="*/ 0 w 1370"/>
                                    <a:gd name="T33" fmla="*/ 10 h 650"/>
                                    <a:gd name="T34" fmla="*/ 0 w 1370"/>
                                    <a:gd name="T35" fmla="*/ 10 h 6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70" h="650">
                                      <a:moveTo>
                                        <a:pt x="1351" y="0"/>
                                      </a:moveTo>
                                      <a:lnTo>
                                        <a:pt x="1363" y="40"/>
                                      </a:lnTo>
                                      <a:lnTo>
                                        <a:pt x="1370" y="115"/>
                                      </a:lnTo>
                                      <a:lnTo>
                                        <a:pt x="1360" y="189"/>
                                      </a:lnTo>
                                      <a:lnTo>
                                        <a:pt x="1330" y="262"/>
                                      </a:lnTo>
                                      <a:lnTo>
                                        <a:pt x="1283" y="332"/>
                                      </a:lnTo>
                                      <a:lnTo>
                                        <a:pt x="1219" y="398"/>
                                      </a:lnTo>
                                      <a:lnTo>
                                        <a:pt x="1140" y="458"/>
                                      </a:lnTo>
                                      <a:lnTo>
                                        <a:pt x="1046" y="511"/>
                                      </a:lnTo>
                                      <a:lnTo>
                                        <a:pt x="939" y="557"/>
                                      </a:lnTo>
                                      <a:lnTo>
                                        <a:pt x="821" y="595"/>
                                      </a:lnTo>
                                      <a:lnTo>
                                        <a:pt x="695" y="622"/>
                                      </a:lnTo>
                                      <a:lnTo>
                                        <a:pt x="563" y="642"/>
                                      </a:lnTo>
                                      <a:lnTo>
                                        <a:pt x="427" y="650"/>
                                      </a:lnTo>
                                      <a:lnTo>
                                        <a:pt x="289" y="649"/>
                                      </a:lnTo>
                                      <a:lnTo>
                                        <a:pt x="150" y="637"/>
                                      </a:lnTo>
                                      <a:lnTo>
                                        <a:pt x="16" y="616"/>
                                      </a:lnTo>
                                      <a:lnTo>
                                        <a:pt x="0" y="6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4" name="Line 11191"/>
                              <wps:cNvCnPr>
                                <a:cxnSpLocks noChangeShapeType="1"/>
                              </wps:cNvCnPr>
                              <wps:spPr bwMode="auto">
                                <a:xfrm flipH="1">
                                  <a:off x="4692" y="3686"/>
                                  <a:ext cx="32" cy="1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795" name="Freeform 11192"/>
                              <wps:cNvSpPr>
                                <a:spLocks noChangeAspect="1"/>
                              </wps:cNvSpPr>
                              <wps:spPr bwMode="auto">
                                <a:xfrm>
                                  <a:off x="4676" y="3802"/>
                                  <a:ext cx="16" cy="14"/>
                                </a:xfrm>
                                <a:custGeom>
                                  <a:avLst/>
                                  <a:gdLst>
                                    <a:gd name="T0" fmla="*/ 0 w 65"/>
                                    <a:gd name="T1" fmla="*/ 1 h 58"/>
                                    <a:gd name="T2" fmla="*/ 0 w 65"/>
                                    <a:gd name="T3" fmla="*/ 1 h 58"/>
                                    <a:gd name="T4" fmla="*/ 0 w 65"/>
                                    <a:gd name="T5" fmla="*/ 1 h 58"/>
                                    <a:gd name="T6" fmla="*/ 1 w 65"/>
                                    <a:gd name="T7" fmla="*/ 0 h 58"/>
                                    <a:gd name="T8" fmla="*/ 1 w 65"/>
                                    <a:gd name="T9" fmla="*/ 0 h 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5" h="58">
                                      <a:moveTo>
                                        <a:pt x="0" y="57"/>
                                      </a:moveTo>
                                      <a:lnTo>
                                        <a:pt x="21" y="58"/>
                                      </a:lnTo>
                                      <a:lnTo>
                                        <a:pt x="39" y="49"/>
                                      </a:lnTo>
                                      <a:lnTo>
                                        <a:pt x="54" y="30"/>
                                      </a:lnTo>
                                      <a:lnTo>
                                        <a:pt x="6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6" name="Freeform 11193"/>
                              <wps:cNvSpPr>
                                <a:spLocks noChangeAspect="1"/>
                              </wps:cNvSpPr>
                              <wps:spPr bwMode="auto">
                                <a:xfrm>
                                  <a:off x="4724" y="3632"/>
                                  <a:ext cx="6" cy="54"/>
                                </a:xfrm>
                                <a:custGeom>
                                  <a:avLst/>
                                  <a:gdLst>
                                    <a:gd name="T0" fmla="*/ 0 w 25"/>
                                    <a:gd name="T1" fmla="*/ 0 h 217"/>
                                    <a:gd name="T2" fmla="*/ 0 w 25"/>
                                    <a:gd name="T3" fmla="*/ 1 h 217"/>
                                    <a:gd name="T4" fmla="*/ 0 w 25"/>
                                    <a:gd name="T5" fmla="*/ 2 h 217"/>
                                    <a:gd name="T6" fmla="*/ 0 w 25"/>
                                    <a:gd name="T7" fmla="*/ 3 h 217"/>
                                    <a:gd name="T8" fmla="*/ 0 w 25"/>
                                    <a:gd name="T9" fmla="*/ 3 h 2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 h="217">
                                      <a:moveTo>
                                        <a:pt x="25" y="0"/>
                                      </a:moveTo>
                                      <a:lnTo>
                                        <a:pt x="22" y="61"/>
                                      </a:lnTo>
                                      <a:lnTo>
                                        <a:pt x="17" y="119"/>
                                      </a:lnTo>
                                      <a:lnTo>
                                        <a:pt x="9" y="171"/>
                                      </a:lnTo>
                                      <a:lnTo>
                                        <a:pt x="0" y="21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7" name="Freeform 11194"/>
                              <wps:cNvSpPr>
                                <a:spLocks noChangeAspect="1"/>
                              </wps:cNvSpPr>
                              <wps:spPr bwMode="auto">
                                <a:xfrm>
                                  <a:off x="4738" y="3322"/>
                                  <a:ext cx="182" cy="70"/>
                                </a:xfrm>
                                <a:custGeom>
                                  <a:avLst/>
                                  <a:gdLst>
                                    <a:gd name="T0" fmla="*/ 11 w 727"/>
                                    <a:gd name="T1" fmla="*/ 0 h 279"/>
                                    <a:gd name="T2" fmla="*/ 12 w 727"/>
                                    <a:gd name="T3" fmla="*/ 1 h 279"/>
                                    <a:gd name="T4" fmla="*/ 11 w 727"/>
                                    <a:gd name="T5" fmla="*/ 2 h 279"/>
                                    <a:gd name="T6" fmla="*/ 11 w 727"/>
                                    <a:gd name="T7" fmla="*/ 2 h 279"/>
                                    <a:gd name="T8" fmla="*/ 11 w 727"/>
                                    <a:gd name="T9" fmla="*/ 3 h 279"/>
                                    <a:gd name="T10" fmla="*/ 10 w 727"/>
                                    <a:gd name="T11" fmla="*/ 4 h 279"/>
                                    <a:gd name="T12" fmla="*/ 9 w 727"/>
                                    <a:gd name="T13" fmla="*/ 4 h 279"/>
                                    <a:gd name="T14" fmla="*/ 7 w 727"/>
                                    <a:gd name="T15" fmla="*/ 4 h 279"/>
                                    <a:gd name="T16" fmla="*/ 6 w 727"/>
                                    <a:gd name="T17" fmla="*/ 4 h 279"/>
                                    <a:gd name="T18" fmla="*/ 5 w 727"/>
                                    <a:gd name="T19" fmla="*/ 5 h 279"/>
                                    <a:gd name="T20" fmla="*/ 3 w 727"/>
                                    <a:gd name="T21" fmla="*/ 4 h 279"/>
                                    <a:gd name="T22" fmla="*/ 2 w 727"/>
                                    <a:gd name="T23" fmla="*/ 4 h 279"/>
                                    <a:gd name="T24" fmla="*/ 1 w 727"/>
                                    <a:gd name="T25" fmla="*/ 4 h 279"/>
                                    <a:gd name="T26" fmla="*/ 0 w 727"/>
                                    <a:gd name="T27" fmla="*/ 3 h 27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727" h="279">
                                      <a:moveTo>
                                        <a:pt x="712" y="0"/>
                                      </a:moveTo>
                                      <a:lnTo>
                                        <a:pt x="727" y="47"/>
                                      </a:lnTo>
                                      <a:lnTo>
                                        <a:pt x="724" y="94"/>
                                      </a:lnTo>
                                      <a:lnTo>
                                        <a:pt x="703" y="140"/>
                                      </a:lnTo>
                                      <a:lnTo>
                                        <a:pt x="664" y="182"/>
                                      </a:lnTo>
                                      <a:lnTo>
                                        <a:pt x="610" y="218"/>
                                      </a:lnTo>
                                      <a:lnTo>
                                        <a:pt x="542" y="247"/>
                                      </a:lnTo>
                                      <a:lnTo>
                                        <a:pt x="465" y="266"/>
                                      </a:lnTo>
                                      <a:lnTo>
                                        <a:pt x="381" y="277"/>
                                      </a:lnTo>
                                      <a:lnTo>
                                        <a:pt x="294" y="279"/>
                                      </a:lnTo>
                                      <a:lnTo>
                                        <a:pt x="208" y="269"/>
                                      </a:lnTo>
                                      <a:lnTo>
                                        <a:pt x="126" y="250"/>
                                      </a:lnTo>
                                      <a:lnTo>
                                        <a:pt x="53" y="223"/>
                                      </a:lnTo>
                                      <a:lnTo>
                                        <a:pt x="0" y="19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8" name="Freeform 11195"/>
                              <wps:cNvSpPr>
                                <a:spLocks noChangeAspect="1"/>
                              </wps:cNvSpPr>
                              <wps:spPr bwMode="auto">
                                <a:xfrm>
                                  <a:off x="4738" y="3338"/>
                                  <a:ext cx="175" cy="45"/>
                                </a:xfrm>
                                <a:custGeom>
                                  <a:avLst/>
                                  <a:gdLst>
                                    <a:gd name="T0" fmla="*/ 0 w 701"/>
                                    <a:gd name="T1" fmla="*/ 1 h 183"/>
                                    <a:gd name="T2" fmla="*/ 0 w 701"/>
                                    <a:gd name="T3" fmla="*/ 2 h 183"/>
                                    <a:gd name="T4" fmla="*/ 2 w 701"/>
                                    <a:gd name="T5" fmla="*/ 2 h 183"/>
                                    <a:gd name="T6" fmla="*/ 3 w 701"/>
                                    <a:gd name="T7" fmla="*/ 2 h 183"/>
                                    <a:gd name="T8" fmla="*/ 4 w 701"/>
                                    <a:gd name="T9" fmla="*/ 3 h 183"/>
                                    <a:gd name="T10" fmla="*/ 5 w 701"/>
                                    <a:gd name="T11" fmla="*/ 3 h 183"/>
                                    <a:gd name="T12" fmla="*/ 7 w 701"/>
                                    <a:gd name="T13" fmla="*/ 3 h 183"/>
                                    <a:gd name="T14" fmla="*/ 8 w 701"/>
                                    <a:gd name="T15" fmla="*/ 2 h 183"/>
                                    <a:gd name="T16" fmla="*/ 9 w 701"/>
                                    <a:gd name="T17" fmla="*/ 2 h 183"/>
                                    <a:gd name="T18" fmla="*/ 10 w 701"/>
                                    <a:gd name="T19" fmla="*/ 1 h 183"/>
                                    <a:gd name="T20" fmla="*/ 10 w 701"/>
                                    <a:gd name="T21" fmla="*/ 1 h 183"/>
                                    <a:gd name="T22" fmla="*/ 11 w 701"/>
                                    <a:gd name="T23" fmla="*/ 0 h 183"/>
                                    <a:gd name="T24" fmla="*/ 11 w 701"/>
                                    <a:gd name="T25" fmla="*/ 0 h 18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701" h="183">
                                      <a:moveTo>
                                        <a:pt x="0" y="88"/>
                                      </a:moveTo>
                                      <a:lnTo>
                                        <a:pt x="41" y="116"/>
                                      </a:lnTo>
                                      <a:lnTo>
                                        <a:pt x="107" y="145"/>
                                      </a:lnTo>
                                      <a:lnTo>
                                        <a:pt x="182" y="168"/>
                                      </a:lnTo>
                                      <a:lnTo>
                                        <a:pt x="265" y="180"/>
                                      </a:lnTo>
                                      <a:lnTo>
                                        <a:pt x="348" y="183"/>
                                      </a:lnTo>
                                      <a:lnTo>
                                        <a:pt x="431" y="176"/>
                                      </a:lnTo>
                                      <a:lnTo>
                                        <a:pt x="509" y="159"/>
                                      </a:lnTo>
                                      <a:lnTo>
                                        <a:pt x="577" y="133"/>
                                      </a:lnTo>
                                      <a:lnTo>
                                        <a:pt x="632" y="100"/>
                                      </a:lnTo>
                                      <a:lnTo>
                                        <a:pt x="673" y="61"/>
                                      </a:lnTo>
                                      <a:lnTo>
                                        <a:pt x="696" y="17"/>
                                      </a:lnTo>
                                      <a:lnTo>
                                        <a:pt x="70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9" name="Freeform 11196"/>
                              <wps:cNvSpPr>
                                <a:spLocks noChangeAspect="1"/>
                              </wps:cNvSpPr>
                              <wps:spPr bwMode="auto">
                                <a:xfrm>
                                  <a:off x="4734" y="3444"/>
                                  <a:ext cx="213" cy="87"/>
                                </a:xfrm>
                                <a:custGeom>
                                  <a:avLst/>
                                  <a:gdLst>
                                    <a:gd name="T0" fmla="*/ 13 w 853"/>
                                    <a:gd name="T1" fmla="*/ 0 h 349"/>
                                    <a:gd name="T2" fmla="*/ 13 w 853"/>
                                    <a:gd name="T3" fmla="*/ 0 h 349"/>
                                    <a:gd name="T4" fmla="*/ 13 w 853"/>
                                    <a:gd name="T5" fmla="*/ 1 h 349"/>
                                    <a:gd name="T6" fmla="*/ 13 w 853"/>
                                    <a:gd name="T7" fmla="*/ 2 h 349"/>
                                    <a:gd name="T8" fmla="*/ 12 w 853"/>
                                    <a:gd name="T9" fmla="*/ 3 h 349"/>
                                    <a:gd name="T10" fmla="*/ 12 w 853"/>
                                    <a:gd name="T11" fmla="*/ 3 h 349"/>
                                    <a:gd name="T12" fmla="*/ 11 w 853"/>
                                    <a:gd name="T13" fmla="*/ 4 h 349"/>
                                    <a:gd name="T14" fmla="*/ 10 w 853"/>
                                    <a:gd name="T15" fmla="*/ 5 h 349"/>
                                    <a:gd name="T16" fmla="*/ 8 w 853"/>
                                    <a:gd name="T17" fmla="*/ 5 h 349"/>
                                    <a:gd name="T18" fmla="*/ 7 w 853"/>
                                    <a:gd name="T19" fmla="*/ 5 h 349"/>
                                    <a:gd name="T20" fmla="*/ 5 w 853"/>
                                    <a:gd name="T21" fmla="*/ 5 h 349"/>
                                    <a:gd name="T22" fmla="*/ 4 w 853"/>
                                    <a:gd name="T23" fmla="*/ 5 h 349"/>
                                    <a:gd name="T24" fmla="*/ 2 w 853"/>
                                    <a:gd name="T25" fmla="*/ 5 h 349"/>
                                    <a:gd name="T26" fmla="*/ 1 w 853"/>
                                    <a:gd name="T27" fmla="*/ 5 h 349"/>
                                    <a:gd name="T28" fmla="*/ 0 w 853"/>
                                    <a:gd name="T29" fmla="*/ 4 h 349"/>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53" h="349">
                                      <a:moveTo>
                                        <a:pt x="840" y="0"/>
                                      </a:moveTo>
                                      <a:lnTo>
                                        <a:pt x="849" y="26"/>
                                      </a:lnTo>
                                      <a:lnTo>
                                        <a:pt x="853" y="80"/>
                                      </a:lnTo>
                                      <a:lnTo>
                                        <a:pt x="840" y="134"/>
                                      </a:lnTo>
                                      <a:lnTo>
                                        <a:pt x="809" y="185"/>
                                      </a:lnTo>
                                      <a:lnTo>
                                        <a:pt x="760" y="231"/>
                                      </a:lnTo>
                                      <a:lnTo>
                                        <a:pt x="697" y="271"/>
                                      </a:lnTo>
                                      <a:lnTo>
                                        <a:pt x="620" y="304"/>
                                      </a:lnTo>
                                      <a:lnTo>
                                        <a:pt x="533" y="328"/>
                                      </a:lnTo>
                                      <a:lnTo>
                                        <a:pt x="439" y="344"/>
                                      </a:lnTo>
                                      <a:lnTo>
                                        <a:pt x="341" y="349"/>
                                      </a:lnTo>
                                      <a:lnTo>
                                        <a:pt x="241" y="345"/>
                                      </a:lnTo>
                                      <a:lnTo>
                                        <a:pt x="144" y="330"/>
                                      </a:lnTo>
                                      <a:lnTo>
                                        <a:pt x="54" y="306"/>
                                      </a:lnTo>
                                      <a:lnTo>
                                        <a:pt x="0" y="28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0" name="Freeform 11197"/>
                              <wps:cNvSpPr>
                                <a:spLocks noChangeAspect="1"/>
                              </wps:cNvSpPr>
                              <wps:spPr bwMode="auto">
                                <a:xfrm>
                                  <a:off x="4733" y="3422"/>
                                  <a:ext cx="291" cy="128"/>
                                </a:xfrm>
                                <a:custGeom>
                                  <a:avLst/>
                                  <a:gdLst>
                                    <a:gd name="T0" fmla="*/ 18 w 1164"/>
                                    <a:gd name="T1" fmla="*/ 0 h 514"/>
                                    <a:gd name="T2" fmla="*/ 18 w 1164"/>
                                    <a:gd name="T3" fmla="*/ 1 h 514"/>
                                    <a:gd name="T4" fmla="*/ 18 w 1164"/>
                                    <a:gd name="T5" fmla="*/ 2 h 514"/>
                                    <a:gd name="T6" fmla="*/ 18 w 1164"/>
                                    <a:gd name="T7" fmla="*/ 3 h 514"/>
                                    <a:gd name="T8" fmla="*/ 17 w 1164"/>
                                    <a:gd name="T9" fmla="*/ 4 h 514"/>
                                    <a:gd name="T10" fmla="*/ 16 w 1164"/>
                                    <a:gd name="T11" fmla="*/ 5 h 514"/>
                                    <a:gd name="T12" fmla="*/ 15 w 1164"/>
                                    <a:gd name="T13" fmla="*/ 6 h 514"/>
                                    <a:gd name="T14" fmla="*/ 14 w 1164"/>
                                    <a:gd name="T15" fmla="*/ 6 h 514"/>
                                    <a:gd name="T16" fmla="*/ 12 w 1164"/>
                                    <a:gd name="T17" fmla="*/ 7 h 514"/>
                                    <a:gd name="T18" fmla="*/ 10 w 1164"/>
                                    <a:gd name="T19" fmla="*/ 7 h 514"/>
                                    <a:gd name="T20" fmla="*/ 8 w 1164"/>
                                    <a:gd name="T21" fmla="*/ 8 h 514"/>
                                    <a:gd name="T22" fmla="*/ 7 w 1164"/>
                                    <a:gd name="T23" fmla="*/ 8 h 514"/>
                                    <a:gd name="T24" fmla="*/ 5 w 1164"/>
                                    <a:gd name="T25" fmla="*/ 8 h 514"/>
                                    <a:gd name="T26" fmla="*/ 3 w 1164"/>
                                    <a:gd name="T27" fmla="*/ 8 h 514"/>
                                    <a:gd name="T28" fmla="*/ 1 w 1164"/>
                                    <a:gd name="T29" fmla="*/ 7 h 514"/>
                                    <a:gd name="T30" fmla="*/ 0 w 1164"/>
                                    <a:gd name="T31" fmla="*/ 7 h 51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164" h="514">
                                      <a:moveTo>
                                        <a:pt x="1154" y="0"/>
                                      </a:moveTo>
                                      <a:lnTo>
                                        <a:pt x="1164" y="64"/>
                                      </a:lnTo>
                                      <a:lnTo>
                                        <a:pt x="1158" y="132"/>
                                      </a:lnTo>
                                      <a:lnTo>
                                        <a:pt x="1133" y="198"/>
                                      </a:lnTo>
                                      <a:lnTo>
                                        <a:pt x="1090" y="262"/>
                                      </a:lnTo>
                                      <a:lnTo>
                                        <a:pt x="1030" y="321"/>
                                      </a:lnTo>
                                      <a:lnTo>
                                        <a:pt x="954" y="374"/>
                                      </a:lnTo>
                                      <a:lnTo>
                                        <a:pt x="863" y="419"/>
                                      </a:lnTo>
                                      <a:lnTo>
                                        <a:pt x="762" y="457"/>
                                      </a:lnTo>
                                      <a:lnTo>
                                        <a:pt x="650" y="485"/>
                                      </a:lnTo>
                                      <a:lnTo>
                                        <a:pt x="530" y="505"/>
                                      </a:lnTo>
                                      <a:lnTo>
                                        <a:pt x="407" y="514"/>
                                      </a:lnTo>
                                      <a:lnTo>
                                        <a:pt x="281" y="513"/>
                                      </a:lnTo>
                                      <a:lnTo>
                                        <a:pt x="155" y="502"/>
                                      </a:lnTo>
                                      <a:lnTo>
                                        <a:pt x="34" y="480"/>
                                      </a:lnTo>
                                      <a:lnTo>
                                        <a:pt x="0" y="47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1" name="Freeform 11198"/>
                              <wps:cNvSpPr>
                                <a:spLocks noChangeAspect="1"/>
                              </wps:cNvSpPr>
                              <wps:spPr bwMode="auto">
                                <a:xfrm>
                                  <a:off x="4733" y="3426"/>
                                  <a:ext cx="265" cy="111"/>
                                </a:xfrm>
                                <a:custGeom>
                                  <a:avLst/>
                                  <a:gdLst>
                                    <a:gd name="T0" fmla="*/ 17 w 1059"/>
                                    <a:gd name="T1" fmla="*/ 0 h 441"/>
                                    <a:gd name="T2" fmla="*/ 17 w 1059"/>
                                    <a:gd name="T3" fmla="*/ 1 h 441"/>
                                    <a:gd name="T4" fmla="*/ 17 w 1059"/>
                                    <a:gd name="T5" fmla="*/ 2 h 441"/>
                                    <a:gd name="T6" fmla="*/ 16 w 1059"/>
                                    <a:gd name="T7" fmla="*/ 3 h 441"/>
                                    <a:gd name="T8" fmla="*/ 15 w 1059"/>
                                    <a:gd name="T9" fmla="*/ 4 h 441"/>
                                    <a:gd name="T10" fmla="*/ 15 w 1059"/>
                                    <a:gd name="T11" fmla="*/ 5 h 441"/>
                                    <a:gd name="T12" fmla="*/ 13 w 1059"/>
                                    <a:gd name="T13" fmla="*/ 5 h 441"/>
                                    <a:gd name="T14" fmla="*/ 12 w 1059"/>
                                    <a:gd name="T15" fmla="*/ 6 h 441"/>
                                    <a:gd name="T16" fmla="*/ 10 w 1059"/>
                                    <a:gd name="T17" fmla="*/ 6 h 441"/>
                                    <a:gd name="T18" fmla="*/ 9 w 1059"/>
                                    <a:gd name="T19" fmla="*/ 7 h 441"/>
                                    <a:gd name="T20" fmla="*/ 7 w 1059"/>
                                    <a:gd name="T21" fmla="*/ 7 h 441"/>
                                    <a:gd name="T22" fmla="*/ 5 w 1059"/>
                                    <a:gd name="T23" fmla="*/ 7 h 441"/>
                                    <a:gd name="T24" fmla="*/ 3 w 1059"/>
                                    <a:gd name="T25" fmla="*/ 7 h 441"/>
                                    <a:gd name="T26" fmla="*/ 2 w 1059"/>
                                    <a:gd name="T27" fmla="*/ 7 h 441"/>
                                    <a:gd name="T28" fmla="*/ 0 w 1059"/>
                                    <a:gd name="T29" fmla="*/ 6 h 441"/>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059" h="441">
                                      <a:moveTo>
                                        <a:pt x="1052" y="0"/>
                                      </a:moveTo>
                                      <a:lnTo>
                                        <a:pt x="1059" y="52"/>
                                      </a:lnTo>
                                      <a:lnTo>
                                        <a:pt x="1051" y="115"/>
                                      </a:lnTo>
                                      <a:lnTo>
                                        <a:pt x="1024" y="175"/>
                                      </a:lnTo>
                                      <a:lnTo>
                                        <a:pt x="980" y="233"/>
                                      </a:lnTo>
                                      <a:lnTo>
                                        <a:pt x="921" y="285"/>
                                      </a:lnTo>
                                      <a:lnTo>
                                        <a:pt x="847" y="332"/>
                                      </a:lnTo>
                                      <a:lnTo>
                                        <a:pt x="760" y="372"/>
                                      </a:lnTo>
                                      <a:lnTo>
                                        <a:pt x="661" y="403"/>
                                      </a:lnTo>
                                      <a:lnTo>
                                        <a:pt x="554" y="426"/>
                                      </a:lnTo>
                                      <a:lnTo>
                                        <a:pt x="442" y="438"/>
                                      </a:lnTo>
                                      <a:lnTo>
                                        <a:pt x="327" y="441"/>
                                      </a:lnTo>
                                      <a:lnTo>
                                        <a:pt x="211" y="435"/>
                                      </a:lnTo>
                                      <a:lnTo>
                                        <a:pt x="99" y="418"/>
                                      </a:lnTo>
                                      <a:lnTo>
                                        <a:pt x="0" y="39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2" name="Freeform 11199"/>
                              <wps:cNvSpPr>
                                <a:spLocks noChangeAspect="1"/>
                              </wps:cNvSpPr>
                              <wps:spPr bwMode="auto">
                                <a:xfrm>
                                  <a:off x="4732" y="3464"/>
                                  <a:ext cx="291" cy="108"/>
                                </a:xfrm>
                                <a:custGeom>
                                  <a:avLst/>
                                  <a:gdLst>
                                    <a:gd name="T0" fmla="*/ 18 w 1164"/>
                                    <a:gd name="T1" fmla="*/ 0 h 433"/>
                                    <a:gd name="T2" fmla="*/ 18 w 1164"/>
                                    <a:gd name="T3" fmla="*/ 1 h 433"/>
                                    <a:gd name="T4" fmla="*/ 18 w 1164"/>
                                    <a:gd name="T5" fmla="*/ 2 h 433"/>
                                    <a:gd name="T6" fmla="*/ 17 w 1164"/>
                                    <a:gd name="T7" fmla="*/ 3 h 433"/>
                                    <a:gd name="T8" fmla="*/ 16 w 1164"/>
                                    <a:gd name="T9" fmla="*/ 4 h 433"/>
                                    <a:gd name="T10" fmla="*/ 15 w 1164"/>
                                    <a:gd name="T11" fmla="*/ 4 h 433"/>
                                    <a:gd name="T12" fmla="*/ 14 w 1164"/>
                                    <a:gd name="T13" fmla="*/ 5 h 433"/>
                                    <a:gd name="T14" fmla="*/ 12 w 1164"/>
                                    <a:gd name="T15" fmla="*/ 6 h 433"/>
                                    <a:gd name="T16" fmla="*/ 10 w 1164"/>
                                    <a:gd name="T17" fmla="*/ 6 h 433"/>
                                    <a:gd name="T18" fmla="*/ 8 w 1164"/>
                                    <a:gd name="T19" fmla="*/ 6 h 433"/>
                                    <a:gd name="T20" fmla="*/ 7 w 1164"/>
                                    <a:gd name="T21" fmla="*/ 7 h 433"/>
                                    <a:gd name="T22" fmla="*/ 5 w 1164"/>
                                    <a:gd name="T23" fmla="*/ 7 h 433"/>
                                    <a:gd name="T24" fmla="*/ 3 w 1164"/>
                                    <a:gd name="T25" fmla="*/ 6 h 433"/>
                                    <a:gd name="T26" fmla="*/ 1 w 1164"/>
                                    <a:gd name="T27" fmla="*/ 6 h 433"/>
                                    <a:gd name="T28" fmla="*/ 0 w 1164"/>
                                    <a:gd name="T29" fmla="*/ 6 h 43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164" h="433">
                                      <a:moveTo>
                                        <a:pt x="1164" y="0"/>
                                      </a:moveTo>
                                      <a:lnTo>
                                        <a:pt x="1157" y="51"/>
                                      </a:lnTo>
                                      <a:lnTo>
                                        <a:pt x="1133" y="117"/>
                                      </a:lnTo>
                                      <a:lnTo>
                                        <a:pt x="1089" y="180"/>
                                      </a:lnTo>
                                      <a:lnTo>
                                        <a:pt x="1029" y="239"/>
                                      </a:lnTo>
                                      <a:lnTo>
                                        <a:pt x="953" y="292"/>
                                      </a:lnTo>
                                      <a:lnTo>
                                        <a:pt x="863" y="338"/>
                                      </a:lnTo>
                                      <a:lnTo>
                                        <a:pt x="761" y="376"/>
                                      </a:lnTo>
                                      <a:lnTo>
                                        <a:pt x="649" y="405"/>
                                      </a:lnTo>
                                      <a:lnTo>
                                        <a:pt x="530" y="424"/>
                                      </a:lnTo>
                                      <a:lnTo>
                                        <a:pt x="406" y="433"/>
                                      </a:lnTo>
                                      <a:lnTo>
                                        <a:pt x="280" y="432"/>
                                      </a:lnTo>
                                      <a:lnTo>
                                        <a:pt x="155" y="421"/>
                                      </a:lnTo>
                                      <a:lnTo>
                                        <a:pt x="34" y="400"/>
                                      </a:lnTo>
                                      <a:lnTo>
                                        <a:pt x="0" y="39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3" name="Freeform 11200"/>
                              <wps:cNvSpPr>
                                <a:spLocks noChangeAspect="1"/>
                              </wps:cNvSpPr>
                              <wps:spPr bwMode="auto">
                                <a:xfrm>
                                  <a:off x="4736" y="3394"/>
                                  <a:ext cx="215" cy="71"/>
                                </a:xfrm>
                                <a:custGeom>
                                  <a:avLst/>
                                  <a:gdLst>
                                    <a:gd name="T0" fmla="*/ 13 w 862"/>
                                    <a:gd name="T1" fmla="*/ 0 h 280"/>
                                    <a:gd name="T2" fmla="*/ 13 w 862"/>
                                    <a:gd name="T3" fmla="*/ 0 h 280"/>
                                    <a:gd name="T4" fmla="*/ 13 w 862"/>
                                    <a:gd name="T5" fmla="*/ 1 h 280"/>
                                    <a:gd name="T6" fmla="*/ 12 w 862"/>
                                    <a:gd name="T7" fmla="*/ 2 h 280"/>
                                    <a:gd name="T8" fmla="*/ 12 w 862"/>
                                    <a:gd name="T9" fmla="*/ 3 h 280"/>
                                    <a:gd name="T10" fmla="*/ 11 w 862"/>
                                    <a:gd name="T11" fmla="*/ 3 h 280"/>
                                    <a:gd name="T12" fmla="*/ 9 w 862"/>
                                    <a:gd name="T13" fmla="*/ 4 h 280"/>
                                    <a:gd name="T14" fmla="*/ 8 w 862"/>
                                    <a:gd name="T15" fmla="*/ 4 h 280"/>
                                    <a:gd name="T16" fmla="*/ 6 w 862"/>
                                    <a:gd name="T17" fmla="*/ 5 h 280"/>
                                    <a:gd name="T18" fmla="*/ 5 w 862"/>
                                    <a:gd name="T19" fmla="*/ 5 h 280"/>
                                    <a:gd name="T20" fmla="*/ 3 w 862"/>
                                    <a:gd name="T21" fmla="*/ 4 h 280"/>
                                    <a:gd name="T22" fmla="*/ 2 w 862"/>
                                    <a:gd name="T23" fmla="*/ 4 h 280"/>
                                    <a:gd name="T24" fmla="*/ 0 w 862"/>
                                    <a:gd name="T25" fmla="*/ 4 h 280"/>
                                    <a:gd name="T26" fmla="*/ 0 w 862"/>
                                    <a:gd name="T27" fmla="*/ 4 h 28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862" h="280">
                                      <a:moveTo>
                                        <a:pt x="862" y="0"/>
                                      </a:moveTo>
                                      <a:lnTo>
                                        <a:pt x="859" y="18"/>
                                      </a:lnTo>
                                      <a:lnTo>
                                        <a:pt x="843" y="72"/>
                                      </a:lnTo>
                                      <a:lnTo>
                                        <a:pt x="808" y="122"/>
                                      </a:lnTo>
                                      <a:lnTo>
                                        <a:pt x="757" y="167"/>
                                      </a:lnTo>
                                      <a:lnTo>
                                        <a:pt x="690" y="207"/>
                                      </a:lnTo>
                                      <a:lnTo>
                                        <a:pt x="611" y="240"/>
                                      </a:lnTo>
                                      <a:lnTo>
                                        <a:pt x="522" y="262"/>
                                      </a:lnTo>
                                      <a:lnTo>
                                        <a:pt x="425" y="276"/>
                                      </a:lnTo>
                                      <a:lnTo>
                                        <a:pt x="326" y="280"/>
                                      </a:lnTo>
                                      <a:lnTo>
                                        <a:pt x="226" y="273"/>
                                      </a:lnTo>
                                      <a:lnTo>
                                        <a:pt x="129" y="257"/>
                                      </a:lnTo>
                                      <a:lnTo>
                                        <a:pt x="39" y="231"/>
                                      </a:lnTo>
                                      <a:lnTo>
                                        <a:pt x="0" y="21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4" name="Freeform 11201"/>
                              <wps:cNvSpPr>
                                <a:spLocks noChangeAspect="1"/>
                              </wps:cNvSpPr>
                              <wps:spPr bwMode="auto">
                                <a:xfrm>
                                  <a:off x="4737" y="3319"/>
                                  <a:ext cx="215" cy="97"/>
                                </a:xfrm>
                                <a:custGeom>
                                  <a:avLst/>
                                  <a:gdLst>
                                    <a:gd name="T0" fmla="*/ 13 w 862"/>
                                    <a:gd name="T1" fmla="*/ 0 h 387"/>
                                    <a:gd name="T2" fmla="*/ 13 w 862"/>
                                    <a:gd name="T3" fmla="*/ 1 h 387"/>
                                    <a:gd name="T4" fmla="*/ 13 w 862"/>
                                    <a:gd name="T5" fmla="*/ 2 h 387"/>
                                    <a:gd name="T6" fmla="*/ 13 w 862"/>
                                    <a:gd name="T7" fmla="*/ 3 h 387"/>
                                    <a:gd name="T8" fmla="*/ 13 w 862"/>
                                    <a:gd name="T9" fmla="*/ 3 h 387"/>
                                    <a:gd name="T10" fmla="*/ 12 w 862"/>
                                    <a:gd name="T11" fmla="*/ 4 h 387"/>
                                    <a:gd name="T12" fmla="*/ 11 w 862"/>
                                    <a:gd name="T13" fmla="*/ 5 h 387"/>
                                    <a:gd name="T14" fmla="*/ 10 w 862"/>
                                    <a:gd name="T15" fmla="*/ 5 h 387"/>
                                    <a:gd name="T16" fmla="*/ 9 w 862"/>
                                    <a:gd name="T17" fmla="*/ 6 h 387"/>
                                    <a:gd name="T18" fmla="*/ 7 w 862"/>
                                    <a:gd name="T19" fmla="*/ 6 h 387"/>
                                    <a:gd name="T20" fmla="*/ 6 w 862"/>
                                    <a:gd name="T21" fmla="*/ 6 h 387"/>
                                    <a:gd name="T22" fmla="*/ 4 w 862"/>
                                    <a:gd name="T23" fmla="*/ 6 h 387"/>
                                    <a:gd name="T24" fmla="*/ 3 w 862"/>
                                    <a:gd name="T25" fmla="*/ 6 h 387"/>
                                    <a:gd name="T26" fmla="*/ 1 w 862"/>
                                    <a:gd name="T27" fmla="*/ 6 h 387"/>
                                    <a:gd name="T28" fmla="*/ 0 w 862"/>
                                    <a:gd name="T29" fmla="*/ 5 h 38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862" h="387">
                                      <a:moveTo>
                                        <a:pt x="828" y="0"/>
                                      </a:moveTo>
                                      <a:lnTo>
                                        <a:pt x="853" y="53"/>
                                      </a:lnTo>
                                      <a:lnTo>
                                        <a:pt x="862" y="106"/>
                                      </a:lnTo>
                                      <a:lnTo>
                                        <a:pt x="850" y="160"/>
                                      </a:lnTo>
                                      <a:lnTo>
                                        <a:pt x="823" y="211"/>
                                      </a:lnTo>
                                      <a:lnTo>
                                        <a:pt x="777" y="259"/>
                                      </a:lnTo>
                                      <a:lnTo>
                                        <a:pt x="717" y="300"/>
                                      </a:lnTo>
                                      <a:lnTo>
                                        <a:pt x="643" y="335"/>
                                      </a:lnTo>
                                      <a:lnTo>
                                        <a:pt x="559" y="362"/>
                                      </a:lnTo>
                                      <a:lnTo>
                                        <a:pt x="466" y="379"/>
                                      </a:lnTo>
                                      <a:lnTo>
                                        <a:pt x="368" y="387"/>
                                      </a:lnTo>
                                      <a:lnTo>
                                        <a:pt x="269" y="385"/>
                                      </a:lnTo>
                                      <a:lnTo>
                                        <a:pt x="171" y="373"/>
                                      </a:lnTo>
                                      <a:lnTo>
                                        <a:pt x="78" y="351"/>
                                      </a:lnTo>
                                      <a:lnTo>
                                        <a:pt x="0" y="3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5" name="Freeform 11202"/>
                              <wps:cNvSpPr>
                                <a:spLocks noChangeAspect="1"/>
                              </wps:cNvSpPr>
                              <wps:spPr bwMode="auto">
                                <a:xfrm>
                                  <a:off x="4737" y="3368"/>
                                  <a:ext cx="197" cy="39"/>
                                </a:xfrm>
                                <a:custGeom>
                                  <a:avLst/>
                                  <a:gdLst>
                                    <a:gd name="T0" fmla="*/ 0 w 785"/>
                                    <a:gd name="T1" fmla="*/ 2 h 152"/>
                                    <a:gd name="T2" fmla="*/ 1 w 785"/>
                                    <a:gd name="T3" fmla="*/ 2 h 152"/>
                                    <a:gd name="T4" fmla="*/ 2 w 785"/>
                                    <a:gd name="T5" fmla="*/ 2 h 152"/>
                                    <a:gd name="T6" fmla="*/ 4 w 785"/>
                                    <a:gd name="T7" fmla="*/ 2 h 152"/>
                                    <a:gd name="T8" fmla="*/ 5 w 785"/>
                                    <a:gd name="T9" fmla="*/ 3 h 152"/>
                                    <a:gd name="T10" fmla="*/ 7 w 785"/>
                                    <a:gd name="T11" fmla="*/ 3 h 152"/>
                                    <a:gd name="T12" fmla="*/ 8 w 785"/>
                                    <a:gd name="T13" fmla="*/ 2 h 152"/>
                                    <a:gd name="T14" fmla="*/ 10 w 785"/>
                                    <a:gd name="T15" fmla="*/ 2 h 152"/>
                                    <a:gd name="T16" fmla="*/ 11 w 785"/>
                                    <a:gd name="T17" fmla="*/ 1 h 152"/>
                                    <a:gd name="T18" fmla="*/ 12 w 785"/>
                                    <a:gd name="T19" fmla="*/ 1 h 152"/>
                                    <a:gd name="T20" fmla="*/ 12 w 785"/>
                                    <a:gd name="T21" fmla="*/ 0 h 152"/>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85" h="152">
                                      <a:moveTo>
                                        <a:pt x="0" y="86"/>
                                      </a:moveTo>
                                      <a:lnTo>
                                        <a:pt x="54" y="107"/>
                                      </a:lnTo>
                                      <a:lnTo>
                                        <a:pt x="142" y="131"/>
                                      </a:lnTo>
                                      <a:lnTo>
                                        <a:pt x="236" y="146"/>
                                      </a:lnTo>
                                      <a:lnTo>
                                        <a:pt x="333" y="152"/>
                                      </a:lnTo>
                                      <a:lnTo>
                                        <a:pt x="429" y="147"/>
                                      </a:lnTo>
                                      <a:lnTo>
                                        <a:pt x="522" y="133"/>
                                      </a:lnTo>
                                      <a:lnTo>
                                        <a:pt x="607" y="110"/>
                                      </a:lnTo>
                                      <a:lnTo>
                                        <a:pt x="683" y="77"/>
                                      </a:lnTo>
                                      <a:lnTo>
                                        <a:pt x="745" y="39"/>
                                      </a:lnTo>
                                      <a:lnTo>
                                        <a:pt x="78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6" name="Freeform 11203"/>
                              <wps:cNvSpPr>
                                <a:spLocks noChangeAspect="1"/>
                              </wps:cNvSpPr>
                              <wps:spPr bwMode="auto">
                                <a:xfrm>
                                  <a:off x="4760" y="3500"/>
                                  <a:ext cx="103" cy="30"/>
                                </a:xfrm>
                                <a:custGeom>
                                  <a:avLst/>
                                  <a:gdLst>
                                    <a:gd name="T0" fmla="*/ 6 w 414"/>
                                    <a:gd name="T1" fmla="*/ 0 h 119"/>
                                    <a:gd name="T2" fmla="*/ 6 w 414"/>
                                    <a:gd name="T3" fmla="*/ 0 h 119"/>
                                    <a:gd name="T4" fmla="*/ 6 w 414"/>
                                    <a:gd name="T5" fmla="*/ 1 h 119"/>
                                    <a:gd name="T6" fmla="*/ 6 w 414"/>
                                    <a:gd name="T7" fmla="*/ 1 h 119"/>
                                    <a:gd name="T8" fmla="*/ 5 w 414"/>
                                    <a:gd name="T9" fmla="*/ 2 h 119"/>
                                    <a:gd name="T10" fmla="*/ 4 w 414"/>
                                    <a:gd name="T11" fmla="*/ 2 h 119"/>
                                    <a:gd name="T12" fmla="*/ 3 w 414"/>
                                    <a:gd name="T13" fmla="*/ 2 h 119"/>
                                    <a:gd name="T14" fmla="*/ 2 w 414"/>
                                    <a:gd name="T15" fmla="*/ 2 h 119"/>
                                    <a:gd name="T16" fmla="*/ 1 w 414"/>
                                    <a:gd name="T17" fmla="*/ 2 h 119"/>
                                    <a:gd name="T18" fmla="*/ 1 w 414"/>
                                    <a:gd name="T19" fmla="*/ 1 h 119"/>
                                    <a:gd name="T20" fmla="*/ 0 w 414"/>
                                    <a:gd name="T21" fmla="*/ 1 h 119"/>
                                    <a:gd name="T22" fmla="*/ 0 w 414"/>
                                    <a:gd name="T23" fmla="*/ 0 h 119"/>
                                    <a:gd name="T24" fmla="*/ 0 w 414"/>
                                    <a:gd name="T25" fmla="*/ 0 h 119"/>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414" h="119">
                                      <a:moveTo>
                                        <a:pt x="414" y="12"/>
                                      </a:moveTo>
                                      <a:lnTo>
                                        <a:pt x="414" y="16"/>
                                      </a:lnTo>
                                      <a:lnTo>
                                        <a:pt x="401" y="48"/>
                                      </a:lnTo>
                                      <a:lnTo>
                                        <a:pt x="372" y="78"/>
                                      </a:lnTo>
                                      <a:lnTo>
                                        <a:pt x="327" y="100"/>
                                      </a:lnTo>
                                      <a:lnTo>
                                        <a:pt x="272" y="114"/>
                                      </a:lnTo>
                                      <a:lnTo>
                                        <a:pt x="211" y="119"/>
                                      </a:lnTo>
                                      <a:lnTo>
                                        <a:pt x="150" y="113"/>
                                      </a:lnTo>
                                      <a:lnTo>
                                        <a:pt x="94" y="98"/>
                                      </a:lnTo>
                                      <a:lnTo>
                                        <a:pt x="47" y="75"/>
                                      </a:lnTo>
                                      <a:lnTo>
                                        <a:pt x="16" y="45"/>
                                      </a:lnTo>
                                      <a:lnTo>
                                        <a:pt x="1" y="1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7" name="Line 11204"/>
                              <wps:cNvCnPr>
                                <a:cxnSpLocks noChangeShapeType="1"/>
                              </wps:cNvCnPr>
                              <wps:spPr bwMode="auto">
                                <a:xfrm flipV="1">
                                  <a:off x="4754" y="3462"/>
                                  <a:ext cx="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08" name="Freeform 11205"/>
                              <wps:cNvSpPr>
                                <a:spLocks noChangeAspect="1"/>
                              </wps:cNvSpPr>
                              <wps:spPr bwMode="auto">
                                <a:xfrm>
                                  <a:off x="4739" y="3456"/>
                                  <a:ext cx="20" cy="13"/>
                                </a:xfrm>
                                <a:custGeom>
                                  <a:avLst/>
                                  <a:gdLst>
                                    <a:gd name="T0" fmla="*/ 1 w 79"/>
                                    <a:gd name="T1" fmla="*/ 1 h 53"/>
                                    <a:gd name="T2" fmla="*/ 1 w 79"/>
                                    <a:gd name="T3" fmla="*/ 0 h 53"/>
                                    <a:gd name="T4" fmla="*/ 1 w 79"/>
                                    <a:gd name="T5" fmla="*/ 0 h 53"/>
                                    <a:gd name="T6" fmla="*/ 1 w 79"/>
                                    <a:gd name="T7" fmla="*/ 0 h 53"/>
                                    <a:gd name="T8" fmla="*/ 0 w 79"/>
                                    <a:gd name="T9" fmla="*/ 0 h 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9" h="53">
                                      <a:moveTo>
                                        <a:pt x="79" y="53"/>
                                      </a:moveTo>
                                      <a:lnTo>
                                        <a:pt x="64" y="31"/>
                                      </a:lnTo>
                                      <a:lnTo>
                                        <a:pt x="46" y="14"/>
                                      </a:lnTo>
                                      <a:lnTo>
                                        <a:pt x="24"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9" name="Line 11206"/>
                              <wps:cNvCnPr>
                                <a:cxnSpLocks noChangeShapeType="1"/>
                              </wps:cNvCnPr>
                              <wps:spPr bwMode="auto">
                                <a:xfrm flipH="1">
                                  <a:off x="4761" y="3457"/>
                                  <a:ext cx="1"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10" name="Freeform 11207"/>
                              <wps:cNvSpPr>
                                <a:spLocks noChangeAspect="1"/>
                              </wps:cNvSpPr>
                              <wps:spPr bwMode="auto">
                                <a:xfrm>
                                  <a:off x="4746" y="3506"/>
                                  <a:ext cx="6" cy="16"/>
                                </a:xfrm>
                                <a:custGeom>
                                  <a:avLst/>
                                  <a:gdLst>
                                    <a:gd name="T0" fmla="*/ 0 w 24"/>
                                    <a:gd name="T1" fmla="*/ 0 h 63"/>
                                    <a:gd name="T2" fmla="*/ 0 w 24"/>
                                    <a:gd name="T3" fmla="*/ 1 h 63"/>
                                    <a:gd name="T4" fmla="*/ 1 w 24"/>
                                    <a:gd name="T5" fmla="*/ 1 h 63"/>
                                    <a:gd name="T6" fmla="*/ 0 60000 65536"/>
                                    <a:gd name="T7" fmla="*/ 0 60000 65536"/>
                                    <a:gd name="T8" fmla="*/ 0 60000 65536"/>
                                  </a:gdLst>
                                  <a:ahLst/>
                                  <a:cxnLst>
                                    <a:cxn ang="T6">
                                      <a:pos x="T0" y="T1"/>
                                    </a:cxn>
                                    <a:cxn ang="T7">
                                      <a:pos x="T2" y="T3"/>
                                    </a:cxn>
                                    <a:cxn ang="T8">
                                      <a:pos x="T4" y="T5"/>
                                    </a:cxn>
                                  </a:cxnLst>
                                  <a:rect l="0" t="0" r="r" b="b"/>
                                  <a:pathLst>
                                    <a:path w="24" h="63">
                                      <a:moveTo>
                                        <a:pt x="0" y="0"/>
                                      </a:moveTo>
                                      <a:lnTo>
                                        <a:pt x="6" y="34"/>
                                      </a:lnTo>
                                      <a:lnTo>
                                        <a:pt x="24" y="6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1" name="Freeform 11208"/>
                              <wps:cNvSpPr>
                                <a:spLocks noChangeAspect="1"/>
                              </wps:cNvSpPr>
                              <wps:spPr bwMode="auto">
                                <a:xfrm>
                                  <a:off x="4746" y="3476"/>
                                  <a:ext cx="27" cy="51"/>
                                </a:xfrm>
                                <a:custGeom>
                                  <a:avLst/>
                                  <a:gdLst>
                                    <a:gd name="T0" fmla="*/ 1 w 106"/>
                                    <a:gd name="T1" fmla="*/ 0 h 203"/>
                                    <a:gd name="T2" fmla="*/ 1 w 106"/>
                                    <a:gd name="T3" fmla="*/ 1 h 203"/>
                                    <a:gd name="T4" fmla="*/ 0 w 106"/>
                                    <a:gd name="T5" fmla="*/ 1 h 203"/>
                                    <a:gd name="T6" fmla="*/ 0 w 106"/>
                                    <a:gd name="T7" fmla="*/ 2 h 203"/>
                                    <a:gd name="T8" fmla="*/ 0 w 106"/>
                                    <a:gd name="T9" fmla="*/ 2 h 203"/>
                                    <a:gd name="T10" fmla="*/ 1 w 106"/>
                                    <a:gd name="T11" fmla="*/ 3 h 203"/>
                                    <a:gd name="T12" fmla="*/ 2 w 106"/>
                                    <a:gd name="T13" fmla="*/ 3 h 203"/>
                                    <a:gd name="T14" fmla="*/ 2 w 106"/>
                                    <a:gd name="T15" fmla="*/ 3 h 20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6" h="203">
                                      <a:moveTo>
                                        <a:pt x="58" y="0"/>
                                      </a:moveTo>
                                      <a:lnTo>
                                        <a:pt x="27" y="24"/>
                                      </a:lnTo>
                                      <a:lnTo>
                                        <a:pt x="4" y="60"/>
                                      </a:lnTo>
                                      <a:lnTo>
                                        <a:pt x="0" y="98"/>
                                      </a:lnTo>
                                      <a:lnTo>
                                        <a:pt x="14" y="135"/>
                                      </a:lnTo>
                                      <a:lnTo>
                                        <a:pt x="47" y="170"/>
                                      </a:lnTo>
                                      <a:lnTo>
                                        <a:pt x="94" y="198"/>
                                      </a:lnTo>
                                      <a:lnTo>
                                        <a:pt x="106" y="20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2" name="Line 11209"/>
                              <wps:cNvCnPr>
                                <a:cxnSpLocks noChangeShapeType="1"/>
                              </wps:cNvCnPr>
                              <wps:spPr bwMode="auto">
                                <a:xfrm flipH="1">
                                  <a:off x="4734" y="3474"/>
                                  <a:ext cx="27"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13" name="Line 11210"/>
                              <wps:cNvCnPr>
                                <a:cxnSpLocks noChangeShapeType="1"/>
                              </wps:cNvCnPr>
                              <wps:spPr bwMode="auto">
                                <a:xfrm>
                                  <a:off x="4759" y="3469"/>
                                  <a:ext cx="2"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14" name="Freeform 11211"/>
                              <wps:cNvSpPr>
                                <a:spLocks noChangeAspect="1"/>
                              </wps:cNvSpPr>
                              <wps:spPr bwMode="auto">
                                <a:xfrm>
                                  <a:off x="4734" y="3475"/>
                                  <a:ext cx="26" cy="17"/>
                                </a:xfrm>
                                <a:custGeom>
                                  <a:avLst/>
                                  <a:gdLst>
                                    <a:gd name="T0" fmla="*/ 2 w 104"/>
                                    <a:gd name="T1" fmla="*/ 0 h 70"/>
                                    <a:gd name="T2" fmla="*/ 1 w 104"/>
                                    <a:gd name="T3" fmla="*/ 0 h 70"/>
                                    <a:gd name="T4" fmla="*/ 0 w 104"/>
                                    <a:gd name="T5" fmla="*/ 1 h 70"/>
                                    <a:gd name="T6" fmla="*/ 0 60000 65536"/>
                                    <a:gd name="T7" fmla="*/ 0 60000 65536"/>
                                    <a:gd name="T8" fmla="*/ 0 60000 65536"/>
                                  </a:gdLst>
                                  <a:ahLst/>
                                  <a:cxnLst>
                                    <a:cxn ang="T6">
                                      <a:pos x="T0" y="T1"/>
                                    </a:cxn>
                                    <a:cxn ang="T7">
                                      <a:pos x="T2" y="T3"/>
                                    </a:cxn>
                                    <a:cxn ang="T8">
                                      <a:pos x="T4" y="T5"/>
                                    </a:cxn>
                                  </a:cxnLst>
                                  <a:rect l="0" t="0" r="r" b="b"/>
                                  <a:pathLst>
                                    <a:path w="104" h="70">
                                      <a:moveTo>
                                        <a:pt x="104" y="0"/>
                                      </a:moveTo>
                                      <a:lnTo>
                                        <a:pt x="48" y="29"/>
                                      </a:lnTo>
                                      <a:lnTo>
                                        <a:pt x="0" y="7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 name="Line 11212"/>
                              <wps:cNvCnPr>
                                <a:cxnSpLocks noChangeShapeType="1"/>
                              </wps:cNvCnPr>
                              <wps:spPr bwMode="auto">
                                <a:xfrm flipH="1">
                                  <a:off x="4746" y="3498"/>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16" name="Line 11213"/>
                              <wps:cNvCnPr>
                                <a:cxnSpLocks noChangeShapeType="1"/>
                              </wps:cNvCnPr>
                              <wps:spPr bwMode="auto">
                                <a:xfrm flipH="1">
                                  <a:off x="4760" y="3474"/>
                                  <a:ext cx="1" cy="2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g:grpSp>
                          <wpg:grpSp>
                            <wpg:cNvPr id="2817" name="Group 11214"/>
                            <wpg:cNvGrpSpPr>
                              <a:grpSpLocks noChangeAspect="1"/>
                            </wpg:cNvGrpSpPr>
                            <wpg:grpSpPr bwMode="auto">
                              <a:xfrm>
                                <a:off x="4687" y="3772"/>
                                <a:ext cx="538" cy="552"/>
                                <a:chOff x="5139" y="4103"/>
                                <a:chExt cx="538" cy="552"/>
                              </a:xfrm>
                            </wpg:grpSpPr>
                            <wps:wsp>
                              <wps:cNvPr id="2818" name="Line 11215"/>
                              <wps:cNvCnPr>
                                <a:cxnSpLocks noChangeShapeType="1"/>
                              </wps:cNvCnPr>
                              <wps:spPr bwMode="auto">
                                <a:xfrm flipV="1">
                                  <a:off x="5232" y="4577"/>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19" name="Line 11216"/>
                              <wps:cNvCnPr>
                                <a:cxnSpLocks noChangeShapeType="1"/>
                              </wps:cNvCnPr>
                              <wps:spPr bwMode="auto">
                                <a:xfrm flipV="1">
                                  <a:off x="5206" y="4638"/>
                                  <a:ext cx="1"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0" name="Line 11217"/>
                              <wps:cNvCnPr>
                                <a:cxnSpLocks noChangeShapeType="1"/>
                              </wps:cNvCnPr>
                              <wps:spPr bwMode="auto">
                                <a:xfrm flipV="1">
                                  <a:off x="5217" y="4582"/>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1" name="Line 11218"/>
                              <wps:cNvCnPr>
                                <a:cxnSpLocks noChangeShapeType="1"/>
                              </wps:cNvCnPr>
                              <wps:spPr bwMode="auto">
                                <a:xfrm flipV="1">
                                  <a:off x="5217" y="458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2" name="Line 11219"/>
                              <wps:cNvCnPr>
                                <a:cxnSpLocks noChangeShapeType="1"/>
                              </wps:cNvCnPr>
                              <wps:spPr bwMode="auto">
                                <a:xfrm flipH="1" flipV="1">
                                  <a:off x="5217" y="4587"/>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3" name="Line 11220"/>
                              <wps:cNvCnPr>
                                <a:cxnSpLocks noChangeShapeType="1"/>
                              </wps:cNvCnPr>
                              <wps:spPr bwMode="auto">
                                <a:xfrm flipV="1">
                                  <a:off x="5201" y="4480"/>
                                  <a:ext cx="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4" name="Line 11221"/>
                              <wps:cNvCnPr>
                                <a:cxnSpLocks noChangeShapeType="1"/>
                              </wps:cNvCnPr>
                              <wps:spPr bwMode="auto">
                                <a:xfrm flipV="1">
                                  <a:off x="5197" y="4468"/>
                                  <a:ext cx="1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5" name="Line 11222"/>
                              <wps:cNvCnPr>
                                <a:cxnSpLocks noChangeShapeType="1"/>
                              </wps:cNvCnPr>
                              <wps:spPr bwMode="auto">
                                <a:xfrm flipV="1">
                                  <a:off x="5185" y="4492"/>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6" name="Line 11223"/>
                              <wps:cNvCnPr>
                                <a:cxnSpLocks noChangeShapeType="1"/>
                              </wps:cNvCnPr>
                              <wps:spPr bwMode="auto">
                                <a:xfrm flipH="1" flipV="1">
                                  <a:off x="5182" y="4494"/>
                                  <a:ext cx="3"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7" name="Line 11224"/>
                              <wps:cNvCnPr>
                                <a:cxnSpLocks noChangeShapeType="1"/>
                              </wps:cNvCnPr>
                              <wps:spPr bwMode="auto">
                                <a:xfrm flipV="1">
                                  <a:off x="5201" y="4480"/>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8" name="Line 11225"/>
                              <wps:cNvCnPr>
                                <a:cxnSpLocks noChangeShapeType="1"/>
                              </wps:cNvCnPr>
                              <wps:spPr bwMode="auto">
                                <a:xfrm flipV="1">
                                  <a:off x="5185" y="4484"/>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29" name="Line 11226"/>
                              <wps:cNvCnPr>
                                <a:cxnSpLocks noChangeShapeType="1"/>
                              </wps:cNvCnPr>
                              <wps:spPr bwMode="auto">
                                <a:xfrm flipV="1">
                                  <a:off x="5174" y="4477"/>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0" name="Line 11227"/>
                              <wps:cNvCnPr>
                                <a:cxnSpLocks noChangeShapeType="1"/>
                              </wps:cNvCnPr>
                              <wps:spPr bwMode="auto">
                                <a:xfrm flipV="1">
                                  <a:off x="5182" y="4491"/>
                                  <a:ext cx="1"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1" name="Freeform 11228"/>
                              <wps:cNvSpPr>
                                <a:spLocks noChangeAspect="1"/>
                              </wps:cNvSpPr>
                              <wps:spPr bwMode="auto">
                                <a:xfrm>
                                  <a:off x="5171" y="4477"/>
                                  <a:ext cx="3" cy="1"/>
                                </a:xfrm>
                                <a:custGeom>
                                  <a:avLst/>
                                  <a:gdLst>
                                    <a:gd name="T0" fmla="*/ 0 w 14"/>
                                    <a:gd name="T1" fmla="*/ 0 h 3"/>
                                    <a:gd name="T2" fmla="*/ 0 w 14"/>
                                    <a:gd name="T3" fmla="*/ 0 h 3"/>
                                    <a:gd name="T4" fmla="*/ 0 w 14"/>
                                    <a:gd name="T5" fmla="*/ 0 h 3"/>
                                    <a:gd name="T6" fmla="*/ 0 w 14"/>
                                    <a:gd name="T7" fmla="*/ 0 h 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 h="3">
                                      <a:moveTo>
                                        <a:pt x="14" y="0"/>
                                      </a:moveTo>
                                      <a:lnTo>
                                        <a:pt x="7" y="1"/>
                                      </a:lnTo>
                                      <a:lnTo>
                                        <a:pt x="1" y="3"/>
                                      </a:lnTo>
                                      <a:lnTo>
                                        <a:pt x="0" y="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2" name="Line 11229"/>
                              <wps:cNvCnPr>
                                <a:cxnSpLocks noChangeShapeType="1"/>
                              </wps:cNvCnPr>
                              <wps:spPr bwMode="auto">
                                <a:xfrm flipH="1" flipV="1">
                                  <a:off x="5174" y="4477"/>
                                  <a:ext cx="1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3" name="Line 11230"/>
                              <wps:cNvCnPr>
                                <a:cxnSpLocks noChangeShapeType="1"/>
                              </wps:cNvCnPr>
                              <wps:spPr bwMode="auto">
                                <a:xfrm flipV="1">
                                  <a:off x="5186" y="4480"/>
                                  <a:ext cx="15"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4" name="Line 11231"/>
                              <wps:cNvCnPr>
                                <a:cxnSpLocks noChangeShapeType="1"/>
                              </wps:cNvCnPr>
                              <wps:spPr bwMode="auto">
                                <a:xfrm>
                                  <a:off x="5197" y="4471"/>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5" name="Line 11232"/>
                              <wps:cNvCnPr>
                                <a:cxnSpLocks noChangeShapeType="1"/>
                              </wps:cNvCnPr>
                              <wps:spPr bwMode="auto">
                                <a:xfrm flipV="1">
                                  <a:off x="5269" y="4459"/>
                                  <a:ext cx="5"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6" name="Line 11233"/>
                              <wps:cNvCnPr>
                                <a:cxnSpLocks noChangeShapeType="1"/>
                              </wps:cNvCnPr>
                              <wps:spPr bwMode="auto">
                                <a:xfrm flipV="1">
                                  <a:off x="5254" y="4472"/>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7" name="Line 11234"/>
                              <wps:cNvCnPr>
                                <a:cxnSpLocks noChangeShapeType="1"/>
                              </wps:cNvCnPr>
                              <wps:spPr bwMode="auto">
                                <a:xfrm flipH="1" flipV="1">
                                  <a:off x="5242" y="4470"/>
                                  <a:ext cx="1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8" name="Line 11235"/>
                              <wps:cNvCnPr>
                                <a:cxnSpLocks noChangeShapeType="1"/>
                              </wps:cNvCnPr>
                              <wps:spPr bwMode="auto">
                                <a:xfrm flipV="1">
                                  <a:off x="5235" y="4470"/>
                                  <a:ext cx="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39" name="Line 11236"/>
                              <wps:cNvCnPr>
                                <a:cxnSpLocks noChangeShapeType="1"/>
                              </wps:cNvCnPr>
                              <wps:spPr bwMode="auto">
                                <a:xfrm flipV="1">
                                  <a:off x="5220" y="4483"/>
                                  <a:ext cx="15"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0" name="Line 11237"/>
                              <wps:cNvCnPr>
                                <a:cxnSpLocks noChangeShapeType="1"/>
                              </wps:cNvCnPr>
                              <wps:spPr bwMode="auto">
                                <a:xfrm flipH="1" flipV="1">
                                  <a:off x="5208" y="4480"/>
                                  <a:ext cx="1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1" name="Line 11238"/>
                              <wps:cNvCnPr>
                                <a:cxnSpLocks noChangeShapeType="1"/>
                              </wps:cNvCnPr>
                              <wps:spPr bwMode="auto">
                                <a:xfrm flipV="1">
                                  <a:off x="5269" y="4459"/>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2" name="Line 11239"/>
                              <wps:cNvCnPr>
                                <a:cxnSpLocks noChangeShapeType="1"/>
                              </wps:cNvCnPr>
                              <wps:spPr bwMode="auto">
                                <a:xfrm flipV="1">
                                  <a:off x="5254" y="4464"/>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3" name="Line 11240"/>
                              <wps:cNvCnPr>
                                <a:cxnSpLocks noChangeShapeType="1"/>
                              </wps:cNvCnPr>
                              <wps:spPr bwMode="auto">
                                <a:xfrm flipV="1">
                                  <a:off x="5242" y="4457"/>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4" name="Line 11241"/>
                              <wps:cNvCnPr>
                                <a:cxnSpLocks noChangeShapeType="1"/>
                              </wps:cNvCnPr>
                              <wps:spPr bwMode="auto">
                                <a:xfrm flipV="1">
                                  <a:off x="5235" y="4470"/>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5" name="Line 11242"/>
                              <wps:cNvCnPr>
                                <a:cxnSpLocks noChangeShapeType="1"/>
                              </wps:cNvCnPr>
                              <wps:spPr bwMode="auto">
                                <a:xfrm flipV="1">
                                  <a:off x="5220" y="4475"/>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6" name="Line 11243"/>
                              <wps:cNvCnPr>
                                <a:cxnSpLocks noChangeShapeType="1"/>
                              </wps:cNvCnPr>
                              <wps:spPr bwMode="auto">
                                <a:xfrm flipV="1">
                                  <a:off x="5208" y="4468"/>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7" name="Line 11244"/>
                              <wps:cNvCnPr>
                                <a:cxnSpLocks noChangeShapeType="1"/>
                              </wps:cNvCnPr>
                              <wps:spPr bwMode="auto">
                                <a:xfrm flipH="1" flipV="1">
                                  <a:off x="5208" y="4468"/>
                                  <a:ext cx="1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8" name="Line 11245"/>
                              <wps:cNvCnPr>
                                <a:cxnSpLocks noChangeShapeType="1"/>
                              </wps:cNvCnPr>
                              <wps:spPr bwMode="auto">
                                <a:xfrm flipV="1">
                                  <a:off x="5220" y="4470"/>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49" name="Line 11246"/>
                              <wps:cNvCnPr>
                                <a:cxnSpLocks noChangeShapeType="1"/>
                              </wps:cNvCnPr>
                              <wps:spPr bwMode="auto">
                                <a:xfrm>
                                  <a:off x="5231" y="4461"/>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0" name="Line 11247"/>
                              <wps:cNvCnPr>
                                <a:cxnSpLocks noChangeShapeType="1"/>
                              </wps:cNvCnPr>
                              <wps:spPr bwMode="auto">
                                <a:xfrm flipV="1">
                                  <a:off x="5231" y="4457"/>
                                  <a:ext cx="1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1" name="Line 11248"/>
                              <wps:cNvCnPr>
                                <a:cxnSpLocks noChangeShapeType="1"/>
                              </wps:cNvCnPr>
                              <wps:spPr bwMode="auto">
                                <a:xfrm flipH="1" flipV="1">
                                  <a:off x="5242" y="4457"/>
                                  <a:ext cx="1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2" name="Line 11249"/>
                              <wps:cNvCnPr>
                                <a:cxnSpLocks noChangeShapeType="1"/>
                              </wps:cNvCnPr>
                              <wps:spPr bwMode="auto">
                                <a:xfrm flipV="1">
                                  <a:off x="5254" y="4459"/>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3" name="Line 11250"/>
                              <wps:cNvCnPr>
                                <a:cxnSpLocks noChangeShapeType="1"/>
                              </wps:cNvCnPr>
                              <wps:spPr bwMode="auto">
                                <a:xfrm>
                                  <a:off x="5264" y="4450"/>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4" name="Line 11251"/>
                              <wps:cNvCnPr>
                                <a:cxnSpLocks noChangeShapeType="1"/>
                              </wps:cNvCnPr>
                              <wps:spPr bwMode="auto">
                                <a:xfrm flipV="1">
                                  <a:off x="5319" y="4448"/>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5" name="Line 11252"/>
                              <wps:cNvCnPr>
                                <a:cxnSpLocks noChangeShapeType="1"/>
                              </wps:cNvCnPr>
                              <wps:spPr bwMode="auto">
                                <a:xfrm flipV="1">
                                  <a:off x="5287" y="4460"/>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6" name="Line 11253"/>
                              <wps:cNvCnPr>
                                <a:cxnSpLocks noChangeShapeType="1"/>
                              </wps:cNvCnPr>
                              <wps:spPr bwMode="auto">
                                <a:xfrm flipV="1">
                                  <a:off x="5301" y="4448"/>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7" name="Line 11254"/>
                              <wps:cNvCnPr>
                                <a:cxnSpLocks noChangeShapeType="1"/>
                              </wps:cNvCnPr>
                              <wps:spPr bwMode="auto">
                                <a:xfrm flipV="1">
                                  <a:off x="5287" y="4453"/>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8" name="Line 11255"/>
                              <wps:cNvCnPr>
                                <a:cxnSpLocks noChangeShapeType="1"/>
                              </wps:cNvCnPr>
                              <wps:spPr bwMode="auto">
                                <a:xfrm flipV="1">
                                  <a:off x="5288" y="4448"/>
                                  <a:ext cx="14"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59" name="Line 11256"/>
                              <wps:cNvCnPr>
                                <a:cxnSpLocks noChangeShapeType="1"/>
                              </wps:cNvCnPr>
                              <wps:spPr bwMode="auto">
                                <a:xfrm flipV="1">
                                  <a:off x="5408" y="4406"/>
                                  <a:ext cx="13"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60" name="Line 11257"/>
                              <wps:cNvCnPr>
                                <a:cxnSpLocks noChangeShapeType="1"/>
                              </wps:cNvCnPr>
                              <wps:spPr bwMode="auto">
                                <a:xfrm flipV="1">
                                  <a:off x="5409" y="4394"/>
                                  <a:ext cx="12"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61" name="Line 11258"/>
                              <wps:cNvCnPr>
                                <a:cxnSpLocks noChangeShapeType="1"/>
                              </wps:cNvCnPr>
                              <wps:spPr bwMode="auto">
                                <a:xfrm>
                                  <a:off x="5412" y="4385"/>
                                  <a:ext cx="9"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62" name="Line 11259"/>
                              <wps:cNvCnPr>
                                <a:cxnSpLocks noChangeShapeType="1"/>
                              </wps:cNvCnPr>
                              <wps:spPr bwMode="auto">
                                <a:xfrm flipV="1">
                                  <a:off x="5412" y="4380"/>
                                  <a:ext cx="9"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63" name="Freeform 11260"/>
                              <wps:cNvSpPr>
                                <a:spLocks noChangeAspect="1"/>
                              </wps:cNvSpPr>
                              <wps:spPr bwMode="auto">
                                <a:xfrm>
                                  <a:off x="5139" y="4122"/>
                                  <a:ext cx="421" cy="317"/>
                                </a:xfrm>
                                <a:custGeom>
                                  <a:avLst/>
                                  <a:gdLst>
                                    <a:gd name="T0" fmla="*/ 0 w 1685"/>
                                    <a:gd name="T1" fmla="*/ 20 h 1270"/>
                                    <a:gd name="T2" fmla="*/ 2 w 1685"/>
                                    <a:gd name="T3" fmla="*/ 19 h 1270"/>
                                    <a:gd name="T4" fmla="*/ 5 w 1685"/>
                                    <a:gd name="T5" fmla="*/ 18 h 1270"/>
                                    <a:gd name="T6" fmla="*/ 8 w 1685"/>
                                    <a:gd name="T7" fmla="*/ 17 h 1270"/>
                                    <a:gd name="T8" fmla="*/ 11 w 1685"/>
                                    <a:gd name="T9" fmla="*/ 16 h 1270"/>
                                    <a:gd name="T10" fmla="*/ 14 w 1685"/>
                                    <a:gd name="T11" fmla="*/ 14 h 1270"/>
                                    <a:gd name="T12" fmla="*/ 16 w 1685"/>
                                    <a:gd name="T13" fmla="*/ 13 h 1270"/>
                                    <a:gd name="T14" fmla="*/ 18 w 1685"/>
                                    <a:gd name="T15" fmla="*/ 11 h 1270"/>
                                    <a:gd name="T16" fmla="*/ 20 w 1685"/>
                                    <a:gd name="T17" fmla="*/ 9 h 1270"/>
                                    <a:gd name="T18" fmla="*/ 22 w 1685"/>
                                    <a:gd name="T19" fmla="*/ 8 h 1270"/>
                                    <a:gd name="T20" fmla="*/ 24 w 1685"/>
                                    <a:gd name="T21" fmla="*/ 6 h 1270"/>
                                    <a:gd name="T22" fmla="*/ 25 w 1685"/>
                                    <a:gd name="T23" fmla="*/ 4 h 1270"/>
                                    <a:gd name="T24" fmla="*/ 26 w 1685"/>
                                    <a:gd name="T25" fmla="*/ 2 h 1270"/>
                                    <a:gd name="T26" fmla="*/ 26 w 1685"/>
                                    <a:gd name="T27" fmla="*/ 0 h 1270"/>
                                    <a:gd name="T28" fmla="*/ 26 w 1685"/>
                                    <a:gd name="T29" fmla="*/ 0 h 1270"/>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85" h="1270">
                                      <a:moveTo>
                                        <a:pt x="0" y="1270"/>
                                      </a:moveTo>
                                      <a:lnTo>
                                        <a:pt x="149" y="1231"/>
                                      </a:lnTo>
                                      <a:lnTo>
                                        <a:pt x="352" y="1166"/>
                                      </a:lnTo>
                                      <a:lnTo>
                                        <a:pt x="544" y="1092"/>
                                      </a:lnTo>
                                      <a:lnTo>
                                        <a:pt x="725" y="1012"/>
                                      </a:lnTo>
                                      <a:lnTo>
                                        <a:pt x="894" y="923"/>
                                      </a:lnTo>
                                      <a:lnTo>
                                        <a:pt x="1049" y="827"/>
                                      </a:lnTo>
                                      <a:lnTo>
                                        <a:pt x="1189" y="724"/>
                                      </a:lnTo>
                                      <a:lnTo>
                                        <a:pt x="1313" y="617"/>
                                      </a:lnTo>
                                      <a:lnTo>
                                        <a:pt x="1422" y="503"/>
                                      </a:lnTo>
                                      <a:lnTo>
                                        <a:pt x="1515" y="385"/>
                                      </a:lnTo>
                                      <a:lnTo>
                                        <a:pt x="1589" y="263"/>
                                      </a:lnTo>
                                      <a:lnTo>
                                        <a:pt x="1645" y="138"/>
                                      </a:lnTo>
                                      <a:lnTo>
                                        <a:pt x="1683" y="10"/>
                                      </a:lnTo>
                                      <a:lnTo>
                                        <a:pt x="168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4" name="Line 11261"/>
                              <wps:cNvCnPr>
                                <a:cxnSpLocks noChangeShapeType="1"/>
                              </wps:cNvCnPr>
                              <wps:spPr bwMode="auto">
                                <a:xfrm flipH="1" flipV="1">
                                  <a:off x="5336" y="4435"/>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65" name="Line 11262"/>
                              <wps:cNvCnPr>
                                <a:cxnSpLocks noChangeShapeType="1"/>
                              </wps:cNvCnPr>
                              <wps:spPr bwMode="auto">
                                <a:xfrm flipH="1" flipV="1">
                                  <a:off x="5336" y="4422"/>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66" name="Freeform 11263"/>
                              <wps:cNvSpPr>
                                <a:spLocks noChangeAspect="1"/>
                              </wps:cNvSpPr>
                              <wps:spPr bwMode="auto">
                                <a:xfrm>
                                  <a:off x="5333" y="4435"/>
                                  <a:ext cx="3" cy="1"/>
                                </a:xfrm>
                                <a:custGeom>
                                  <a:avLst/>
                                  <a:gdLst>
                                    <a:gd name="T0" fmla="*/ 0 w 10"/>
                                    <a:gd name="T1" fmla="*/ 0 h 4"/>
                                    <a:gd name="T2" fmla="*/ 0 w 10"/>
                                    <a:gd name="T3" fmla="*/ 0 h 4"/>
                                    <a:gd name="T4" fmla="*/ 0 w 10"/>
                                    <a:gd name="T5" fmla="*/ 0 h 4"/>
                                    <a:gd name="T6" fmla="*/ 0 60000 65536"/>
                                    <a:gd name="T7" fmla="*/ 0 60000 65536"/>
                                    <a:gd name="T8" fmla="*/ 0 60000 65536"/>
                                  </a:gdLst>
                                  <a:ahLst/>
                                  <a:cxnLst>
                                    <a:cxn ang="T6">
                                      <a:pos x="T0" y="T1"/>
                                    </a:cxn>
                                    <a:cxn ang="T7">
                                      <a:pos x="T2" y="T3"/>
                                    </a:cxn>
                                    <a:cxn ang="T8">
                                      <a:pos x="T4" y="T5"/>
                                    </a:cxn>
                                  </a:cxnLst>
                                  <a:rect l="0" t="0" r="r" b="b"/>
                                  <a:pathLst>
                                    <a:path w="10" h="4">
                                      <a:moveTo>
                                        <a:pt x="10" y="0"/>
                                      </a:moveTo>
                                      <a:lnTo>
                                        <a:pt x="5" y="2"/>
                                      </a:lnTo>
                                      <a:lnTo>
                                        <a:pt x="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7" name="Line 11264"/>
                              <wps:cNvCnPr>
                                <a:cxnSpLocks noChangeShapeType="1"/>
                              </wps:cNvCnPr>
                              <wps:spPr bwMode="auto">
                                <a:xfrm flipV="1">
                                  <a:off x="5336" y="4422"/>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68" name="Line 11265"/>
                              <wps:cNvCnPr>
                                <a:cxnSpLocks noChangeShapeType="1"/>
                              </wps:cNvCnPr>
                              <wps:spPr bwMode="auto">
                                <a:xfrm flipV="1">
                                  <a:off x="5305" y="4435"/>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69" name="Line 11266"/>
                              <wps:cNvCnPr>
                                <a:cxnSpLocks noChangeShapeType="1"/>
                              </wps:cNvCnPr>
                              <wps:spPr bwMode="auto">
                                <a:xfrm flipV="1">
                                  <a:off x="5295" y="4435"/>
                                  <a:ext cx="1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0" name="Line 11267"/>
                              <wps:cNvCnPr>
                                <a:cxnSpLocks noChangeShapeType="1"/>
                              </wps:cNvCnPr>
                              <wps:spPr bwMode="auto">
                                <a:xfrm flipH="1" flipV="1">
                                  <a:off x="5306" y="4435"/>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1" name="Line 11268"/>
                              <wps:cNvCnPr>
                                <a:cxnSpLocks noChangeShapeType="1"/>
                              </wps:cNvCnPr>
                              <wps:spPr bwMode="auto">
                                <a:xfrm flipV="1">
                                  <a:off x="5320" y="4436"/>
                                  <a:ext cx="1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2" name="Line 11269"/>
                              <wps:cNvCnPr>
                                <a:cxnSpLocks noChangeShapeType="1"/>
                              </wps:cNvCnPr>
                              <wps:spPr bwMode="auto">
                                <a:xfrm>
                                  <a:off x="5326" y="4427"/>
                                  <a:ext cx="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3" name="Line 11270"/>
                              <wps:cNvCnPr>
                                <a:cxnSpLocks noChangeShapeType="1"/>
                              </wps:cNvCnPr>
                              <wps:spPr bwMode="auto">
                                <a:xfrm flipV="1">
                                  <a:off x="5326" y="4422"/>
                                  <a:ext cx="10"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4" name="Line 11271"/>
                              <wps:cNvCnPr>
                                <a:cxnSpLocks noChangeShapeType="1"/>
                              </wps:cNvCnPr>
                              <wps:spPr bwMode="auto">
                                <a:xfrm flipH="1" flipV="1">
                                  <a:off x="5393" y="4408"/>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5" name="Line 11272"/>
                              <wps:cNvCnPr>
                                <a:cxnSpLocks noChangeShapeType="1"/>
                              </wps:cNvCnPr>
                              <wps:spPr bwMode="auto">
                                <a:xfrm flipV="1">
                                  <a:off x="5380" y="4421"/>
                                  <a:ext cx="1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6" name="Line 11273"/>
                              <wps:cNvCnPr>
                                <a:cxnSpLocks noChangeShapeType="1"/>
                              </wps:cNvCnPr>
                              <wps:spPr bwMode="auto">
                                <a:xfrm flipH="1" flipV="1">
                                  <a:off x="5365" y="4422"/>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7" name="Line 11274"/>
                              <wps:cNvCnPr>
                                <a:cxnSpLocks noChangeShapeType="1"/>
                              </wps:cNvCnPr>
                              <wps:spPr bwMode="auto">
                                <a:xfrm flipV="1">
                                  <a:off x="5350" y="4435"/>
                                  <a:ext cx="1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8" name="Line 11275"/>
                              <wps:cNvCnPr>
                                <a:cxnSpLocks noChangeShapeType="1"/>
                              </wps:cNvCnPr>
                              <wps:spPr bwMode="auto">
                                <a:xfrm flipV="1">
                                  <a:off x="5408" y="4400"/>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79" name="Line 11276"/>
                              <wps:cNvCnPr>
                                <a:cxnSpLocks noChangeShapeType="1"/>
                              </wps:cNvCnPr>
                              <wps:spPr bwMode="auto">
                                <a:xfrm flipV="1">
                                  <a:off x="5393" y="4395"/>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0" name="Line 11277"/>
                              <wps:cNvCnPr>
                                <a:cxnSpLocks noChangeShapeType="1"/>
                              </wps:cNvCnPr>
                              <wps:spPr bwMode="auto">
                                <a:xfrm flipV="1">
                                  <a:off x="5393" y="4408"/>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1" name="Line 11278"/>
                              <wps:cNvCnPr>
                                <a:cxnSpLocks noChangeShapeType="1"/>
                              </wps:cNvCnPr>
                              <wps:spPr bwMode="auto">
                                <a:xfrm flipV="1">
                                  <a:off x="5380" y="4415"/>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2" name="Line 11279"/>
                              <wps:cNvCnPr>
                                <a:cxnSpLocks noChangeShapeType="1"/>
                              </wps:cNvCnPr>
                              <wps:spPr bwMode="auto">
                                <a:xfrm flipV="1">
                                  <a:off x="5365" y="4409"/>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3" name="Line 11280"/>
                              <wps:cNvCnPr>
                                <a:cxnSpLocks noChangeShapeType="1"/>
                              </wps:cNvCnPr>
                              <wps:spPr bwMode="auto">
                                <a:xfrm flipV="1">
                                  <a:off x="5363" y="4422"/>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4" name="Line 11281"/>
                              <wps:cNvCnPr>
                                <a:cxnSpLocks noChangeShapeType="1"/>
                              </wps:cNvCnPr>
                              <wps:spPr bwMode="auto">
                                <a:xfrm flipV="1">
                                  <a:off x="5350" y="4428"/>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5" name="Line 11282"/>
                              <wps:cNvCnPr>
                                <a:cxnSpLocks noChangeShapeType="1"/>
                              </wps:cNvCnPr>
                              <wps:spPr bwMode="auto">
                                <a:xfrm flipV="1">
                                  <a:off x="5350" y="4422"/>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6" name="Line 11283"/>
                              <wps:cNvCnPr>
                                <a:cxnSpLocks noChangeShapeType="1"/>
                              </wps:cNvCnPr>
                              <wps:spPr bwMode="auto">
                                <a:xfrm>
                                  <a:off x="5356" y="4414"/>
                                  <a:ext cx="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7" name="Line 11284"/>
                              <wps:cNvCnPr>
                                <a:cxnSpLocks noChangeShapeType="1"/>
                              </wps:cNvCnPr>
                              <wps:spPr bwMode="auto">
                                <a:xfrm flipV="1">
                                  <a:off x="5356" y="4409"/>
                                  <a:ext cx="10"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8" name="Line 11285"/>
                              <wps:cNvCnPr>
                                <a:cxnSpLocks noChangeShapeType="1"/>
                              </wps:cNvCnPr>
                              <wps:spPr bwMode="auto">
                                <a:xfrm flipH="1" flipV="1">
                                  <a:off x="5366" y="4409"/>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89" name="Line 11286"/>
                              <wps:cNvCnPr>
                                <a:cxnSpLocks noChangeShapeType="1"/>
                              </wps:cNvCnPr>
                              <wps:spPr bwMode="auto">
                                <a:xfrm flipV="1">
                                  <a:off x="5380" y="4408"/>
                                  <a:ext cx="13"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0" name="Line 11287"/>
                              <wps:cNvCnPr>
                                <a:cxnSpLocks noChangeShapeType="1"/>
                              </wps:cNvCnPr>
                              <wps:spPr bwMode="auto">
                                <a:xfrm>
                                  <a:off x="5384" y="4400"/>
                                  <a:ext cx="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1" name="Line 11288"/>
                              <wps:cNvCnPr>
                                <a:cxnSpLocks noChangeShapeType="1"/>
                              </wps:cNvCnPr>
                              <wps:spPr bwMode="auto">
                                <a:xfrm flipV="1">
                                  <a:off x="5384" y="4395"/>
                                  <a:ext cx="10"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2" name="Line 11289"/>
                              <wps:cNvCnPr>
                                <a:cxnSpLocks noChangeShapeType="1"/>
                              </wps:cNvCnPr>
                              <wps:spPr bwMode="auto">
                                <a:xfrm flipH="1" flipV="1">
                                  <a:off x="5394" y="4395"/>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3" name="Line 11290"/>
                              <wps:cNvCnPr>
                                <a:cxnSpLocks noChangeShapeType="1"/>
                              </wps:cNvCnPr>
                              <wps:spPr bwMode="auto">
                                <a:xfrm flipV="1">
                                  <a:off x="5614" y="4226"/>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4" name="Line 11291"/>
                              <wps:cNvCnPr>
                                <a:cxnSpLocks noChangeShapeType="1"/>
                              </wps:cNvCnPr>
                              <wps:spPr bwMode="auto">
                                <a:xfrm flipV="1">
                                  <a:off x="5614" y="4223"/>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5" name="Line 11292"/>
                              <wps:cNvCnPr>
                                <a:cxnSpLocks noChangeShapeType="1"/>
                              </wps:cNvCnPr>
                              <wps:spPr bwMode="auto">
                                <a:xfrm flipV="1">
                                  <a:off x="5597" y="4222"/>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6" name="Line 11293"/>
                              <wps:cNvCnPr>
                                <a:cxnSpLocks noChangeShapeType="1"/>
                              </wps:cNvCnPr>
                              <wps:spPr bwMode="auto">
                                <a:xfrm>
                                  <a:off x="5593" y="4228"/>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7" name="Line 11294"/>
                              <wps:cNvCnPr>
                                <a:cxnSpLocks noChangeShapeType="1"/>
                              </wps:cNvCnPr>
                              <wps:spPr bwMode="auto">
                                <a:xfrm flipV="1">
                                  <a:off x="5550" y="4304"/>
                                  <a:ext cx="9"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8" name="Line 11295"/>
                              <wps:cNvCnPr>
                                <a:cxnSpLocks noChangeShapeType="1"/>
                              </wps:cNvCnPr>
                              <wps:spPr bwMode="auto">
                                <a:xfrm flipV="1">
                                  <a:off x="5551" y="4292"/>
                                  <a:ext cx="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899" name="Line 11296"/>
                              <wps:cNvCnPr>
                                <a:cxnSpLocks noChangeShapeType="1"/>
                              </wps:cNvCnPr>
                              <wps:spPr bwMode="auto">
                                <a:xfrm>
                                  <a:off x="5546" y="4285"/>
                                  <a:ext cx="13"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0" name="Line 11297"/>
                              <wps:cNvCnPr>
                                <a:cxnSpLocks noChangeShapeType="1"/>
                              </wps:cNvCnPr>
                              <wps:spPr bwMode="auto">
                                <a:xfrm flipH="1" flipV="1">
                                  <a:off x="5552" y="4279"/>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1" name="Line 11298"/>
                              <wps:cNvCnPr>
                                <a:cxnSpLocks noChangeShapeType="1"/>
                              </wps:cNvCnPr>
                              <wps:spPr bwMode="auto">
                                <a:xfrm flipV="1">
                                  <a:off x="5518" y="4328"/>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2" name="Line 11299"/>
                              <wps:cNvCnPr>
                                <a:cxnSpLocks noChangeShapeType="1"/>
                              </wps:cNvCnPr>
                              <wps:spPr bwMode="auto">
                                <a:xfrm flipV="1">
                                  <a:off x="5509" y="4336"/>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3" name="Line 11300"/>
                              <wps:cNvCnPr>
                                <a:cxnSpLocks noChangeShapeType="1"/>
                              </wps:cNvCnPr>
                              <wps:spPr bwMode="auto">
                                <a:xfrm flipV="1">
                                  <a:off x="5492" y="4332"/>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4" name="Line 11301"/>
                              <wps:cNvCnPr>
                                <a:cxnSpLocks noChangeShapeType="1"/>
                              </wps:cNvCnPr>
                              <wps:spPr bwMode="auto">
                                <a:xfrm>
                                  <a:off x="5485" y="4338"/>
                                  <a:ext cx="12"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5" name="Line 11302"/>
                              <wps:cNvCnPr>
                                <a:cxnSpLocks noChangeShapeType="1"/>
                              </wps:cNvCnPr>
                              <wps:spPr bwMode="auto">
                                <a:xfrm flipV="1">
                                  <a:off x="5486" y="4358"/>
                                  <a:ext cx="10"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6" name="Line 11303"/>
                              <wps:cNvCnPr>
                                <a:cxnSpLocks noChangeShapeType="1"/>
                              </wps:cNvCnPr>
                              <wps:spPr bwMode="auto">
                                <a:xfrm flipV="1">
                                  <a:off x="5486" y="4353"/>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7" name="Line 11304"/>
                              <wps:cNvCnPr>
                                <a:cxnSpLocks noChangeShapeType="1"/>
                              </wps:cNvCnPr>
                              <wps:spPr bwMode="auto">
                                <a:xfrm flipH="1" flipV="1">
                                  <a:off x="5470" y="4349"/>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8" name="Line 11305"/>
                              <wps:cNvCnPr>
                                <a:cxnSpLocks noChangeShapeType="1"/>
                              </wps:cNvCnPr>
                              <wps:spPr bwMode="auto">
                                <a:xfrm flipH="1" flipV="1">
                                  <a:off x="5473" y="4362"/>
                                  <a:ext cx="13"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09" name="Line 11306"/>
                              <wps:cNvCnPr>
                                <a:cxnSpLocks noChangeShapeType="1"/>
                              </wps:cNvCnPr>
                              <wps:spPr bwMode="auto">
                                <a:xfrm flipV="1">
                                  <a:off x="5461" y="4375"/>
                                  <a:ext cx="1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0" name="Line 11307"/>
                              <wps:cNvCnPr>
                                <a:cxnSpLocks noChangeShapeType="1"/>
                              </wps:cNvCnPr>
                              <wps:spPr bwMode="auto">
                                <a:xfrm flipH="1" flipV="1">
                                  <a:off x="5447" y="4378"/>
                                  <a:ext cx="14"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1" name="Line 11308"/>
                              <wps:cNvCnPr>
                                <a:cxnSpLocks noChangeShapeType="1"/>
                              </wps:cNvCnPr>
                              <wps:spPr bwMode="auto">
                                <a:xfrm flipV="1">
                                  <a:off x="5436" y="4391"/>
                                  <a:ext cx="1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2" name="Line 11309"/>
                              <wps:cNvCnPr>
                                <a:cxnSpLocks noChangeShapeType="1"/>
                              </wps:cNvCnPr>
                              <wps:spPr bwMode="auto">
                                <a:xfrm flipH="1" flipV="1">
                                  <a:off x="5420" y="4393"/>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3" name="Line 11310"/>
                              <wps:cNvCnPr>
                                <a:cxnSpLocks noChangeShapeType="1"/>
                              </wps:cNvCnPr>
                              <wps:spPr bwMode="auto">
                                <a:xfrm flipV="1">
                                  <a:off x="5470" y="4349"/>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4" name="Line 11311"/>
                              <wps:cNvCnPr>
                                <a:cxnSpLocks noChangeShapeType="1"/>
                              </wps:cNvCnPr>
                              <wps:spPr bwMode="auto">
                                <a:xfrm flipV="1">
                                  <a:off x="5472" y="4362"/>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5" name="Line 11312"/>
                              <wps:cNvCnPr>
                                <a:cxnSpLocks noChangeShapeType="1"/>
                              </wps:cNvCnPr>
                              <wps:spPr bwMode="auto">
                                <a:xfrm flipV="1">
                                  <a:off x="5461" y="4369"/>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6" name="Line 11313"/>
                              <wps:cNvCnPr>
                                <a:cxnSpLocks noChangeShapeType="1"/>
                              </wps:cNvCnPr>
                              <wps:spPr bwMode="auto">
                                <a:xfrm flipV="1">
                                  <a:off x="5446" y="4365"/>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7" name="Line 11314"/>
                              <wps:cNvCnPr>
                                <a:cxnSpLocks noChangeShapeType="1"/>
                              </wps:cNvCnPr>
                              <wps:spPr bwMode="auto">
                                <a:xfrm flipV="1">
                                  <a:off x="5447" y="4378"/>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8" name="Line 11315"/>
                              <wps:cNvCnPr>
                                <a:cxnSpLocks noChangeShapeType="1"/>
                              </wps:cNvCnPr>
                              <wps:spPr bwMode="auto">
                                <a:xfrm flipV="1">
                                  <a:off x="5436" y="4385"/>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19" name="Line 11316"/>
                              <wps:cNvCnPr>
                                <a:cxnSpLocks noChangeShapeType="1"/>
                              </wps:cNvCnPr>
                              <wps:spPr bwMode="auto">
                                <a:xfrm flipV="1">
                                  <a:off x="5420" y="4380"/>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0" name="Line 11317"/>
                              <wps:cNvCnPr>
                                <a:cxnSpLocks noChangeShapeType="1"/>
                              </wps:cNvCnPr>
                              <wps:spPr bwMode="auto">
                                <a:xfrm flipV="1">
                                  <a:off x="5421" y="4394"/>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1" name="Line 11318"/>
                              <wps:cNvCnPr>
                                <a:cxnSpLocks noChangeShapeType="1"/>
                              </wps:cNvCnPr>
                              <wps:spPr bwMode="auto">
                                <a:xfrm flipH="1" flipV="1">
                                  <a:off x="5421" y="4380"/>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2" name="Line 11319"/>
                              <wps:cNvCnPr>
                                <a:cxnSpLocks noChangeShapeType="1"/>
                              </wps:cNvCnPr>
                              <wps:spPr bwMode="auto">
                                <a:xfrm flipV="1">
                                  <a:off x="5436" y="4378"/>
                                  <a:ext cx="1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3" name="Line 11320"/>
                              <wps:cNvCnPr>
                                <a:cxnSpLocks noChangeShapeType="1"/>
                              </wps:cNvCnPr>
                              <wps:spPr bwMode="auto">
                                <a:xfrm>
                                  <a:off x="5438" y="4370"/>
                                  <a:ext cx="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4" name="Line 11321"/>
                              <wps:cNvCnPr>
                                <a:cxnSpLocks noChangeShapeType="1"/>
                              </wps:cNvCnPr>
                              <wps:spPr bwMode="auto">
                                <a:xfrm flipV="1">
                                  <a:off x="5438" y="4365"/>
                                  <a:ext cx="8"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5" name="Line 11322"/>
                              <wps:cNvCnPr>
                                <a:cxnSpLocks noChangeShapeType="1"/>
                              </wps:cNvCnPr>
                              <wps:spPr bwMode="auto">
                                <a:xfrm flipH="1" flipV="1">
                                  <a:off x="5446" y="4365"/>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6" name="Line 11323"/>
                              <wps:cNvCnPr>
                                <a:cxnSpLocks noChangeShapeType="1"/>
                              </wps:cNvCnPr>
                              <wps:spPr bwMode="auto">
                                <a:xfrm flipV="1">
                                  <a:off x="5462" y="4362"/>
                                  <a:ext cx="1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7" name="Line 11324"/>
                              <wps:cNvCnPr>
                                <a:cxnSpLocks noChangeShapeType="1"/>
                              </wps:cNvCnPr>
                              <wps:spPr bwMode="auto">
                                <a:xfrm>
                                  <a:off x="5462" y="4354"/>
                                  <a:ext cx="1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8" name="Line 11325"/>
                              <wps:cNvCnPr>
                                <a:cxnSpLocks noChangeShapeType="1"/>
                              </wps:cNvCnPr>
                              <wps:spPr bwMode="auto">
                                <a:xfrm flipV="1">
                                  <a:off x="5462" y="4349"/>
                                  <a:ext cx="8"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29" name="Line 11326"/>
                              <wps:cNvCnPr>
                                <a:cxnSpLocks noChangeShapeType="1"/>
                              </wps:cNvCnPr>
                              <wps:spPr bwMode="auto">
                                <a:xfrm flipV="1">
                                  <a:off x="5509" y="4341"/>
                                  <a:ext cx="9"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0" name="Line 11327"/>
                              <wps:cNvCnPr>
                                <a:cxnSpLocks noChangeShapeType="1"/>
                              </wps:cNvCnPr>
                              <wps:spPr bwMode="auto">
                                <a:xfrm flipH="1" flipV="1">
                                  <a:off x="5497" y="4346"/>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1" name="Line 11328"/>
                              <wps:cNvCnPr>
                                <a:cxnSpLocks noChangeShapeType="1"/>
                              </wps:cNvCnPr>
                              <wps:spPr bwMode="auto">
                                <a:xfrm flipV="1">
                                  <a:off x="5496" y="4346"/>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2" name="Line 11329"/>
                              <wps:cNvCnPr>
                                <a:cxnSpLocks noChangeShapeType="1"/>
                              </wps:cNvCnPr>
                              <wps:spPr bwMode="auto">
                                <a:xfrm flipV="1">
                                  <a:off x="5486" y="4346"/>
                                  <a:ext cx="1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3" name="Line 11330"/>
                              <wps:cNvCnPr>
                                <a:cxnSpLocks noChangeShapeType="1"/>
                              </wps:cNvCnPr>
                              <wps:spPr bwMode="auto">
                                <a:xfrm flipV="1">
                                  <a:off x="5485" y="4332"/>
                                  <a:ext cx="8"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4" name="Line 11331"/>
                              <wps:cNvCnPr>
                                <a:cxnSpLocks noChangeShapeType="1"/>
                              </wps:cNvCnPr>
                              <wps:spPr bwMode="auto">
                                <a:xfrm flipH="1" flipV="1">
                                  <a:off x="5540" y="4311"/>
                                  <a:ext cx="10"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5" name="Line 11332"/>
                              <wps:cNvCnPr>
                                <a:cxnSpLocks noChangeShapeType="1"/>
                              </wps:cNvCnPr>
                              <wps:spPr bwMode="auto">
                                <a:xfrm flipV="1">
                                  <a:off x="5530" y="4323"/>
                                  <a:ext cx="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6" name="Line 11333"/>
                              <wps:cNvCnPr>
                                <a:cxnSpLocks noChangeShapeType="1"/>
                              </wps:cNvCnPr>
                              <wps:spPr bwMode="auto">
                                <a:xfrm flipH="1" flipV="1">
                                  <a:off x="5519" y="4329"/>
                                  <a:ext cx="1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7" name="Line 11334"/>
                              <wps:cNvCnPr>
                                <a:cxnSpLocks noChangeShapeType="1"/>
                              </wps:cNvCnPr>
                              <wps:spPr bwMode="auto">
                                <a:xfrm flipV="1">
                                  <a:off x="5552" y="4279"/>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8" name="Line 11335"/>
                              <wps:cNvCnPr>
                                <a:cxnSpLocks noChangeShapeType="1"/>
                              </wps:cNvCnPr>
                              <wps:spPr bwMode="auto">
                                <a:xfrm flipV="1">
                                  <a:off x="5550" y="4300"/>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39" name="Line 11336"/>
                              <wps:cNvCnPr>
                                <a:cxnSpLocks noChangeShapeType="1"/>
                              </wps:cNvCnPr>
                              <wps:spPr bwMode="auto">
                                <a:xfrm flipV="1">
                                  <a:off x="5534" y="4297"/>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0" name="Line 11337"/>
                              <wps:cNvCnPr>
                                <a:cxnSpLocks noChangeShapeType="1"/>
                              </wps:cNvCnPr>
                              <wps:spPr bwMode="auto">
                                <a:xfrm flipV="1">
                                  <a:off x="5539" y="4310"/>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1" name="Line 11338"/>
                              <wps:cNvCnPr>
                                <a:cxnSpLocks noChangeShapeType="1"/>
                              </wps:cNvCnPr>
                              <wps:spPr bwMode="auto">
                                <a:xfrm flipV="1">
                                  <a:off x="5530" y="4318"/>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2" name="Line 11339"/>
                              <wps:cNvCnPr>
                                <a:cxnSpLocks noChangeShapeType="1"/>
                              </wps:cNvCnPr>
                              <wps:spPr bwMode="auto">
                                <a:xfrm flipV="1">
                                  <a:off x="5514" y="4315"/>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3" name="Line 11340"/>
                              <wps:cNvCnPr>
                                <a:cxnSpLocks noChangeShapeType="1"/>
                              </wps:cNvCnPr>
                              <wps:spPr bwMode="auto">
                                <a:xfrm flipH="1" flipV="1">
                                  <a:off x="5493" y="4332"/>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4" name="Line 11341"/>
                              <wps:cNvCnPr>
                                <a:cxnSpLocks noChangeShapeType="1"/>
                              </wps:cNvCnPr>
                              <wps:spPr bwMode="auto">
                                <a:xfrm flipV="1">
                                  <a:off x="5509" y="4328"/>
                                  <a:ext cx="10"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5" name="Line 11342"/>
                              <wps:cNvCnPr>
                                <a:cxnSpLocks noChangeShapeType="1"/>
                              </wps:cNvCnPr>
                              <wps:spPr bwMode="auto">
                                <a:xfrm>
                                  <a:off x="5507" y="4321"/>
                                  <a:ext cx="1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6" name="Line 11343"/>
                              <wps:cNvCnPr>
                                <a:cxnSpLocks noChangeShapeType="1"/>
                              </wps:cNvCnPr>
                              <wps:spPr bwMode="auto">
                                <a:xfrm flipV="1">
                                  <a:off x="5507" y="4315"/>
                                  <a:ext cx="7"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7" name="Line 11344"/>
                              <wps:cNvCnPr>
                                <a:cxnSpLocks noChangeShapeType="1"/>
                              </wps:cNvCnPr>
                              <wps:spPr bwMode="auto">
                                <a:xfrm flipH="1" flipV="1">
                                  <a:off x="5514" y="4315"/>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8" name="Line 11345"/>
                              <wps:cNvCnPr>
                                <a:cxnSpLocks noChangeShapeType="1"/>
                              </wps:cNvCnPr>
                              <wps:spPr bwMode="auto">
                                <a:xfrm flipV="1">
                                  <a:off x="5531" y="4310"/>
                                  <a:ext cx="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49" name="Line 11346"/>
                              <wps:cNvCnPr>
                                <a:cxnSpLocks noChangeShapeType="1"/>
                              </wps:cNvCnPr>
                              <wps:spPr bwMode="auto">
                                <a:xfrm>
                                  <a:off x="5528" y="4303"/>
                                  <a:ext cx="1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0" name="Line 11347"/>
                              <wps:cNvCnPr>
                                <a:cxnSpLocks noChangeShapeType="1"/>
                              </wps:cNvCnPr>
                              <wps:spPr bwMode="auto">
                                <a:xfrm flipV="1">
                                  <a:off x="5528" y="4297"/>
                                  <a:ext cx="6"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1" name="Line 11348"/>
                              <wps:cNvCnPr>
                                <a:cxnSpLocks noChangeShapeType="1"/>
                              </wps:cNvCnPr>
                              <wps:spPr bwMode="auto">
                                <a:xfrm flipH="1" flipV="1">
                                  <a:off x="5534" y="4297"/>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2" name="Line 11349"/>
                              <wps:cNvCnPr>
                                <a:cxnSpLocks noChangeShapeType="1"/>
                              </wps:cNvCnPr>
                              <wps:spPr bwMode="auto">
                                <a:xfrm flipV="1">
                                  <a:off x="5546" y="4279"/>
                                  <a:ext cx="6"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3" name="Line 11350"/>
                              <wps:cNvCnPr>
                                <a:cxnSpLocks noChangeShapeType="1"/>
                              </wps:cNvCnPr>
                              <wps:spPr bwMode="auto">
                                <a:xfrm flipH="1" flipV="1">
                                  <a:off x="5607" y="4234"/>
                                  <a:ext cx="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4" name="Line 11351"/>
                              <wps:cNvCnPr>
                                <a:cxnSpLocks noChangeShapeType="1"/>
                              </wps:cNvCnPr>
                              <wps:spPr bwMode="auto">
                                <a:xfrm flipV="1">
                                  <a:off x="5601" y="4246"/>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5" name="Line 11352"/>
                              <wps:cNvCnPr>
                                <a:cxnSpLocks noChangeShapeType="1"/>
                              </wps:cNvCnPr>
                              <wps:spPr bwMode="auto">
                                <a:xfrm flipH="1" flipV="1">
                                  <a:off x="5593" y="4254"/>
                                  <a:ext cx="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6" name="Line 11353"/>
                              <wps:cNvCnPr>
                                <a:cxnSpLocks noChangeShapeType="1"/>
                              </wps:cNvCnPr>
                              <wps:spPr bwMode="auto">
                                <a:xfrm flipV="1">
                                  <a:off x="5586" y="4266"/>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7" name="Line 11354"/>
                              <wps:cNvCnPr>
                                <a:cxnSpLocks noChangeShapeType="1"/>
                              </wps:cNvCnPr>
                              <wps:spPr bwMode="auto">
                                <a:xfrm flipH="1" flipV="1">
                                  <a:off x="5577" y="4274"/>
                                  <a:ext cx="9"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8" name="Line 11355"/>
                              <wps:cNvCnPr>
                                <a:cxnSpLocks noChangeShapeType="1"/>
                              </wps:cNvCnPr>
                              <wps:spPr bwMode="auto">
                                <a:xfrm flipV="1">
                                  <a:off x="5569" y="4285"/>
                                  <a:ext cx="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59" name="Line 11356"/>
                              <wps:cNvCnPr>
                                <a:cxnSpLocks noChangeShapeType="1"/>
                              </wps:cNvCnPr>
                              <wps:spPr bwMode="auto">
                                <a:xfrm flipH="1" flipV="1">
                                  <a:off x="5559" y="4292"/>
                                  <a:ext cx="10"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0" name="Line 11357"/>
                              <wps:cNvCnPr>
                                <a:cxnSpLocks noChangeShapeType="1"/>
                              </wps:cNvCnPr>
                              <wps:spPr bwMode="auto">
                                <a:xfrm flipV="1">
                                  <a:off x="5607" y="4234"/>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1" name="Line 11358"/>
                              <wps:cNvCnPr>
                                <a:cxnSpLocks noChangeShapeType="1"/>
                              </wps:cNvCnPr>
                              <wps:spPr bwMode="auto">
                                <a:xfrm flipV="1">
                                  <a:off x="5601" y="4243"/>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2" name="Line 11359"/>
                              <wps:cNvCnPr>
                                <a:cxnSpLocks noChangeShapeType="1"/>
                              </wps:cNvCnPr>
                              <wps:spPr bwMode="auto">
                                <a:xfrm flipV="1">
                                  <a:off x="5583" y="4241"/>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3" name="Line 11360"/>
                              <wps:cNvCnPr>
                                <a:cxnSpLocks noChangeShapeType="1"/>
                              </wps:cNvCnPr>
                              <wps:spPr bwMode="auto">
                                <a:xfrm flipV="1">
                                  <a:off x="5592" y="4254"/>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4" name="Line 11361"/>
                              <wps:cNvCnPr>
                                <a:cxnSpLocks noChangeShapeType="1"/>
                              </wps:cNvCnPr>
                              <wps:spPr bwMode="auto">
                                <a:xfrm flipV="1">
                                  <a:off x="5586" y="4262"/>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5" name="Line 11362"/>
                              <wps:cNvCnPr>
                                <a:cxnSpLocks noChangeShapeType="1"/>
                              </wps:cNvCnPr>
                              <wps:spPr bwMode="auto">
                                <a:xfrm flipV="1">
                                  <a:off x="5568" y="4260"/>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6" name="Line 11363"/>
                              <wps:cNvCnPr>
                                <a:cxnSpLocks noChangeShapeType="1"/>
                              </wps:cNvCnPr>
                              <wps:spPr bwMode="auto">
                                <a:xfrm flipV="1">
                                  <a:off x="5576" y="4273"/>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7" name="Line 11364"/>
                              <wps:cNvCnPr>
                                <a:cxnSpLocks noChangeShapeType="1"/>
                              </wps:cNvCnPr>
                              <wps:spPr bwMode="auto">
                                <a:xfrm flipV="1">
                                  <a:off x="5569" y="4281"/>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8" name="Line 11365"/>
                              <wps:cNvCnPr>
                                <a:cxnSpLocks noChangeShapeType="1"/>
                              </wps:cNvCnPr>
                              <wps:spPr bwMode="auto">
                                <a:xfrm flipV="1">
                                  <a:off x="5559" y="4292"/>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69" name="Line 11366"/>
                              <wps:cNvCnPr>
                                <a:cxnSpLocks noChangeShapeType="1"/>
                              </wps:cNvCnPr>
                              <wps:spPr bwMode="auto">
                                <a:xfrm flipV="1">
                                  <a:off x="5569" y="4273"/>
                                  <a:ext cx="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0" name="Line 11367"/>
                              <wps:cNvCnPr>
                                <a:cxnSpLocks noChangeShapeType="1"/>
                              </wps:cNvCnPr>
                              <wps:spPr bwMode="auto">
                                <a:xfrm>
                                  <a:off x="5563" y="4266"/>
                                  <a:ext cx="14"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1" name="Line 11368"/>
                              <wps:cNvCnPr>
                                <a:cxnSpLocks noChangeShapeType="1"/>
                              </wps:cNvCnPr>
                              <wps:spPr bwMode="auto">
                                <a:xfrm flipV="1">
                                  <a:off x="5563" y="4260"/>
                                  <a:ext cx="6"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2" name="Line 11369"/>
                              <wps:cNvCnPr>
                                <a:cxnSpLocks noChangeShapeType="1"/>
                              </wps:cNvCnPr>
                              <wps:spPr bwMode="auto">
                                <a:xfrm flipH="1" flipV="1">
                                  <a:off x="5569" y="4260"/>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3" name="Line 11370"/>
                              <wps:cNvCnPr>
                                <a:cxnSpLocks noChangeShapeType="1"/>
                              </wps:cNvCnPr>
                              <wps:spPr bwMode="auto">
                                <a:xfrm flipV="1">
                                  <a:off x="5586" y="4254"/>
                                  <a:ext cx="7"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4" name="Line 11371"/>
                              <wps:cNvCnPr>
                                <a:cxnSpLocks noChangeShapeType="1"/>
                              </wps:cNvCnPr>
                              <wps:spPr bwMode="auto">
                                <a:xfrm>
                                  <a:off x="5579" y="4247"/>
                                  <a:ext cx="14"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5" name="Line 11372"/>
                              <wps:cNvCnPr>
                                <a:cxnSpLocks noChangeShapeType="1"/>
                              </wps:cNvCnPr>
                              <wps:spPr bwMode="auto">
                                <a:xfrm flipV="1">
                                  <a:off x="5579" y="4241"/>
                                  <a:ext cx="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6" name="Line 11373"/>
                              <wps:cNvCnPr>
                                <a:cxnSpLocks noChangeShapeType="1"/>
                              </wps:cNvCnPr>
                              <wps:spPr bwMode="auto">
                                <a:xfrm flipH="1" flipV="1">
                                  <a:off x="5584" y="4241"/>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7" name="Line 11374"/>
                              <wps:cNvCnPr>
                                <a:cxnSpLocks noChangeShapeType="1"/>
                              </wps:cNvCnPr>
                              <wps:spPr bwMode="auto">
                                <a:xfrm flipV="1">
                                  <a:off x="5601" y="4234"/>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8" name="Line 11375"/>
                              <wps:cNvCnPr>
                                <a:cxnSpLocks noChangeShapeType="1"/>
                              </wps:cNvCnPr>
                              <wps:spPr bwMode="auto">
                                <a:xfrm flipV="1">
                                  <a:off x="5656" y="4109"/>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79" name="Line 11376"/>
                              <wps:cNvCnPr>
                                <a:cxnSpLocks noChangeShapeType="1"/>
                              </wps:cNvCnPr>
                              <wps:spPr bwMode="auto">
                                <a:xfrm flipV="1">
                                  <a:off x="5655" y="4118"/>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0" name="Line 11377"/>
                              <wps:cNvCnPr>
                                <a:cxnSpLocks noChangeShapeType="1"/>
                              </wps:cNvCnPr>
                              <wps:spPr bwMode="auto">
                                <a:xfrm flipV="1">
                                  <a:off x="5638" y="4119"/>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1" name="Line 11378"/>
                              <wps:cNvCnPr>
                                <a:cxnSpLocks noChangeShapeType="1"/>
                              </wps:cNvCnPr>
                              <wps:spPr bwMode="auto">
                                <a:xfrm flipV="1">
                                  <a:off x="5636" y="4119"/>
                                  <a:ext cx="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2" name="Line 11379"/>
                              <wps:cNvCnPr>
                                <a:cxnSpLocks noChangeShapeType="1"/>
                              </wps:cNvCnPr>
                              <wps:spPr bwMode="auto">
                                <a:xfrm flipV="1">
                                  <a:off x="5675" y="4103"/>
                                  <a:ext cx="2" cy="7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3" name="Line 11380"/>
                              <wps:cNvCnPr>
                                <a:cxnSpLocks noChangeShapeType="1"/>
                              </wps:cNvCnPr>
                              <wps:spPr bwMode="auto">
                                <a:xfrm flipV="1">
                                  <a:off x="5626" y="4205"/>
                                  <a:ext cx="4"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4" name="Line 11381"/>
                              <wps:cNvCnPr>
                                <a:cxnSpLocks noChangeShapeType="1"/>
                              </wps:cNvCnPr>
                              <wps:spPr bwMode="auto">
                                <a:xfrm flipV="1">
                                  <a:off x="5626" y="4193"/>
                                  <a:ext cx="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5" name="Line 11382"/>
                              <wps:cNvCnPr>
                                <a:cxnSpLocks noChangeShapeType="1"/>
                              </wps:cNvCnPr>
                              <wps:spPr bwMode="auto">
                                <a:xfrm>
                                  <a:off x="5615" y="4188"/>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6" name="Line 11383"/>
                              <wps:cNvCnPr>
                                <a:cxnSpLocks noChangeShapeType="1"/>
                              </wps:cNvCnPr>
                              <wps:spPr bwMode="auto">
                                <a:xfrm flipH="1">
                                  <a:off x="5619" y="4181"/>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7" name="Line 11384"/>
                              <wps:cNvCnPr>
                                <a:cxnSpLocks noChangeShapeType="1"/>
                              </wps:cNvCnPr>
                              <wps:spPr bwMode="auto">
                                <a:xfrm>
                                  <a:off x="5624" y="4168"/>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8" name="Line 11385"/>
                              <wps:cNvCnPr>
                                <a:cxnSpLocks noChangeShapeType="1"/>
                              </wps:cNvCnPr>
                              <wps:spPr bwMode="auto">
                                <a:xfrm flipH="1">
                                  <a:off x="5627" y="4161"/>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89" name="Line 11386"/>
                              <wps:cNvCnPr>
                                <a:cxnSpLocks noChangeShapeType="1"/>
                              </wps:cNvCnPr>
                              <wps:spPr bwMode="auto">
                                <a:xfrm flipH="1" flipV="1">
                                  <a:off x="5620" y="4214"/>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0" name="Line 11387"/>
                              <wps:cNvCnPr>
                                <a:cxnSpLocks noChangeShapeType="1"/>
                              </wps:cNvCnPr>
                              <wps:spPr bwMode="auto">
                                <a:xfrm flipV="1">
                                  <a:off x="5626" y="4161"/>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1" name="Line 11388"/>
                              <wps:cNvCnPr>
                                <a:cxnSpLocks noChangeShapeType="1"/>
                              </wps:cNvCnPr>
                              <wps:spPr bwMode="auto">
                                <a:xfrm flipV="1">
                                  <a:off x="5618" y="4181"/>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2" name="Line 11389"/>
                              <wps:cNvCnPr>
                                <a:cxnSpLocks noChangeShapeType="1"/>
                              </wps:cNvCnPr>
                              <wps:spPr bwMode="auto">
                                <a:xfrm flipV="1">
                                  <a:off x="5626" y="4202"/>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3" name="Line 11390"/>
                              <wps:cNvCnPr>
                                <a:cxnSpLocks noChangeShapeType="1"/>
                              </wps:cNvCnPr>
                              <wps:spPr bwMode="auto">
                                <a:xfrm flipV="1">
                                  <a:off x="5608" y="4201"/>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4" name="Line 11391"/>
                              <wps:cNvCnPr>
                                <a:cxnSpLocks noChangeShapeType="1"/>
                              </wps:cNvCnPr>
                              <wps:spPr bwMode="auto">
                                <a:xfrm flipV="1">
                                  <a:off x="5619" y="4214"/>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5" name="Line 11392"/>
                              <wps:cNvCnPr>
                                <a:cxnSpLocks noChangeShapeType="1"/>
                              </wps:cNvCnPr>
                              <wps:spPr bwMode="auto">
                                <a:xfrm flipV="1">
                                  <a:off x="5593" y="4222"/>
                                  <a:ext cx="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6" name="Line 11393"/>
                              <wps:cNvCnPr>
                                <a:cxnSpLocks noChangeShapeType="1"/>
                              </wps:cNvCnPr>
                              <wps:spPr bwMode="auto">
                                <a:xfrm flipH="1" flipV="1">
                                  <a:off x="5597" y="4222"/>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7" name="Line 11394"/>
                              <wps:cNvCnPr>
                                <a:cxnSpLocks noChangeShapeType="1"/>
                              </wps:cNvCnPr>
                              <wps:spPr bwMode="auto">
                                <a:xfrm flipV="1">
                                  <a:off x="5614" y="4214"/>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8" name="Line 11395"/>
                              <wps:cNvCnPr>
                                <a:cxnSpLocks noChangeShapeType="1"/>
                              </wps:cNvCnPr>
                              <wps:spPr bwMode="auto">
                                <a:xfrm>
                                  <a:off x="5605" y="4208"/>
                                  <a:ext cx="1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2999" name="Line 11396"/>
                              <wps:cNvCnPr>
                                <a:cxnSpLocks noChangeShapeType="1"/>
                              </wps:cNvCnPr>
                              <wps:spPr bwMode="auto">
                                <a:xfrm flipV="1">
                                  <a:off x="5605" y="4201"/>
                                  <a:ext cx="4"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0" name="Line 11397"/>
                              <wps:cNvCnPr>
                                <a:cxnSpLocks noChangeShapeType="1"/>
                              </wps:cNvCnPr>
                              <wps:spPr bwMode="auto">
                                <a:xfrm flipH="1" flipV="1">
                                  <a:off x="5609" y="4201"/>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1" name="Line 11398"/>
                              <wps:cNvCnPr>
                                <a:cxnSpLocks noChangeShapeType="1"/>
                              </wps:cNvCnPr>
                              <wps:spPr bwMode="auto">
                                <a:xfrm flipV="1">
                                  <a:off x="5615" y="4181"/>
                                  <a:ext cx="4"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2" name="Line 11399"/>
                              <wps:cNvCnPr>
                                <a:cxnSpLocks noChangeShapeType="1"/>
                              </wps:cNvCnPr>
                              <wps:spPr bwMode="auto">
                                <a:xfrm flipV="1">
                                  <a:off x="5624" y="4161"/>
                                  <a:ext cx="3"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3" name="Line 11400"/>
                              <wps:cNvCnPr>
                                <a:cxnSpLocks noChangeShapeType="1"/>
                              </wps:cNvCnPr>
                              <wps:spPr bwMode="auto">
                                <a:xfrm flipV="1">
                                  <a:off x="5655" y="4121"/>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4" name="Line 11401"/>
                              <wps:cNvCnPr>
                                <a:cxnSpLocks noChangeShapeType="1"/>
                              </wps:cNvCnPr>
                              <wps:spPr bwMode="auto">
                                <a:xfrm flipH="1">
                                  <a:off x="5653" y="4131"/>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5" name="Line 11402"/>
                              <wps:cNvCnPr>
                                <a:cxnSpLocks noChangeShapeType="1"/>
                              </wps:cNvCnPr>
                              <wps:spPr bwMode="auto">
                                <a:xfrm flipV="1">
                                  <a:off x="5650" y="4142"/>
                                  <a:ext cx="2"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6" name="Line 11403"/>
                              <wps:cNvCnPr>
                                <a:cxnSpLocks noChangeShapeType="1"/>
                              </wps:cNvCnPr>
                              <wps:spPr bwMode="auto">
                                <a:xfrm flipH="1">
                                  <a:off x="5647" y="4152"/>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7" name="Line 11404"/>
                              <wps:cNvCnPr>
                                <a:cxnSpLocks noChangeShapeType="1"/>
                              </wps:cNvCnPr>
                              <wps:spPr bwMode="auto">
                                <a:xfrm flipV="1">
                                  <a:off x="5644" y="4164"/>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8" name="Line 11405"/>
                              <wps:cNvCnPr>
                                <a:cxnSpLocks noChangeShapeType="1"/>
                              </wps:cNvCnPr>
                              <wps:spPr bwMode="auto">
                                <a:xfrm flipH="1">
                                  <a:off x="5640" y="4173"/>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09" name="Line 11406"/>
                              <wps:cNvCnPr>
                                <a:cxnSpLocks noChangeShapeType="1"/>
                              </wps:cNvCnPr>
                              <wps:spPr bwMode="auto">
                                <a:xfrm flipV="1">
                                  <a:off x="5636" y="4185"/>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10" name="Line 11407"/>
                              <wps:cNvCnPr>
                                <a:cxnSpLocks noChangeShapeType="1"/>
                              </wps:cNvCnPr>
                              <wps:spPr bwMode="auto">
                                <a:xfrm flipH="1">
                                  <a:off x="5631" y="4194"/>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11" name="Line 11408"/>
                              <wps:cNvCnPr>
                                <a:cxnSpLocks noChangeShapeType="1"/>
                              </wps:cNvCnPr>
                              <wps:spPr bwMode="auto">
                                <a:xfrm flipV="1">
                                  <a:off x="5652" y="4130"/>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12" name="Line 11409"/>
                              <wps:cNvCnPr>
                                <a:cxnSpLocks noChangeShapeType="1"/>
                              </wps:cNvCnPr>
                              <wps:spPr bwMode="auto">
                                <a:xfrm flipV="1">
                                  <a:off x="5650" y="4139"/>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13" name="Line 11410"/>
                              <wps:cNvCnPr>
                                <a:cxnSpLocks noChangeShapeType="1"/>
                              </wps:cNvCnPr>
                              <wps:spPr bwMode="auto">
                                <a:xfrm flipV="1">
                                  <a:off x="5633" y="4140"/>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14" name="Line 11411"/>
                              <wps:cNvCnPr>
                                <a:cxnSpLocks noChangeShapeType="1"/>
                              </wps:cNvCnPr>
                              <wps:spPr bwMode="auto">
                                <a:xfrm flipV="1">
                                  <a:off x="5647" y="4151"/>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15" name="Line 11412"/>
                              <wps:cNvCnPr>
                                <a:cxnSpLocks noChangeShapeType="1"/>
                              </wps:cNvCnPr>
                              <wps:spPr bwMode="auto">
                                <a:xfrm flipV="1">
                                  <a:off x="5644" y="4161"/>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16" name="Line 11413"/>
                              <wps:cNvCnPr>
                                <a:cxnSpLocks noChangeShapeType="1"/>
                              </wps:cNvCnPr>
                              <wps:spPr bwMode="auto">
                                <a:xfrm flipV="1">
                                  <a:off x="5639" y="4172"/>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17" name="Line 11414"/>
                              <wps:cNvCnPr>
                                <a:cxnSpLocks noChangeShapeType="1"/>
                              </wps:cNvCnPr>
                              <wps:spPr bwMode="auto">
                                <a:xfrm flipV="1">
                                  <a:off x="5636" y="4181"/>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g:grpSp>
                          <wpg:grpSp>
                            <wpg:cNvPr id="3018" name="Group 11415"/>
                            <wpg:cNvGrpSpPr>
                              <a:grpSpLocks noChangeAspect="1"/>
                            </wpg:cNvGrpSpPr>
                            <wpg:grpSpPr bwMode="auto">
                              <a:xfrm>
                                <a:off x="4892" y="2807"/>
                                <a:ext cx="1735" cy="1088"/>
                                <a:chOff x="5344" y="3138"/>
                                <a:chExt cx="1735" cy="1088"/>
                              </a:xfrm>
                            </wpg:grpSpPr>
                            <wps:wsp>
                              <wps:cNvPr id="3019" name="Line 11416"/>
                              <wps:cNvCnPr>
                                <a:cxnSpLocks noChangeShapeType="1"/>
                              </wps:cNvCnPr>
                              <wps:spPr bwMode="auto">
                                <a:xfrm flipV="1">
                                  <a:off x="5630" y="4193"/>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0" name="Line 11417"/>
                              <wps:cNvCnPr>
                                <a:cxnSpLocks noChangeShapeType="1"/>
                              </wps:cNvCnPr>
                              <wps:spPr bwMode="auto">
                                <a:xfrm flipV="1">
                                  <a:off x="5636" y="4172"/>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1" name="Line 11418"/>
                              <wps:cNvCnPr>
                                <a:cxnSpLocks noChangeShapeType="1"/>
                              </wps:cNvCnPr>
                              <wps:spPr bwMode="auto">
                                <a:xfrm flipV="1">
                                  <a:off x="5644" y="4151"/>
                                  <a:ext cx="3"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2" name="Line 11419"/>
                              <wps:cNvCnPr>
                                <a:cxnSpLocks noChangeShapeType="1"/>
                              </wps:cNvCnPr>
                              <wps:spPr bwMode="auto">
                                <a:xfrm>
                                  <a:off x="5631" y="4147"/>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3" name="Line 11420"/>
                              <wps:cNvCnPr>
                                <a:cxnSpLocks noChangeShapeType="1"/>
                              </wps:cNvCnPr>
                              <wps:spPr bwMode="auto">
                                <a:xfrm flipV="1">
                                  <a:off x="5631" y="4140"/>
                                  <a:ext cx="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4" name="Line 11421"/>
                              <wps:cNvCnPr>
                                <a:cxnSpLocks noChangeShapeType="1"/>
                              </wps:cNvCnPr>
                              <wps:spPr bwMode="auto">
                                <a:xfrm flipH="1">
                                  <a:off x="5633" y="4139"/>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5" name="Line 11422"/>
                              <wps:cNvCnPr>
                                <a:cxnSpLocks noChangeShapeType="1"/>
                              </wps:cNvCnPr>
                              <wps:spPr bwMode="auto">
                                <a:xfrm flipV="1">
                                  <a:off x="5650" y="4130"/>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6" name="Line 11423"/>
                              <wps:cNvCnPr>
                                <a:cxnSpLocks noChangeShapeType="1"/>
                              </wps:cNvCnPr>
                              <wps:spPr bwMode="auto">
                                <a:xfrm>
                                  <a:off x="5636" y="4126"/>
                                  <a:ext cx="17"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7" name="Line 11424"/>
                              <wps:cNvCnPr>
                                <a:cxnSpLocks noChangeShapeType="1"/>
                              </wps:cNvCnPr>
                              <wps:spPr bwMode="auto">
                                <a:xfrm flipV="1">
                                  <a:off x="5657" y="4106"/>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8" name="Line 11425"/>
                              <wps:cNvCnPr>
                                <a:cxnSpLocks noChangeShapeType="1"/>
                              </wps:cNvCnPr>
                              <wps:spPr bwMode="auto">
                                <a:xfrm flipH="1">
                                  <a:off x="5656" y="410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29" name="Line 11426"/>
                              <wps:cNvCnPr>
                                <a:cxnSpLocks noChangeShapeType="1"/>
                              </wps:cNvCnPr>
                              <wps:spPr bwMode="auto">
                                <a:xfrm flipV="1">
                                  <a:off x="5657" y="4106"/>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30" name="Line 11427"/>
                              <wps:cNvCnPr>
                                <a:cxnSpLocks noChangeShapeType="1"/>
                              </wps:cNvCnPr>
                              <wps:spPr bwMode="auto">
                                <a:xfrm flipH="1">
                                  <a:off x="5638" y="4118"/>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31" name="Line 11428"/>
                              <wps:cNvCnPr>
                                <a:cxnSpLocks noChangeShapeType="1"/>
                              </wps:cNvCnPr>
                              <wps:spPr bwMode="auto">
                                <a:xfrm flipV="1">
                                  <a:off x="5655" y="4109"/>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32" name="Line 11429"/>
                              <wps:cNvCnPr>
                                <a:cxnSpLocks noChangeShapeType="1"/>
                              </wps:cNvCnPr>
                              <wps:spPr bwMode="auto">
                                <a:xfrm>
                                  <a:off x="5649" y="4107"/>
                                  <a:ext cx="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33" name="Freeform 11430"/>
                              <wps:cNvSpPr>
                                <a:spLocks noChangeAspect="1"/>
                              </wps:cNvSpPr>
                              <wps:spPr bwMode="auto">
                                <a:xfrm>
                                  <a:off x="5972" y="4055"/>
                                  <a:ext cx="232" cy="20"/>
                                </a:xfrm>
                                <a:custGeom>
                                  <a:avLst/>
                                  <a:gdLst>
                                    <a:gd name="T0" fmla="*/ 0 w 928"/>
                                    <a:gd name="T1" fmla="*/ 0 h 79"/>
                                    <a:gd name="T2" fmla="*/ 3 w 928"/>
                                    <a:gd name="T3" fmla="*/ 1 h 79"/>
                                    <a:gd name="T4" fmla="*/ 6 w 928"/>
                                    <a:gd name="T5" fmla="*/ 1 h 79"/>
                                    <a:gd name="T6" fmla="*/ 9 w 928"/>
                                    <a:gd name="T7" fmla="*/ 1 h 79"/>
                                    <a:gd name="T8" fmla="*/ 12 w 928"/>
                                    <a:gd name="T9" fmla="*/ 1 h 79"/>
                                    <a:gd name="T10" fmla="*/ 15 w 928"/>
                                    <a:gd name="T11" fmla="*/ 1 h 7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28" h="79">
                                      <a:moveTo>
                                        <a:pt x="0" y="0"/>
                                      </a:moveTo>
                                      <a:lnTo>
                                        <a:pt x="183" y="36"/>
                                      </a:lnTo>
                                      <a:lnTo>
                                        <a:pt x="368" y="61"/>
                                      </a:lnTo>
                                      <a:lnTo>
                                        <a:pt x="554" y="75"/>
                                      </a:lnTo>
                                      <a:lnTo>
                                        <a:pt x="742" y="79"/>
                                      </a:lnTo>
                                      <a:lnTo>
                                        <a:pt x="928" y="7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4" name="Line 11431"/>
                              <wps:cNvCnPr>
                                <a:cxnSpLocks noChangeShapeType="1"/>
                              </wps:cNvCnPr>
                              <wps:spPr bwMode="auto">
                                <a:xfrm flipV="1">
                                  <a:off x="5713" y="4209"/>
                                  <a:ext cx="1"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35" name="Freeform 11432"/>
                              <wps:cNvSpPr>
                                <a:spLocks noChangeAspect="1"/>
                              </wps:cNvSpPr>
                              <wps:spPr bwMode="auto">
                                <a:xfrm>
                                  <a:off x="6002" y="4050"/>
                                  <a:ext cx="202" cy="14"/>
                                </a:xfrm>
                                <a:custGeom>
                                  <a:avLst/>
                                  <a:gdLst>
                                    <a:gd name="T0" fmla="*/ 0 w 811"/>
                                    <a:gd name="T1" fmla="*/ 0 h 54"/>
                                    <a:gd name="T2" fmla="*/ 3 w 811"/>
                                    <a:gd name="T3" fmla="*/ 1 h 54"/>
                                    <a:gd name="T4" fmla="*/ 6 w 811"/>
                                    <a:gd name="T5" fmla="*/ 1 h 54"/>
                                    <a:gd name="T6" fmla="*/ 9 w 811"/>
                                    <a:gd name="T7" fmla="*/ 1 h 54"/>
                                    <a:gd name="T8" fmla="*/ 12 w 811"/>
                                    <a:gd name="T9" fmla="*/ 1 h 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11" h="54">
                                      <a:moveTo>
                                        <a:pt x="0" y="0"/>
                                      </a:moveTo>
                                      <a:lnTo>
                                        <a:pt x="201" y="30"/>
                                      </a:lnTo>
                                      <a:lnTo>
                                        <a:pt x="404" y="48"/>
                                      </a:lnTo>
                                      <a:lnTo>
                                        <a:pt x="607" y="54"/>
                                      </a:lnTo>
                                      <a:lnTo>
                                        <a:pt x="811" y="4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6" name="Line 11433"/>
                              <wps:cNvCnPr>
                                <a:cxnSpLocks noChangeShapeType="1"/>
                              </wps:cNvCnPr>
                              <wps:spPr bwMode="auto">
                                <a:xfrm flipH="1" flipV="1">
                                  <a:off x="6192" y="4020"/>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37" name="Line 11434"/>
                              <wps:cNvCnPr>
                                <a:cxnSpLocks noChangeShapeType="1"/>
                              </wps:cNvCnPr>
                              <wps:spPr bwMode="auto">
                                <a:xfrm>
                                  <a:off x="6188" y="4024"/>
                                  <a:ext cx="16" cy="3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38" name="Line 11435"/>
                              <wps:cNvCnPr>
                                <a:cxnSpLocks noChangeShapeType="1"/>
                              </wps:cNvCnPr>
                              <wps:spPr bwMode="auto">
                                <a:xfrm flipH="1" flipV="1">
                                  <a:off x="6186" y="4021"/>
                                  <a:ext cx="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39" name="Line 11436"/>
                              <wps:cNvCnPr>
                                <a:cxnSpLocks noChangeShapeType="1"/>
                              </wps:cNvCnPr>
                              <wps:spPr bwMode="auto">
                                <a:xfrm flipH="1">
                                  <a:off x="6173" y="402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0" name="Line 11437"/>
                              <wps:cNvCnPr>
                                <a:cxnSpLocks noChangeShapeType="1"/>
                              </wps:cNvCnPr>
                              <wps:spPr bwMode="auto">
                                <a:xfrm flipV="1">
                                  <a:off x="6173" y="402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1" name="Line 11438"/>
                              <wps:cNvCnPr>
                                <a:cxnSpLocks noChangeShapeType="1"/>
                              </wps:cNvCnPr>
                              <wps:spPr bwMode="auto">
                                <a:xfrm flipV="1">
                                  <a:off x="6173" y="4024"/>
                                  <a:ext cx="1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2" name="Line 11439"/>
                              <wps:cNvCnPr>
                                <a:cxnSpLocks noChangeShapeType="1"/>
                              </wps:cNvCnPr>
                              <wps:spPr bwMode="auto">
                                <a:xfrm flipV="1">
                                  <a:off x="6161" y="4025"/>
                                  <a:ext cx="1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3" name="Line 11440"/>
                              <wps:cNvCnPr>
                                <a:cxnSpLocks noChangeShapeType="1"/>
                              </wps:cNvCnPr>
                              <wps:spPr bwMode="auto">
                                <a:xfrm flipV="1">
                                  <a:off x="6250" y="4010"/>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4" name="Line 11441"/>
                              <wps:cNvCnPr>
                                <a:cxnSpLocks noChangeShapeType="1"/>
                              </wps:cNvCnPr>
                              <wps:spPr bwMode="auto">
                                <a:xfrm flipV="1">
                                  <a:off x="6233" y="4018"/>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5" name="Line 11442"/>
                              <wps:cNvCnPr>
                                <a:cxnSpLocks noChangeShapeType="1"/>
                              </wps:cNvCnPr>
                              <wps:spPr bwMode="auto">
                                <a:xfrm flipV="1">
                                  <a:off x="6233" y="4013"/>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6" name="Line 11443"/>
                              <wps:cNvCnPr>
                                <a:cxnSpLocks noChangeShapeType="1"/>
                              </wps:cNvCnPr>
                              <wps:spPr bwMode="auto">
                                <a:xfrm flipH="1" flipV="1">
                                  <a:off x="6227" y="4014"/>
                                  <a:ext cx="6"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7" name="Line 11444"/>
                              <wps:cNvCnPr>
                                <a:cxnSpLocks noChangeShapeType="1"/>
                              </wps:cNvCnPr>
                              <wps:spPr bwMode="auto">
                                <a:xfrm flipH="1">
                                  <a:off x="6212" y="4016"/>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8" name="Line 11445"/>
                              <wps:cNvCnPr>
                                <a:cxnSpLocks noChangeShapeType="1"/>
                              </wps:cNvCnPr>
                              <wps:spPr bwMode="auto">
                                <a:xfrm flipV="1">
                                  <a:off x="6212" y="4016"/>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49" name="Line 11446"/>
                              <wps:cNvCnPr>
                                <a:cxnSpLocks noChangeShapeType="1"/>
                              </wps:cNvCnPr>
                              <wps:spPr bwMode="auto">
                                <a:xfrm flipV="1">
                                  <a:off x="6195" y="4019"/>
                                  <a:ext cx="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50" name="Line 11447"/>
                              <wps:cNvCnPr>
                                <a:cxnSpLocks noChangeShapeType="1"/>
                              </wps:cNvCnPr>
                              <wps:spPr bwMode="auto">
                                <a:xfrm flipV="1">
                                  <a:off x="6195" y="4022"/>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51" name="Line 11448"/>
                              <wps:cNvCnPr>
                                <a:cxnSpLocks noChangeShapeType="1"/>
                              </wps:cNvCnPr>
                              <wps:spPr bwMode="auto">
                                <a:xfrm flipH="1">
                                  <a:off x="6204" y="4062"/>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52" name="Freeform 11449"/>
                              <wps:cNvSpPr>
                                <a:spLocks noChangeAspect="1"/>
                              </wps:cNvSpPr>
                              <wps:spPr bwMode="auto">
                                <a:xfrm>
                                  <a:off x="5650" y="3222"/>
                                  <a:ext cx="402" cy="95"/>
                                </a:xfrm>
                                <a:custGeom>
                                  <a:avLst/>
                                  <a:gdLst>
                                    <a:gd name="T0" fmla="*/ 0 w 1609"/>
                                    <a:gd name="T1" fmla="*/ 6 h 384"/>
                                    <a:gd name="T2" fmla="*/ 6 w 1609"/>
                                    <a:gd name="T3" fmla="*/ 5 h 384"/>
                                    <a:gd name="T4" fmla="*/ 13 w 1609"/>
                                    <a:gd name="T5" fmla="*/ 3 h 384"/>
                                    <a:gd name="T6" fmla="*/ 19 w 1609"/>
                                    <a:gd name="T7" fmla="*/ 2 h 384"/>
                                    <a:gd name="T8" fmla="*/ 25 w 1609"/>
                                    <a:gd name="T9" fmla="*/ 0 h 3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9" h="384">
                                      <a:moveTo>
                                        <a:pt x="0" y="384"/>
                                      </a:moveTo>
                                      <a:lnTo>
                                        <a:pt x="407" y="307"/>
                                      </a:lnTo>
                                      <a:lnTo>
                                        <a:pt x="811" y="218"/>
                                      </a:lnTo>
                                      <a:lnTo>
                                        <a:pt x="1212" y="115"/>
                                      </a:lnTo>
                                      <a:lnTo>
                                        <a:pt x="160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3" name="Freeform 11450"/>
                              <wps:cNvSpPr>
                                <a:spLocks noChangeAspect="1"/>
                              </wps:cNvSpPr>
                              <wps:spPr bwMode="auto">
                                <a:xfrm>
                                  <a:off x="5655" y="3219"/>
                                  <a:ext cx="402" cy="96"/>
                                </a:xfrm>
                                <a:custGeom>
                                  <a:avLst/>
                                  <a:gdLst>
                                    <a:gd name="T0" fmla="*/ 0 w 1609"/>
                                    <a:gd name="T1" fmla="*/ 6 h 384"/>
                                    <a:gd name="T2" fmla="*/ 6 w 1609"/>
                                    <a:gd name="T3" fmla="*/ 5 h 384"/>
                                    <a:gd name="T4" fmla="*/ 12 w 1609"/>
                                    <a:gd name="T5" fmla="*/ 4 h 384"/>
                                    <a:gd name="T6" fmla="*/ 19 w 1609"/>
                                    <a:gd name="T7" fmla="*/ 2 h 384"/>
                                    <a:gd name="T8" fmla="*/ 25 w 1609"/>
                                    <a:gd name="T9" fmla="*/ 0 h 3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09" h="384">
                                      <a:moveTo>
                                        <a:pt x="0" y="384"/>
                                      </a:moveTo>
                                      <a:lnTo>
                                        <a:pt x="407" y="308"/>
                                      </a:lnTo>
                                      <a:lnTo>
                                        <a:pt x="810" y="218"/>
                                      </a:lnTo>
                                      <a:lnTo>
                                        <a:pt x="1211" y="116"/>
                                      </a:lnTo>
                                      <a:lnTo>
                                        <a:pt x="160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4" name="Freeform 11451"/>
                              <wps:cNvSpPr>
                                <a:spLocks noChangeAspect="1"/>
                              </wps:cNvSpPr>
                              <wps:spPr bwMode="auto">
                                <a:xfrm>
                                  <a:off x="5365" y="3184"/>
                                  <a:ext cx="58" cy="11"/>
                                </a:xfrm>
                                <a:custGeom>
                                  <a:avLst/>
                                  <a:gdLst>
                                    <a:gd name="T0" fmla="*/ 3 w 233"/>
                                    <a:gd name="T1" fmla="*/ 1 h 46"/>
                                    <a:gd name="T2" fmla="*/ 3 w 233"/>
                                    <a:gd name="T3" fmla="*/ 0 h 46"/>
                                    <a:gd name="T4" fmla="*/ 2 w 233"/>
                                    <a:gd name="T5" fmla="*/ 0 h 46"/>
                                    <a:gd name="T6" fmla="*/ 1 w 233"/>
                                    <a:gd name="T7" fmla="*/ 0 h 46"/>
                                    <a:gd name="T8" fmla="*/ 1 w 233"/>
                                    <a:gd name="T9" fmla="*/ 0 h 46"/>
                                    <a:gd name="T10" fmla="*/ 0 w 233"/>
                                    <a:gd name="T11" fmla="*/ 0 h 4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33" h="46">
                                      <a:moveTo>
                                        <a:pt x="233" y="46"/>
                                      </a:moveTo>
                                      <a:lnTo>
                                        <a:pt x="192" y="17"/>
                                      </a:lnTo>
                                      <a:lnTo>
                                        <a:pt x="144" y="2"/>
                                      </a:lnTo>
                                      <a:lnTo>
                                        <a:pt x="93" y="0"/>
                                      </a:lnTo>
                                      <a:lnTo>
                                        <a:pt x="44" y="13"/>
                                      </a:lnTo>
                                      <a:lnTo>
                                        <a:pt x="0" y="3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5" name="Freeform 11452"/>
                              <wps:cNvSpPr>
                                <a:spLocks noChangeAspect="1"/>
                              </wps:cNvSpPr>
                              <wps:spPr bwMode="auto">
                                <a:xfrm>
                                  <a:off x="5359" y="3175"/>
                                  <a:ext cx="70" cy="19"/>
                                </a:xfrm>
                                <a:custGeom>
                                  <a:avLst/>
                                  <a:gdLst>
                                    <a:gd name="T0" fmla="*/ 5 w 277"/>
                                    <a:gd name="T1" fmla="*/ 1 h 73"/>
                                    <a:gd name="T2" fmla="*/ 4 w 277"/>
                                    <a:gd name="T3" fmla="*/ 1 h 73"/>
                                    <a:gd name="T4" fmla="*/ 4 w 277"/>
                                    <a:gd name="T5" fmla="*/ 1 h 73"/>
                                    <a:gd name="T6" fmla="*/ 4 w 277"/>
                                    <a:gd name="T7" fmla="*/ 0 h 73"/>
                                    <a:gd name="T8" fmla="*/ 3 w 277"/>
                                    <a:gd name="T9" fmla="*/ 0 h 73"/>
                                    <a:gd name="T10" fmla="*/ 2 w 277"/>
                                    <a:gd name="T11" fmla="*/ 0 h 73"/>
                                    <a:gd name="T12" fmla="*/ 1 w 277"/>
                                    <a:gd name="T13" fmla="*/ 0 h 73"/>
                                    <a:gd name="T14" fmla="*/ 1 w 277"/>
                                    <a:gd name="T15" fmla="*/ 1 h 73"/>
                                    <a:gd name="T16" fmla="*/ 0 w 277"/>
                                    <a:gd name="T17" fmla="*/ 1 h 73"/>
                                    <a:gd name="T18" fmla="*/ 0 w 277"/>
                                    <a:gd name="T19" fmla="*/ 1 h 7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77" h="73">
                                      <a:moveTo>
                                        <a:pt x="277" y="73"/>
                                      </a:moveTo>
                                      <a:lnTo>
                                        <a:pt x="273" y="61"/>
                                      </a:lnTo>
                                      <a:lnTo>
                                        <a:pt x="252" y="36"/>
                                      </a:lnTo>
                                      <a:lnTo>
                                        <a:pt x="217" y="16"/>
                                      </a:lnTo>
                                      <a:lnTo>
                                        <a:pt x="170" y="3"/>
                                      </a:lnTo>
                                      <a:lnTo>
                                        <a:pt x="119" y="0"/>
                                      </a:lnTo>
                                      <a:lnTo>
                                        <a:pt x="70" y="8"/>
                                      </a:lnTo>
                                      <a:lnTo>
                                        <a:pt x="31" y="26"/>
                                      </a:lnTo>
                                      <a:lnTo>
                                        <a:pt x="7" y="49"/>
                                      </a:lnTo>
                                      <a:lnTo>
                                        <a:pt x="0" y="6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6" name="Freeform 11453"/>
                              <wps:cNvSpPr>
                                <a:spLocks noChangeAspect="1"/>
                              </wps:cNvSpPr>
                              <wps:spPr bwMode="auto">
                                <a:xfrm>
                                  <a:off x="5392" y="3138"/>
                                  <a:ext cx="59" cy="60"/>
                                </a:xfrm>
                                <a:custGeom>
                                  <a:avLst/>
                                  <a:gdLst>
                                    <a:gd name="T0" fmla="*/ 1 w 234"/>
                                    <a:gd name="T1" fmla="*/ 4 h 239"/>
                                    <a:gd name="T2" fmla="*/ 2 w 234"/>
                                    <a:gd name="T3" fmla="*/ 4 h 239"/>
                                    <a:gd name="T4" fmla="*/ 3 w 234"/>
                                    <a:gd name="T5" fmla="*/ 3 h 239"/>
                                    <a:gd name="T6" fmla="*/ 4 w 234"/>
                                    <a:gd name="T7" fmla="*/ 3 h 239"/>
                                    <a:gd name="T8" fmla="*/ 4 w 234"/>
                                    <a:gd name="T9" fmla="*/ 2 h 239"/>
                                    <a:gd name="T10" fmla="*/ 4 w 234"/>
                                    <a:gd name="T11" fmla="*/ 2 h 239"/>
                                    <a:gd name="T12" fmla="*/ 3 w 234"/>
                                    <a:gd name="T13" fmla="*/ 1 h 239"/>
                                    <a:gd name="T14" fmla="*/ 3 w 234"/>
                                    <a:gd name="T15" fmla="*/ 1 h 239"/>
                                    <a:gd name="T16" fmla="*/ 2 w 234"/>
                                    <a:gd name="T17" fmla="*/ 0 h 239"/>
                                    <a:gd name="T18" fmla="*/ 1 w 234"/>
                                    <a:gd name="T19" fmla="*/ 0 h 239"/>
                                    <a:gd name="T20" fmla="*/ 0 w 234"/>
                                    <a:gd name="T21" fmla="*/ 0 h 239"/>
                                    <a:gd name="T22" fmla="*/ 0 w 234"/>
                                    <a:gd name="T23" fmla="*/ 0 h 23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34" h="239">
                                      <a:moveTo>
                                        <a:pt x="83" y="239"/>
                                      </a:moveTo>
                                      <a:lnTo>
                                        <a:pt x="139" y="225"/>
                                      </a:lnTo>
                                      <a:lnTo>
                                        <a:pt x="185" y="202"/>
                                      </a:lnTo>
                                      <a:lnTo>
                                        <a:pt x="218" y="173"/>
                                      </a:lnTo>
                                      <a:lnTo>
                                        <a:pt x="234" y="140"/>
                                      </a:lnTo>
                                      <a:lnTo>
                                        <a:pt x="231" y="105"/>
                                      </a:lnTo>
                                      <a:lnTo>
                                        <a:pt x="211" y="72"/>
                                      </a:lnTo>
                                      <a:lnTo>
                                        <a:pt x="175" y="43"/>
                                      </a:lnTo>
                                      <a:lnTo>
                                        <a:pt x="125" y="19"/>
                                      </a:lnTo>
                                      <a:lnTo>
                                        <a:pt x="66" y="5"/>
                                      </a:lnTo>
                                      <a:lnTo>
                                        <a:pt x="2"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7" name="Line 11454"/>
                              <wps:cNvCnPr>
                                <a:cxnSpLocks noChangeShapeType="1"/>
                              </wps:cNvCnPr>
                              <wps:spPr bwMode="auto">
                                <a:xfrm>
                                  <a:off x="5344" y="3197"/>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58" name="Freeform 11455"/>
                              <wps:cNvSpPr>
                                <a:spLocks noChangeAspect="1"/>
                              </wps:cNvSpPr>
                              <wps:spPr bwMode="auto">
                                <a:xfrm>
                                  <a:off x="5347" y="3195"/>
                                  <a:ext cx="1" cy="3"/>
                                </a:xfrm>
                                <a:custGeom>
                                  <a:avLst/>
                                  <a:gdLst>
                                    <a:gd name="T0" fmla="*/ 0 w 3"/>
                                    <a:gd name="T1" fmla="*/ 0 h 11"/>
                                    <a:gd name="T2" fmla="*/ 0 w 3"/>
                                    <a:gd name="T3" fmla="*/ 0 h 11"/>
                                    <a:gd name="T4" fmla="*/ 0 w 3"/>
                                    <a:gd name="T5" fmla="*/ 0 h 11"/>
                                    <a:gd name="T6" fmla="*/ 0 w 3"/>
                                    <a:gd name="T7" fmla="*/ 0 h 11"/>
                                    <a:gd name="T8" fmla="*/ 0 w 3"/>
                                    <a:gd name="T9" fmla="*/ 0 h 11"/>
                                    <a:gd name="T10" fmla="*/ 0 w 3"/>
                                    <a:gd name="T11" fmla="*/ 0 h 1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3" h="11">
                                      <a:moveTo>
                                        <a:pt x="0" y="11"/>
                                      </a:moveTo>
                                      <a:lnTo>
                                        <a:pt x="1" y="11"/>
                                      </a:lnTo>
                                      <a:lnTo>
                                        <a:pt x="2" y="9"/>
                                      </a:lnTo>
                                      <a:lnTo>
                                        <a:pt x="3" y="7"/>
                                      </a:lnTo>
                                      <a:lnTo>
                                        <a:pt x="3" y="4"/>
                                      </a:lnTo>
                                      <a:lnTo>
                                        <a:pt x="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9" name="Freeform 11456"/>
                              <wps:cNvSpPr>
                                <a:spLocks noChangeAspect="1"/>
                              </wps:cNvSpPr>
                              <wps:spPr bwMode="auto">
                                <a:xfrm>
                                  <a:off x="5379" y="3176"/>
                                  <a:ext cx="31" cy="2"/>
                                </a:xfrm>
                                <a:custGeom>
                                  <a:avLst/>
                                  <a:gdLst>
                                    <a:gd name="T0" fmla="*/ 2 w 125"/>
                                    <a:gd name="T1" fmla="*/ 0 h 8"/>
                                    <a:gd name="T2" fmla="*/ 1 w 125"/>
                                    <a:gd name="T3" fmla="*/ 0 h 8"/>
                                    <a:gd name="T4" fmla="*/ 0 w 125"/>
                                    <a:gd name="T5" fmla="*/ 0 h 8"/>
                                    <a:gd name="T6" fmla="*/ 0 60000 65536"/>
                                    <a:gd name="T7" fmla="*/ 0 60000 65536"/>
                                    <a:gd name="T8" fmla="*/ 0 60000 65536"/>
                                  </a:gdLst>
                                  <a:ahLst/>
                                  <a:cxnLst>
                                    <a:cxn ang="T6">
                                      <a:pos x="T0" y="T1"/>
                                    </a:cxn>
                                    <a:cxn ang="T7">
                                      <a:pos x="T2" y="T3"/>
                                    </a:cxn>
                                    <a:cxn ang="T8">
                                      <a:pos x="T4" y="T5"/>
                                    </a:cxn>
                                  </a:cxnLst>
                                  <a:rect l="0" t="0" r="r" b="b"/>
                                  <a:pathLst>
                                    <a:path w="125" h="8">
                                      <a:moveTo>
                                        <a:pt x="125" y="8"/>
                                      </a:moveTo>
                                      <a:lnTo>
                                        <a:pt x="63" y="0"/>
                                      </a:lnTo>
                                      <a:lnTo>
                                        <a:pt x="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0" name="Freeform 11457"/>
                              <wps:cNvSpPr>
                                <a:spLocks noChangeAspect="1"/>
                              </wps:cNvSpPr>
                              <wps:spPr bwMode="auto">
                                <a:xfrm>
                                  <a:off x="5379" y="3176"/>
                                  <a:ext cx="31" cy="2"/>
                                </a:xfrm>
                                <a:custGeom>
                                  <a:avLst/>
                                  <a:gdLst>
                                    <a:gd name="T0" fmla="*/ 2 w 125"/>
                                    <a:gd name="T1" fmla="*/ 0 h 8"/>
                                    <a:gd name="T2" fmla="*/ 1 w 125"/>
                                    <a:gd name="T3" fmla="*/ 0 h 8"/>
                                    <a:gd name="T4" fmla="*/ 0 w 125"/>
                                    <a:gd name="T5" fmla="*/ 0 h 8"/>
                                    <a:gd name="T6" fmla="*/ 0 60000 65536"/>
                                    <a:gd name="T7" fmla="*/ 0 60000 65536"/>
                                    <a:gd name="T8" fmla="*/ 0 60000 65536"/>
                                  </a:gdLst>
                                  <a:ahLst/>
                                  <a:cxnLst>
                                    <a:cxn ang="T6">
                                      <a:pos x="T0" y="T1"/>
                                    </a:cxn>
                                    <a:cxn ang="T7">
                                      <a:pos x="T2" y="T3"/>
                                    </a:cxn>
                                    <a:cxn ang="T8">
                                      <a:pos x="T4" y="T5"/>
                                    </a:cxn>
                                  </a:cxnLst>
                                  <a:rect l="0" t="0" r="r" b="b"/>
                                  <a:pathLst>
                                    <a:path w="125" h="8">
                                      <a:moveTo>
                                        <a:pt x="125" y="8"/>
                                      </a:moveTo>
                                      <a:lnTo>
                                        <a:pt x="63" y="0"/>
                                      </a:lnTo>
                                      <a:lnTo>
                                        <a:pt x="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1" name="Freeform 11458"/>
                              <wps:cNvSpPr>
                                <a:spLocks noChangeAspect="1"/>
                              </wps:cNvSpPr>
                              <wps:spPr bwMode="auto">
                                <a:xfrm>
                                  <a:off x="5358" y="3191"/>
                                  <a:ext cx="55" cy="8"/>
                                </a:xfrm>
                                <a:custGeom>
                                  <a:avLst/>
                                  <a:gdLst>
                                    <a:gd name="T0" fmla="*/ 0 w 219"/>
                                    <a:gd name="T1" fmla="*/ 0 h 35"/>
                                    <a:gd name="T2" fmla="*/ 1 w 219"/>
                                    <a:gd name="T3" fmla="*/ 0 h 35"/>
                                    <a:gd name="T4" fmla="*/ 2 w 219"/>
                                    <a:gd name="T5" fmla="*/ 0 h 35"/>
                                    <a:gd name="T6" fmla="*/ 4 w 219"/>
                                    <a:gd name="T7" fmla="*/ 0 h 3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9" h="35">
                                      <a:moveTo>
                                        <a:pt x="0" y="0"/>
                                      </a:moveTo>
                                      <a:lnTo>
                                        <a:pt x="70" y="25"/>
                                      </a:lnTo>
                                      <a:lnTo>
                                        <a:pt x="143" y="35"/>
                                      </a:lnTo>
                                      <a:lnTo>
                                        <a:pt x="219" y="2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2" name="Freeform 11459"/>
                              <wps:cNvSpPr>
                                <a:spLocks noChangeAspect="1"/>
                              </wps:cNvSpPr>
                              <wps:spPr bwMode="auto">
                                <a:xfrm>
                                  <a:off x="5544" y="3496"/>
                                  <a:ext cx="52" cy="8"/>
                                </a:xfrm>
                                <a:custGeom>
                                  <a:avLst/>
                                  <a:gdLst>
                                    <a:gd name="T0" fmla="*/ 3 w 210"/>
                                    <a:gd name="T1" fmla="*/ 0 h 35"/>
                                    <a:gd name="T2" fmla="*/ 2 w 210"/>
                                    <a:gd name="T3" fmla="*/ 0 h 35"/>
                                    <a:gd name="T4" fmla="*/ 1 w 210"/>
                                    <a:gd name="T5" fmla="*/ 0 h 35"/>
                                    <a:gd name="T6" fmla="*/ 1 w 210"/>
                                    <a:gd name="T7" fmla="*/ 0 h 35"/>
                                    <a:gd name="T8" fmla="*/ 0 w 210"/>
                                    <a:gd name="T9" fmla="*/ 0 h 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0" h="35">
                                      <a:moveTo>
                                        <a:pt x="210" y="35"/>
                                      </a:moveTo>
                                      <a:lnTo>
                                        <a:pt x="160" y="10"/>
                                      </a:lnTo>
                                      <a:lnTo>
                                        <a:pt x="106" y="0"/>
                                      </a:lnTo>
                                      <a:lnTo>
                                        <a:pt x="51" y="6"/>
                                      </a:lnTo>
                                      <a:lnTo>
                                        <a:pt x="0" y="2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3" name="Freeform 11460"/>
                              <wps:cNvSpPr>
                                <a:spLocks noChangeAspect="1"/>
                              </wps:cNvSpPr>
                              <wps:spPr bwMode="auto">
                                <a:xfrm>
                                  <a:off x="5538" y="3476"/>
                                  <a:ext cx="63" cy="31"/>
                                </a:xfrm>
                                <a:custGeom>
                                  <a:avLst/>
                                  <a:gdLst>
                                    <a:gd name="T0" fmla="*/ 1 w 252"/>
                                    <a:gd name="T1" fmla="*/ 2 h 124"/>
                                    <a:gd name="T2" fmla="*/ 1 w 252"/>
                                    <a:gd name="T3" fmla="*/ 2 h 124"/>
                                    <a:gd name="T4" fmla="*/ 0 w 252"/>
                                    <a:gd name="T5" fmla="*/ 2 h 124"/>
                                    <a:gd name="T6" fmla="*/ 0 w 252"/>
                                    <a:gd name="T7" fmla="*/ 1 h 124"/>
                                    <a:gd name="T8" fmla="*/ 0 w 252"/>
                                    <a:gd name="T9" fmla="*/ 1 h 124"/>
                                    <a:gd name="T10" fmla="*/ 1 w 252"/>
                                    <a:gd name="T11" fmla="*/ 0 h 124"/>
                                    <a:gd name="T12" fmla="*/ 2 w 252"/>
                                    <a:gd name="T13" fmla="*/ 0 h 124"/>
                                    <a:gd name="T14" fmla="*/ 2 w 252"/>
                                    <a:gd name="T15" fmla="*/ 0 h 124"/>
                                    <a:gd name="T16" fmla="*/ 3 w 252"/>
                                    <a:gd name="T17" fmla="*/ 0 h 124"/>
                                    <a:gd name="T18" fmla="*/ 4 w 252"/>
                                    <a:gd name="T19" fmla="*/ 1 h 124"/>
                                    <a:gd name="T20" fmla="*/ 4 w 252"/>
                                    <a:gd name="T21" fmla="*/ 1 h 12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52" h="124">
                                      <a:moveTo>
                                        <a:pt x="48" y="124"/>
                                      </a:moveTo>
                                      <a:lnTo>
                                        <a:pt x="31" y="115"/>
                                      </a:lnTo>
                                      <a:lnTo>
                                        <a:pt x="6" y="90"/>
                                      </a:lnTo>
                                      <a:lnTo>
                                        <a:pt x="0" y="63"/>
                                      </a:lnTo>
                                      <a:lnTo>
                                        <a:pt x="13" y="37"/>
                                      </a:lnTo>
                                      <a:lnTo>
                                        <a:pt x="44" y="15"/>
                                      </a:lnTo>
                                      <a:lnTo>
                                        <a:pt x="87" y="3"/>
                                      </a:lnTo>
                                      <a:lnTo>
                                        <a:pt x="138" y="0"/>
                                      </a:lnTo>
                                      <a:lnTo>
                                        <a:pt x="187" y="9"/>
                                      </a:lnTo>
                                      <a:lnTo>
                                        <a:pt x="227" y="26"/>
                                      </a:lnTo>
                                      <a:lnTo>
                                        <a:pt x="252" y="5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4" name="Freeform 11461"/>
                              <wps:cNvSpPr>
                                <a:spLocks noChangeAspect="1"/>
                              </wps:cNvSpPr>
                              <wps:spPr bwMode="auto">
                                <a:xfrm>
                                  <a:off x="5522" y="3467"/>
                                  <a:ext cx="94" cy="29"/>
                                </a:xfrm>
                                <a:custGeom>
                                  <a:avLst/>
                                  <a:gdLst>
                                    <a:gd name="T0" fmla="*/ 6 w 377"/>
                                    <a:gd name="T1" fmla="*/ 1 h 116"/>
                                    <a:gd name="T2" fmla="*/ 5 w 377"/>
                                    <a:gd name="T3" fmla="*/ 1 h 116"/>
                                    <a:gd name="T4" fmla="*/ 5 w 377"/>
                                    <a:gd name="T5" fmla="*/ 1 h 116"/>
                                    <a:gd name="T6" fmla="*/ 4 w 377"/>
                                    <a:gd name="T7" fmla="*/ 0 h 116"/>
                                    <a:gd name="T8" fmla="*/ 3 w 377"/>
                                    <a:gd name="T9" fmla="*/ 0 h 116"/>
                                    <a:gd name="T10" fmla="*/ 2 w 377"/>
                                    <a:gd name="T11" fmla="*/ 0 h 116"/>
                                    <a:gd name="T12" fmla="*/ 1 w 377"/>
                                    <a:gd name="T13" fmla="*/ 0 h 116"/>
                                    <a:gd name="T14" fmla="*/ 0 w 377"/>
                                    <a:gd name="T15" fmla="*/ 1 h 116"/>
                                    <a:gd name="T16" fmla="*/ 0 w 377"/>
                                    <a:gd name="T17" fmla="*/ 1 h 116"/>
                                    <a:gd name="T18" fmla="*/ 0 w 377"/>
                                    <a:gd name="T19" fmla="*/ 2 h 116"/>
                                    <a:gd name="T20" fmla="*/ 0 w 377"/>
                                    <a:gd name="T21" fmla="*/ 2 h 11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77" h="116">
                                      <a:moveTo>
                                        <a:pt x="377" y="76"/>
                                      </a:moveTo>
                                      <a:lnTo>
                                        <a:pt x="350" y="46"/>
                                      </a:lnTo>
                                      <a:lnTo>
                                        <a:pt x="306" y="22"/>
                                      </a:lnTo>
                                      <a:lnTo>
                                        <a:pt x="252" y="7"/>
                                      </a:lnTo>
                                      <a:lnTo>
                                        <a:pt x="192" y="0"/>
                                      </a:lnTo>
                                      <a:lnTo>
                                        <a:pt x="132" y="5"/>
                                      </a:lnTo>
                                      <a:lnTo>
                                        <a:pt x="79" y="19"/>
                                      </a:lnTo>
                                      <a:lnTo>
                                        <a:pt x="36" y="41"/>
                                      </a:lnTo>
                                      <a:lnTo>
                                        <a:pt x="9" y="70"/>
                                      </a:lnTo>
                                      <a:lnTo>
                                        <a:pt x="0" y="102"/>
                                      </a:lnTo>
                                      <a:lnTo>
                                        <a:pt x="2" y="11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5" name="Freeform 11462"/>
                              <wps:cNvSpPr>
                                <a:spLocks noChangeAspect="1"/>
                              </wps:cNvSpPr>
                              <wps:spPr bwMode="auto">
                                <a:xfrm>
                                  <a:off x="5506" y="3439"/>
                                  <a:ext cx="130" cy="70"/>
                                </a:xfrm>
                                <a:custGeom>
                                  <a:avLst/>
                                  <a:gdLst>
                                    <a:gd name="T0" fmla="*/ 8 w 516"/>
                                    <a:gd name="T1" fmla="*/ 1 h 281"/>
                                    <a:gd name="T2" fmla="*/ 8 w 516"/>
                                    <a:gd name="T3" fmla="*/ 1 h 281"/>
                                    <a:gd name="T4" fmla="*/ 7 w 516"/>
                                    <a:gd name="T5" fmla="*/ 0 h 281"/>
                                    <a:gd name="T6" fmla="*/ 6 w 516"/>
                                    <a:gd name="T7" fmla="*/ 0 h 281"/>
                                    <a:gd name="T8" fmla="*/ 5 w 516"/>
                                    <a:gd name="T9" fmla="*/ 0 h 281"/>
                                    <a:gd name="T10" fmla="*/ 4 w 516"/>
                                    <a:gd name="T11" fmla="*/ 0 h 281"/>
                                    <a:gd name="T12" fmla="*/ 3 w 516"/>
                                    <a:gd name="T13" fmla="*/ 0 h 281"/>
                                    <a:gd name="T14" fmla="*/ 2 w 516"/>
                                    <a:gd name="T15" fmla="*/ 0 h 281"/>
                                    <a:gd name="T16" fmla="*/ 1 w 516"/>
                                    <a:gd name="T17" fmla="*/ 1 h 281"/>
                                    <a:gd name="T18" fmla="*/ 0 w 516"/>
                                    <a:gd name="T19" fmla="*/ 1 h 281"/>
                                    <a:gd name="T20" fmla="*/ 0 w 516"/>
                                    <a:gd name="T21" fmla="*/ 2 h 281"/>
                                    <a:gd name="T22" fmla="*/ 0 w 516"/>
                                    <a:gd name="T23" fmla="*/ 2 h 281"/>
                                    <a:gd name="T24" fmla="*/ 1 w 516"/>
                                    <a:gd name="T25" fmla="*/ 3 h 281"/>
                                    <a:gd name="T26" fmla="*/ 1 w 516"/>
                                    <a:gd name="T27" fmla="*/ 3 h 281"/>
                                    <a:gd name="T28" fmla="*/ 2 w 516"/>
                                    <a:gd name="T29" fmla="*/ 4 h 281"/>
                                    <a:gd name="T30" fmla="*/ 3 w 516"/>
                                    <a:gd name="T31" fmla="*/ 4 h 281"/>
                                    <a:gd name="T32" fmla="*/ 4 w 516"/>
                                    <a:gd name="T33" fmla="*/ 4 h 281"/>
                                    <a:gd name="T34" fmla="*/ 5 w 516"/>
                                    <a:gd name="T35" fmla="*/ 4 h 281"/>
                                    <a:gd name="T36" fmla="*/ 6 w 516"/>
                                    <a:gd name="T37" fmla="*/ 4 h 281"/>
                                    <a:gd name="T38" fmla="*/ 7 w 516"/>
                                    <a:gd name="T39" fmla="*/ 4 h 281"/>
                                    <a:gd name="T40" fmla="*/ 8 w 516"/>
                                    <a:gd name="T41" fmla="*/ 3 h 281"/>
                                    <a:gd name="T42" fmla="*/ 8 w 516"/>
                                    <a:gd name="T43" fmla="*/ 3 h 281"/>
                                    <a:gd name="T44" fmla="*/ 8 w 516"/>
                                    <a:gd name="T45" fmla="*/ 2 h 281"/>
                                    <a:gd name="T46" fmla="*/ 8 w 516"/>
                                    <a:gd name="T47" fmla="*/ 1 h 281"/>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16" h="281">
                                      <a:moveTo>
                                        <a:pt x="504" y="100"/>
                                      </a:moveTo>
                                      <a:lnTo>
                                        <a:pt x="473" y="66"/>
                                      </a:lnTo>
                                      <a:lnTo>
                                        <a:pt x="425" y="36"/>
                                      </a:lnTo>
                                      <a:lnTo>
                                        <a:pt x="366" y="14"/>
                                      </a:lnTo>
                                      <a:lnTo>
                                        <a:pt x="298" y="2"/>
                                      </a:lnTo>
                                      <a:lnTo>
                                        <a:pt x="228" y="0"/>
                                      </a:lnTo>
                                      <a:lnTo>
                                        <a:pt x="160" y="8"/>
                                      </a:lnTo>
                                      <a:lnTo>
                                        <a:pt x="98" y="26"/>
                                      </a:lnTo>
                                      <a:lnTo>
                                        <a:pt x="50" y="52"/>
                                      </a:lnTo>
                                      <a:lnTo>
                                        <a:pt x="16" y="85"/>
                                      </a:lnTo>
                                      <a:lnTo>
                                        <a:pt x="0" y="123"/>
                                      </a:lnTo>
                                      <a:lnTo>
                                        <a:pt x="4" y="161"/>
                                      </a:lnTo>
                                      <a:lnTo>
                                        <a:pt x="26" y="198"/>
                                      </a:lnTo>
                                      <a:lnTo>
                                        <a:pt x="66" y="230"/>
                                      </a:lnTo>
                                      <a:lnTo>
                                        <a:pt x="120" y="257"/>
                                      </a:lnTo>
                                      <a:lnTo>
                                        <a:pt x="184" y="274"/>
                                      </a:lnTo>
                                      <a:lnTo>
                                        <a:pt x="253" y="281"/>
                                      </a:lnTo>
                                      <a:lnTo>
                                        <a:pt x="323" y="278"/>
                                      </a:lnTo>
                                      <a:lnTo>
                                        <a:pt x="388" y="265"/>
                                      </a:lnTo>
                                      <a:lnTo>
                                        <a:pt x="444" y="243"/>
                                      </a:lnTo>
                                      <a:lnTo>
                                        <a:pt x="486" y="212"/>
                                      </a:lnTo>
                                      <a:lnTo>
                                        <a:pt x="510" y="176"/>
                                      </a:lnTo>
                                      <a:lnTo>
                                        <a:pt x="516" y="139"/>
                                      </a:lnTo>
                                      <a:lnTo>
                                        <a:pt x="504" y="1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6" name="Freeform 11463"/>
                              <wps:cNvSpPr>
                                <a:spLocks noChangeAspect="1"/>
                              </wps:cNvSpPr>
                              <wps:spPr bwMode="auto">
                                <a:xfrm>
                                  <a:off x="5590" y="3488"/>
                                  <a:ext cx="13" cy="20"/>
                                </a:xfrm>
                                <a:custGeom>
                                  <a:avLst/>
                                  <a:gdLst>
                                    <a:gd name="T0" fmla="*/ 1 w 52"/>
                                    <a:gd name="T1" fmla="*/ 0 h 78"/>
                                    <a:gd name="T2" fmla="*/ 1 w 52"/>
                                    <a:gd name="T3" fmla="*/ 1 h 78"/>
                                    <a:gd name="T4" fmla="*/ 1 w 52"/>
                                    <a:gd name="T5" fmla="*/ 1 h 78"/>
                                    <a:gd name="T6" fmla="*/ 0 w 52"/>
                                    <a:gd name="T7" fmla="*/ 1 h 78"/>
                                    <a:gd name="T8" fmla="*/ 0 w 52"/>
                                    <a:gd name="T9" fmla="*/ 1 h 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2" h="78">
                                      <a:moveTo>
                                        <a:pt x="46" y="0"/>
                                      </a:moveTo>
                                      <a:lnTo>
                                        <a:pt x="52" y="27"/>
                                      </a:lnTo>
                                      <a:lnTo>
                                        <a:pt x="39" y="54"/>
                                      </a:lnTo>
                                      <a:lnTo>
                                        <a:pt x="8" y="74"/>
                                      </a:lnTo>
                                      <a:lnTo>
                                        <a:pt x="0" y="7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 name="Freeform 11464"/>
                              <wps:cNvSpPr>
                                <a:spLocks noChangeAspect="1"/>
                              </wps:cNvSpPr>
                              <wps:spPr bwMode="auto">
                                <a:xfrm>
                                  <a:off x="5616" y="3486"/>
                                  <a:ext cx="3" cy="13"/>
                                </a:xfrm>
                                <a:custGeom>
                                  <a:avLst/>
                                  <a:gdLst>
                                    <a:gd name="T0" fmla="*/ 0 w 10"/>
                                    <a:gd name="T1" fmla="*/ 1 h 52"/>
                                    <a:gd name="T2" fmla="*/ 0 w 10"/>
                                    <a:gd name="T3" fmla="*/ 1 h 52"/>
                                    <a:gd name="T4" fmla="*/ 0 w 10"/>
                                    <a:gd name="T5" fmla="*/ 0 h 52"/>
                                    <a:gd name="T6" fmla="*/ 0 60000 65536"/>
                                    <a:gd name="T7" fmla="*/ 0 60000 65536"/>
                                    <a:gd name="T8" fmla="*/ 0 60000 65536"/>
                                  </a:gdLst>
                                  <a:ahLst/>
                                  <a:cxnLst>
                                    <a:cxn ang="T6">
                                      <a:pos x="T0" y="T1"/>
                                    </a:cxn>
                                    <a:cxn ang="T7">
                                      <a:pos x="T2" y="T3"/>
                                    </a:cxn>
                                    <a:cxn ang="T8">
                                      <a:pos x="T4" y="T5"/>
                                    </a:cxn>
                                  </a:cxnLst>
                                  <a:rect l="0" t="0" r="r" b="b"/>
                                  <a:pathLst>
                                    <a:path w="10" h="52">
                                      <a:moveTo>
                                        <a:pt x="7" y="52"/>
                                      </a:moveTo>
                                      <a:lnTo>
                                        <a:pt x="10" y="3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8" name="Line 11465"/>
                              <wps:cNvCnPr>
                                <a:cxnSpLocks noChangeShapeType="1"/>
                              </wps:cNvCnPr>
                              <wps:spPr bwMode="auto">
                                <a:xfrm flipH="1">
                                  <a:off x="5581" y="3199"/>
                                  <a:ext cx="2"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69" name="Line 11466"/>
                              <wps:cNvCnPr>
                                <a:cxnSpLocks noChangeShapeType="1"/>
                              </wps:cNvCnPr>
                              <wps:spPr bwMode="auto">
                                <a:xfrm flipV="1">
                                  <a:off x="5606" y="3221"/>
                                  <a:ext cx="1"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70" name="Line 11467"/>
                              <wps:cNvCnPr>
                                <a:cxnSpLocks noChangeShapeType="1"/>
                              </wps:cNvCnPr>
                              <wps:spPr bwMode="auto">
                                <a:xfrm flipH="1">
                                  <a:off x="5615" y="3222"/>
                                  <a:ext cx="1"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71" name="Line 11468"/>
                              <wps:cNvCnPr>
                                <a:cxnSpLocks noChangeShapeType="1"/>
                              </wps:cNvCnPr>
                              <wps:spPr bwMode="auto">
                                <a:xfrm flipH="1">
                                  <a:off x="5580" y="3198"/>
                                  <a:ext cx="2" cy="5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72" name="Freeform 11469"/>
                              <wps:cNvSpPr>
                                <a:spLocks noChangeAspect="1"/>
                              </wps:cNvSpPr>
                              <wps:spPr bwMode="auto">
                                <a:xfrm>
                                  <a:off x="5615" y="3280"/>
                                  <a:ext cx="40" cy="36"/>
                                </a:xfrm>
                                <a:custGeom>
                                  <a:avLst/>
                                  <a:gdLst>
                                    <a:gd name="T0" fmla="*/ 0 w 161"/>
                                    <a:gd name="T1" fmla="*/ 0 h 142"/>
                                    <a:gd name="T2" fmla="*/ 0 w 161"/>
                                    <a:gd name="T3" fmla="*/ 1 h 142"/>
                                    <a:gd name="T4" fmla="*/ 0 w 161"/>
                                    <a:gd name="T5" fmla="*/ 1 h 142"/>
                                    <a:gd name="T6" fmla="*/ 1 w 161"/>
                                    <a:gd name="T7" fmla="*/ 2 h 142"/>
                                    <a:gd name="T8" fmla="*/ 1 w 161"/>
                                    <a:gd name="T9" fmla="*/ 2 h 142"/>
                                    <a:gd name="T10" fmla="*/ 2 w 161"/>
                                    <a:gd name="T11" fmla="*/ 2 h 142"/>
                                    <a:gd name="T12" fmla="*/ 2 w 161"/>
                                    <a:gd name="T13" fmla="*/ 2 h 142"/>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61" h="142">
                                      <a:moveTo>
                                        <a:pt x="0" y="0"/>
                                      </a:moveTo>
                                      <a:lnTo>
                                        <a:pt x="3" y="41"/>
                                      </a:lnTo>
                                      <a:lnTo>
                                        <a:pt x="18" y="79"/>
                                      </a:lnTo>
                                      <a:lnTo>
                                        <a:pt x="45" y="111"/>
                                      </a:lnTo>
                                      <a:lnTo>
                                        <a:pt x="79" y="133"/>
                                      </a:lnTo>
                                      <a:lnTo>
                                        <a:pt x="119" y="142"/>
                                      </a:lnTo>
                                      <a:lnTo>
                                        <a:pt x="161" y="13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 name="Freeform 11470"/>
                              <wps:cNvSpPr>
                                <a:spLocks noChangeAspect="1"/>
                              </wps:cNvSpPr>
                              <wps:spPr bwMode="auto">
                                <a:xfrm>
                                  <a:off x="5617" y="3309"/>
                                  <a:ext cx="35" cy="10"/>
                                </a:xfrm>
                                <a:custGeom>
                                  <a:avLst/>
                                  <a:gdLst>
                                    <a:gd name="T0" fmla="*/ 0 w 143"/>
                                    <a:gd name="T1" fmla="*/ 0 h 42"/>
                                    <a:gd name="T2" fmla="*/ 0 w 143"/>
                                    <a:gd name="T3" fmla="*/ 0 h 42"/>
                                    <a:gd name="T4" fmla="*/ 1 w 143"/>
                                    <a:gd name="T5" fmla="*/ 0 h 42"/>
                                    <a:gd name="T6" fmla="*/ 1 w 143"/>
                                    <a:gd name="T7" fmla="*/ 0 h 42"/>
                                    <a:gd name="T8" fmla="*/ 2 w 143"/>
                                    <a:gd name="T9" fmla="*/ 0 h 4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 h="42">
                                      <a:moveTo>
                                        <a:pt x="0" y="0"/>
                                      </a:moveTo>
                                      <a:lnTo>
                                        <a:pt x="30" y="22"/>
                                      </a:lnTo>
                                      <a:lnTo>
                                        <a:pt x="64" y="37"/>
                                      </a:lnTo>
                                      <a:lnTo>
                                        <a:pt x="103" y="42"/>
                                      </a:lnTo>
                                      <a:lnTo>
                                        <a:pt x="143" y="3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4" name="Line 11471"/>
                              <wps:cNvCnPr>
                                <a:cxnSpLocks noChangeShapeType="1"/>
                              </wps:cNvCnPr>
                              <wps:spPr bwMode="auto">
                                <a:xfrm>
                                  <a:off x="5580" y="3255"/>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75" name="Freeform 11472"/>
                              <wps:cNvSpPr>
                                <a:spLocks noChangeAspect="1"/>
                              </wps:cNvSpPr>
                              <wps:spPr bwMode="auto">
                                <a:xfrm>
                                  <a:off x="5581" y="3257"/>
                                  <a:ext cx="12" cy="31"/>
                                </a:xfrm>
                                <a:custGeom>
                                  <a:avLst/>
                                  <a:gdLst>
                                    <a:gd name="T0" fmla="*/ 0 w 48"/>
                                    <a:gd name="T1" fmla="*/ 0 h 124"/>
                                    <a:gd name="T2" fmla="*/ 0 w 48"/>
                                    <a:gd name="T3" fmla="*/ 1 h 124"/>
                                    <a:gd name="T4" fmla="*/ 0 w 48"/>
                                    <a:gd name="T5" fmla="*/ 2 h 124"/>
                                    <a:gd name="T6" fmla="*/ 1 w 48"/>
                                    <a:gd name="T7" fmla="*/ 2 h 12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8" h="124">
                                      <a:moveTo>
                                        <a:pt x="0" y="0"/>
                                      </a:moveTo>
                                      <a:lnTo>
                                        <a:pt x="3" y="45"/>
                                      </a:lnTo>
                                      <a:lnTo>
                                        <a:pt x="20" y="88"/>
                                      </a:lnTo>
                                      <a:lnTo>
                                        <a:pt x="48" y="1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6" name="Freeform 11473"/>
                              <wps:cNvSpPr>
                                <a:spLocks noChangeAspect="1"/>
                              </wps:cNvSpPr>
                              <wps:spPr bwMode="auto">
                                <a:xfrm>
                                  <a:off x="5606" y="3279"/>
                                  <a:ext cx="11" cy="30"/>
                                </a:xfrm>
                                <a:custGeom>
                                  <a:avLst/>
                                  <a:gdLst>
                                    <a:gd name="T0" fmla="*/ 0 w 44"/>
                                    <a:gd name="T1" fmla="*/ 0 h 121"/>
                                    <a:gd name="T2" fmla="*/ 0 w 44"/>
                                    <a:gd name="T3" fmla="*/ 1 h 121"/>
                                    <a:gd name="T4" fmla="*/ 0 w 44"/>
                                    <a:gd name="T5" fmla="*/ 1 h 121"/>
                                    <a:gd name="T6" fmla="*/ 1 w 44"/>
                                    <a:gd name="T7" fmla="*/ 2 h 12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4" h="121">
                                      <a:moveTo>
                                        <a:pt x="0" y="0"/>
                                      </a:moveTo>
                                      <a:lnTo>
                                        <a:pt x="4" y="44"/>
                                      </a:lnTo>
                                      <a:lnTo>
                                        <a:pt x="19" y="85"/>
                                      </a:lnTo>
                                      <a:lnTo>
                                        <a:pt x="44" y="12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7" name="Line 11474"/>
                              <wps:cNvCnPr>
                                <a:cxnSpLocks noChangeShapeType="1"/>
                              </wps:cNvCnPr>
                              <wps:spPr bwMode="auto">
                                <a:xfrm flipH="1" flipV="1">
                                  <a:off x="5617" y="330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78" name="Line 11475"/>
                              <wps:cNvCnPr>
                                <a:cxnSpLocks noChangeShapeType="1"/>
                              </wps:cNvCnPr>
                              <wps:spPr bwMode="auto">
                                <a:xfrm>
                                  <a:off x="5581" y="3257"/>
                                  <a:ext cx="25"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79" name="Freeform 11476"/>
                              <wps:cNvSpPr>
                                <a:spLocks noChangeAspect="1"/>
                              </wps:cNvSpPr>
                              <wps:spPr bwMode="auto">
                                <a:xfrm>
                                  <a:off x="5606" y="3279"/>
                                  <a:ext cx="9" cy="2"/>
                                </a:xfrm>
                                <a:custGeom>
                                  <a:avLst/>
                                  <a:gdLst>
                                    <a:gd name="T0" fmla="*/ 0 w 36"/>
                                    <a:gd name="T1" fmla="*/ 0 h 7"/>
                                    <a:gd name="T2" fmla="*/ 0 w 36"/>
                                    <a:gd name="T3" fmla="*/ 0 h 7"/>
                                    <a:gd name="T4" fmla="*/ 1 w 36"/>
                                    <a:gd name="T5" fmla="*/ 0 h 7"/>
                                    <a:gd name="T6" fmla="*/ 0 60000 65536"/>
                                    <a:gd name="T7" fmla="*/ 0 60000 65536"/>
                                    <a:gd name="T8" fmla="*/ 0 60000 65536"/>
                                  </a:gdLst>
                                  <a:ahLst/>
                                  <a:cxnLst>
                                    <a:cxn ang="T6">
                                      <a:pos x="T0" y="T1"/>
                                    </a:cxn>
                                    <a:cxn ang="T7">
                                      <a:pos x="T2" y="T3"/>
                                    </a:cxn>
                                    <a:cxn ang="T8">
                                      <a:pos x="T4" y="T5"/>
                                    </a:cxn>
                                  </a:cxnLst>
                                  <a:rect l="0" t="0" r="r" b="b"/>
                                  <a:pathLst>
                                    <a:path w="36" h="7">
                                      <a:moveTo>
                                        <a:pt x="0" y="0"/>
                                      </a:moveTo>
                                      <a:lnTo>
                                        <a:pt x="18" y="7"/>
                                      </a:lnTo>
                                      <a:lnTo>
                                        <a:pt x="36"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0" name="Freeform 11477"/>
                              <wps:cNvSpPr>
                                <a:spLocks noChangeAspect="1"/>
                              </wps:cNvSpPr>
                              <wps:spPr bwMode="auto">
                                <a:xfrm>
                                  <a:off x="5580" y="3255"/>
                                  <a:ext cx="15" cy="34"/>
                                </a:xfrm>
                                <a:custGeom>
                                  <a:avLst/>
                                  <a:gdLst>
                                    <a:gd name="T0" fmla="*/ 0 w 59"/>
                                    <a:gd name="T1" fmla="*/ 0 h 135"/>
                                    <a:gd name="T2" fmla="*/ 0 w 59"/>
                                    <a:gd name="T3" fmla="*/ 1 h 135"/>
                                    <a:gd name="T4" fmla="*/ 0 w 59"/>
                                    <a:gd name="T5" fmla="*/ 1 h 135"/>
                                    <a:gd name="T6" fmla="*/ 1 w 59"/>
                                    <a:gd name="T7" fmla="*/ 2 h 135"/>
                                    <a:gd name="T8" fmla="*/ 1 w 59"/>
                                    <a:gd name="T9" fmla="*/ 2 h 135"/>
                                    <a:gd name="T10" fmla="*/ 1 w 59"/>
                                    <a:gd name="T11" fmla="*/ 2 h 13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9" h="135">
                                      <a:moveTo>
                                        <a:pt x="0" y="0"/>
                                      </a:moveTo>
                                      <a:lnTo>
                                        <a:pt x="3" y="40"/>
                                      </a:lnTo>
                                      <a:lnTo>
                                        <a:pt x="13" y="78"/>
                                      </a:lnTo>
                                      <a:lnTo>
                                        <a:pt x="31" y="110"/>
                                      </a:lnTo>
                                      <a:lnTo>
                                        <a:pt x="45" y="125"/>
                                      </a:lnTo>
                                      <a:lnTo>
                                        <a:pt x="59" y="13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1" name="Line 11478"/>
                              <wps:cNvCnPr>
                                <a:cxnSpLocks noChangeShapeType="1"/>
                              </wps:cNvCnPr>
                              <wps:spPr bwMode="auto">
                                <a:xfrm>
                                  <a:off x="5593" y="3288"/>
                                  <a:ext cx="25"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82" name="Freeform 11479"/>
                              <wps:cNvSpPr>
                                <a:spLocks noChangeAspect="1"/>
                              </wps:cNvSpPr>
                              <wps:spPr bwMode="auto">
                                <a:xfrm>
                                  <a:off x="5652" y="3315"/>
                                  <a:ext cx="3" cy="3"/>
                                </a:xfrm>
                                <a:custGeom>
                                  <a:avLst/>
                                  <a:gdLst>
                                    <a:gd name="T0" fmla="*/ 0 w 10"/>
                                    <a:gd name="T1" fmla="*/ 0 h 14"/>
                                    <a:gd name="T2" fmla="*/ 0 w 10"/>
                                    <a:gd name="T3" fmla="*/ 0 h 14"/>
                                    <a:gd name="T4" fmla="*/ 0 w 10"/>
                                    <a:gd name="T5" fmla="*/ 0 h 14"/>
                                    <a:gd name="T6" fmla="*/ 0 60000 65536"/>
                                    <a:gd name="T7" fmla="*/ 0 60000 65536"/>
                                    <a:gd name="T8" fmla="*/ 0 60000 65536"/>
                                  </a:gdLst>
                                  <a:ahLst/>
                                  <a:cxnLst>
                                    <a:cxn ang="T6">
                                      <a:pos x="T0" y="T1"/>
                                    </a:cxn>
                                    <a:cxn ang="T7">
                                      <a:pos x="T2" y="T3"/>
                                    </a:cxn>
                                    <a:cxn ang="T8">
                                      <a:pos x="T4" y="T5"/>
                                    </a:cxn>
                                  </a:cxnLst>
                                  <a:rect l="0" t="0" r="r" b="b"/>
                                  <a:pathLst>
                                    <a:path w="10" h="14">
                                      <a:moveTo>
                                        <a:pt x="0" y="14"/>
                                      </a:moveTo>
                                      <a:lnTo>
                                        <a:pt x="7" y="9"/>
                                      </a:lnTo>
                                      <a:lnTo>
                                        <a:pt x="1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3" name="Freeform 11480"/>
                              <wps:cNvSpPr>
                                <a:spLocks noChangeAspect="1"/>
                              </wps:cNvSpPr>
                              <wps:spPr bwMode="auto">
                                <a:xfrm>
                                  <a:off x="5607" y="3193"/>
                                  <a:ext cx="22" cy="28"/>
                                </a:xfrm>
                                <a:custGeom>
                                  <a:avLst/>
                                  <a:gdLst>
                                    <a:gd name="T0" fmla="*/ 2 w 84"/>
                                    <a:gd name="T1" fmla="*/ 0 h 113"/>
                                    <a:gd name="T2" fmla="*/ 1 w 84"/>
                                    <a:gd name="T3" fmla="*/ 0 h 113"/>
                                    <a:gd name="T4" fmla="*/ 1 w 84"/>
                                    <a:gd name="T5" fmla="*/ 1 h 113"/>
                                    <a:gd name="T6" fmla="*/ 0 w 84"/>
                                    <a:gd name="T7" fmla="*/ 1 h 113"/>
                                    <a:gd name="T8" fmla="*/ 0 w 84"/>
                                    <a:gd name="T9" fmla="*/ 2 h 1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4" h="113">
                                      <a:moveTo>
                                        <a:pt x="84" y="0"/>
                                      </a:moveTo>
                                      <a:lnTo>
                                        <a:pt x="51" y="19"/>
                                      </a:lnTo>
                                      <a:lnTo>
                                        <a:pt x="26" y="45"/>
                                      </a:lnTo>
                                      <a:lnTo>
                                        <a:pt x="8" y="78"/>
                                      </a:lnTo>
                                      <a:lnTo>
                                        <a:pt x="0" y="1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4" name="Line 11481"/>
                              <wps:cNvCnPr>
                                <a:cxnSpLocks noChangeShapeType="1"/>
                              </wps:cNvCnPr>
                              <wps:spPr bwMode="auto">
                                <a:xfrm>
                                  <a:off x="5604" y="3171"/>
                                  <a:ext cx="25"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85" name="Freeform 11482"/>
                              <wps:cNvSpPr>
                                <a:spLocks noChangeAspect="1"/>
                              </wps:cNvSpPr>
                              <wps:spPr bwMode="auto">
                                <a:xfrm>
                                  <a:off x="5616" y="3201"/>
                                  <a:ext cx="16" cy="21"/>
                                </a:xfrm>
                                <a:custGeom>
                                  <a:avLst/>
                                  <a:gdLst>
                                    <a:gd name="T0" fmla="*/ 1 w 63"/>
                                    <a:gd name="T1" fmla="*/ 0 h 85"/>
                                    <a:gd name="T2" fmla="*/ 1 w 63"/>
                                    <a:gd name="T3" fmla="*/ 0 h 85"/>
                                    <a:gd name="T4" fmla="*/ 0 w 63"/>
                                    <a:gd name="T5" fmla="*/ 0 h 85"/>
                                    <a:gd name="T6" fmla="*/ 0 w 63"/>
                                    <a:gd name="T7" fmla="*/ 1 h 85"/>
                                    <a:gd name="T8" fmla="*/ 0 w 63"/>
                                    <a:gd name="T9" fmla="*/ 1 h 8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3" h="85">
                                      <a:moveTo>
                                        <a:pt x="63" y="0"/>
                                      </a:moveTo>
                                      <a:lnTo>
                                        <a:pt x="39" y="14"/>
                                      </a:lnTo>
                                      <a:lnTo>
                                        <a:pt x="20" y="33"/>
                                      </a:lnTo>
                                      <a:lnTo>
                                        <a:pt x="6" y="59"/>
                                      </a:lnTo>
                                      <a:lnTo>
                                        <a:pt x="0" y="8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6" name="Line 11483"/>
                              <wps:cNvCnPr>
                                <a:cxnSpLocks noChangeShapeType="1"/>
                              </wps:cNvCnPr>
                              <wps:spPr bwMode="auto">
                                <a:xfrm>
                                  <a:off x="5582" y="319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87" name="Freeform 11484"/>
                              <wps:cNvSpPr>
                                <a:spLocks noChangeAspect="1"/>
                              </wps:cNvSpPr>
                              <wps:spPr bwMode="auto">
                                <a:xfrm>
                                  <a:off x="5583" y="3171"/>
                                  <a:ext cx="21" cy="28"/>
                                </a:xfrm>
                                <a:custGeom>
                                  <a:avLst/>
                                  <a:gdLst>
                                    <a:gd name="T0" fmla="*/ 1 w 84"/>
                                    <a:gd name="T1" fmla="*/ 0 h 113"/>
                                    <a:gd name="T2" fmla="*/ 1 w 84"/>
                                    <a:gd name="T3" fmla="*/ 0 h 113"/>
                                    <a:gd name="T4" fmla="*/ 1 w 84"/>
                                    <a:gd name="T5" fmla="*/ 1 h 113"/>
                                    <a:gd name="T6" fmla="*/ 0 w 84"/>
                                    <a:gd name="T7" fmla="*/ 1 h 113"/>
                                    <a:gd name="T8" fmla="*/ 0 w 84"/>
                                    <a:gd name="T9" fmla="*/ 2 h 1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4" h="113">
                                      <a:moveTo>
                                        <a:pt x="84" y="0"/>
                                      </a:moveTo>
                                      <a:lnTo>
                                        <a:pt x="52" y="18"/>
                                      </a:lnTo>
                                      <a:lnTo>
                                        <a:pt x="26" y="45"/>
                                      </a:lnTo>
                                      <a:lnTo>
                                        <a:pt x="8" y="77"/>
                                      </a:lnTo>
                                      <a:lnTo>
                                        <a:pt x="0" y="1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8" name="Line 11485"/>
                              <wps:cNvCnPr>
                                <a:cxnSpLocks noChangeShapeType="1"/>
                              </wps:cNvCnPr>
                              <wps:spPr bwMode="auto">
                                <a:xfrm flipH="1" flipV="1">
                                  <a:off x="5583" y="3199"/>
                                  <a:ext cx="24"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89" name="Freeform 11486"/>
                              <wps:cNvSpPr>
                                <a:spLocks noChangeAspect="1"/>
                              </wps:cNvSpPr>
                              <wps:spPr bwMode="auto">
                                <a:xfrm>
                                  <a:off x="5607" y="3221"/>
                                  <a:ext cx="9" cy="2"/>
                                </a:xfrm>
                                <a:custGeom>
                                  <a:avLst/>
                                  <a:gdLst>
                                    <a:gd name="T0" fmla="*/ 0 w 35"/>
                                    <a:gd name="T1" fmla="*/ 0 h 7"/>
                                    <a:gd name="T2" fmla="*/ 0 w 35"/>
                                    <a:gd name="T3" fmla="*/ 0 h 7"/>
                                    <a:gd name="T4" fmla="*/ 1 w 35"/>
                                    <a:gd name="T5" fmla="*/ 0 h 7"/>
                                    <a:gd name="T6" fmla="*/ 0 60000 65536"/>
                                    <a:gd name="T7" fmla="*/ 0 60000 65536"/>
                                    <a:gd name="T8" fmla="*/ 0 60000 65536"/>
                                  </a:gdLst>
                                  <a:ahLst/>
                                  <a:cxnLst>
                                    <a:cxn ang="T6">
                                      <a:pos x="T0" y="T1"/>
                                    </a:cxn>
                                    <a:cxn ang="T7">
                                      <a:pos x="T2" y="T3"/>
                                    </a:cxn>
                                    <a:cxn ang="T8">
                                      <a:pos x="T4" y="T5"/>
                                    </a:cxn>
                                  </a:cxnLst>
                                  <a:rect l="0" t="0" r="r" b="b"/>
                                  <a:pathLst>
                                    <a:path w="35" h="7">
                                      <a:moveTo>
                                        <a:pt x="0" y="0"/>
                                      </a:moveTo>
                                      <a:lnTo>
                                        <a:pt x="17" y="7"/>
                                      </a:lnTo>
                                      <a:lnTo>
                                        <a:pt x="35"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0" name="Line 11487"/>
                              <wps:cNvCnPr>
                                <a:cxnSpLocks noChangeShapeType="1"/>
                              </wps:cNvCnPr>
                              <wps:spPr bwMode="auto">
                                <a:xfrm flipH="1" flipV="1">
                                  <a:off x="5602" y="3170"/>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91" name="Freeform 11488"/>
                              <wps:cNvSpPr>
                                <a:spLocks noChangeAspect="1"/>
                              </wps:cNvSpPr>
                              <wps:spPr bwMode="auto">
                                <a:xfrm>
                                  <a:off x="5582" y="3170"/>
                                  <a:ext cx="20" cy="28"/>
                                </a:xfrm>
                                <a:custGeom>
                                  <a:avLst/>
                                  <a:gdLst>
                                    <a:gd name="T0" fmla="*/ 1 w 80"/>
                                    <a:gd name="T1" fmla="*/ 0 h 109"/>
                                    <a:gd name="T2" fmla="*/ 1 w 80"/>
                                    <a:gd name="T3" fmla="*/ 0 h 109"/>
                                    <a:gd name="T4" fmla="*/ 1 w 80"/>
                                    <a:gd name="T5" fmla="*/ 1 h 109"/>
                                    <a:gd name="T6" fmla="*/ 0 w 80"/>
                                    <a:gd name="T7" fmla="*/ 1 h 109"/>
                                    <a:gd name="T8" fmla="*/ 0 w 80"/>
                                    <a:gd name="T9" fmla="*/ 2 h 10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 h="109">
                                      <a:moveTo>
                                        <a:pt x="80" y="0"/>
                                      </a:moveTo>
                                      <a:lnTo>
                                        <a:pt x="50" y="17"/>
                                      </a:lnTo>
                                      <a:lnTo>
                                        <a:pt x="24" y="44"/>
                                      </a:lnTo>
                                      <a:lnTo>
                                        <a:pt x="7" y="75"/>
                                      </a:lnTo>
                                      <a:lnTo>
                                        <a:pt x="0" y="10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2" name="Line 11489"/>
                              <wps:cNvCnPr>
                                <a:cxnSpLocks noChangeShapeType="1"/>
                              </wps:cNvCnPr>
                              <wps:spPr bwMode="auto">
                                <a:xfrm flipH="1">
                                  <a:off x="5602" y="3164"/>
                                  <a:ext cx="1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93" name="Freeform 11490"/>
                              <wps:cNvSpPr>
                                <a:spLocks noChangeAspect="1"/>
                              </wps:cNvSpPr>
                              <wps:spPr bwMode="auto">
                                <a:xfrm>
                                  <a:off x="5629" y="3193"/>
                                  <a:ext cx="3" cy="8"/>
                                </a:xfrm>
                                <a:custGeom>
                                  <a:avLst/>
                                  <a:gdLst>
                                    <a:gd name="T0" fmla="*/ 0 w 14"/>
                                    <a:gd name="T1" fmla="*/ 0 h 33"/>
                                    <a:gd name="T2" fmla="*/ 0 w 14"/>
                                    <a:gd name="T3" fmla="*/ 0 h 33"/>
                                    <a:gd name="T4" fmla="*/ 0 w 14"/>
                                    <a:gd name="T5" fmla="*/ 0 h 33"/>
                                    <a:gd name="T6" fmla="*/ 0 60000 65536"/>
                                    <a:gd name="T7" fmla="*/ 0 60000 65536"/>
                                    <a:gd name="T8" fmla="*/ 0 60000 65536"/>
                                  </a:gdLst>
                                  <a:ahLst/>
                                  <a:cxnLst>
                                    <a:cxn ang="T6">
                                      <a:pos x="T0" y="T1"/>
                                    </a:cxn>
                                    <a:cxn ang="T7">
                                      <a:pos x="T2" y="T3"/>
                                    </a:cxn>
                                    <a:cxn ang="T8">
                                      <a:pos x="T4" y="T5"/>
                                    </a:cxn>
                                  </a:cxnLst>
                                  <a:rect l="0" t="0" r="r" b="b"/>
                                  <a:pathLst>
                                    <a:path w="14" h="33">
                                      <a:moveTo>
                                        <a:pt x="14" y="33"/>
                                      </a:moveTo>
                                      <a:lnTo>
                                        <a:pt x="10" y="1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4" name="Line 11491"/>
                              <wps:cNvCnPr>
                                <a:cxnSpLocks noChangeShapeType="1"/>
                              </wps:cNvCnPr>
                              <wps:spPr bwMode="auto">
                                <a:xfrm>
                                  <a:off x="6235" y="3918"/>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95" name="Line 11492"/>
                              <wps:cNvCnPr>
                                <a:cxnSpLocks noChangeShapeType="1"/>
                              </wps:cNvCnPr>
                              <wps:spPr bwMode="auto">
                                <a:xfrm flipV="1">
                                  <a:off x="6238" y="3918"/>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96" name="Line 11493"/>
                              <wps:cNvCnPr>
                                <a:cxnSpLocks noChangeShapeType="1"/>
                              </wps:cNvCnPr>
                              <wps:spPr bwMode="auto">
                                <a:xfrm flipH="1">
                                  <a:off x="5949" y="3245"/>
                                  <a:ext cx="40"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097" name="Freeform 11494"/>
                              <wps:cNvSpPr>
                                <a:spLocks noChangeAspect="1"/>
                              </wps:cNvSpPr>
                              <wps:spPr bwMode="auto">
                                <a:xfrm>
                                  <a:off x="5923" y="3276"/>
                                  <a:ext cx="34" cy="33"/>
                                </a:xfrm>
                                <a:custGeom>
                                  <a:avLst/>
                                  <a:gdLst>
                                    <a:gd name="T0" fmla="*/ 0 w 135"/>
                                    <a:gd name="T1" fmla="*/ 0 h 133"/>
                                    <a:gd name="T2" fmla="*/ 1 w 135"/>
                                    <a:gd name="T3" fmla="*/ 1 h 133"/>
                                    <a:gd name="T4" fmla="*/ 2 w 135"/>
                                    <a:gd name="T5" fmla="*/ 2 h 133"/>
                                    <a:gd name="T6" fmla="*/ 0 60000 65536"/>
                                    <a:gd name="T7" fmla="*/ 0 60000 65536"/>
                                    <a:gd name="T8" fmla="*/ 0 60000 65536"/>
                                  </a:gdLst>
                                  <a:ahLst/>
                                  <a:cxnLst>
                                    <a:cxn ang="T6">
                                      <a:pos x="T0" y="T1"/>
                                    </a:cxn>
                                    <a:cxn ang="T7">
                                      <a:pos x="T2" y="T3"/>
                                    </a:cxn>
                                    <a:cxn ang="T8">
                                      <a:pos x="T4" y="T5"/>
                                    </a:cxn>
                                  </a:cxnLst>
                                  <a:rect l="0" t="0" r="r" b="b"/>
                                  <a:pathLst>
                                    <a:path w="135" h="133">
                                      <a:moveTo>
                                        <a:pt x="0" y="0"/>
                                      </a:moveTo>
                                      <a:lnTo>
                                        <a:pt x="62" y="72"/>
                                      </a:lnTo>
                                      <a:lnTo>
                                        <a:pt x="135" y="13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8" name="Freeform 11495"/>
                              <wps:cNvSpPr>
                                <a:spLocks noChangeAspect="1"/>
                              </wps:cNvSpPr>
                              <wps:spPr bwMode="auto">
                                <a:xfrm>
                                  <a:off x="6058" y="3176"/>
                                  <a:ext cx="201" cy="25"/>
                                </a:xfrm>
                                <a:custGeom>
                                  <a:avLst/>
                                  <a:gdLst>
                                    <a:gd name="T0" fmla="*/ 0 w 801"/>
                                    <a:gd name="T1" fmla="*/ 0 h 101"/>
                                    <a:gd name="T2" fmla="*/ 2 w 801"/>
                                    <a:gd name="T3" fmla="*/ 1 h 101"/>
                                    <a:gd name="T4" fmla="*/ 3 w 801"/>
                                    <a:gd name="T5" fmla="*/ 1 h 101"/>
                                    <a:gd name="T6" fmla="*/ 5 w 801"/>
                                    <a:gd name="T7" fmla="*/ 1 h 101"/>
                                    <a:gd name="T8" fmla="*/ 6 w 801"/>
                                    <a:gd name="T9" fmla="*/ 1 h 101"/>
                                    <a:gd name="T10" fmla="*/ 8 w 801"/>
                                    <a:gd name="T11" fmla="*/ 1 h 101"/>
                                    <a:gd name="T12" fmla="*/ 10 w 801"/>
                                    <a:gd name="T13" fmla="*/ 1 h 101"/>
                                    <a:gd name="T14" fmla="*/ 11 w 801"/>
                                    <a:gd name="T15" fmla="*/ 1 h 101"/>
                                    <a:gd name="T16" fmla="*/ 13 w 801"/>
                                    <a:gd name="T17" fmla="*/ 0 h 10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801" h="101">
                                      <a:moveTo>
                                        <a:pt x="0" y="1"/>
                                      </a:moveTo>
                                      <a:lnTo>
                                        <a:pt x="94" y="45"/>
                                      </a:lnTo>
                                      <a:lnTo>
                                        <a:pt x="194" y="77"/>
                                      </a:lnTo>
                                      <a:lnTo>
                                        <a:pt x="297" y="95"/>
                                      </a:lnTo>
                                      <a:lnTo>
                                        <a:pt x="401" y="101"/>
                                      </a:lnTo>
                                      <a:lnTo>
                                        <a:pt x="505" y="95"/>
                                      </a:lnTo>
                                      <a:lnTo>
                                        <a:pt x="607" y="76"/>
                                      </a:lnTo>
                                      <a:lnTo>
                                        <a:pt x="707" y="44"/>
                                      </a:lnTo>
                                      <a:lnTo>
                                        <a:pt x="80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9" name="Freeform 11496"/>
                              <wps:cNvSpPr>
                                <a:spLocks noChangeAspect="1"/>
                              </wps:cNvSpPr>
                              <wps:spPr bwMode="auto">
                                <a:xfrm>
                                  <a:off x="6115" y="3287"/>
                                  <a:ext cx="87" cy="27"/>
                                </a:xfrm>
                                <a:custGeom>
                                  <a:avLst/>
                                  <a:gdLst>
                                    <a:gd name="T0" fmla="*/ 6 w 344"/>
                                    <a:gd name="T1" fmla="*/ 0 h 105"/>
                                    <a:gd name="T2" fmla="*/ 6 w 344"/>
                                    <a:gd name="T3" fmla="*/ 0 h 105"/>
                                    <a:gd name="T4" fmla="*/ 5 w 344"/>
                                    <a:gd name="T5" fmla="*/ 1 h 105"/>
                                    <a:gd name="T6" fmla="*/ 5 w 344"/>
                                    <a:gd name="T7" fmla="*/ 1 h 105"/>
                                    <a:gd name="T8" fmla="*/ 4 w 344"/>
                                    <a:gd name="T9" fmla="*/ 2 h 105"/>
                                    <a:gd name="T10" fmla="*/ 3 w 344"/>
                                    <a:gd name="T11" fmla="*/ 2 h 105"/>
                                    <a:gd name="T12" fmla="*/ 2 w 344"/>
                                    <a:gd name="T13" fmla="*/ 2 h 105"/>
                                    <a:gd name="T14" fmla="*/ 1 w 344"/>
                                    <a:gd name="T15" fmla="*/ 2 h 105"/>
                                    <a:gd name="T16" fmla="*/ 0 w 344"/>
                                    <a:gd name="T17" fmla="*/ 1 h 10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44" h="105">
                                      <a:moveTo>
                                        <a:pt x="344" y="0"/>
                                      </a:moveTo>
                                      <a:lnTo>
                                        <a:pt x="340" y="20"/>
                                      </a:lnTo>
                                      <a:lnTo>
                                        <a:pt x="319" y="51"/>
                                      </a:lnTo>
                                      <a:lnTo>
                                        <a:pt x="281" y="78"/>
                                      </a:lnTo>
                                      <a:lnTo>
                                        <a:pt x="232" y="96"/>
                                      </a:lnTo>
                                      <a:lnTo>
                                        <a:pt x="174" y="105"/>
                                      </a:lnTo>
                                      <a:lnTo>
                                        <a:pt x="112" y="105"/>
                                      </a:lnTo>
                                      <a:lnTo>
                                        <a:pt x="52" y="94"/>
                                      </a:lnTo>
                                      <a:lnTo>
                                        <a:pt x="0" y="7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0" name="Freeform 11497"/>
                              <wps:cNvSpPr>
                                <a:spLocks noChangeAspect="1"/>
                              </wps:cNvSpPr>
                              <wps:spPr bwMode="auto">
                                <a:xfrm>
                                  <a:off x="6029" y="3228"/>
                                  <a:ext cx="14" cy="18"/>
                                </a:xfrm>
                                <a:custGeom>
                                  <a:avLst/>
                                  <a:gdLst>
                                    <a:gd name="T0" fmla="*/ 0 w 54"/>
                                    <a:gd name="T1" fmla="*/ 0 h 70"/>
                                    <a:gd name="T2" fmla="*/ 0 w 54"/>
                                    <a:gd name="T3" fmla="*/ 0 h 70"/>
                                    <a:gd name="T4" fmla="*/ 1 w 54"/>
                                    <a:gd name="T5" fmla="*/ 1 h 70"/>
                                    <a:gd name="T6" fmla="*/ 0 60000 65536"/>
                                    <a:gd name="T7" fmla="*/ 0 60000 65536"/>
                                    <a:gd name="T8" fmla="*/ 0 60000 65536"/>
                                  </a:gdLst>
                                  <a:ahLst/>
                                  <a:cxnLst>
                                    <a:cxn ang="T6">
                                      <a:pos x="T0" y="T1"/>
                                    </a:cxn>
                                    <a:cxn ang="T7">
                                      <a:pos x="T2" y="T3"/>
                                    </a:cxn>
                                    <a:cxn ang="T8">
                                      <a:pos x="T4" y="T5"/>
                                    </a:cxn>
                                  </a:cxnLst>
                                  <a:rect l="0" t="0" r="r" b="b"/>
                                  <a:pathLst>
                                    <a:path w="54" h="70">
                                      <a:moveTo>
                                        <a:pt x="0" y="0"/>
                                      </a:moveTo>
                                      <a:lnTo>
                                        <a:pt x="11" y="19"/>
                                      </a:lnTo>
                                      <a:lnTo>
                                        <a:pt x="54" y="7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1" name="Freeform 11498"/>
                              <wps:cNvSpPr>
                                <a:spLocks noChangeAspect="1"/>
                              </wps:cNvSpPr>
                              <wps:spPr bwMode="auto">
                                <a:xfrm>
                                  <a:off x="6028" y="3229"/>
                                  <a:ext cx="13" cy="17"/>
                                </a:xfrm>
                                <a:custGeom>
                                  <a:avLst/>
                                  <a:gdLst>
                                    <a:gd name="T0" fmla="*/ 1 w 53"/>
                                    <a:gd name="T1" fmla="*/ 1 h 68"/>
                                    <a:gd name="T2" fmla="*/ 0 w 53"/>
                                    <a:gd name="T3" fmla="*/ 0 h 68"/>
                                    <a:gd name="T4" fmla="*/ 0 w 53"/>
                                    <a:gd name="T5" fmla="*/ 0 h 68"/>
                                    <a:gd name="T6" fmla="*/ 0 60000 65536"/>
                                    <a:gd name="T7" fmla="*/ 0 60000 65536"/>
                                    <a:gd name="T8" fmla="*/ 0 60000 65536"/>
                                  </a:gdLst>
                                  <a:ahLst/>
                                  <a:cxnLst>
                                    <a:cxn ang="T6">
                                      <a:pos x="T0" y="T1"/>
                                    </a:cxn>
                                    <a:cxn ang="T7">
                                      <a:pos x="T2" y="T3"/>
                                    </a:cxn>
                                    <a:cxn ang="T8">
                                      <a:pos x="T4" y="T5"/>
                                    </a:cxn>
                                  </a:cxnLst>
                                  <a:rect l="0" t="0" r="r" b="b"/>
                                  <a:pathLst>
                                    <a:path w="53" h="68">
                                      <a:moveTo>
                                        <a:pt x="53" y="68"/>
                                      </a:moveTo>
                                      <a:lnTo>
                                        <a:pt x="9" y="1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2" name="Line 11499"/>
                              <wps:cNvCnPr>
                                <a:cxnSpLocks noChangeShapeType="1"/>
                              </wps:cNvCnPr>
                              <wps:spPr bwMode="auto">
                                <a:xfrm>
                                  <a:off x="5988" y="3241"/>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03" name="Line 11500"/>
                              <wps:cNvCnPr>
                                <a:cxnSpLocks noChangeShapeType="1"/>
                              </wps:cNvCnPr>
                              <wps:spPr bwMode="auto">
                                <a:xfrm flipH="1" flipV="1">
                                  <a:off x="5986" y="3241"/>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04" name="Freeform 11501"/>
                              <wps:cNvSpPr>
                                <a:spLocks noChangeAspect="1"/>
                              </wps:cNvSpPr>
                              <wps:spPr bwMode="auto">
                                <a:xfrm>
                                  <a:off x="6078" y="3240"/>
                                  <a:ext cx="19" cy="14"/>
                                </a:xfrm>
                                <a:custGeom>
                                  <a:avLst/>
                                  <a:gdLst>
                                    <a:gd name="T0" fmla="*/ 1 w 78"/>
                                    <a:gd name="T1" fmla="*/ 1 h 52"/>
                                    <a:gd name="T2" fmla="*/ 1 w 78"/>
                                    <a:gd name="T3" fmla="*/ 1 h 52"/>
                                    <a:gd name="T4" fmla="*/ 1 w 78"/>
                                    <a:gd name="T5" fmla="*/ 0 h 52"/>
                                    <a:gd name="T6" fmla="*/ 0 w 78"/>
                                    <a:gd name="T7" fmla="*/ 0 h 52"/>
                                    <a:gd name="T8" fmla="*/ 0 w 78"/>
                                    <a:gd name="T9" fmla="*/ 0 h 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8" h="52">
                                      <a:moveTo>
                                        <a:pt x="78" y="52"/>
                                      </a:moveTo>
                                      <a:lnTo>
                                        <a:pt x="64" y="31"/>
                                      </a:lnTo>
                                      <a:lnTo>
                                        <a:pt x="46" y="14"/>
                                      </a:lnTo>
                                      <a:lnTo>
                                        <a:pt x="25"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 name="Line 11502"/>
                              <wps:cNvCnPr>
                                <a:cxnSpLocks noChangeShapeType="1"/>
                              </wps:cNvCnPr>
                              <wps:spPr bwMode="auto">
                                <a:xfrm flipV="1">
                                  <a:off x="6043" y="3240"/>
                                  <a:ext cx="3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06" name="Line 11503"/>
                              <wps:cNvCnPr>
                                <a:cxnSpLocks noChangeShapeType="1"/>
                              </wps:cNvCnPr>
                              <wps:spPr bwMode="auto">
                                <a:xfrm flipH="1">
                                  <a:off x="6099" y="3241"/>
                                  <a:ext cx="1"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07" name="Freeform 11504"/>
                              <wps:cNvSpPr>
                                <a:spLocks noChangeAspect="1"/>
                              </wps:cNvSpPr>
                              <wps:spPr bwMode="auto">
                                <a:xfrm>
                                  <a:off x="6033" y="3266"/>
                                  <a:ext cx="19" cy="24"/>
                                </a:xfrm>
                                <a:custGeom>
                                  <a:avLst/>
                                  <a:gdLst>
                                    <a:gd name="T0" fmla="*/ 0 w 79"/>
                                    <a:gd name="T1" fmla="*/ 0 h 94"/>
                                    <a:gd name="T2" fmla="*/ 0 w 79"/>
                                    <a:gd name="T3" fmla="*/ 1 h 94"/>
                                    <a:gd name="T4" fmla="*/ 1 w 79"/>
                                    <a:gd name="T5" fmla="*/ 2 h 94"/>
                                    <a:gd name="T6" fmla="*/ 0 60000 65536"/>
                                    <a:gd name="T7" fmla="*/ 0 60000 65536"/>
                                    <a:gd name="T8" fmla="*/ 0 60000 65536"/>
                                  </a:gdLst>
                                  <a:ahLst/>
                                  <a:cxnLst>
                                    <a:cxn ang="T6">
                                      <a:pos x="T0" y="T1"/>
                                    </a:cxn>
                                    <a:cxn ang="T7">
                                      <a:pos x="T2" y="T3"/>
                                    </a:cxn>
                                    <a:cxn ang="T8">
                                      <a:pos x="T4" y="T5"/>
                                    </a:cxn>
                                  </a:cxnLst>
                                  <a:rect l="0" t="0" r="r" b="b"/>
                                  <a:pathLst>
                                    <a:path w="79" h="94">
                                      <a:moveTo>
                                        <a:pt x="0" y="0"/>
                                      </a:moveTo>
                                      <a:lnTo>
                                        <a:pt x="34" y="52"/>
                                      </a:lnTo>
                                      <a:lnTo>
                                        <a:pt x="79" y="9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8" name="Line 11505"/>
                              <wps:cNvCnPr>
                                <a:cxnSpLocks noChangeShapeType="1"/>
                              </wps:cNvCnPr>
                              <wps:spPr bwMode="auto">
                                <a:xfrm flipH="1">
                                  <a:off x="6048" y="3258"/>
                                  <a:ext cx="52"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09" name="Freeform 11506"/>
                              <wps:cNvSpPr>
                                <a:spLocks noChangeAspect="1"/>
                              </wps:cNvSpPr>
                              <wps:spPr bwMode="auto">
                                <a:xfrm>
                                  <a:off x="6039" y="3266"/>
                                  <a:ext cx="13" cy="11"/>
                                </a:xfrm>
                                <a:custGeom>
                                  <a:avLst/>
                                  <a:gdLst>
                                    <a:gd name="T0" fmla="*/ 1 w 49"/>
                                    <a:gd name="T1" fmla="*/ 0 h 45"/>
                                    <a:gd name="T2" fmla="*/ 0 w 49"/>
                                    <a:gd name="T3" fmla="*/ 0 h 45"/>
                                    <a:gd name="T4" fmla="*/ 0 w 49"/>
                                    <a:gd name="T5" fmla="*/ 1 h 45"/>
                                    <a:gd name="T6" fmla="*/ 0 60000 65536"/>
                                    <a:gd name="T7" fmla="*/ 0 60000 65536"/>
                                    <a:gd name="T8" fmla="*/ 0 60000 65536"/>
                                  </a:gdLst>
                                  <a:ahLst/>
                                  <a:cxnLst>
                                    <a:cxn ang="T6">
                                      <a:pos x="T0" y="T1"/>
                                    </a:cxn>
                                    <a:cxn ang="T7">
                                      <a:pos x="T2" y="T3"/>
                                    </a:cxn>
                                    <a:cxn ang="T8">
                                      <a:pos x="T4" y="T5"/>
                                    </a:cxn>
                                  </a:cxnLst>
                                  <a:rect l="0" t="0" r="r" b="b"/>
                                  <a:pathLst>
                                    <a:path w="49" h="45">
                                      <a:moveTo>
                                        <a:pt x="49" y="0"/>
                                      </a:moveTo>
                                      <a:lnTo>
                                        <a:pt x="5" y="39"/>
                                      </a:lnTo>
                                      <a:lnTo>
                                        <a:pt x="0" y="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0" name="Line 11507"/>
                              <wps:cNvCnPr>
                                <a:cxnSpLocks noChangeShapeType="1"/>
                              </wps:cNvCnPr>
                              <wps:spPr bwMode="auto">
                                <a:xfrm>
                                  <a:off x="5994" y="3266"/>
                                  <a:ext cx="4"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11" name="Line 11508"/>
                              <wps:cNvCnPr>
                                <a:cxnSpLocks noChangeShapeType="1"/>
                              </wps:cNvCnPr>
                              <wps:spPr bwMode="auto">
                                <a:xfrm>
                                  <a:off x="6041" y="3246"/>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12" name="Line 11509"/>
                              <wps:cNvCnPr>
                                <a:cxnSpLocks noChangeShapeType="1"/>
                              </wps:cNvCnPr>
                              <wps:spPr bwMode="auto">
                                <a:xfrm>
                                  <a:off x="5991" y="3245"/>
                                  <a:ext cx="50"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13" name="Line 11510"/>
                              <wps:cNvCnPr>
                                <a:cxnSpLocks noChangeShapeType="1"/>
                              </wps:cNvCnPr>
                              <wps:spPr bwMode="auto">
                                <a:xfrm flipH="1">
                                  <a:off x="5989" y="324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14" name="Line 11511"/>
                              <wps:cNvCnPr>
                                <a:cxnSpLocks noChangeShapeType="1"/>
                              </wps:cNvCnPr>
                              <wps:spPr bwMode="auto">
                                <a:xfrm flipH="1">
                                  <a:off x="5993" y="326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15" name="Line 11512"/>
                              <wps:cNvCnPr>
                                <a:cxnSpLocks noChangeShapeType="1"/>
                              </wps:cNvCnPr>
                              <wps:spPr bwMode="auto">
                                <a:xfrm flipH="1" flipV="1">
                                  <a:off x="5995" y="3265"/>
                                  <a:ext cx="5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16" name="Line 11513"/>
                              <wps:cNvCnPr>
                                <a:cxnSpLocks noChangeShapeType="1"/>
                              </wps:cNvCnPr>
                              <wps:spPr bwMode="auto">
                                <a:xfrm flipV="1">
                                  <a:off x="6046" y="3266"/>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17" name="Line 11514"/>
                              <wps:cNvCnPr>
                                <a:cxnSpLocks noChangeShapeType="1"/>
                              </wps:cNvCnPr>
                              <wps:spPr bwMode="auto">
                                <a:xfrm flipH="1">
                                  <a:off x="6093" y="3246"/>
                                  <a:ext cx="6"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18" name="Freeform 11515"/>
                              <wps:cNvSpPr>
                                <a:spLocks noChangeAspect="1"/>
                              </wps:cNvSpPr>
                              <wps:spPr bwMode="auto">
                                <a:xfrm>
                                  <a:off x="6088" y="3296"/>
                                  <a:ext cx="3" cy="10"/>
                                </a:xfrm>
                                <a:custGeom>
                                  <a:avLst/>
                                  <a:gdLst>
                                    <a:gd name="T0" fmla="*/ 0 w 11"/>
                                    <a:gd name="T1" fmla="*/ 0 h 43"/>
                                    <a:gd name="T2" fmla="*/ 0 w 11"/>
                                    <a:gd name="T3" fmla="*/ 0 h 43"/>
                                    <a:gd name="T4" fmla="*/ 0 w 11"/>
                                    <a:gd name="T5" fmla="*/ 0 h 43"/>
                                    <a:gd name="T6" fmla="*/ 0 60000 65536"/>
                                    <a:gd name="T7" fmla="*/ 0 60000 65536"/>
                                    <a:gd name="T8" fmla="*/ 0 60000 65536"/>
                                  </a:gdLst>
                                  <a:ahLst/>
                                  <a:cxnLst>
                                    <a:cxn ang="T6">
                                      <a:pos x="T0" y="T1"/>
                                    </a:cxn>
                                    <a:cxn ang="T7">
                                      <a:pos x="T2" y="T3"/>
                                    </a:cxn>
                                    <a:cxn ang="T8">
                                      <a:pos x="T4" y="T5"/>
                                    </a:cxn>
                                  </a:cxnLst>
                                  <a:rect l="0" t="0" r="r" b="b"/>
                                  <a:pathLst>
                                    <a:path w="11" h="43">
                                      <a:moveTo>
                                        <a:pt x="0" y="0"/>
                                      </a:moveTo>
                                      <a:lnTo>
                                        <a:pt x="5" y="30"/>
                                      </a:lnTo>
                                      <a:lnTo>
                                        <a:pt x="11" y="4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9" name="Freeform 11516"/>
                              <wps:cNvSpPr>
                                <a:spLocks noChangeAspect="1"/>
                              </wps:cNvSpPr>
                              <wps:spPr bwMode="auto">
                                <a:xfrm>
                                  <a:off x="6088" y="3268"/>
                                  <a:ext cx="14" cy="41"/>
                                </a:xfrm>
                                <a:custGeom>
                                  <a:avLst/>
                                  <a:gdLst>
                                    <a:gd name="T0" fmla="*/ 1 w 56"/>
                                    <a:gd name="T1" fmla="*/ 0 h 164"/>
                                    <a:gd name="T2" fmla="*/ 0 w 56"/>
                                    <a:gd name="T3" fmla="*/ 1 h 164"/>
                                    <a:gd name="T4" fmla="*/ 0 w 56"/>
                                    <a:gd name="T5" fmla="*/ 1 h 164"/>
                                    <a:gd name="T6" fmla="*/ 0 w 56"/>
                                    <a:gd name="T7" fmla="*/ 2 h 164"/>
                                    <a:gd name="T8" fmla="*/ 1 w 56"/>
                                    <a:gd name="T9" fmla="*/ 2 h 164"/>
                                    <a:gd name="T10" fmla="*/ 1 w 56"/>
                                    <a:gd name="T11" fmla="*/ 3 h 16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6" h="164">
                                      <a:moveTo>
                                        <a:pt x="42" y="0"/>
                                      </a:moveTo>
                                      <a:lnTo>
                                        <a:pt x="14" y="29"/>
                                      </a:lnTo>
                                      <a:lnTo>
                                        <a:pt x="0" y="65"/>
                                      </a:lnTo>
                                      <a:lnTo>
                                        <a:pt x="4" y="104"/>
                                      </a:lnTo>
                                      <a:lnTo>
                                        <a:pt x="27" y="140"/>
                                      </a:lnTo>
                                      <a:lnTo>
                                        <a:pt x="56" y="16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0" name="Line 11517"/>
                              <wps:cNvCnPr>
                                <a:cxnSpLocks noChangeShapeType="1"/>
                              </wps:cNvCnPr>
                              <wps:spPr bwMode="auto">
                                <a:xfrm>
                                  <a:off x="6097" y="3254"/>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21" name="Freeform 11518"/>
                              <wps:cNvSpPr>
                                <a:spLocks noChangeAspect="1"/>
                              </wps:cNvSpPr>
                              <wps:spPr bwMode="auto">
                                <a:xfrm>
                                  <a:off x="6066" y="3259"/>
                                  <a:ext cx="32" cy="38"/>
                                </a:xfrm>
                                <a:custGeom>
                                  <a:avLst/>
                                  <a:gdLst>
                                    <a:gd name="T0" fmla="*/ 2 w 132"/>
                                    <a:gd name="T1" fmla="*/ 0 h 150"/>
                                    <a:gd name="T2" fmla="*/ 1 w 132"/>
                                    <a:gd name="T3" fmla="*/ 0 h 150"/>
                                    <a:gd name="T4" fmla="*/ 1 w 132"/>
                                    <a:gd name="T5" fmla="*/ 1 h 150"/>
                                    <a:gd name="T6" fmla="*/ 0 w 132"/>
                                    <a:gd name="T7" fmla="*/ 1 h 150"/>
                                    <a:gd name="T8" fmla="*/ 0 w 132"/>
                                    <a:gd name="T9" fmla="*/ 2 h 150"/>
                                    <a:gd name="T10" fmla="*/ 0 w 132"/>
                                    <a:gd name="T11" fmla="*/ 3 h 15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32" h="150">
                                      <a:moveTo>
                                        <a:pt x="132" y="0"/>
                                      </a:moveTo>
                                      <a:lnTo>
                                        <a:pt x="92" y="14"/>
                                      </a:lnTo>
                                      <a:lnTo>
                                        <a:pt x="56" y="38"/>
                                      </a:lnTo>
                                      <a:lnTo>
                                        <a:pt x="29" y="71"/>
                                      </a:lnTo>
                                      <a:lnTo>
                                        <a:pt x="10" y="109"/>
                                      </a:lnTo>
                                      <a:lnTo>
                                        <a:pt x="0" y="15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2" name="Freeform 11519"/>
                              <wps:cNvSpPr>
                                <a:spLocks noChangeAspect="1"/>
                              </wps:cNvSpPr>
                              <wps:spPr bwMode="auto">
                                <a:xfrm>
                                  <a:off x="6098" y="3284"/>
                                  <a:ext cx="17" cy="22"/>
                                </a:xfrm>
                                <a:custGeom>
                                  <a:avLst/>
                                  <a:gdLst>
                                    <a:gd name="T0" fmla="*/ 0 w 69"/>
                                    <a:gd name="T1" fmla="*/ 0 h 88"/>
                                    <a:gd name="T2" fmla="*/ 0 w 69"/>
                                    <a:gd name="T3" fmla="*/ 1 h 88"/>
                                    <a:gd name="T4" fmla="*/ 0 w 69"/>
                                    <a:gd name="T5" fmla="*/ 1 h 88"/>
                                    <a:gd name="T6" fmla="*/ 1 w 69"/>
                                    <a:gd name="T7" fmla="*/ 1 h 88"/>
                                    <a:gd name="T8" fmla="*/ 1 w 69"/>
                                    <a:gd name="T9" fmla="*/ 2 h 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9" h="88">
                                      <a:moveTo>
                                        <a:pt x="0" y="0"/>
                                      </a:moveTo>
                                      <a:lnTo>
                                        <a:pt x="7" y="29"/>
                                      </a:lnTo>
                                      <a:lnTo>
                                        <a:pt x="22" y="54"/>
                                      </a:lnTo>
                                      <a:lnTo>
                                        <a:pt x="43" y="75"/>
                                      </a:lnTo>
                                      <a:lnTo>
                                        <a:pt x="69" y="8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3" name="Line 11520"/>
                              <wps:cNvCnPr>
                                <a:cxnSpLocks noChangeShapeType="1"/>
                              </wps:cNvCnPr>
                              <wps:spPr bwMode="auto">
                                <a:xfrm flipH="1">
                                  <a:off x="6088" y="3287"/>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24" name="Line 11521"/>
                              <wps:cNvCnPr>
                                <a:cxnSpLocks noChangeShapeType="1"/>
                              </wps:cNvCnPr>
                              <wps:spPr bwMode="auto">
                                <a:xfrm>
                                  <a:off x="6065" y="3294"/>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25" name="Line 11522"/>
                              <wps:cNvCnPr>
                                <a:cxnSpLocks noChangeShapeType="1"/>
                              </wps:cNvCnPr>
                              <wps:spPr bwMode="auto">
                                <a:xfrm flipH="1">
                                  <a:off x="6098" y="3258"/>
                                  <a:ext cx="1" cy="2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26" name="Line 11523"/>
                              <wps:cNvCnPr>
                                <a:cxnSpLocks noChangeShapeType="1"/>
                              </wps:cNvCnPr>
                              <wps:spPr bwMode="auto">
                                <a:xfrm flipH="1" flipV="1">
                                  <a:off x="6067" y="3230"/>
                                  <a:ext cx="1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27" name="Freeform 11524"/>
                              <wps:cNvSpPr>
                                <a:spLocks noChangeAspect="1"/>
                              </wps:cNvSpPr>
                              <wps:spPr bwMode="auto">
                                <a:xfrm>
                                  <a:off x="6052" y="3219"/>
                                  <a:ext cx="5" cy="3"/>
                                </a:xfrm>
                                <a:custGeom>
                                  <a:avLst/>
                                  <a:gdLst>
                                    <a:gd name="T0" fmla="*/ 0 w 19"/>
                                    <a:gd name="T1" fmla="*/ 0 h 13"/>
                                    <a:gd name="T2" fmla="*/ 0 w 19"/>
                                    <a:gd name="T3" fmla="*/ 0 h 13"/>
                                    <a:gd name="T4" fmla="*/ 0 w 19"/>
                                    <a:gd name="T5" fmla="*/ 0 h 13"/>
                                    <a:gd name="T6" fmla="*/ 0 w 19"/>
                                    <a:gd name="T7" fmla="*/ 0 h 13"/>
                                    <a:gd name="T8" fmla="*/ 0 w 19"/>
                                    <a:gd name="T9" fmla="*/ 0 h 1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 h="13">
                                      <a:moveTo>
                                        <a:pt x="19" y="0"/>
                                      </a:moveTo>
                                      <a:lnTo>
                                        <a:pt x="18" y="8"/>
                                      </a:lnTo>
                                      <a:lnTo>
                                        <a:pt x="13" y="12"/>
                                      </a:lnTo>
                                      <a:lnTo>
                                        <a:pt x="7" y="13"/>
                                      </a:lnTo>
                                      <a:lnTo>
                                        <a:pt x="0" y="1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8" name="Line 11525"/>
                              <wps:cNvCnPr>
                                <a:cxnSpLocks noChangeShapeType="1"/>
                              </wps:cNvCnPr>
                              <wps:spPr bwMode="auto">
                                <a:xfrm flipV="1">
                                  <a:off x="6057" y="3176"/>
                                  <a:ext cx="1" cy="4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29" name="Freeform 11526"/>
                              <wps:cNvSpPr>
                                <a:spLocks noChangeAspect="1"/>
                              </wps:cNvSpPr>
                              <wps:spPr bwMode="auto">
                                <a:xfrm>
                                  <a:off x="6058" y="3169"/>
                                  <a:ext cx="6" cy="7"/>
                                </a:xfrm>
                                <a:custGeom>
                                  <a:avLst/>
                                  <a:gdLst>
                                    <a:gd name="T0" fmla="*/ 0 w 23"/>
                                    <a:gd name="T1" fmla="*/ 1 h 28"/>
                                    <a:gd name="T2" fmla="*/ 0 w 23"/>
                                    <a:gd name="T3" fmla="*/ 0 h 28"/>
                                    <a:gd name="T4" fmla="*/ 0 w 23"/>
                                    <a:gd name="T5" fmla="*/ 0 h 28"/>
                                    <a:gd name="T6" fmla="*/ 1 w 23"/>
                                    <a:gd name="T7" fmla="*/ 0 h 2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3" h="28">
                                      <a:moveTo>
                                        <a:pt x="0" y="28"/>
                                      </a:moveTo>
                                      <a:lnTo>
                                        <a:pt x="2" y="19"/>
                                      </a:lnTo>
                                      <a:lnTo>
                                        <a:pt x="7" y="11"/>
                                      </a:lnTo>
                                      <a:lnTo>
                                        <a:pt x="2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0" name="Line 11527"/>
                              <wps:cNvCnPr>
                                <a:cxnSpLocks noChangeShapeType="1"/>
                              </wps:cNvCnPr>
                              <wps:spPr bwMode="auto">
                                <a:xfrm flipV="1">
                                  <a:off x="6064" y="3161"/>
                                  <a:ext cx="23"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31" name="Freeform 11528"/>
                              <wps:cNvSpPr>
                                <a:spLocks noChangeAspect="1"/>
                              </wps:cNvSpPr>
                              <wps:spPr bwMode="auto">
                                <a:xfrm>
                                  <a:off x="6087" y="3154"/>
                                  <a:ext cx="6" cy="7"/>
                                </a:xfrm>
                                <a:custGeom>
                                  <a:avLst/>
                                  <a:gdLst>
                                    <a:gd name="T0" fmla="*/ 1 w 23"/>
                                    <a:gd name="T1" fmla="*/ 0 h 27"/>
                                    <a:gd name="T2" fmla="*/ 0 w 23"/>
                                    <a:gd name="T3" fmla="*/ 0 h 27"/>
                                    <a:gd name="T4" fmla="*/ 0 w 23"/>
                                    <a:gd name="T5" fmla="*/ 0 h 27"/>
                                    <a:gd name="T6" fmla="*/ 0 w 23"/>
                                    <a:gd name="T7" fmla="*/ 1 h 2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3" h="27">
                                      <a:moveTo>
                                        <a:pt x="23" y="0"/>
                                      </a:moveTo>
                                      <a:lnTo>
                                        <a:pt x="20" y="8"/>
                                      </a:lnTo>
                                      <a:lnTo>
                                        <a:pt x="15" y="17"/>
                                      </a:lnTo>
                                      <a:lnTo>
                                        <a:pt x="0" y="2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2" name="Freeform 11529"/>
                              <wps:cNvSpPr>
                                <a:spLocks noChangeAspect="1"/>
                              </wps:cNvSpPr>
                              <wps:spPr bwMode="auto">
                                <a:xfrm>
                                  <a:off x="6078" y="3234"/>
                                  <a:ext cx="11" cy="9"/>
                                </a:xfrm>
                                <a:custGeom>
                                  <a:avLst/>
                                  <a:gdLst>
                                    <a:gd name="T0" fmla="*/ 1 w 43"/>
                                    <a:gd name="T1" fmla="*/ 0 h 40"/>
                                    <a:gd name="T2" fmla="*/ 0 w 43"/>
                                    <a:gd name="T3" fmla="*/ 0 h 40"/>
                                    <a:gd name="T4" fmla="*/ 0 w 43"/>
                                    <a:gd name="T5" fmla="*/ 0 h 40"/>
                                    <a:gd name="T6" fmla="*/ 0 60000 65536"/>
                                    <a:gd name="T7" fmla="*/ 0 60000 65536"/>
                                    <a:gd name="T8" fmla="*/ 0 60000 65536"/>
                                  </a:gdLst>
                                  <a:ahLst/>
                                  <a:cxnLst>
                                    <a:cxn ang="T6">
                                      <a:pos x="T0" y="T1"/>
                                    </a:cxn>
                                    <a:cxn ang="T7">
                                      <a:pos x="T2" y="T3"/>
                                    </a:cxn>
                                    <a:cxn ang="T8">
                                      <a:pos x="T4" y="T5"/>
                                    </a:cxn>
                                  </a:cxnLst>
                                  <a:rect l="0" t="0" r="r" b="b"/>
                                  <a:pathLst>
                                    <a:path w="43" h="40">
                                      <a:moveTo>
                                        <a:pt x="43" y="40"/>
                                      </a:moveTo>
                                      <a:lnTo>
                                        <a:pt x="16" y="2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3" name="Line 11530"/>
                              <wps:cNvCnPr>
                                <a:cxnSpLocks noChangeShapeType="1"/>
                              </wps:cNvCnPr>
                              <wps:spPr bwMode="auto">
                                <a:xfrm flipV="1">
                                  <a:off x="6202" y="3244"/>
                                  <a:ext cx="1" cy="4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34" name="Freeform 11531"/>
                              <wps:cNvSpPr>
                                <a:spLocks noChangeAspect="1"/>
                              </wps:cNvSpPr>
                              <wps:spPr bwMode="auto">
                                <a:xfrm>
                                  <a:off x="6203" y="3249"/>
                                  <a:ext cx="58" cy="35"/>
                                </a:xfrm>
                                <a:custGeom>
                                  <a:avLst/>
                                  <a:gdLst>
                                    <a:gd name="T0" fmla="*/ 4 w 231"/>
                                    <a:gd name="T1" fmla="*/ 2 h 138"/>
                                    <a:gd name="T2" fmla="*/ 3 w 231"/>
                                    <a:gd name="T3" fmla="*/ 2 h 138"/>
                                    <a:gd name="T4" fmla="*/ 2 w 231"/>
                                    <a:gd name="T5" fmla="*/ 1 h 138"/>
                                    <a:gd name="T6" fmla="*/ 1 w 231"/>
                                    <a:gd name="T7" fmla="*/ 0 h 138"/>
                                    <a:gd name="T8" fmla="*/ 0 w 231"/>
                                    <a:gd name="T9" fmla="*/ 0 h 13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31" h="138">
                                      <a:moveTo>
                                        <a:pt x="231" y="138"/>
                                      </a:moveTo>
                                      <a:lnTo>
                                        <a:pt x="182" y="92"/>
                                      </a:lnTo>
                                      <a:lnTo>
                                        <a:pt x="126" y="52"/>
                                      </a:lnTo>
                                      <a:lnTo>
                                        <a:pt x="65" y="2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5" name="Freeform 11532"/>
                              <wps:cNvSpPr>
                                <a:spLocks noChangeAspect="1"/>
                              </wps:cNvSpPr>
                              <wps:spPr bwMode="auto">
                                <a:xfrm>
                                  <a:off x="6213" y="3299"/>
                                  <a:ext cx="2" cy="10"/>
                                </a:xfrm>
                                <a:custGeom>
                                  <a:avLst/>
                                  <a:gdLst>
                                    <a:gd name="T0" fmla="*/ 0 w 11"/>
                                    <a:gd name="T1" fmla="*/ 1 h 38"/>
                                    <a:gd name="T2" fmla="*/ 0 w 11"/>
                                    <a:gd name="T3" fmla="*/ 1 h 38"/>
                                    <a:gd name="T4" fmla="*/ 0 w 11"/>
                                    <a:gd name="T5" fmla="*/ 0 h 38"/>
                                    <a:gd name="T6" fmla="*/ 0 60000 65536"/>
                                    <a:gd name="T7" fmla="*/ 0 60000 65536"/>
                                    <a:gd name="T8" fmla="*/ 0 60000 65536"/>
                                  </a:gdLst>
                                  <a:ahLst/>
                                  <a:cxnLst>
                                    <a:cxn ang="T6">
                                      <a:pos x="T0" y="T1"/>
                                    </a:cxn>
                                    <a:cxn ang="T7">
                                      <a:pos x="T2" y="T3"/>
                                    </a:cxn>
                                    <a:cxn ang="T8">
                                      <a:pos x="T4" y="T5"/>
                                    </a:cxn>
                                  </a:cxnLst>
                                  <a:rect l="0" t="0" r="r" b="b"/>
                                  <a:pathLst>
                                    <a:path w="11" h="38">
                                      <a:moveTo>
                                        <a:pt x="0" y="38"/>
                                      </a:moveTo>
                                      <a:lnTo>
                                        <a:pt x="6" y="25"/>
                                      </a:lnTo>
                                      <a:lnTo>
                                        <a:pt x="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6" name="Freeform 11533"/>
                              <wps:cNvSpPr>
                                <a:spLocks noChangeAspect="1"/>
                              </wps:cNvSpPr>
                              <wps:spPr bwMode="auto">
                                <a:xfrm>
                                  <a:off x="6202" y="3268"/>
                                  <a:ext cx="13" cy="43"/>
                                </a:xfrm>
                                <a:custGeom>
                                  <a:avLst/>
                                  <a:gdLst>
                                    <a:gd name="T0" fmla="*/ 0 w 52"/>
                                    <a:gd name="T1" fmla="*/ 3 h 171"/>
                                    <a:gd name="T2" fmla="*/ 1 w 52"/>
                                    <a:gd name="T3" fmla="*/ 3 h 171"/>
                                    <a:gd name="T4" fmla="*/ 1 w 52"/>
                                    <a:gd name="T5" fmla="*/ 2 h 171"/>
                                    <a:gd name="T6" fmla="*/ 1 w 52"/>
                                    <a:gd name="T7" fmla="*/ 1 h 171"/>
                                    <a:gd name="T8" fmla="*/ 1 w 52"/>
                                    <a:gd name="T9" fmla="*/ 1 h 171"/>
                                    <a:gd name="T10" fmla="*/ 0 w 52"/>
                                    <a:gd name="T11" fmla="*/ 0 h 171"/>
                                    <a:gd name="T12" fmla="*/ 0 w 52"/>
                                    <a:gd name="T13" fmla="*/ 0 h 171"/>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52" h="171">
                                      <a:moveTo>
                                        <a:pt x="0" y="171"/>
                                      </a:moveTo>
                                      <a:lnTo>
                                        <a:pt x="25" y="150"/>
                                      </a:lnTo>
                                      <a:lnTo>
                                        <a:pt x="48" y="114"/>
                                      </a:lnTo>
                                      <a:lnTo>
                                        <a:pt x="52" y="77"/>
                                      </a:lnTo>
                                      <a:lnTo>
                                        <a:pt x="38" y="39"/>
                                      </a:lnTo>
                                      <a:lnTo>
                                        <a:pt x="6" y="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7" name="Line 11534"/>
                              <wps:cNvCnPr>
                                <a:cxnSpLocks noChangeShapeType="1"/>
                              </wps:cNvCnPr>
                              <wps:spPr bwMode="auto">
                                <a:xfrm>
                                  <a:off x="6202" y="3262"/>
                                  <a:ext cx="8"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38" name="Freeform 11535"/>
                              <wps:cNvSpPr>
                                <a:spLocks noChangeAspect="1"/>
                              </wps:cNvSpPr>
                              <wps:spPr bwMode="auto">
                                <a:xfrm>
                                  <a:off x="6210" y="3266"/>
                                  <a:ext cx="23" cy="36"/>
                                </a:xfrm>
                                <a:custGeom>
                                  <a:avLst/>
                                  <a:gdLst>
                                    <a:gd name="T0" fmla="*/ 1 w 93"/>
                                    <a:gd name="T1" fmla="*/ 2 h 144"/>
                                    <a:gd name="T2" fmla="*/ 1 w 93"/>
                                    <a:gd name="T3" fmla="*/ 2 h 144"/>
                                    <a:gd name="T4" fmla="*/ 1 w 93"/>
                                    <a:gd name="T5" fmla="*/ 1 h 144"/>
                                    <a:gd name="T6" fmla="*/ 1 w 93"/>
                                    <a:gd name="T7" fmla="*/ 1 h 144"/>
                                    <a:gd name="T8" fmla="*/ 0 w 93"/>
                                    <a:gd name="T9" fmla="*/ 0 h 144"/>
                                    <a:gd name="T10" fmla="*/ 0 w 93"/>
                                    <a:gd name="T11" fmla="*/ 0 h 14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3" h="144">
                                      <a:moveTo>
                                        <a:pt x="93" y="144"/>
                                      </a:moveTo>
                                      <a:lnTo>
                                        <a:pt x="90" y="107"/>
                                      </a:lnTo>
                                      <a:lnTo>
                                        <a:pt x="77" y="73"/>
                                      </a:lnTo>
                                      <a:lnTo>
                                        <a:pt x="58" y="43"/>
                                      </a:lnTo>
                                      <a:lnTo>
                                        <a:pt x="32" y="1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9" name="Line 11536"/>
                              <wps:cNvCnPr>
                                <a:cxnSpLocks noChangeShapeType="1"/>
                              </wps:cNvCnPr>
                              <wps:spPr bwMode="auto">
                                <a:xfrm flipV="1">
                                  <a:off x="6215" y="3290"/>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40" name="Line 11537"/>
                              <wps:cNvCnPr>
                                <a:cxnSpLocks noChangeShapeType="1"/>
                              </wps:cNvCnPr>
                              <wps:spPr bwMode="auto">
                                <a:xfrm flipV="1">
                                  <a:off x="6234" y="3299"/>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41" name="Freeform 11538"/>
                              <wps:cNvSpPr>
                                <a:spLocks noChangeAspect="1"/>
                              </wps:cNvSpPr>
                              <wps:spPr bwMode="auto">
                                <a:xfrm>
                                  <a:off x="6351" y="3861"/>
                                  <a:ext cx="240" cy="188"/>
                                </a:xfrm>
                                <a:custGeom>
                                  <a:avLst/>
                                  <a:gdLst>
                                    <a:gd name="T0" fmla="*/ 15 w 958"/>
                                    <a:gd name="T1" fmla="*/ 0 h 756"/>
                                    <a:gd name="T2" fmla="*/ 15 w 958"/>
                                    <a:gd name="T3" fmla="*/ 1 h 756"/>
                                    <a:gd name="T4" fmla="*/ 14 w 958"/>
                                    <a:gd name="T5" fmla="*/ 2 h 756"/>
                                    <a:gd name="T6" fmla="*/ 13 w 958"/>
                                    <a:gd name="T7" fmla="*/ 4 h 756"/>
                                    <a:gd name="T8" fmla="*/ 12 w 958"/>
                                    <a:gd name="T9" fmla="*/ 5 h 756"/>
                                    <a:gd name="T10" fmla="*/ 11 w 958"/>
                                    <a:gd name="T11" fmla="*/ 6 h 756"/>
                                    <a:gd name="T12" fmla="*/ 9 w 958"/>
                                    <a:gd name="T13" fmla="*/ 8 h 756"/>
                                    <a:gd name="T14" fmla="*/ 7 w 958"/>
                                    <a:gd name="T15" fmla="*/ 9 h 756"/>
                                    <a:gd name="T16" fmla="*/ 5 w 958"/>
                                    <a:gd name="T17" fmla="*/ 10 h 756"/>
                                    <a:gd name="T18" fmla="*/ 3 w 958"/>
                                    <a:gd name="T19" fmla="*/ 11 h 756"/>
                                    <a:gd name="T20" fmla="*/ 0 w 958"/>
                                    <a:gd name="T21" fmla="*/ 12 h 75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58" h="756">
                                      <a:moveTo>
                                        <a:pt x="958" y="0"/>
                                      </a:moveTo>
                                      <a:lnTo>
                                        <a:pt x="946" y="48"/>
                                      </a:lnTo>
                                      <a:lnTo>
                                        <a:pt x="908" y="148"/>
                                      </a:lnTo>
                                      <a:lnTo>
                                        <a:pt x="850" y="244"/>
                                      </a:lnTo>
                                      <a:lnTo>
                                        <a:pt x="775" y="337"/>
                                      </a:lnTo>
                                      <a:lnTo>
                                        <a:pt x="682" y="424"/>
                                      </a:lnTo>
                                      <a:lnTo>
                                        <a:pt x="573" y="506"/>
                                      </a:lnTo>
                                      <a:lnTo>
                                        <a:pt x="449" y="580"/>
                                      </a:lnTo>
                                      <a:lnTo>
                                        <a:pt x="311" y="647"/>
                                      </a:lnTo>
                                      <a:lnTo>
                                        <a:pt x="160" y="706"/>
                                      </a:lnTo>
                                      <a:lnTo>
                                        <a:pt x="0" y="75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2" name="Line 11539"/>
                              <wps:cNvCnPr>
                                <a:cxnSpLocks noChangeShapeType="1"/>
                              </wps:cNvCnPr>
                              <wps:spPr bwMode="auto">
                                <a:xfrm>
                                  <a:off x="6325" y="4007"/>
                                  <a:ext cx="26"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43" name="Line 11540"/>
                              <wps:cNvCnPr>
                                <a:cxnSpLocks noChangeShapeType="1"/>
                              </wps:cNvCnPr>
                              <wps:spPr bwMode="auto">
                                <a:xfrm flipH="1" flipV="1">
                                  <a:off x="6335" y="4000"/>
                                  <a:ext cx="17" cy="3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44" name="Freeform 11541"/>
                              <wps:cNvSpPr>
                                <a:spLocks noChangeAspect="1"/>
                              </wps:cNvSpPr>
                              <wps:spPr bwMode="auto">
                                <a:xfrm>
                                  <a:off x="6352" y="3861"/>
                                  <a:ext cx="236" cy="177"/>
                                </a:xfrm>
                                <a:custGeom>
                                  <a:avLst/>
                                  <a:gdLst>
                                    <a:gd name="T0" fmla="*/ 15 w 946"/>
                                    <a:gd name="T1" fmla="*/ 0 h 710"/>
                                    <a:gd name="T2" fmla="*/ 15 w 946"/>
                                    <a:gd name="T3" fmla="*/ 0 h 710"/>
                                    <a:gd name="T4" fmla="*/ 14 w 946"/>
                                    <a:gd name="T5" fmla="*/ 1 h 710"/>
                                    <a:gd name="T6" fmla="*/ 13 w 946"/>
                                    <a:gd name="T7" fmla="*/ 3 h 710"/>
                                    <a:gd name="T8" fmla="*/ 12 w 946"/>
                                    <a:gd name="T9" fmla="*/ 4 h 710"/>
                                    <a:gd name="T10" fmla="*/ 10 w 946"/>
                                    <a:gd name="T11" fmla="*/ 6 h 710"/>
                                    <a:gd name="T12" fmla="*/ 9 w 946"/>
                                    <a:gd name="T13" fmla="*/ 7 h 710"/>
                                    <a:gd name="T14" fmla="*/ 7 w 946"/>
                                    <a:gd name="T15" fmla="*/ 8 h 710"/>
                                    <a:gd name="T16" fmla="*/ 5 w 946"/>
                                    <a:gd name="T17" fmla="*/ 9 h 710"/>
                                    <a:gd name="T18" fmla="*/ 2 w 946"/>
                                    <a:gd name="T19" fmla="*/ 10 h 710"/>
                                    <a:gd name="T20" fmla="*/ 0 w 946"/>
                                    <a:gd name="T21" fmla="*/ 11 h 71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946" h="710">
                                      <a:moveTo>
                                        <a:pt x="946" y="0"/>
                                      </a:moveTo>
                                      <a:lnTo>
                                        <a:pt x="946" y="2"/>
                                      </a:lnTo>
                                      <a:lnTo>
                                        <a:pt x="908" y="102"/>
                                      </a:lnTo>
                                      <a:lnTo>
                                        <a:pt x="851" y="199"/>
                                      </a:lnTo>
                                      <a:lnTo>
                                        <a:pt x="776" y="291"/>
                                      </a:lnTo>
                                      <a:lnTo>
                                        <a:pt x="682" y="379"/>
                                      </a:lnTo>
                                      <a:lnTo>
                                        <a:pt x="573" y="460"/>
                                      </a:lnTo>
                                      <a:lnTo>
                                        <a:pt x="449" y="534"/>
                                      </a:lnTo>
                                      <a:lnTo>
                                        <a:pt x="312" y="601"/>
                                      </a:lnTo>
                                      <a:lnTo>
                                        <a:pt x="161" y="660"/>
                                      </a:lnTo>
                                      <a:lnTo>
                                        <a:pt x="0" y="7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 name="Line 11542"/>
                              <wps:cNvCnPr>
                                <a:cxnSpLocks noChangeShapeType="1"/>
                              </wps:cNvCnPr>
                              <wps:spPr bwMode="auto">
                                <a:xfrm flipV="1">
                                  <a:off x="6287" y="4004"/>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46" name="Line 11543"/>
                              <wps:cNvCnPr>
                                <a:cxnSpLocks noChangeShapeType="1"/>
                              </wps:cNvCnPr>
                              <wps:spPr bwMode="auto">
                                <a:xfrm flipV="1">
                                  <a:off x="6271" y="4007"/>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47" name="Line 11544"/>
                              <wps:cNvCnPr>
                                <a:cxnSpLocks noChangeShapeType="1"/>
                              </wps:cNvCnPr>
                              <wps:spPr bwMode="auto">
                                <a:xfrm flipH="1">
                                  <a:off x="6308" y="4012"/>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48" name="Line 11545"/>
                              <wps:cNvCnPr>
                                <a:cxnSpLocks noChangeShapeType="1"/>
                              </wps:cNvCnPr>
                              <wps:spPr bwMode="auto">
                                <a:xfrm flipV="1">
                                  <a:off x="6271" y="4012"/>
                                  <a:ext cx="16"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49" name="Line 11546"/>
                              <wps:cNvCnPr>
                                <a:cxnSpLocks noChangeShapeType="1"/>
                              </wps:cNvCnPr>
                              <wps:spPr bwMode="auto">
                                <a:xfrm flipV="1">
                                  <a:off x="6351" y="4038"/>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50" name="Line 11547"/>
                              <wps:cNvCnPr>
                                <a:cxnSpLocks noChangeShapeType="1"/>
                              </wps:cNvCnPr>
                              <wps:spPr bwMode="auto">
                                <a:xfrm flipH="1" flipV="1">
                                  <a:off x="6828" y="330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51" name="Line 11548"/>
                              <wps:cNvCnPr>
                                <a:cxnSpLocks noChangeShapeType="1"/>
                              </wps:cNvCnPr>
                              <wps:spPr bwMode="auto">
                                <a:xfrm flipV="1">
                                  <a:off x="6727" y="3691"/>
                                  <a:ext cx="185" cy="2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52" name="Line 11549"/>
                              <wps:cNvCnPr>
                                <a:cxnSpLocks noChangeShapeType="1"/>
                              </wps:cNvCnPr>
                              <wps:spPr bwMode="auto">
                                <a:xfrm flipH="1">
                                  <a:off x="6725" y="3673"/>
                                  <a:ext cx="212" cy="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53" name="Line 11550"/>
                              <wps:cNvCnPr>
                                <a:cxnSpLocks noChangeShapeType="1"/>
                              </wps:cNvCnPr>
                              <wps:spPr bwMode="auto">
                                <a:xfrm>
                                  <a:off x="6752" y="3181"/>
                                  <a:ext cx="223" cy="36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54" name="Freeform 11551"/>
                              <wps:cNvSpPr>
                                <a:spLocks noChangeAspect="1"/>
                              </wps:cNvSpPr>
                              <wps:spPr bwMode="auto">
                                <a:xfrm>
                                  <a:off x="6776" y="3500"/>
                                  <a:ext cx="303" cy="331"/>
                                </a:xfrm>
                                <a:custGeom>
                                  <a:avLst/>
                                  <a:gdLst>
                                    <a:gd name="T0" fmla="*/ 0 w 1212"/>
                                    <a:gd name="T1" fmla="*/ 21 h 1323"/>
                                    <a:gd name="T2" fmla="*/ 3 w 1212"/>
                                    <a:gd name="T3" fmla="*/ 20 h 1323"/>
                                    <a:gd name="T4" fmla="*/ 5 w 1212"/>
                                    <a:gd name="T5" fmla="*/ 20 h 1323"/>
                                    <a:gd name="T6" fmla="*/ 7 w 1212"/>
                                    <a:gd name="T7" fmla="*/ 19 h 1323"/>
                                    <a:gd name="T8" fmla="*/ 8 w 1212"/>
                                    <a:gd name="T9" fmla="*/ 19 h 1323"/>
                                    <a:gd name="T10" fmla="*/ 9 w 1212"/>
                                    <a:gd name="T11" fmla="*/ 18 h 1323"/>
                                    <a:gd name="T12" fmla="*/ 10 w 1212"/>
                                    <a:gd name="T13" fmla="*/ 18 h 1323"/>
                                    <a:gd name="T14" fmla="*/ 11 w 1212"/>
                                    <a:gd name="T15" fmla="*/ 17 h 1323"/>
                                    <a:gd name="T16" fmla="*/ 12 w 1212"/>
                                    <a:gd name="T17" fmla="*/ 17 h 1323"/>
                                    <a:gd name="T18" fmla="*/ 13 w 1212"/>
                                    <a:gd name="T19" fmla="*/ 16 h 1323"/>
                                    <a:gd name="T20" fmla="*/ 14 w 1212"/>
                                    <a:gd name="T21" fmla="*/ 15 h 1323"/>
                                    <a:gd name="T22" fmla="*/ 15 w 1212"/>
                                    <a:gd name="T23" fmla="*/ 15 h 1323"/>
                                    <a:gd name="T24" fmla="*/ 15 w 1212"/>
                                    <a:gd name="T25" fmla="*/ 14 h 1323"/>
                                    <a:gd name="T26" fmla="*/ 16 w 1212"/>
                                    <a:gd name="T27" fmla="*/ 13 h 1323"/>
                                    <a:gd name="T28" fmla="*/ 17 w 1212"/>
                                    <a:gd name="T29" fmla="*/ 13 h 1323"/>
                                    <a:gd name="T30" fmla="*/ 17 w 1212"/>
                                    <a:gd name="T31" fmla="*/ 12 h 1323"/>
                                    <a:gd name="T32" fmla="*/ 18 w 1212"/>
                                    <a:gd name="T33" fmla="*/ 11 h 1323"/>
                                    <a:gd name="T34" fmla="*/ 18 w 1212"/>
                                    <a:gd name="T35" fmla="*/ 10 h 1323"/>
                                    <a:gd name="T36" fmla="*/ 18 w 1212"/>
                                    <a:gd name="T37" fmla="*/ 10 h 1323"/>
                                    <a:gd name="T38" fmla="*/ 19 w 1212"/>
                                    <a:gd name="T39" fmla="*/ 9 h 1323"/>
                                    <a:gd name="T40" fmla="*/ 19 w 1212"/>
                                    <a:gd name="T41" fmla="*/ 8 h 1323"/>
                                    <a:gd name="T42" fmla="*/ 19 w 1212"/>
                                    <a:gd name="T43" fmla="*/ 7 h 1323"/>
                                    <a:gd name="T44" fmla="*/ 19 w 1212"/>
                                    <a:gd name="T45" fmla="*/ 6 h 1323"/>
                                    <a:gd name="T46" fmla="*/ 19 w 1212"/>
                                    <a:gd name="T47" fmla="*/ 5 h 1323"/>
                                    <a:gd name="T48" fmla="*/ 19 w 1212"/>
                                    <a:gd name="T49" fmla="*/ 4 h 1323"/>
                                    <a:gd name="T50" fmla="*/ 19 w 1212"/>
                                    <a:gd name="T51" fmla="*/ 3 h 1323"/>
                                    <a:gd name="T52" fmla="*/ 19 w 1212"/>
                                    <a:gd name="T53" fmla="*/ 3 h 1323"/>
                                    <a:gd name="T54" fmla="*/ 18 w 1212"/>
                                    <a:gd name="T55" fmla="*/ 2 h 1323"/>
                                    <a:gd name="T56" fmla="*/ 18 w 1212"/>
                                    <a:gd name="T57" fmla="*/ 1 h 1323"/>
                                    <a:gd name="T58" fmla="*/ 17 w 1212"/>
                                    <a:gd name="T59" fmla="*/ 0 h 1323"/>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212" h="1323">
                                      <a:moveTo>
                                        <a:pt x="0" y="1323"/>
                                      </a:moveTo>
                                      <a:lnTo>
                                        <a:pt x="158" y="1293"/>
                                      </a:lnTo>
                                      <a:lnTo>
                                        <a:pt x="308" y="1254"/>
                                      </a:lnTo>
                                      <a:lnTo>
                                        <a:pt x="452" y="1206"/>
                                      </a:lnTo>
                                      <a:lnTo>
                                        <a:pt x="520" y="1179"/>
                                      </a:lnTo>
                                      <a:lnTo>
                                        <a:pt x="586" y="1151"/>
                                      </a:lnTo>
                                      <a:lnTo>
                                        <a:pt x="650" y="1119"/>
                                      </a:lnTo>
                                      <a:lnTo>
                                        <a:pt x="711" y="1086"/>
                                      </a:lnTo>
                                      <a:lnTo>
                                        <a:pt x="769" y="1052"/>
                                      </a:lnTo>
                                      <a:lnTo>
                                        <a:pt x="824" y="1014"/>
                                      </a:lnTo>
                                      <a:lnTo>
                                        <a:pt x="876" y="976"/>
                                      </a:lnTo>
                                      <a:lnTo>
                                        <a:pt x="926" y="935"/>
                                      </a:lnTo>
                                      <a:lnTo>
                                        <a:pt x="971" y="893"/>
                                      </a:lnTo>
                                      <a:lnTo>
                                        <a:pt x="1013" y="849"/>
                                      </a:lnTo>
                                      <a:lnTo>
                                        <a:pt x="1053" y="803"/>
                                      </a:lnTo>
                                      <a:lnTo>
                                        <a:pt x="1087" y="755"/>
                                      </a:lnTo>
                                      <a:lnTo>
                                        <a:pt x="1119" y="705"/>
                                      </a:lnTo>
                                      <a:lnTo>
                                        <a:pt x="1145" y="654"/>
                                      </a:lnTo>
                                      <a:lnTo>
                                        <a:pt x="1169" y="601"/>
                                      </a:lnTo>
                                      <a:lnTo>
                                        <a:pt x="1187" y="548"/>
                                      </a:lnTo>
                                      <a:lnTo>
                                        <a:pt x="1200" y="493"/>
                                      </a:lnTo>
                                      <a:lnTo>
                                        <a:pt x="1209" y="437"/>
                                      </a:lnTo>
                                      <a:lnTo>
                                        <a:pt x="1212" y="380"/>
                                      </a:lnTo>
                                      <a:lnTo>
                                        <a:pt x="1211" y="324"/>
                                      </a:lnTo>
                                      <a:lnTo>
                                        <a:pt x="1205" y="268"/>
                                      </a:lnTo>
                                      <a:lnTo>
                                        <a:pt x="1195" y="212"/>
                                      </a:lnTo>
                                      <a:lnTo>
                                        <a:pt x="1180" y="157"/>
                                      </a:lnTo>
                                      <a:lnTo>
                                        <a:pt x="1160" y="103"/>
                                      </a:lnTo>
                                      <a:lnTo>
                                        <a:pt x="1134" y="51"/>
                                      </a:lnTo>
                                      <a:lnTo>
                                        <a:pt x="110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5" name="Freeform 11552"/>
                              <wps:cNvSpPr>
                                <a:spLocks noChangeAspect="1"/>
                              </wps:cNvSpPr>
                              <wps:spPr bwMode="auto">
                                <a:xfrm>
                                  <a:off x="6761" y="3547"/>
                                  <a:ext cx="227" cy="194"/>
                                </a:xfrm>
                                <a:custGeom>
                                  <a:avLst/>
                                  <a:gdLst>
                                    <a:gd name="T0" fmla="*/ 14 w 908"/>
                                    <a:gd name="T1" fmla="*/ 0 h 775"/>
                                    <a:gd name="T2" fmla="*/ 14 w 908"/>
                                    <a:gd name="T3" fmla="*/ 1 h 775"/>
                                    <a:gd name="T4" fmla="*/ 14 w 908"/>
                                    <a:gd name="T5" fmla="*/ 2 h 775"/>
                                    <a:gd name="T6" fmla="*/ 14 w 908"/>
                                    <a:gd name="T7" fmla="*/ 3 h 775"/>
                                    <a:gd name="T8" fmla="*/ 14 w 908"/>
                                    <a:gd name="T9" fmla="*/ 3 h 775"/>
                                    <a:gd name="T10" fmla="*/ 14 w 908"/>
                                    <a:gd name="T11" fmla="*/ 4 h 775"/>
                                    <a:gd name="T12" fmla="*/ 14 w 908"/>
                                    <a:gd name="T13" fmla="*/ 5 h 775"/>
                                    <a:gd name="T14" fmla="*/ 14 w 908"/>
                                    <a:gd name="T15" fmla="*/ 6 h 775"/>
                                    <a:gd name="T16" fmla="*/ 13 w 908"/>
                                    <a:gd name="T17" fmla="*/ 6 h 775"/>
                                    <a:gd name="T18" fmla="*/ 13 w 908"/>
                                    <a:gd name="T19" fmla="*/ 6 h 775"/>
                                    <a:gd name="T20" fmla="*/ 12 w 908"/>
                                    <a:gd name="T21" fmla="*/ 7 h 775"/>
                                    <a:gd name="T22" fmla="*/ 12 w 908"/>
                                    <a:gd name="T23" fmla="*/ 7 h 775"/>
                                    <a:gd name="T24" fmla="*/ 12 w 908"/>
                                    <a:gd name="T25" fmla="*/ 8 h 775"/>
                                    <a:gd name="T26" fmla="*/ 11 w 908"/>
                                    <a:gd name="T27" fmla="*/ 8 h 775"/>
                                    <a:gd name="T28" fmla="*/ 10 w 908"/>
                                    <a:gd name="T29" fmla="*/ 9 h 775"/>
                                    <a:gd name="T30" fmla="*/ 10 w 908"/>
                                    <a:gd name="T31" fmla="*/ 9 h 775"/>
                                    <a:gd name="T32" fmla="*/ 9 w 908"/>
                                    <a:gd name="T33" fmla="*/ 9 h 775"/>
                                    <a:gd name="T34" fmla="*/ 8 w 908"/>
                                    <a:gd name="T35" fmla="*/ 10 h 775"/>
                                    <a:gd name="T36" fmla="*/ 6 w 908"/>
                                    <a:gd name="T37" fmla="*/ 11 h 775"/>
                                    <a:gd name="T38" fmla="*/ 4 w 908"/>
                                    <a:gd name="T39" fmla="*/ 11 h 775"/>
                                    <a:gd name="T40" fmla="*/ 2 w 908"/>
                                    <a:gd name="T41" fmla="*/ 12 h 775"/>
                                    <a:gd name="T42" fmla="*/ 0 w 908"/>
                                    <a:gd name="T43" fmla="*/ 12 h 77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908" h="775">
                                      <a:moveTo>
                                        <a:pt x="854" y="0"/>
                                      </a:moveTo>
                                      <a:lnTo>
                                        <a:pt x="884" y="57"/>
                                      </a:lnTo>
                                      <a:lnTo>
                                        <a:pt x="901" y="111"/>
                                      </a:lnTo>
                                      <a:lnTo>
                                        <a:pt x="908" y="162"/>
                                      </a:lnTo>
                                      <a:lnTo>
                                        <a:pt x="905" y="213"/>
                                      </a:lnTo>
                                      <a:lnTo>
                                        <a:pt x="894" y="265"/>
                                      </a:lnTo>
                                      <a:lnTo>
                                        <a:pt x="872" y="318"/>
                                      </a:lnTo>
                                      <a:lnTo>
                                        <a:pt x="855" y="345"/>
                                      </a:lnTo>
                                      <a:lnTo>
                                        <a:pt x="837" y="374"/>
                                      </a:lnTo>
                                      <a:lnTo>
                                        <a:pt x="815" y="402"/>
                                      </a:lnTo>
                                      <a:lnTo>
                                        <a:pt x="789" y="430"/>
                                      </a:lnTo>
                                      <a:lnTo>
                                        <a:pt x="761" y="458"/>
                                      </a:lnTo>
                                      <a:lnTo>
                                        <a:pt x="729" y="487"/>
                                      </a:lnTo>
                                      <a:lnTo>
                                        <a:pt x="694" y="514"/>
                                      </a:lnTo>
                                      <a:lnTo>
                                        <a:pt x="655" y="541"/>
                                      </a:lnTo>
                                      <a:lnTo>
                                        <a:pt x="614" y="567"/>
                                      </a:lnTo>
                                      <a:lnTo>
                                        <a:pt x="570" y="592"/>
                                      </a:lnTo>
                                      <a:lnTo>
                                        <a:pt x="474" y="640"/>
                                      </a:lnTo>
                                      <a:lnTo>
                                        <a:pt x="367" y="683"/>
                                      </a:lnTo>
                                      <a:lnTo>
                                        <a:pt x="252" y="721"/>
                                      </a:lnTo>
                                      <a:lnTo>
                                        <a:pt x="129" y="751"/>
                                      </a:lnTo>
                                      <a:lnTo>
                                        <a:pt x="0" y="77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6" name="Line 11553"/>
                              <wps:cNvCnPr>
                                <a:cxnSpLocks noChangeShapeType="1"/>
                              </wps:cNvCnPr>
                              <wps:spPr bwMode="auto">
                                <a:xfrm flipV="1">
                                  <a:off x="6595" y="3417"/>
                                  <a:ext cx="13" cy="29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57" name="Line 11554"/>
                              <wps:cNvCnPr>
                                <a:cxnSpLocks noChangeShapeType="1"/>
                              </wps:cNvCnPr>
                              <wps:spPr bwMode="auto">
                                <a:xfrm flipV="1">
                                  <a:off x="6657" y="3391"/>
                                  <a:ext cx="20" cy="28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58" name="Freeform 11555"/>
                              <wps:cNvSpPr>
                                <a:spLocks noChangeAspect="1"/>
                              </wps:cNvSpPr>
                              <wps:spPr bwMode="auto">
                                <a:xfrm>
                                  <a:off x="6271" y="3869"/>
                                  <a:ext cx="267" cy="138"/>
                                </a:xfrm>
                                <a:custGeom>
                                  <a:avLst/>
                                  <a:gdLst>
                                    <a:gd name="T0" fmla="*/ 0 w 1069"/>
                                    <a:gd name="T1" fmla="*/ 9 h 551"/>
                                    <a:gd name="T2" fmla="*/ 2 w 1069"/>
                                    <a:gd name="T3" fmla="*/ 8 h 551"/>
                                    <a:gd name="T4" fmla="*/ 5 w 1069"/>
                                    <a:gd name="T5" fmla="*/ 8 h 551"/>
                                    <a:gd name="T6" fmla="*/ 7 w 1069"/>
                                    <a:gd name="T7" fmla="*/ 7 h 551"/>
                                    <a:gd name="T8" fmla="*/ 9 w 1069"/>
                                    <a:gd name="T9" fmla="*/ 6 h 551"/>
                                    <a:gd name="T10" fmla="*/ 11 w 1069"/>
                                    <a:gd name="T11" fmla="*/ 5 h 551"/>
                                    <a:gd name="T12" fmla="*/ 13 w 1069"/>
                                    <a:gd name="T13" fmla="*/ 4 h 551"/>
                                    <a:gd name="T14" fmla="*/ 15 w 1069"/>
                                    <a:gd name="T15" fmla="*/ 2 h 551"/>
                                    <a:gd name="T16" fmla="*/ 16 w 1069"/>
                                    <a:gd name="T17" fmla="*/ 1 h 551"/>
                                    <a:gd name="T18" fmla="*/ 17 w 1069"/>
                                    <a:gd name="T19" fmla="*/ 0 h 55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69" h="551">
                                      <a:moveTo>
                                        <a:pt x="0" y="551"/>
                                      </a:moveTo>
                                      <a:lnTo>
                                        <a:pt x="166" y="518"/>
                                      </a:lnTo>
                                      <a:lnTo>
                                        <a:pt x="325" y="477"/>
                                      </a:lnTo>
                                      <a:lnTo>
                                        <a:pt x="474" y="427"/>
                                      </a:lnTo>
                                      <a:lnTo>
                                        <a:pt x="612" y="367"/>
                                      </a:lnTo>
                                      <a:lnTo>
                                        <a:pt x="738" y="301"/>
                                      </a:lnTo>
                                      <a:lnTo>
                                        <a:pt x="848" y="227"/>
                                      </a:lnTo>
                                      <a:lnTo>
                                        <a:pt x="945" y="146"/>
                                      </a:lnTo>
                                      <a:lnTo>
                                        <a:pt x="1024" y="61"/>
                                      </a:lnTo>
                                      <a:lnTo>
                                        <a:pt x="106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 name="Line 11556"/>
                              <wps:cNvCnPr>
                                <a:cxnSpLocks noChangeShapeType="1"/>
                              </wps:cNvCnPr>
                              <wps:spPr bwMode="auto">
                                <a:xfrm flipH="1" flipV="1">
                                  <a:off x="6400" y="3972"/>
                                  <a:ext cx="6"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0" name="Line 11557"/>
                              <wps:cNvCnPr>
                                <a:cxnSpLocks noChangeShapeType="1"/>
                              </wps:cNvCnPr>
                              <wps:spPr bwMode="auto">
                                <a:xfrm flipV="1">
                                  <a:off x="6389" y="3974"/>
                                  <a:ext cx="17"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1" name="Freeform 11558"/>
                              <wps:cNvSpPr>
                                <a:spLocks noChangeAspect="1"/>
                              </wps:cNvSpPr>
                              <wps:spPr bwMode="auto">
                                <a:xfrm>
                                  <a:off x="6273" y="3896"/>
                                  <a:ext cx="99" cy="24"/>
                                </a:xfrm>
                                <a:custGeom>
                                  <a:avLst/>
                                  <a:gdLst>
                                    <a:gd name="T0" fmla="*/ 0 w 394"/>
                                    <a:gd name="T1" fmla="*/ 2 h 95"/>
                                    <a:gd name="T2" fmla="*/ 3 w 394"/>
                                    <a:gd name="T3" fmla="*/ 1 h 95"/>
                                    <a:gd name="T4" fmla="*/ 6 w 394"/>
                                    <a:gd name="T5" fmla="*/ 0 h 95"/>
                                    <a:gd name="T6" fmla="*/ 0 60000 65536"/>
                                    <a:gd name="T7" fmla="*/ 0 60000 65536"/>
                                    <a:gd name="T8" fmla="*/ 0 60000 65536"/>
                                  </a:gdLst>
                                  <a:ahLst/>
                                  <a:cxnLst>
                                    <a:cxn ang="T6">
                                      <a:pos x="T0" y="T1"/>
                                    </a:cxn>
                                    <a:cxn ang="T7">
                                      <a:pos x="T2" y="T3"/>
                                    </a:cxn>
                                    <a:cxn ang="T8">
                                      <a:pos x="T4" y="T5"/>
                                    </a:cxn>
                                  </a:cxnLst>
                                  <a:rect l="0" t="0" r="r" b="b"/>
                                  <a:pathLst>
                                    <a:path w="394" h="95">
                                      <a:moveTo>
                                        <a:pt x="0" y="95"/>
                                      </a:moveTo>
                                      <a:lnTo>
                                        <a:pt x="199" y="56"/>
                                      </a:lnTo>
                                      <a:lnTo>
                                        <a:pt x="39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2" name="Line 11559"/>
                              <wps:cNvCnPr>
                                <a:cxnSpLocks noChangeShapeType="1"/>
                              </wps:cNvCnPr>
                              <wps:spPr bwMode="auto">
                                <a:xfrm>
                                  <a:off x="6332" y="3994"/>
                                  <a:ext cx="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3" name="Line 11560"/>
                              <wps:cNvCnPr>
                                <a:cxnSpLocks noChangeShapeType="1"/>
                              </wps:cNvCnPr>
                              <wps:spPr bwMode="auto">
                                <a:xfrm flipH="1">
                                  <a:off x="6271" y="3920"/>
                                  <a:ext cx="2" cy="8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4" name="Line 11561"/>
                              <wps:cNvCnPr>
                                <a:cxnSpLocks noChangeShapeType="1"/>
                              </wps:cNvCnPr>
                              <wps:spPr bwMode="auto">
                                <a:xfrm flipH="1">
                                  <a:off x="6325" y="3996"/>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5" name="Line 11562"/>
                              <wps:cNvCnPr>
                                <a:cxnSpLocks noChangeShapeType="1"/>
                              </wps:cNvCnPr>
                              <wps:spPr bwMode="auto">
                                <a:xfrm flipV="1">
                                  <a:off x="6323" y="3996"/>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6" name="Line 11563"/>
                              <wps:cNvCnPr>
                                <a:cxnSpLocks noChangeShapeType="1"/>
                              </wps:cNvCnPr>
                              <wps:spPr bwMode="auto">
                                <a:xfrm flipV="1">
                                  <a:off x="6307" y="4003"/>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7" name="Line 11564"/>
                              <wps:cNvCnPr>
                                <a:cxnSpLocks noChangeShapeType="1"/>
                              </wps:cNvCnPr>
                              <wps:spPr bwMode="auto">
                                <a:xfrm flipV="1">
                                  <a:off x="6307" y="4000"/>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8" name="Line 11565"/>
                              <wps:cNvCnPr>
                                <a:cxnSpLocks noChangeShapeType="1"/>
                              </wps:cNvCnPr>
                              <wps:spPr bwMode="auto">
                                <a:xfrm flipH="1" flipV="1">
                                  <a:off x="6299" y="4002"/>
                                  <a:ext cx="8"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69" name="Line 11566"/>
                              <wps:cNvCnPr>
                                <a:cxnSpLocks noChangeShapeType="1"/>
                              </wps:cNvCnPr>
                              <wps:spPr bwMode="auto">
                                <a:xfrm flipV="1">
                                  <a:off x="6329" y="3903"/>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0" name="Line 11567"/>
                              <wps:cNvCnPr>
                                <a:cxnSpLocks noChangeShapeType="1"/>
                              </wps:cNvCnPr>
                              <wps:spPr bwMode="auto">
                                <a:xfrm flipV="1">
                                  <a:off x="6357" y="3987"/>
                                  <a:ext cx="18"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1" name="Line 11568"/>
                              <wps:cNvCnPr>
                                <a:cxnSpLocks noChangeShapeType="1"/>
                              </wps:cNvCnPr>
                              <wps:spPr bwMode="auto">
                                <a:xfrm flipV="1">
                                  <a:off x="6335" y="3998"/>
                                  <a:ext cx="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2" name="Line 11569"/>
                              <wps:cNvCnPr>
                                <a:cxnSpLocks noChangeShapeType="1"/>
                              </wps:cNvCnPr>
                              <wps:spPr bwMode="auto">
                                <a:xfrm flipV="1">
                                  <a:off x="6389" y="3976"/>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3" name="Line 11570"/>
                              <wps:cNvCnPr>
                                <a:cxnSpLocks noChangeShapeType="1"/>
                              </wps:cNvCnPr>
                              <wps:spPr bwMode="auto">
                                <a:xfrm flipV="1">
                                  <a:off x="6375" y="3982"/>
                                  <a:ext cx="14"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4" name="Line 11571"/>
                              <wps:cNvCnPr>
                                <a:cxnSpLocks noChangeShapeType="1"/>
                              </wps:cNvCnPr>
                              <wps:spPr bwMode="auto">
                                <a:xfrm flipV="1">
                                  <a:off x="6375" y="3981"/>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5" name="Line 11572"/>
                              <wps:cNvCnPr>
                                <a:cxnSpLocks noChangeShapeType="1"/>
                              </wps:cNvCnPr>
                              <wps:spPr bwMode="auto">
                                <a:xfrm flipH="1" flipV="1">
                                  <a:off x="6368" y="3983"/>
                                  <a:ext cx="7"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6" name="Line 11573"/>
                              <wps:cNvCnPr>
                                <a:cxnSpLocks noChangeShapeType="1"/>
                              </wps:cNvCnPr>
                              <wps:spPr bwMode="auto">
                                <a:xfrm flipV="1">
                                  <a:off x="6357" y="3987"/>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7" name="Line 11574"/>
                              <wps:cNvCnPr>
                                <a:cxnSpLocks noChangeShapeType="1"/>
                              </wps:cNvCnPr>
                              <wps:spPr bwMode="auto">
                                <a:xfrm flipV="1">
                                  <a:off x="6342" y="3993"/>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8" name="Line 11575"/>
                              <wps:cNvCnPr>
                                <a:cxnSpLocks noChangeShapeType="1"/>
                              </wps:cNvCnPr>
                              <wps:spPr bwMode="auto">
                                <a:xfrm flipV="1">
                                  <a:off x="6342" y="3991"/>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79" name="Line 11576"/>
                              <wps:cNvCnPr>
                                <a:cxnSpLocks noChangeShapeType="1"/>
                              </wps:cNvCnPr>
                              <wps:spPr bwMode="auto">
                                <a:xfrm flipH="1" flipV="1">
                                  <a:off x="6334" y="3994"/>
                                  <a:ext cx="8"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0" name="Line 11577"/>
                              <wps:cNvCnPr>
                                <a:cxnSpLocks noChangeShapeType="1"/>
                              </wps:cNvCnPr>
                              <wps:spPr bwMode="auto">
                                <a:xfrm flipV="1">
                                  <a:off x="6469" y="3929"/>
                                  <a:ext cx="9"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1" name="Line 11578"/>
                              <wps:cNvCnPr>
                                <a:cxnSpLocks noChangeShapeType="1"/>
                              </wps:cNvCnPr>
                              <wps:spPr bwMode="auto">
                                <a:xfrm flipV="1">
                                  <a:off x="6469" y="393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2" name="Line 11579"/>
                              <wps:cNvCnPr>
                                <a:cxnSpLocks noChangeShapeType="1"/>
                              </wps:cNvCnPr>
                              <wps:spPr bwMode="auto">
                                <a:xfrm flipV="1">
                                  <a:off x="6459" y="3942"/>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3" name="Line 11580"/>
                              <wps:cNvCnPr>
                                <a:cxnSpLocks noChangeShapeType="1"/>
                              </wps:cNvCnPr>
                              <wps:spPr bwMode="auto">
                                <a:xfrm flipH="1" flipV="1">
                                  <a:off x="6457" y="3943"/>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4" name="Line 11581"/>
                              <wps:cNvCnPr>
                                <a:cxnSpLocks noChangeShapeType="1"/>
                              </wps:cNvCnPr>
                              <wps:spPr bwMode="auto">
                                <a:xfrm flipV="1">
                                  <a:off x="6445" y="3950"/>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5" name="Line 11582"/>
                              <wps:cNvCnPr>
                                <a:cxnSpLocks noChangeShapeType="1"/>
                              </wps:cNvCnPr>
                              <wps:spPr bwMode="auto">
                                <a:xfrm flipV="1">
                                  <a:off x="6434" y="3956"/>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6" name="Line 11583"/>
                              <wps:cNvCnPr>
                                <a:cxnSpLocks noChangeShapeType="1"/>
                              </wps:cNvCnPr>
                              <wps:spPr bwMode="auto">
                                <a:xfrm flipH="1" flipV="1">
                                  <a:off x="6430" y="3958"/>
                                  <a:ext cx="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7" name="Line 11584"/>
                              <wps:cNvCnPr>
                                <a:cxnSpLocks noChangeShapeType="1"/>
                              </wps:cNvCnPr>
                              <wps:spPr bwMode="auto">
                                <a:xfrm flipV="1">
                                  <a:off x="6419" y="3964"/>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8" name="Line 11585"/>
                              <wps:cNvCnPr>
                                <a:cxnSpLocks noChangeShapeType="1"/>
                              </wps:cNvCnPr>
                              <wps:spPr bwMode="auto">
                                <a:xfrm flipV="1">
                                  <a:off x="6406" y="3969"/>
                                  <a:ext cx="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89" name="Line 11586"/>
                              <wps:cNvCnPr>
                                <a:cxnSpLocks noChangeShapeType="1"/>
                              </wps:cNvCnPr>
                              <wps:spPr bwMode="auto">
                                <a:xfrm flipV="1">
                                  <a:off x="6459" y="3936"/>
                                  <a:ext cx="10"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90" name="Line 11587"/>
                              <wps:cNvCnPr>
                                <a:cxnSpLocks noChangeShapeType="1"/>
                              </wps:cNvCnPr>
                              <wps:spPr bwMode="auto">
                                <a:xfrm flipV="1">
                                  <a:off x="6445" y="3944"/>
                                  <a:ext cx="1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91" name="Line 11588"/>
                              <wps:cNvCnPr>
                                <a:cxnSpLocks noChangeShapeType="1"/>
                              </wps:cNvCnPr>
                              <wps:spPr bwMode="auto">
                                <a:xfrm flipV="1">
                                  <a:off x="6434" y="3953"/>
                                  <a:ext cx="1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92" name="Line 11589"/>
                              <wps:cNvCnPr>
                                <a:cxnSpLocks noChangeShapeType="1"/>
                              </wps:cNvCnPr>
                              <wps:spPr bwMode="auto">
                                <a:xfrm flipV="1">
                                  <a:off x="6419" y="3960"/>
                                  <a:ext cx="15"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93" name="Line 11590"/>
                              <wps:cNvCnPr>
                                <a:cxnSpLocks noChangeShapeType="1"/>
                              </wps:cNvCnPr>
                              <wps:spPr bwMode="auto">
                                <a:xfrm flipV="1">
                                  <a:off x="6406" y="3968"/>
                                  <a:ext cx="1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94" name="Line 11591"/>
                              <wps:cNvCnPr>
                                <a:cxnSpLocks noChangeShapeType="1"/>
                              </wps:cNvCnPr>
                              <wps:spPr bwMode="auto">
                                <a:xfrm>
                                  <a:off x="6544" y="3723"/>
                                  <a:ext cx="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95" name="Line 11592"/>
                              <wps:cNvCnPr>
                                <a:cxnSpLocks noChangeShapeType="1"/>
                              </wps:cNvCnPr>
                              <wps:spPr bwMode="auto">
                                <a:xfrm flipH="1" flipV="1">
                                  <a:off x="6491" y="3732"/>
                                  <a:ext cx="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96" name="Freeform 11593"/>
                              <wps:cNvSpPr>
                                <a:spLocks noChangeAspect="1"/>
                              </wps:cNvSpPr>
                              <wps:spPr bwMode="auto">
                                <a:xfrm>
                                  <a:off x="6541" y="3724"/>
                                  <a:ext cx="5" cy="2"/>
                                </a:xfrm>
                                <a:custGeom>
                                  <a:avLst/>
                                  <a:gdLst>
                                    <a:gd name="T0" fmla="*/ 0 w 21"/>
                                    <a:gd name="T1" fmla="*/ 0 h 9"/>
                                    <a:gd name="T2" fmla="*/ 0 w 21"/>
                                    <a:gd name="T3" fmla="*/ 0 h 9"/>
                                    <a:gd name="T4" fmla="*/ 0 w 21"/>
                                    <a:gd name="T5" fmla="*/ 0 h 9"/>
                                    <a:gd name="T6" fmla="*/ 0 w 21"/>
                                    <a:gd name="T7" fmla="*/ 0 h 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 h="9">
                                      <a:moveTo>
                                        <a:pt x="0" y="0"/>
                                      </a:moveTo>
                                      <a:lnTo>
                                        <a:pt x="7" y="4"/>
                                      </a:lnTo>
                                      <a:lnTo>
                                        <a:pt x="13" y="7"/>
                                      </a:lnTo>
                                      <a:lnTo>
                                        <a:pt x="21" y="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7" name="Freeform 11594"/>
                              <wps:cNvSpPr>
                                <a:spLocks noChangeAspect="1"/>
                              </wps:cNvSpPr>
                              <wps:spPr bwMode="auto">
                                <a:xfrm>
                                  <a:off x="6493" y="3731"/>
                                  <a:ext cx="2" cy="4"/>
                                </a:xfrm>
                                <a:custGeom>
                                  <a:avLst/>
                                  <a:gdLst>
                                    <a:gd name="T0" fmla="*/ 0 w 10"/>
                                    <a:gd name="T1" fmla="*/ 0 h 14"/>
                                    <a:gd name="T2" fmla="*/ 0 w 10"/>
                                    <a:gd name="T3" fmla="*/ 0 h 14"/>
                                    <a:gd name="T4" fmla="*/ 0 w 10"/>
                                    <a:gd name="T5" fmla="*/ 0 h 14"/>
                                    <a:gd name="T6" fmla="*/ 0 w 10"/>
                                    <a:gd name="T7" fmla="*/ 0 h 1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 h="14">
                                      <a:moveTo>
                                        <a:pt x="0" y="14"/>
                                      </a:moveTo>
                                      <a:lnTo>
                                        <a:pt x="3" y="10"/>
                                      </a:lnTo>
                                      <a:lnTo>
                                        <a:pt x="7" y="5"/>
                                      </a:lnTo>
                                      <a:lnTo>
                                        <a:pt x="1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8" name="Line 11595"/>
                              <wps:cNvCnPr>
                                <a:cxnSpLocks noChangeShapeType="1"/>
                              </wps:cNvCnPr>
                              <wps:spPr bwMode="auto">
                                <a:xfrm flipH="1">
                                  <a:off x="6493" y="3726"/>
                                  <a:ext cx="5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199" name="Freeform 11596"/>
                              <wps:cNvSpPr>
                                <a:spLocks noChangeAspect="1"/>
                              </wps:cNvSpPr>
                              <wps:spPr bwMode="auto">
                                <a:xfrm>
                                  <a:off x="6761" y="3741"/>
                                  <a:ext cx="22" cy="69"/>
                                </a:xfrm>
                                <a:custGeom>
                                  <a:avLst/>
                                  <a:gdLst>
                                    <a:gd name="T0" fmla="*/ 2 w 87"/>
                                    <a:gd name="T1" fmla="*/ 4 h 275"/>
                                    <a:gd name="T2" fmla="*/ 2 w 87"/>
                                    <a:gd name="T3" fmla="*/ 4 h 275"/>
                                    <a:gd name="T4" fmla="*/ 1 w 87"/>
                                    <a:gd name="T5" fmla="*/ 3 h 275"/>
                                    <a:gd name="T6" fmla="*/ 1 w 87"/>
                                    <a:gd name="T7" fmla="*/ 2 h 275"/>
                                    <a:gd name="T8" fmla="*/ 1 w 87"/>
                                    <a:gd name="T9" fmla="*/ 1 h 275"/>
                                    <a:gd name="T10" fmla="*/ 1 w 87"/>
                                    <a:gd name="T11" fmla="*/ 0 h 275"/>
                                    <a:gd name="T12" fmla="*/ 0 w 87"/>
                                    <a:gd name="T13" fmla="*/ 0 h 275"/>
                                    <a:gd name="T14" fmla="*/ 0 w 87"/>
                                    <a:gd name="T15" fmla="*/ 0 h 27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7" h="275">
                                      <a:moveTo>
                                        <a:pt x="87" y="275"/>
                                      </a:moveTo>
                                      <a:lnTo>
                                        <a:pt x="86" y="220"/>
                                      </a:lnTo>
                                      <a:lnTo>
                                        <a:pt x="77" y="161"/>
                                      </a:lnTo>
                                      <a:lnTo>
                                        <a:pt x="64" y="104"/>
                                      </a:lnTo>
                                      <a:lnTo>
                                        <a:pt x="48" y="55"/>
                                      </a:lnTo>
                                      <a:lnTo>
                                        <a:pt x="29" y="21"/>
                                      </a:lnTo>
                                      <a:lnTo>
                                        <a:pt x="10"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0" name="Freeform 11597"/>
                              <wps:cNvSpPr>
                                <a:spLocks noChangeAspect="1"/>
                              </wps:cNvSpPr>
                              <wps:spPr bwMode="auto">
                                <a:xfrm>
                                  <a:off x="6776" y="3810"/>
                                  <a:ext cx="7" cy="21"/>
                                </a:xfrm>
                                <a:custGeom>
                                  <a:avLst/>
                                  <a:gdLst>
                                    <a:gd name="T0" fmla="*/ 0 w 30"/>
                                    <a:gd name="T1" fmla="*/ 1 h 84"/>
                                    <a:gd name="T2" fmla="*/ 0 w 30"/>
                                    <a:gd name="T3" fmla="*/ 1 h 84"/>
                                    <a:gd name="T4" fmla="*/ 0 w 30"/>
                                    <a:gd name="T5" fmla="*/ 1 h 84"/>
                                    <a:gd name="T6" fmla="*/ 0 w 30"/>
                                    <a:gd name="T7" fmla="*/ 0 h 8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0" h="84">
                                      <a:moveTo>
                                        <a:pt x="0" y="84"/>
                                      </a:moveTo>
                                      <a:lnTo>
                                        <a:pt x="19" y="60"/>
                                      </a:lnTo>
                                      <a:lnTo>
                                        <a:pt x="30" y="31"/>
                                      </a:lnTo>
                                      <a:lnTo>
                                        <a:pt x="2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1" name="Line 11598"/>
                              <wps:cNvCnPr>
                                <a:cxnSpLocks noChangeShapeType="1"/>
                              </wps:cNvCnPr>
                              <wps:spPr bwMode="auto">
                                <a:xfrm flipH="1" flipV="1">
                                  <a:off x="6681" y="3701"/>
                                  <a:ext cx="11"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02" name="Line 11599"/>
                              <wps:cNvCnPr>
                                <a:cxnSpLocks noChangeShapeType="1"/>
                              </wps:cNvCnPr>
                              <wps:spPr bwMode="auto">
                                <a:xfrm>
                                  <a:off x="6662" y="3603"/>
                                  <a:ext cx="63" cy="10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03" name="Line 11600"/>
                              <wps:cNvCnPr>
                                <a:cxnSpLocks noChangeShapeType="1"/>
                              </wps:cNvCnPr>
                              <wps:spPr bwMode="auto">
                                <a:xfrm flipH="1" flipV="1">
                                  <a:off x="6660" y="3628"/>
                                  <a:ext cx="53" cy="8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04" name="Line 11601"/>
                              <wps:cNvCnPr>
                                <a:cxnSpLocks noChangeShapeType="1"/>
                              </wps:cNvCnPr>
                              <wps:spPr bwMode="auto">
                                <a:xfrm flipH="1" flipV="1">
                                  <a:off x="6658" y="3654"/>
                                  <a:ext cx="42" cy="6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05" name="Freeform 11602"/>
                              <wps:cNvSpPr>
                                <a:spLocks noChangeAspect="1"/>
                              </wps:cNvSpPr>
                              <wps:spPr bwMode="auto">
                                <a:xfrm>
                                  <a:off x="6595" y="3671"/>
                                  <a:ext cx="62" cy="43"/>
                                </a:xfrm>
                                <a:custGeom>
                                  <a:avLst/>
                                  <a:gdLst>
                                    <a:gd name="T0" fmla="*/ 0 w 248"/>
                                    <a:gd name="T1" fmla="*/ 3 h 175"/>
                                    <a:gd name="T2" fmla="*/ 1 w 248"/>
                                    <a:gd name="T3" fmla="*/ 2 h 175"/>
                                    <a:gd name="T4" fmla="*/ 2 w 248"/>
                                    <a:gd name="T5" fmla="*/ 2 h 175"/>
                                    <a:gd name="T6" fmla="*/ 3 w 248"/>
                                    <a:gd name="T7" fmla="*/ 2 h 175"/>
                                    <a:gd name="T8" fmla="*/ 3 w 248"/>
                                    <a:gd name="T9" fmla="*/ 1 h 175"/>
                                    <a:gd name="T10" fmla="*/ 4 w 248"/>
                                    <a:gd name="T11" fmla="*/ 1 h 175"/>
                                    <a:gd name="T12" fmla="*/ 4 w 248"/>
                                    <a:gd name="T13" fmla="*/ 0 h 175"/>
                                    <a:gd name="T14" fmla="*/ 4 w 248"/>
                                    <a:gd name="T15" fmla="*/ 0 h 17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48" h="175">
                                      <a:moveTo>
                                        <a:pt x="0" y="175"/>
                                      </a:moveTo>
                                      <a:lnTo>
                                        <a:pt x="65" y="160"/>
                                      </a:lnTo>
                                      <a:lnTo>
                                        <a:pt x="123" y="139"/>
                                      </a:lnTo>
                                      <a:lnTo>
                                        <a:pt x="172" y="112"/>
                                      </a:lnTo>
                                      <a:lnTo>
                                        <a:pt x="210" y="80"/>
                                      </a:lnTo>
                                      <a:lnTo>
                                        <a:pt x="236" y="44"/>
                                      </a:lnTo>
                                      <a:lnTo>
                                        <a:pt x="247" y="6"/>
                                      </a:lnTo>
                                      <a:lnTo>
                                        <a:pt x="24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6" name="Line 11603"/>
                              <wps:cNvCnPr>
                                <a:cxnSpLocks noChangeShapeType="1"/>
                              </wps:cNvCnPr>
                              <wps:spPr bwMode="auto">
                                <a:xfrm flipH="1" flipV="1">
                                  <a:off x="6658" y="3661"/>
                                  <a:ext cx="23" cy="3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07" name="Freeform 11604"/>
                              <wps:cNvSpPr>
                                <a:spLocks noChangeAspect="1"/>
                              </wps:cNvSpPr>
                              <wps:spPr bwMode="auto">
                                <a:xfrm>
                                  <a:off x="6594" y="3702"/>
                                  <a:ext cx="38" cy="13"/>
                                </a:xfrm>
                                <a:custGeom>
                                  <a:avLst/>
                                  <a:gdLst>
                                    <a:gd name="T0" fmla="*/ 0 w 150"/>
                                    <a:gd name="T1" fmla="*/ 1 h 51"/>
                                    <a:gd name="T2" fmla="*/ 1 w 150"/>
                                    <a:gd name="T3" fmla="*/ 1 h 51"/>
                                    <a:gd name="T4" fmla="*/ 3 w 150"/>
                                    <a:gd name="T5" fmla="*/ 0 h 51"/>
                                    <a:gd name="T6" fmla="*/ 0 60000 65536"/>
                                    <a:gd name="T7" fmla="*/ 0 60000 65536"/>
                                    <a:gd name="T8" fmla="*/ 0 60000 65536"/>
                                  </a:gdLst>
                                  <a:ahLst/>
                                  <a:cxnLst>
                                    <a:cxn ang="T6">
                                      <a:pos x="T0" y="T1"/>
                                    </a:cxn>
                                    <a:cxn ang="T7">
                                      <a:pos x="T2" y="T3"/>
                                    </a:cxn>
                                    <a:cxn ang="T8">
                                      <a:pos x="T4" y="T5"/>
                                    </a:cxn>
                                  </a:cxnLst>
                                  <a:rect l="0" t="0" r="r" b="b"/>
                                  <a:pathLst>
                                    <a:path w="150" h="51">
                                      <a:moveTo>
                                        <a:pt x="0" y="51"/>
                                      </a:moveTo>
                                      <a:lnTo>
                                        <a:pt x="77" y="32"/>
                                      </a:lnTo>
                                      <a:lnTo>
                                        <a:pt x="15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8" name="Line 11605"/>
                              <wps:cNvCnPr>
                                <a:cxnSpLocks noChangeShapeType="1"/>
                              </wps:cNvCnPr>
                              <wps:spPr bwMode="auto">
                                <a:xfrm flipV="1">
                                  <a:off x="6609" y="3700"/>
                                  <a:ext cx="72"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09" name="Line 11606"/>
                              <wps:cNvCnPr>
                                <a:cxnSpLocks noChangeShapeType="1"/>
                              </wps:cNvCnPr>
                              <wps:spPr bwMode="auto">
                                <a:xfrm flipV="1">
                                  <a:off x="6570" y="3716"/>
                                  <a:ext cx="110"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10" name="Freeform 11607"/>
                              <wps:cNvSpPr>
                                <a:spLocks noChangeAspect="1"/>
                              </wps:cNvSpPr>
                              <wps:spPr bwMode="auto">
                                <a:xfrm>
                                  <a:off x="6594" y="3714"/>
                                  <a:ext cx="1" cy="1"/>
                                </a:xfrm>
                                <a:custGeom>
                                  <a:avLst/>
                                  <a:gdLst>
                                    <a:gd name="T0" fmla="*/ 1 w 1"/>
                                    <a:gd name="T1" fmla="*/ 0 h 2"/>
                                    <a:gd name="T2" fmla="*/ 1 w 1"/>
                                    <a:gd name="T3" fmla="*/ 1 h 2"/>
                                    <a:gd name="T4" fmla="*/ 1 w 1"/>
                                    <a:gd name="T5" fmla="*/ 1 h 2"/>
                                    <a:gd name="T6" fmla="*/ 0 w 1"/>
                                    <a:gd name="T7" fmla="*/ 1 h 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 h="2">
                                      <a:moveTo>
                                        <a:pt x="1" y="0"/>
                                      </a:moveTo>
                                      <a:lnTo>
                                        <a:pt x="1" y="1"/>
                                      </a:lnTo>
                                      <a:lnTo>
                                        <a:pt x="1" y="2"/>
                                      </a:lnTo>
                                      <a:lnTo>
                                        <a:pt x="0"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1" name="Line 11608"/>
                              <wps:cNvCnPr>
                                <a:cxnSpLocks noChangeShapeType="1"/>
                              </wps:cNvCnPr>
                              <wps:spPr bwMode="auto">
                                <a:xfrm>
                                  <a:off x="6567" y="3725"/>
                                  <a:ext cx="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12" name="Line 11609"/>
                              <wps:cNvCnPr>
                                <a:cxnSpLocks noChangeShapeType="1"/>
                              </wps:cNvCnPr>
                              <wps:spPr bwMode="auto">
                                <a:xfrm>
                                  <a:off x="6567" y="3719"/>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13" name="Line 11610"/>
                              <wps:cNvCnPr>
                                <a:cxnSpLocks noChangeShapeType="1"/>
                              </wps:cNvCnPr>
                              <wps:spPr bwMode="auto">
                                <a:xfrm flipH="1">
                                  <a:off x="6582" y="3717"/>
                                  <a:ext cx="1"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14" name="Line 11611"/>
                              <wps:cNvCnPr>
                                <a:cxnSpLocks noChangeShapeType="1"/>
                              </wps:cNvCnPr>
                              <wps:spPr bwMode="auto">
                                <a:xfrm flipH="1">
                                  <a:off x="6565" y="372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15" name="Line 11612"/>
                              <wps:cNvCnPr>
                                <a:cxnSpLocks noChangeShapeType="1"/>
                              </wps:cNvCnPr>
                              <wps:spPr bwMode="auto">
                                <a:xfrm>
                                  <a:off x="6562" y="3720"/>
                                  <a:ext cx="8"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16" name="Line 11613"/>
                              <wps:cNvCnPr>
                                <a:cxnSpLocks noChangeShapeType="1"/>
                              </wps:cNvCnPr>
                              <wps:spPr bwMode="auto">
                                <a:xfrm flipH="1">
                                  <a:off x="6680" y="3700"/>
                                  <a:ext cx="1"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17" name="Freeform 11614"/>
                              <wps:cNvSpPr>
                                <a:spLocks noChangeAspect="1"/>
                              </wps:cNvSpPr>
                              <wps:spPr bwMode="auto">
                                <a:xfrm>
                                  <a:off x="6692" y="3728"/>
                                  <a:ext cx="9" cy="7"/>
                                </a:xfrm>
                                <a:custGeom>
                                  <a:avLst/>
                                  <a:gdLst>
                                    <a:gd name="T0" fmla="*/ 0 w 36"/>
                                    <a:gd name="T1" fmla="*/ 1 h 26"/>
                                    <a:gd name="T2" fmla="*/ 1 w 36"/>
                                    <a:gd name="T3" fmla="*/ 0 h 26"/>
                                    <a:gd name="T4" fmla="*/ 1 w 36"/>
                                    <a:gd name="T5" fmla="*/ 0 h 26"/>
                                    <a:gd name="T6" fmla="*/ 0 60000 65536"/>
                                    <a:gd name="T7" fmla="*/ 0 60000 65536"/>
                                    <a:gd name="T8" fmla="*/ 0 60000 65536"/>
                                  </a:gdLst>
                                  <a:ahLst/>
                                  <a:cxnLst>
                                    <a:cxn ang="T6">
                                      <a:pos x="T0" y="T1"/>
                                    </a:cxn>
                                    <a:cxn ang="T7">
                                      <a:pos x="T2" y="T3"/>
                                    </a:cxn>
                                    <a:cxn ang="T8">
                                      <a:pos x="T4" y="T5"/>
                                    </a:cxn>
                                  </a:cxnLst>
                                  <a:rect l="0" t="0" r="r" b="b"/>
                                  <a:pathLst>
                                    <a:path w="36" h="26">
                                      <a:moveTo>
                                        <a:pt x="0" y="26"/>
                                      </a:moveTo>
                                      <a:lnTo>
                                        <a:pt x="23" y="19"/>
                                      </a:lnTo>
                                      <a:lnTo>
                                        <a:pt x="3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 name="Freeform 11615"/>
                              <wps:cNvSpPr>
                                <a:spLocks noChangeAspect="1"/>
                              </wps:cNvSpPr>
                              <wps:spPr bwMode="auto">
                                <a:xfrm>
                                  <a:off x="6692" y="3720"/>
                                  <a:ext cx="8" cy="3"/>
                                </a:xfrm>
                                <a:custGeom>
                                  <a:avLst/>
                                  <a:gdLst>
                                    <a:gd name="T0" fmla="*/ 1 w 31"/>
                                    <a:gd name="T1" fmla="*/ 0 h 11"/>
                                    <a:gd name="T2" fmla="*/ 0 w 31"/>
                                    <a:gd name="T3" fmla="*/ 0 h 11"/>
                                    <a:gd name="T4" fmla="*/ 0 w 31"/>
                                    <a:gd name="T5" fmla="*/ 0 h 11"/>
                                    <a:gd name="T6" fmla="*/ 0 60000 65536"/>
                                    <a:gd name="T7" fmla="*/ 0 60000 65536"/>
                                    <a:gd name="T8" fmla="*/ 0 60000 65536"/>
                                  </a:gdLst>
                                  <a:ahLst/>
                                  <a:cxnLst>
                                    <a:cxn ang="T6">
                                      <a:pos x="T0" y="T1"/>
                                    </a:cxn>
                                    <a:cxn ang="T7">
                                      <a:pos x="T2" y="T3"/>
                                    </a:cxn>
                                    <a:cxn ang="T8">
                                      <a:pos x="T4" y="T5"/>
                                    </a:cxn>
                                  </a:cxnLst>
                                  <a:rect l="0" t="0" r="r" b="b"/>
                                  <a:pathLst>
                                    <a:path w="31" h="11">
                                      <a:moveTo>
                                        <a:pt x="31" y="11"/>
                                      </a:moveTo>
                                      <a:lnTo>
                                        <a:pt x="18"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19" name="Group 11616"/>
                            <wpg:cNvGrpSpPr>
                              <a:grpSpLocks noChangeAspect="1"/>
                            </wpg:cNvGrpSpPr>
                            <wpg:grpSpPr bwMode="auto">
                              <a:xfrm>
                                <a:off x="5812" y="2805"/>
                                <a:ext cx="1016" cy="616"/>
                                <a:chOff x="6264" y="3136"/>
                                <a:chExt cx="1016" cy="616"/>
                              </a:xfrm>
                            </wpg:grpSpPr>
                            <wps:wsp>
                              <wps:cNvPr id="3220" name="Line 11617"/>
                              <wps:cNvCnPr>
                                <a:cxnSpLocks noChangeShapeType="1"/>
                              </wps:cNvCnPr>
                              <wps:spPr bwMode="auto">
                                <a:xfrm flipV="1">
                                  <a:off x="6692" y="3735"/>
                                  <a:ext cx="1"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21" name="Freeform 11618"/>
                              <wps:cNvSpPr>
                                <a:spLocks noChangeAspect="1"/>
                              </wps:cNvSpPr>
                              <wps:spPr bwMode="auto">
                                <a:xfrm>
                                  <a:off x="6690" y="3720"/>
                                  <a:ext cx="2" cy="2"/>
                                </a:xfrm>
                                <a:custGeom>
                                  <a:avLst/>
                                  <a:gdLst>
                                    <a:gd name="T0" fmla="*/ 0 w 10"/>
                                    <a:gd name="T1" fmla="*/ 0 h 10"/>
                                    <a:gd name="T2" fmla="*/ 0 w 10"/>
                                    <a:gd name="T3" fmla="*/ 0 h 10"/>
                                    <a:gd name="T4" fmla="*/ 0 w 10"/>
                                    <a:gd name="T5" fmla="*/ 0 h 10"/>
                                    <a:gd name="T6" fmla="*/ 0 w 10"/>
                                    <a:gd name="T7" fmla="*/ 0 h 10"/>
                                    <a:gd name="T8" fmla="*/ 0 w 10"/>
                                    <a:gd name="T9" fmla="*/ 0 h 10"/>
                                    <a:gd name="T10" fmla="*/ 0 w 10"/>
                                    <a:gd name="T11" fmla="*/ 0 h 10"/>
                                    <a:gd name="T12" fmla="*/ 0 w 10"/>
                                    <a:gd name="T13" fmla="*/ 0 h 10"/>
                                    <a:gd name="T14" fmla="*/ 0 w 10"/>
                                    <a:gd name="T15" fmla="*/ 0 h 10"/>
                                    <a:gd name="T16" fmla="*/ 0 w 10"/>
                                    <a:gd name="T17" fmla="*/ 0 h 1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 h="10">
                                      <a:moveTo>
                                        <a:pt x="0" y="10"/>
                                      </a:moveTo>
                                      <a:lnTo>
                                        <a:pt x="3" y="9"/>
                                      </a:lnTo>
                                      <a:lnTo>
                                        <a:pt x="5" y="8"/>
                                      </a:lnTo>
                                      <a:lnTo>
                                        <a:pt x="7" y="7"/>
                                      </a:lnTo>
                                      <a:lnTo>
                                        <a:pt x="9" y="6"/>
                                      </a:lnTo>
                                      <a:lnTo>
                                        <a:pt x="10" y="4"/>
                                      </a:lnTo>
                                      <a:lnTo>
                                        <a:pt x="10" y="3"/>
                                      </a:lnTo>
                                      <a:lnTo>
                                        <a:pt x="10" y="1"/>
                                      </a:lnTo>
                                      <a:lnTo>
                                        <a:pt x="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2" name="Freeform 11619"/>
                              <wps:cNvSpPr>
                                <a:spLocks noChangeAspect="1"/>
                              </wps:cNvSpPr>
                              <wps:spPr bwMode="auto">
                                <a:xfrm>
                                  <a:off x="6690" y="3722"/>
                                  <a:ext cx="2" cy="13"/>
                                </a:xfrm>
                                <a:custGeom>
                                  <a:avLst/>
                                  <a:gdLst>
                                    <a:gd name="T0" fmla="*/ 0 w 10"/>
                                    <a:gd name="T1" fmla="*/ 1 h 50"/>
                                    <a:gd name="T2" fmla="*/ 0 w 10"/>
                                    <a:gd name="T3" fmla="*/ 1 h 50"/>
                                    <a:gd name="T4" fmla="*/ 0 w 10"/>
                                    <a:gd name="T5" fmla="*/ 0 h 50"/>
                                    <a:gd name="T6" fmla="*/ 0 60000 65536"/>
                                    <a:gd name="T7" fmla="*/ 0 60000 65536"/>
                                    <a:gd name="T8" fmla="*/ 0 60000 65536"/>
                                  </a:gdLst>
                                  <a:ahLst/>
                                  <a:cxnLst>
                                    <a:cxn ang="T6">
                                      <a:pos x="T0" y="T1"/>
                                    </a:cxn>
                                    <a:cxn ang="T7">
                                      <a:pos x="T2" y="T3"/>
                                    </a:cxn>
                                    <a:cxn ang="T8">
                                      <a:pos x="T4" y="T5"/>
                                    </a:cxn>
                                  </a:cxnLst>
                                  <a:rect l="0" t="0" r="r" b="b"/>
                                  <a:pathLst>
                                    <a:path w="10" h="50">
                                      <a:moveTo>
                                        <a:pt x="10" y="50"/>
                                      </a:moveTo>
                                      <a:lnTo>
                                        <a:pt x="8" y="2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3" name="Line 11620"/>
                              <wps:cNvCnPr>
                                <a:cxnSpLocks noChangeShapeType="1"/>
                              </wps:cNvCnPr>
                              <wps:spPr bwMode="auto">
                                <a:xfrm flipV="1">
                                  <a:off x="6701" y="3728"/>
                                  <a:ext cx="1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24" name="Freeform 11621"/>
                              <wps:cNvSpPr>
                                <a:spLocks noChangeAspect="1"/>
                              </wps:cNvSpPr>
                              <wps:spPr bwMode="auto">
                                <a:xfrm>
                                  <a:off x="6715" y="3720"/>
                                  <a:ext cx="12" cy="8"/>
                                </a:xfrm>
                                <a:custGeom>
                                  <a:avLst/>
                                  <a:gdLst>
                                    <a:gd name="T0" fmla="*/ 0 w 48"/>
                                    <a:gd name="T1" fmla="*/ 1 h 30"/>
                                    <a:gd name="T2" fmla="*/ 1 w 48"/>
                                    <a:gd name="T3" fmla="*/ 0 h 30"/>
                                    <a:gd name="T4" fmla="*/ 1 w 48"/>
                                    <a:gd name="T5" fmla="*/ 0 h 30"/>
                                    <a:gd name="T6" fmla="*/ 0 60000 65536"/>
                                    <a:gd name="T7" fmla="*/ 0 60000 65536"/>
                                    <a:gd name="T8" fmla="*/ 0 60000 65536"/>
                                  </a:gdLst>
                                  <a:ahLst/>
                                  <a:cxnLst>
                                    <a:cxn ang="T6">
                                      <a:pos x="T0" y="T1"/>
                                    </a:cxn>
                                    <a:cxn ang="T7">
                                      <a:pos x="T2" y="T3"/>
                                    </a:cxn>
                                    <a:cxn ang="T8">
                                      <a:pos x="T4" y="T5"/>
                                    </a:cxn>
                                  </a:cxnLst>
                                  <a:rect l="0" t="0" r="r" b="b"/>
                                  <a:pathLst>
                                    <a:path w="48" h="30">
                                      <a:moveTo>
                                        <a:pt x="0" y="30"/>
                                      </a:moveTo>
                                      <a:lnTo>
                                        <a:pt x="26" y="19"/>
                                      </a:lnTo>
                                      <a:lnTo>
                                        <a:pt x="4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5" name="Freeform 11622"/>
                              <wps:cNvSpPr>
                                <a:spLocks noChangeAspect="1"/>
                              </wps:cNvSpPr>
                              <wps:spPr bwMode="auto">
                                <a:xfrm>
                                  <a:off x="6713" y="3708"/>
                                  <a:ext cx="12" cy="7"/>
                                </a:xfrm>
                                <a:custGeom>
                                  <a:avLst/>
                                  <a:gdLst>
                                    <a:gd name="T0" fmla="*/ 1 w 49"/>
                                    <a:gd name="T1" fmla="*/ 0 h 30"/>
                                    <a:gd name="T2" fmla="*/ 0 w 49"/>
                                    <a:gd name="T3" fmla="*/ 0 h 30"/>
                                    <a:gd name="T4" fmla="*/ 0 w 49"/>
                                    <a:gd name="T5" fmla="*/ 0 h 30"/>
                                    <a:gd name="T6" fmla="*/ 0 60000 65536"/>
                                    <a:gd name="T7" fmla="*/ 0 60000 65536"/>
                                    <a:gd name="T8" fmla="*/ 0 60000 65536"/>
                                  </a:gdLst>
                                  <a:ahLst/>
                                  <a:cxnLst>
                                    <a:cxn ang="T6">
                                      <a:pos x="T0" y="T1"/>
                                    </a:cxn>
                                    <a:cxn ang="T7">
                                      <a:pos x="T2" y="T3"/>
                                    </a:cxn>
                                    <a:cxn ang="T8">
                                      <a:pos x="T4" y="T5"/>
                                    </a:cxn>
                                  </a:cxnLst>
                                  <a:rect l="0" t="0" r="r" b="b"/>
                                  <a:pathLst>
                                    <a:path w="49" h="30">
                                      <a:moveTo>
                                        <a:pt x="49" y="0"/>
                                      </a:moveTo>
                                      <a:lnTo>
                                        <a:pt x="21" y="10"/>
                                      </a:lnTo>
                                      <a:lnTo>
                                        <a:pt x="0" y="3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6" name="Line 11623"/>
                              <wps:cNvCnPr>
                                <a:cxnSpLocks noChangeShapeType="1"/>
                              </wps:cNvCnPr>
                              <wps:spPr bwMode="auto">
                                <a:xfrm flipV="1">
                                  <a:off x="6697" y="3715"/>
                                  <a:ext cx="16"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27" name="Line 11624"/>
                              <wps:cNvCnPr>
                                <a:cxnSpLocks noChangeShapeType="1"/>
                              </wps:cNvCnPr>
                              <wps:spPr bwMode="auto">
                                <a:xfrm flipV="1">
                                  <a:off x="6700" y="3728"/>
                                  <a:ext cx="1" cy="2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28" name="Freeform 11625"/>
                              <wps:cNvSpPr>
                                <a:spLocks noChangeAspect="1"/>
                              </wps:cNvSpPr>
                              <wps:spPr bwMode="auto">
                                <a:xfrm>
                                  <a:off x="6700" y="3723"/>
                                  <a:ext cx="1" cy="5"/>
                                </a:xfrm>
                                <a:custGeom>
                                  <a:avLst/>
                                  <a:gdLst>
                                    <a:gd name="T0" fmla="*/ 0 w 6"/>
                                    <a:gd name="T1" fmla="*/ 0 h 23"/>
                                    <a:gd name="T2" fmla="*/ 0 w 6"/>
                                    <a:gd name="T3" fmla="*/ 0 h 23"/>
                                    <a:gd name="T4" fmla="*/ 0 w 6"/>
                                    <a:gd name="T5" fmla="*/ 0 h 23"/>
                                    <a:gd name="T6" fmla="*/ 0 60000 65536"/>
                                    <a:gd name="T7" fmla="*/ 0 60000 65536"/>
                                    <a:gd name="T8" fmla="*/ 0 60000 65536"/>
                                  </a:gdLst>
                                  <a:ahLst/>
                                  <a:cxnLst>
                                    <a:cxn ang="T6">
                                      <a:pos x="T0" y="T1"/>
                                    </a:cxn>
                                    <a:cxn ang="T7">
                                      <a:pos x="T2" y="T3"/>
                                    </a:cxn>
                                    <a:cxn ang="T8">
                                      <a:pos x="T4" y="T5"/>
                                    </a:cxn>
                                  </a:cxnLst>
                                  <a:rect l="0" t="0" r="r" b="b"/>
                                  <a:pathLst>
                                    <a:path w="6" h="23">
                                      <a:moveTo>
                                        <a:pt x="6" y="23"/>
                                      </a:moveTo>
                                      <a:lnTo>
                                        <a:pt x="5" y="1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9" name="Line 11626"/>
                              <wps:cNvCnPr>
                                <a:cxnSpLocks noChangeShapeType="1"/>
                              </wps:cNvCnPr>
                              <wps:spPr bwMode="auto">
                                <a:xfrm flipV="1">
                                  <a:off x="6539" y="3243"/>
                                  <a:ext cx="92"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30" name="Line 11627"/>
                              <wps:cNvCnPr>
                                <a:cxnSpLocks noChangeShapeType="1"/>
                              </wps:cNvCnPr>
                              <wps:spPr bwMode="auto">
                                <a:xfrm flipH="1">
                                  <a:off x="6332" y="3169"/>
                                  <a:ext cx="257"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31" name="Line 11628"/>
                              <wps:cNvCnPr>
                                <a:cxnSpLocks noChangeShapeType="1"/>
                              </wps:cNvCnPr>
                              <wps:spPr bwMode="auto">
                                <a:xfrm flipH="1">
                                  <a:off x="6329" y="3148"/>
                                  <a:ext cx="260"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32" name="Freeform 11629"/>
                              <wps:cNvSpPr>
                                <a:spLocks noChangeAspect="1"/>
                              </wps:cNvSpPr>
                              <wps:spPr bwMode="auto">
                                <a:xfrm>
                                  <a:off x="6302" y="3217"/>
                                  <a:ext cx="14" cy="65"/>
                                </a:xfrm>
                                <a:custGeom>
                                  <a:avLst/>
                                  <a:gdLst>
                                    <a:gd name="T0" fmla="*/ 0 w 56"/>
                                    <a:gd name="T1" fmla="*/ 4 h 259"/>
                                    <a:gd name="T2" fmla="*/ 1 w 56"/>
                                    <a:gd name="T3" fmla="*/ 4 h 259"/>
                                    <a:gd name="T4" fmla="*/ 1 w 56"/>
                                    <a:gd name="T5" fmla="*/ 3 h 259"/>
                                    <a:gd name="T6" fmla="*/ 1 w 56"/>
                                    <a:gd name="T7" fmla="*/ 2 h 259"/>
                                    <a:gd name="T8" fmla="*/ 1 w 56"/>
                                    <a:gd name="T9" fmla="*/ 2 h 259"/>
                                    <a:gd name="T10" fmla="*/ 1 w 56"/>
                                    <a:gd name="T11" fmla="*/ 1 h 259"/>
                                    <a:gd name="T12" fmla="*/ 1 w 56"/>
                                    <a:gd name="T13" fmla="*/ 0 h 259"/>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56" h="259">
                                      <a:moveTo>
                                        <a:pt x="0" y="259"/>
                                      </a:moveTo>
                                      <a:lnTo>
                                        <a:pt x="28" y="222"/>
                                      </a:lnTo>
                                      <a:lnTo>
                                        <a:pt x="47" y="179"/>
                                      </a:lnTo>
                                      <a:lnTo>
                                        <a:pt x="56" y="133"/>
                                      </a:lnTo>
                                      <a:lnTo>
                                        <a:pt x="55" y="86"/>
                                      </a:lnTo>
                                      <a:lnTo>
                                        <a:pt x="44" y="42"/>
                                      </a:lnTo>
                                      <a:lnTo>
                                        <a:pt x="2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3" name="Freeform 11630"/>
                              <wps:cNvSpPr>
                                <a:spLocks noChangeAspect="1"/>
                              </wps:cNvSpPr>
                              <wps:spPr bwMode="auto">
                                <a:xfrm>
                                  <a:off x="6341" y="3201"/>
                                  <a:ext cx="56" cy="119"/>
                                </a:xfrm>
                                <a:custGeom>
                                  <a:avLst/>
                                  <a:gdLst>
                                    <a:gd name="T0" fmla="*/ 0 w 224"/>
                                    <a:gd name="T1" fmla="*/ 8 h 476"/>
                                    <a:gd name="T2" fmla="*/ 1 w 224"/>
                                    <a:gd name="T3" fmla="*/ 7 h 476"/>
                                    <a:gd name="T4" fmla="*/ 2 w 224"/>
                                    <a:gd name="T5" fmla="*/ 6 h 476"/>
                                    <a:gd name="T6" fmla="*/ 3 w 224"/>
                                    <a:gd name="T7" fmla="*/ 5 h 476"/>
                                    <a:gd name="T8" fmla="*/ 3 w 224"/>
                                    <a:gd name="T9" fmla="*/ 4 h 476"/>
                                    <a:gd name="T10" fmla="*/ 4 w 224"/>
                                    <a:gd name="T11" fmla="*/ 3 h 476"/>
                                    <a:gd name="T12" fmla="*/ 4 w 224"/>
                                    <a:gd name="T13" fmla="*/ 2 h 476"/>
                                    <a:gd name="T14" fmla="*/ 3 w 224"/>
                                    <a:gd name="T15" fmla="*/ 1 h 476"/>
                                    <a:gd name="T16" fmla="*/ 3 w 224"/>
                                    <a:gd name="T17" fmla="*/ 0 h 47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24" h="476">
                                      <a:moveTo>
                                        <a:pt x="0" y="476"/>
                                      </a:moveTo>
                                      <a:lnTo>
                                        <a:pt x="34" y="452"/>
                                      </a:lnTo>
                                      <a:lnTo>
                                        <a:pt x="106" y="392"/>
                                      </a:lnTo>
                                      <a:lnTo>
                                        <a:pt x="162" y="327"/>
                                      </a:lnTo>
                                      <a:lnTo>
                                        <a:pt x="200" y="258"/>
                                      </a:lnTo>
                                      <a:lnTo>
                                        <a:pt x="222" y="186"/>
                                      </a:lnTo>
                                      <a:lnTo>
                                        <a:pt x="224" y="113"/>
                                      </a:lnTo>
                                      <a:lnTo>
                                        <a:pt x="208" y="40"/>
                                      </a:lnTo>
                                      <a:lnTo>
                                        <a:pt x="19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4" name="Line 11631"/>
                              <wps:cNvCnPr>
                                <a:cxnSpLocks noChangeShapeType="1"/>
                              </wps:cNvCnPr>
                              <wps:spPr bwMode="auto">
                                <a:xfrm flipV="1">
                                  <a:off x="6362" y="3227"/>
                                  <a:ext cx="1"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35" name="Freeform 11632"/>
                              <wps:cNvSpPr>
                                <a:spLocks noChangeAspect="1"/>
                              </wps:cNvSpPr>
                              <wps:spPr bwMode="auto">
                                <a:xfrm>
                                  <a:off x="6333" y="3211"/>
                                  <a:ext cx="3" cy="18"/>
                                </a:xfrm>
                                <a:custGeom>
                                  <a:avLst/>
                                  <a:gdLst>
                                    <a:gd name="T0" fmla="*/ 0 w 14"/>
                                    <a:gd name="T1" fmla="*/ 0 h 72"/>
                                    <a:gd name="T2" fmla="*/ 0 w 14"/>
                                    <a:gd name="T3" fmla="*/ 0 h 72"/>
                                    <a:gd name="T4" fmla="*/ 0 w 14"/>
                                    <a:gd name="T5" fmla="*/ 1 h 72"/>
                                    <a:gd name="T6" fmla="*/ 0 60000 65536"/>
                                    <a:gd name="T7" fmla="*/ 0 60000 65536"/>
                                    <a:gd name="T8" fmla="*/ 0 60000 65536"/>
                                  </a:gdLst>
                                  <a:ahLst/>
                                  <a:cxnLst>
                                    <a:cxn ang="T6">
                                      <a:pos x="T0" y="T1"/>
                                    </a:cxn>
                                    <a:cxn ang="T7">
                                      <a:pos x="T2" y="T3"/>
                                    </a:cxn>
                                    <a:cxn ang="T8">
                                      <a:pos x="T4" y="T5"/>
                                    </a:cxn>
                                  </a:cxnLst>
                                  <a:rect l="0" t="0" r="r" b="b"/>
                                  <a:pathLst>
                                    <a:path w="14" h="72">
                                      <a:moveTo>
                                        <a:pt x="0" y="0"/>
                                      </a:moveTo>
                                      <a:lnTo>
                                        <a:pt x="3" y="9"/>
                                      </a:lnTo>
                                      <a:lnTo>
                                        <a:pt x="14" y="7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6" name="Line 11633"/>
                              <wps:cNvCnPr>
                                <a:cxnSpLocks noChangeShapeType="1"/>
                              </wps:cNvCnPr>
                              <wps:spPr bwMode="auto">
                                <a:xfrm flipH="1" flipV="1">
                                  <a:off x="6278" y="320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37" name="Line 11634"/>
                              <wps:cNvCnPr>
                                <a:cxnSpLocks noChangeShapeType="1"/>
                              </wps:cNvCnPr>
                              <wps:spPr bwMode="auto">
                                <a:xfrm>
                                  <a:off x="6280" y="3205"/>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38" name="Freeform 11635"/>
                              <wps:cNvSpPr>
                                <a:spLocks noChangeAspect="1"/>
                              </wps:cNvSpPr>
                              <wps:spPr bwMode="auto">
                                <a:xfrm>
                                  <a:off x="6290" y="3148"/>
                                  <a:ext cx="37" cy="43"/>
                                </a:xfrm>
                                <a:custGeom>
                                  <a:avLst/>
                                  <a:gdLst>
                                    <a:gd name="T0" fmla="*/ 2 w 148"/>
                                    <a:gd name="T1" fmla="*/ 3 h 172"/>
                                    <a:gd name="T2" fmla="*/ 2 w 148"/>
                                    <a:gd name="T3" fmla="*/ 2 h 172"/>
                                    <a:gd name="T4" fmla="*/ 1 w 148"/>
                                    <a:gd name="T5" fmla="*/ 1 h 172"/>
                                    <a:gd name="T6" fmla="*/ 0 w 148"/>
                                    <a:gd name="T7" fmla="*/ 0 h 17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8" h="172">
                                      <a:moveTo>
                                        <a:pt x="148" y="172"/>
                                      </a:moveTo>
                                      <a:lnTo>
                                        <a:pt x="110" y="105"/>
                                      </a:lnTo>
                                      <a:lnTo>
                                        <a:pt x="60" y="4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9" name="Freeform 11636"/>
                              <wps:cNvSpPr>
                                <a:spLocks noChangeAspect="1"/>
                              </wps:cNvSpPr>
                              <wps:spPr bwMode="auto">
                                <a:xfrm>
                                  <a:off x="6290" y="3146"/>
                                  <a:ext cx="39" cy="44"/>
                                </a:xfrm>
                                <a:custGeom>
                                  <a:avLst/>
                                  <a:gdLst>
                                    <a:gd name="T0" fmla="*/ 3 w 155"/>
                                    <a:gd name="T1" fmla="*/ 3 h 177"/>
                                    <a:gd name="T2" fmla="*/ 2 w 155"/>
                                    <a:gd name="T3" fmla="*/ 2 h 177"/>
                                    <a:gd name="T4" fmla="*/ 1 w 155"/>
                                    <a:gd name="T5" fmla="*/ 1 h 177"/>
                                    <a:gd name="T6" fmla="*/ 0 w 155"/>
                                    <a:gd name="T7" fmla="*/ 0 h 17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5" h="177">
                                      <a:moveTo>
                                        <a:pt x="155" y="177"/>
                                      </a:moveTo>
                                      <a:lnTo>
                                        <a:pt x="115" y="108"/>
                                      </a:lnTo>
                                      <a:lnTo>
                                        <a:pt x="63" y="49"/>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0" name="Line 11637"/>
                              <wps:cNvCnPr>
                                <a:cxnSpLocks noChangeShapeType="1"/>
                              </wps:cNvCnPr>
                              <wps:spPr bwMode="auto">
                                <a:xfrm flipH="1" flipV="1">
                                  <a:off x="6264" y="3231"/>
                                  <a:ext cx="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41" name="Line 11638"/>
                              <wps:cNvCnPr>
                                <a:cxnSpLocks noChangeShapeType="1"/>
                              </wps:cNvCnPr>
                              <wps:spPr bwMode="auto">
                                <a:xfrm flipH="1">
                                  <a:off x="6327" y="3190"/>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42" name="Line 11639"/>
                              <wps:cNvCnPr>
                                <a:cxnSpLocks noChangeShapeType="1"/>
                              </wps:cNvCnPr>
                              <wps:spPr bwMode="auto">
                                <a:xfrm flipV="1">
                                  <a:off x="6280" y="3191"/>
                                  <a:ext cx="47"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43" name="Line 11640"/>
                              <wps:cNvCnPr>
                                <a:cxnSpLocks noChangeShapeType="1"/>
                              </wps:cNvCnPr>
                              <wps:spPr bwMode="auto">
                                <a:xfrm flipV="1">
                                  <a:off x="6278" y="3207"/>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44" name="Line 11641"/>
                              <wps:cNvCnPr>
                                <a:cxnSpLocks noChangeShapeType="1"/>
                              </wps:cNvCnPr>
                              <wps:spPr bwMode="auto">
                                <a:xfrm flipV="1">
                                  <a:off x="6277" y="320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45" name="Line 11642"/>
                              <wps:cNvCnPr>
                                <a:cxnSpLocks noChangeShapeType="1"/>
                              </wps:cNvCnPr>
                              <wps:spPr bwMode="auto">
                                <a:xfrm flipV="1">
                                  <a:off x="6280" y="3228"/>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46" name="Line 11643"/>
                              <wps:cNvCnPr>
                                <a:cxnSpLocks noChangeShapeType="1"/>
                              </wps:cNvCnPr>
                              <wps:spPr bwMode="auto">
                                <a:xfrm flipH="1">
                                  <a:off x="6282" y="3211"/>
                                  <a:ext cx="48"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47" name="Line 11644"/>
                              <wps:cNvCnPr>
                                <a:cxnSpLocks noChangeShapeType="1"/>
                              </wps:cNvCnPr>
                              <wps:spPr bwMode="auto">
                                <a:xfrm flipH="1">
                                  <a:off x="6330" y="3211"/>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48" name="Freeform 11645"/>
                              <wps:cNvSpPr>
                                <a:spLocks noChangeAspect="1"/>
                              </wps:cNvSpPr>
                              <wps:spPr bwMode="auto">
                                <a:xfrm>
                                  <a:off x="6384" y="3205"/>
                                  <a:ext cx="13" cy="39"/>
                                </a:xfrm>
                                <a:custGeom>
                                  <a:avLst/>
                                  <a:gdLst>
                                    <a:gd name="T0" fmla="*/ 1 w 51"/>
                                    <a:gd name="T1" fmla="*/ 2 h 158"/>
                                    <a:gd name="T2" fmla="*/ 1 w 51"/>
                                    <a:gd name="T3" fmla="*/ 1 h 158"/>
                                    <a:gd name="T4" fmla="*/ 1 w 51"/>
                                    <a:gd name="T5" fmla="*/ 1 h 158"/>
                                    <a:gd name="T6" fmla="*/ 0 w 51"/>
                                    <a:gd name="T7" fmla="*/ 0 h 15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1" h="158">
                                      <a:moveTo>
                                        <a:pt x="51" y="158"/>
                                      </a:moveTo>
                                      <a:lnTo>
                                        <a:pt x="42" y="103"/>
                                      </a:lnTo>
                                      <a:lnTo>
                                        <a:pt x="25" y="5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9" name="Line 11646"/>
                              <wps:cNvCnPr>
                                <a:cxnSpLocks noChangeShapeType="1"/>
                              </wps:cNvCnPr>
                              <wps:spPr bwMode="auto">
                                <a:xfrm flipH="1" flipV="1">
                                  <a:off x="6383" y="320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0" name="Line 11647"/>
                              <wps:cNvCnPr>
                                <a:cxnSpLocks noChangeShapeType="1"/>
                              </wps:cNvCnPr>
                              <wps:spPr bwMode="auto">
                                <a:xfrm>
                                  <a:off x="6494" y="3185"/>
                                  <a:ext cx="45" cy="7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1" name="Line 11648"/>
                              <wps:cNvCnPr>
                                <a:cxnSpLocks noChangeShapeType="1"/>
                              </wps:cNvCnPr>
                              <wps:spPr bwMode="auto">
                                <a:xfrm flipH="1">
                                  <a:off x="6505" y="3183"/>
                                  <a:ext cx="1" cy="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2" name="Line 11649"/>
                              <wps:cNvCnPr>
                                <a:cxnSpLocks noChangeShapeType="1"/>
                              </wps:cNvCnPr>
                              <wps:spPr bwMode="auto">
                                <a:xfrm flipH="1" flipV="1">
                                  <a:off x="6769" y="3292"/>
                                  <a:ext cx="44" cy="7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3" name="Line 11650"/>
                              <wps:cNvCnPr>
                                <a:cxnSpLocks noChangeShapeType="1"/>
                              </wps:cNvCnPr>
                              <wps:spPr bwMode="auto">
                                <a:xfrm flipH="1" flipV="1">
                                  <a:off x="6770" y="3291"/>
                                  <a:ext cx="44" cy="7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4" name="Line 11651"/>
                              <wps:cNvCnPr>
                                <a:cxnSpLocks noChangeShapeType="1"/>
                              </wps:cNvCnPr>
                              <wps:spPr bwMode="auto">
                                <a:xfrm flipH="1">
                                  <a:off x="6667" y="3286"/>
                                  <a:ext cx="108" cy="1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5" name="Line 11652"/>
                              <wps:cNvCnPr>
                                <a:cxnSpLocks noChangeShapeType="1"/>
                              </wps:cNvCnPr>
                              <wps:spPr bwMode="auto">
                                <a:xfrm flipH="1">
                                  <a:off x="6668" y="3253"/>
                                  <a:ext cx="108" cy="1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6" name="Line 11653"/>
                              <wps:cNvCnPr>
                                <a:cxnSpLocks noChangeShapeType="1"/>
                              </wps:cNvCnPr>
                              <wps:spPr bwMode="auto">
                                <a:xfrm flipH="1">
                                  <a:off x="6814" y="3286"/>
                                  <a:ext cx="2" cy="7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7" name="Line 11654"/>
                              <wps:cNvCnPr>
                                <a:cxnSpLocks noChangeShapeType="1"/>
                              </wps:cNvCnPr>
                              <wps:spPr bwMode="auto">
                                <a:xfrm flipH="1">
                                  <a:off x="6824" y="3301"/>
                                  <a:ext cx="2" cy="6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8" name="Line 11655"/>
                              <wps:cNvCnPr>
                                <a:cxnSpLocks noChangeShapeType="1"/>
                              </wps:cNvCnPr>
                              <wps:spPr bwMode="auto">
                                <a:xfrm flipH="1">
                                  <a:off x="6676" y="3386"/>
                                  <a:ext cx="53"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59" name="Freeform 11656"/>
                              <wps:cNvSpPr>
                                <a:spLocks noChangeAspect="1"/>
                              </wps:cNvSpPr>
                              <wps:spPr bwMode="auto">
                                <a:xfrm>
                                  <a:off x="6608" y="3390"/>
                                  <a:ext cx="59" cy="27"/>
                                </a:xfrm>
                                <a:custGeom>
                                  <a:avLst/>
                                  <a:gdLst>
                                    <a:gd name="T0" fmla="*/ 0 w 239"/>
                                    <a:gd name="T1" fmla="*/ 2 h 108"/>
                                    <a:gd name="T2" fmla="*/ 1 w 239"/>
                                    <a:gd name="T3" fmla="*/ 2 h 108"/>
                                    <a:gd name="T4" fmla="*/ 2 w 239"/>
                                    <a:gd name="T5" fmla="*/ 1 h 108"/>
                                    <a:gd name="T6" fmla="*/ 3 w 239"/>
                                    <a:gd name="T7" fmla="*/ 1 h 108"/>
                                    <a:gd name="T8" fmla="*/ 4 w 239"/>
                                    <a:gd name="T9" fmla="*/ 0 h 10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39" h="108">
                                      <a:moveTo>
                                        <a:pt x="0" y="108"/>
                                      </a:moveTo>
                                      <a:lnTo>
                                        <a:pt x="66" y="96"/>
                                      </a:lnTo>
                                      <a:lnTo>
                                        <a:pt x="128" y="74"/>
                                      </a:lnTo>
                                      <a:lnTo>
                                        <a:pt x="187" y="41"/>
                                      </a:lnTo>
                                      <a:lnTo>
                                        <a:pt x="23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0" name="Freeform 11657"/>
                              <wps:cNvSpPr>
                                <a:spLocks noChangeAspect="1"/>
                              </wps:cNvSpPr>
                              <wps:spPr bwMode="auto">
                                <a:xfrm>
                                  <a:off x="6608" y="3368"/>
                                  <a:ext cx="60" cy="28"/>
                                </a:xfrm>
                                <a:custGeom>
                                  <a:avLst/>
                                  <a:gdLst>
                                    <a:gd name="T0" fmla="*/ 0 w 239"/>
                                    <a:gd name="T1" fmla="*/ 2 h 109"/>
                                    <a:gd name="T2" fmla="*/ 1 w 239"/>
                                    <a:gd name="T3" fmla="*/ 2 h 109"/>
                                    <a:gd name="T4" fmla="*/ 2 w 239"/>
                                    <a:gd name="T5" fmla="*/ 1 h 109"/>
                                    <a:gd name="T6" fmla="*/ 3 w 239"/>
                                    <a:gd name="T7" fmla="*/ 1 h 109"/>
                                    <a:gd name="T8" fmla="*/ 4 w 239"/>
                                    <a:gd name="T9" fmla="*/ 0 h 10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39" h="109">
                                      <a:moveTo>
                                        <a:pt x="0" y="109"/>
                                      </a:moveTo>
                                      <a:lnTo>
                                        <a:pt x="65" y="96"/>
                                      </a:lnTo>
                                      <a:lnTo>
                                        <a:pt x="128" y="73"/>
                                      </a:lnTo>
                                      <a:lnTo>
                                        <a:pt x="186" y="41"/>
                                      </a:lnTo>
                                      <a:lnTo>
                                        <a:pt x="23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1" name="Line 11658"/>
                              <wps:cNvCnPr>
                                <a:cxnSpLocks noChangeShapeType="1"/>
                              </wps:cNvCnPr>
                              <wps:spPr bwMode="auto">
                                <a:xfrm flipV="1">
                                  <a:off x="6608" y="3396"/>
                                  <a:ext cx="1"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62" name="Line 11659"/>
                              <wps:cNvCnPr>
                                <a:cxnSpLocks noChangeShapeType="1"/>
                              </wps:cNvCnPr>
                              <wps:spPr bwMode="auto">
                                <a:xfrm flipV="1">
                                  <a:off x="6667" y="3390"/>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63" name="Line 11660"/>
                              <wps:cNvCnPr>
                                <a:cxnSpLocks noChangeShapeType="1"/>
                              </wps:cNvCnPr>
                              <wps:spPr bwMode="auto">
                                <a:xfrm flipV="1">
                                  <a:off x="6667" y="3368"/>
                                  <a:ext cx="1"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64" name="Line 11661"/>
                              <wps:cNvCnPr>
                                <a:cxnSpLocks noChangeShapeType="1"/>
                              </wps:cNvCnPr>
                              <wps:spPr bwMode="auto">
                                <a:xfrm flipH="1">
                                  <a:off x="6730" y="3374"/>
                                  <a:ext cx="83"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65" name="Line 11662"/>
                              <wps:cNvCnPr>
                                <a:cxnSpLocks noChangeShapeType="1"/>
                              </wps:cNvCnPr>
                              <wps:spPr bwMode="auto">
                                <a:xfrm flipH="1">
                                  <a:off x="6726" y="3365"/>
                                  <a:ext cx="87"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66" name="Line 11663"/>
                              <wps:cNvCnPr>
                                <a:cxnSpLocks noChangeShapeType="1"/>
                              </wps:cNvCnPr>
                              <wps:spPr bwMode="auto">
                                <a:xfrm flipH="1" flipV="1">
                                  <a:off x="6729" y="3386"/>
                                  <a:ext cx="4"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67" name="Line 11664"/>
                              <wps:cNvCnPr>
                                <a:cxnSpLocks noChangeShapeType="1"/>
                              </wps:cNvCnPr>
                              <wps:spPr bwMode="auto">
                                <a:xfrm flipH="1" flipV="1">
                                  <a:off x="6726" y="3379"/>
                                  <a:ext cx="3"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68" name="Freeform 11665"/>
                              <wps:cNvSpPr>
                                <a:spLocks noChangeAspect="1"/>
                              </wps:cNvSpPr>
                              <wps:spPr bwMode="auto">
                                <a:xfrm>
                                  <a:off x="6813" y="3363"/>
                                  <a:ext cx="11" cy="11"/>
                                </a:xfrm>
                                <a:custGeom>
                                  <a:avLst/>
                                  <a:gdLst>
                                    <a:gd name="T0" fmla="*/ 0 w 44"/>
                                    <a:gd name="T1" fmla="*/ 1 h 45"/>
                                    <a:gd name="T2" fmla="*/ 0 w 44"/>
                                    <a:gd name="T3" fmla="*/ 0 h 45"/>
                                    <a:gd name="T4" fmla="*/ 1 w 44"/>
                                    <a:gd name="T5" fmla="*/ 0 h 45"/>
                                    <a:gd name="T6" fmla="*/ 1 w 44"/>
                                    <a:gd name="T7" fmla="*/ 0 h 4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4" h="45">
                                      <a:moveTo>
                                        <a:pt x="0" y="45"/>
                                      </a:moveTo>
                                      <a:lnTo>
                                        <a:pt x="21" y="37"/>
                                      </a:lnTo>
                                      <a:lnTo>
                                        <a:pt x="37" y="21"/>
                                      </a:lnTo>
                                      <a:lnTo>
                                        <a:pt x="4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9" name="Freeform 11666"/>
                              <wps:cNvSpPr>
                                <a:spLocks noChangeAspect="1"/>
                              </wps:cNvSpPr>
                              <wps:spPr bwMode="auto">
                                <a:xfrm>
                                  <a:off x="6813" y="3364"/>
                                  <a:ext cx="1" cy="1"/>
                                </a:xfrm>
                                <a:custGeom>
                                  <a:avLst/>
                                  <a:gdLst>
                                    <a:gd name="T0" fmla="*/ 0 w 5"/>
                                    <a:gd name="T1" fmla="*/ 0 h 5"/>
                                    <a:gd name="T2" fmla="*/ 0 w 5"/>
                                    <a:gd name="T3" fmla="*/ 0 h 5"/>
                                    <a:gd name="T4" fmla="*/ 0 w 5"/>
                                    <a:gd name="T5" fmla="*/ 0 h 5"/>
                                    <a:gd name="T6" fmla="*/ 0 60000 65536"/>
                                    <a:gd name="T7" fmla="*/ 0 60000 65536"/>
                                    <a:gd name="T8" fmla="*/ 0 60000 65536"/>
                                  </a:gdLst>
                                  <a:ahLst/>
                                  <a:cxnLst>
                                    <a:cxn ang="T6">
                                      <a:pos x="T0" y="T1"/>
                                    </a:cxn>
                                    <a:cxn ang="T7">
                                      <a:pos x="T2" y="T3"/>
                                    </a:cxn>
                                    <a:cxn ang="T8">
                                      <a:pos x="T4" y="T5"/>
                                    </a:cxn>
                                  </a:cxnLst>
                                  <a:rect l="0" t="0" r="r" b="b"/>
                                  <a:pathLst>
                                    <a:path w="5" h="5">
                                      <a:moveTo>
                                        <a:pt x="0" y="5"/>
                                      </a:moveTo>
                                      <a:lnTo>
                                        <a:pt x="3" y="3"/>
                                      </a:lnTo>
                                      <a:lnTo>
                                        <a:pt x="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 name="Line 11667"/>
                              <wps:cNvCnPr>
                                <a:cxnSpLocks noChangeShapeType="1"/>
                              </wps:cNvCnPr>
                              <wps:spPr bwMode="auto">
                                <a:xfrm flipV="1">
                                  <a:off x="6813" y="3365"/>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71" name="Line 11668"/>
                              <wps:cNvCnPr>
                                <a:cxnSpLocks noChangeShapeType="1"/>
                              </wps:cNvCnPr>
                              <wps:spPr bwMode="auto">
                                <a:xfrm flipV="1">
                                  <a:off x="6814" y="3363"/>
                                  <a:ext cx="10"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72" name="Freeform 11669"/>
                              <wps:cNvSpPr>
                                <a:spLocks noChangeAspect="1"/>
                              </wps:cNvSpPr>
                              <wps:spPr bwMode="auto">
                                <a:xfrm>
                                  <a:off x="6589" y="3152"/>
                                  <a:ext cx="104" cy="26"/>
                                </a:xfrm>
                                <a:custGeom>
                                  <a:avLst/>
                                  <a:gdLst>
                                    <a:gd name="T0" fmla="*/ 0 w 418"/>
                                    <a:gd name="T1" fmla="*/ 1 h 103"/>
                                    <a:gd name="T2" fmla="*/ 0 w 418"/>
                                    <a:gd name="T3" fmla="*/ 1 h 103"/>
                                    <a:gd name="T4" fmla="*/ 1 w 418"/>
                                    <a:gd name="T5" fmla="*/ 2 h 103"/>
                                    <a:gd name="T6" fmla="*/ 2 w 418"/>
                                    <a:gd name="T7" fmla="*/ 2 h 103"/>
                                    <a:gd name="T8" fmla="*/ 4 w 418"/>
                                    <a:gd name="T9" fmla="*/ 2 h 103"/>
                                    <a:gd name="T10" fmla="*/ 5 w 418"/>
                                    <a:gd name="T11" fmla="*/ 2 h 103"/>
                                    <a:gd name="T12" fmla="*/ 5 w 418"/>
                                    <a:gd name="T13" fmla="*/ 1 h 103"/>
                                    <a:gd name="T14" fmla="*/ 6 w 418"/>
                                    <a:gd name="T15" fmla="*/ 1 h 103"/>
                                    <a:gd name="T16" fmla="*/ 6 w 418"/>
                                    <a:gd name="T17" fmla="*/ 0 h 10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18" h="103">
                                      <a:moveTo>
                                        <a:pt x="0" y="67"/>
                                      </a:moveTo>
                                      <a:lnTo>
                                        <a:pt x="35" y="82"/>
                                      </a:lnTo>
                                      <a:lnTo>
                                        <a:pt x="99" y="97"/>
                                      </a:lnTo>
                                      <a:lnTo>
                                        <a:pt x="168" y="103"/>
                                      </a:lnTo>
                                      <a:lnTo>
                                        <a:pt x="236" y="99"/>
                                      </a:lnTo>
                                      <a:lnTo>
                                        <a:pt x="301" y="86"/>
                                      </a:lnTo>
                                      <a:lnTo>
                                        <a:pt x="354" y="63"/>
                                      </a:lnTo>
                                      <a:lnTo>
                                        <a:pt x="395" y="33"/>
                                      </a:lnTo>
                                      <a:lnTo>
                                        <a:pt x="41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3" name="Line 11670"/>
                              <wps:cNvCnPr>
                                <a:cxnSpLocks noChangeShapeType="1"/>
                              </wps:cNvCnPr>
                              <wps:spPr bwMode="auto">
                                <a:xfrm flipV="1">
                                  <a:off x="6684" y="3152"/>
                                  <a:ext cx="9"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74" name="Line 11671"/>
                              <wps:cNvCnPr>
                                <a:cxnSpLocks noChangeShapeType="1"/>
                              </wps:cNvCnPr>
                              <wps:spPr bwMode="auto">
                                <a:xfrm flipH="1" flipV="1">
                                  <a:off x="6599" y="3225"/>
                                  <a:ext cx="13"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75" name="Freeform 11672"/>
                              <wps:cNvSpPr>
                                <a:spLocks noChangeAspect="1"/>
                              </wps:cNvSpPr>
                              <wps:spPr bwMode="auto">
                                <a:xfrm>
                                  <a:off x="6599" y="3145"/>
                                  <a:ext cx="62" cy="13"/>
                                </a:xfrm>
                                <a:custGeom>
                                  <a:avLst/>
                                  <a:gdLst>
                                    <a:gd name="T0" fmla="*/ 4 w 245"/>
                                    <a:gd name="T1" fmla="*/ 1 h 50"/>
                                    <a:gd name="T2" fmla="*/ 4 w 245"/>
                                    <a:gd name="T3" fmla="*/ 1 h 50"/>
                                    <a:gd name="T4" fmla="*/ 3 w 245"/>
                                    <a:gd name="T5" fmla="*/ 0 h 50"/>
                                    <a:gd name="T6" fmla="*/ 2 w 245"/>
                                    <a:gd name="T7" fmla="*/ 0 h 50"/>
                                    <a:gd name="T8" fmla="*/ 1 w 245"/>
                                    <a:gd name="T9" fmla="*/ 0 h 50"/>
                                    <a:gd name="T10" fmla="*/ 1 w 245"/>
                                    <a:gd name="T11" fmla="*/ 0 h 50"/>
                                    <a:gd name="T12" fmla="*/ 0 w 245"/>
                                    <a:gd name="T13" fmla="*/ 1 h 50"/>
                                    <a:gd name="T14" fmla="*/ 0 w 245"/>
                                    <a:gd name="T15" fmla="*/ 1 h 5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45" h="50">
                                      <a:moveTo>
                                        <a:pt x="245" y="50"/>
                                      </a:moveTo>
                                      <a:lnTo>
                                        <a:pt x="220" y="26"/>
                                      </a:lnTo>
                                      <a:lnTo>
                                        <a:pt x="180" y="8"/>
                                      </a:lnTo>
                                      <a:lnTo>
                                        <a:pt x="131" y="0"/>
                                      </a:lnTo>
                                      <a:lnTo>
                                        <a:pt x="82" y="2"/>
                                      </a:lnTo>
                                      <a:lnTo>
                                        <a:pt x="37" y="16"/>
                                      </a:lnTo>
                                      <a:lnTo>
                                        <a:pt x="6" y="36"/>
                                      </a:lnTo>
                                      <a:lnTo>
                                        <a:pt x="0" y="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 name="Freeform 11673"/>
                              <wps:cNvSpPr>
                                <a:spLocks noChangeAspect="1"/>
                              </wps:cNvSpPr>
                              <wps:spPr bwMode="auto">
                                <a:xfrm>
                                  <a:off x="6615" y="3136"/>
                                  <a:ext cx="31" cy="2"/>
                                </a:xfrm>
                                <a:custGeom>
                                  <a:avLst/>
                                  <a:gdLst>
                                    <a:gd name="T0" fmla="*/ 2 w 124"/>
                                    <a:gd name="T1" fmla="*/ 0 h 7"/>
                                    <a:gd name="T2" fmla="*/ 1 w 124"/>
                                    <a:gd name="T3" fmla="*/ 0 h 7"/>
                                    <a:gd name="T4" fmla="*/ 0 w 124"/>
                                    <a:gd name="T5" fmla="*/ 0 h 7"/>
                                    <a:gd name="T6" fmla="*/ 0 60000 65536"/>
                                    <a:gd name="T7" fmla="*/ 0 60000 65536"/>
                                    <a:gd name="T8" fmla="*/ 0 60000 65536"/>
                                  </a:gdLst>
                                  <a:ahLst/>
                                  <a:cxnLst>
                                    <a:cxn ang="T6">
                                      <a:pos x="T0" y="T1"/>
                                    </a:cxn>
                                    <a:cxn ang="T7">
                                      <a:pos x="T2" y="T3"/>
                                    </a:cxn>
                                    <a:cxn ang="T8">
                                      <a:pos x="T4" y="T5"/>
                                    </a:cxn>
                                  </a:cxnLst>
                                  <a:rect l="0" t="0" r="r" b="b"/>
                                  <a:pathLst>
                                    <a:path w="124" h="7">
                                      <a:moveTo>
                                        <a:pt x="124" y="7"/>
                                      </a:moveTo>
                                      <a:lnTo>
                                        <a:pt x="62" y="0"/>
                                      </a:lnTo>
                                      <a:lnTo>
                                        <a:pt x="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7" name="Line 11674"/>
                              <wps:cNvCnPr>
                                <a:cxnSpLocks noChangeShapeType="1"/>
                              </wps:cNvCnPr>
                              <wps:spPr bwMode="auto">
                                <a:xfrm flipH="1" flipV="1">
                                  <a:off x="6586" y="3170"/>
                                  <a:ext cx="45" cy="7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78" name="Freeform 11675"/>
                              <wps:cNvSpPr>
                                <a:spLocks noChangeAspect="1"/>
                              </wps:cNvSpPr>
                              <wps:spPr bwMode="auto">
                                <a:xfrm>
                                  <a:off x="6615" y="3136"/>
                                  <a:ext cx="31" cy="2"/>
                                </a:xfrm>
                                <a:custGeom>
                                  <a:avLst/>
                                  <a:gdLst>
                                    <a:gd name="T0" fmla="*/ 2 w 124"/>
                                    <a:gd name="T1" fmla="*/ 0 h 7"/>
                                    <a:gd name="T2" fmla="*/ 1 w 124"/>
                                    <a:gd name="T3" fmla="*/ 0 h 7"/>
                                    <a:gd name="T4" fmla="*/ 0 w 124"/>
                                    <a:gd name="T5" fmla="*/ 0 h 7"/>
                                    <a:gd name="T6" fmla="*/ 0 60000 65536"/>
                                    <a:gd name="T7" fmla="*/ 0 60000 65536"/>
                                    <a:gd name="T8" fmla="*/ 0 60000 65536"/>
                                  </a:gdLst>
                                  <a:ahLst/>
                                  <a:cxnLst>
                                    <a:cxn ang="T6">
                                      <a:pos x="T0" y="T1"/>
                                    </a:cxn>
                                    <a:cxn ang="T7">
                                      <a:pos x="T2" y="T3"/>
                                    </a:cxn>
                                    <a:cxn ang="T8">
                                      <a:pos x="T4" y="T5"/>
                                    </a:cxn>
                                  </a:cxnLst>
                                  <a:rect l="0" t="0" r="r" b="b"/>
                                  <a:pathLst>
                                    <a:path w="124" h="7">
                                      <a:moveTo>
                                        <a:pt x="124" y="7"/>
                                      </a:moveTo>
                                      <a:lnTo>
                                        <a:pt x="62" y="0"/>
                                      </a:lnTo>
                                      <a:lnTo>
                                        <a:pt x="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9" name="Freeform 11676"/>
                              <wps:cNvSpPr>
                                <a:spLocks noChangeAspect="1"/>
                              </wps:cNvSpPr>
                              <wps:spPr bwMode="auto">
                                <a:xfrm>
                                  <a:off x="6595" y="3136"/>
                                  <a:ext cx="69" cy="28"/>
                                </a:xfrm>
                                <a:custGeom>
                                  <a:avLst/>
                                  <a:gdLst>
                                    <a:gd name="T0" fmla="*/ 4 w 276"/>
                                    <a:gd name="T1" fmla="*/ 2 h 113"/>
                                    <a:gd name="T2" fmla="*/ 4 w 276"/>
                                    <a:gd name="T3" fmla="*/ 1 h 113"/>
                                    <a:gd name="T4" fmla="*/ 4 w 276"/>
                                    <a:gd name="T5" fmla="*/ 1 h 113"/>
                                    <a:gd name="T6" fmla="*/ 4 w 276"/>
                                    <a:gd name="T7" fmla="*/ 0 h 113"/>
                                    <a:gd name="T8" fmla="*/ 4 w 276"/>
                                    <a:gd name="T9" fmla="*/ 0 h 113"/>
                                    <a:gd name="T10" fmla="*/ 3 w 276"/>
                                    <a:gd name="T11" fmla="*/ 0 h 113"/>
                                    <a:gd name="T12" fmla="*/ 2 w 276"/>
                                    <a:gd name="T13" fmla="*/ 0 h 113"/>
                                    <a:gd name="T14" fmla="*/ 1 w 276"/>
                                    <a:gd name="T15" fmla="*/ 0 h 113"/>
                                    <a:gd name="T16" fmla="*/ 1 w 276"/>
                                    <a:gd name="T17" fmla="*/ 0 h 113"/>
                                    <a:gd name="T18" fmla="*/ 0 w 276"/>
                                    <a:gd name="T19" fmla="*/ 1 h 113"/>
                                    <a:gd name="T20" fmla="*/ 0 w 276"/>
                                    <a:gd name="T21" fmla="*/ 1 h 11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76" h="113">
                                      <a:moveTo>
                                        <a:pt x="260" y="113"/>
                                      </a:moveTo>
                                      <a:lnTo>
                                        <a:pt x="276" y="88"/>
                                      </a:lnTo>
                                      <a:lnTo>
                                        <a:pt x="273" y="61"/>
                                      </a:lnTo>
                                      <a:lnTo>
                                        <a:pt x="252" y="34"/>
                                      </a:lnTo>
                                      <a:lnTo>
                                        <a:pt x="217" y="14"/>
                                      </a:lnTo>
                                      <a:lnTo>
                                        <a:pt x="170" y="2"/>
                                      </a:lnTo>
                                      <a:lnTo>
                                        <a:pt x="119" y="0"/>
                                      </a:lnTo>
                                      <a:lnTo>
                                        <a:pt x="71" y="8"/>
                                      </a:lnTo>
                                      <a:lnTo>
                                        <a:pt x="31" y="24"/>
                                      </a:lnTo>
                                      <a:lnTo>
                                        <a:pt x="7" y="47"/>
                                      </a:lnTo>
                                      <a:lnTo>
                                        <a:pt x="0" y="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0" name="Line 11677"/>
                              <wps:cNvCnPr>
                                <a:cxnSpLocks noChangeShapeType="1"/>
                              </wps:cNvCnPr>
                              <wps:spPr bwMode="auto">
                                <a:xfrm flipV="1">
                                  <a:off x="6599" y="3234"/>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81" name="Line 11678"/>
                              <wps:cNvCnPr>
                                <a:cxnSpLocks noChangeShapeType="1"/>
                              </wps:cNvCnPr>
                              <wps:spPr bwMode="auto">
                                <a:xfrm>
                                  <a:off x="6558" y="3174"/>
                                  <a:ext cx="38" cy="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82" name="Freeform 11679"/>
                              <wps:cNvSpPr>
                                <a:spLocks noChangeAspect="1"/>
                              </wps:cNvSpPr>
                              <wps:spPr bwMode="auto">
                                <a:xfrm>
                                  <a:off x="6596" y="3235"/>
                                  <a:ext cx="3" cy="3"/>
                                </a:xfrm>
                                <a:custGeom>
                                  <a:avLst/>
                                  <a:gdLst>
                                    <a:gd name="T0" fmla="*/ 0 w 9"/>
                                    <a:gd name="T1" fmla="*/ 0 h 12"/>
                                    <a:gd name="T2" fmla="*/ 0 w 9"/>
                                    <a:gd name="T3" fmla="*/ 0 h 12"/>
                                    <a:gd name="T4" fmla="*/ 0 w 9"/>
                                    <a:gd name="T5" fmla="*/ 0 h 12"/>
                                    <a:gd name="T6" fmla="*/ 0 w 9"/>
                                    <a:gd name="T7" fmla="*/ 0 h 12"/>
                                    <a:gd name="T8" fmla="*/ 0 w 9"/>
                                    <a:gd name="T9" fmla="*/ 0 h 12"/>
                                    <a:gd name="T10" fmla="*/ 0 w 9"/>
                                    <a:gd name="T11" fmla="*/ 0 h 12"/>
                                    <a:gd name="T12" fmla="*/ 0 w 9"/>
                                    <a:gd name="T13" fmla="*/ 0 h 12"/>
                                    <a:gd name="T14" fmla="*/ 0 w 9"/>
                                    <a:gd name="T15" fmla="*/ 0 h 12"/>
                                    <a:gd name="T16" fmla="*/ 0 w 9"/>
                                    <a:gd name="T17" fmla="*/ 0 h 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 h="12">
                                      <a:moveTo>
                                        <a:pt x="0" y="9"/>
                                      </a:moveTo>
                                      <a:lnTo>
                                        <a:pt x="2" y="11"/>
                                      </a:lnTo>
                                      <a:lnTo>
                                        <a:pt x="3" y="12"/>
                                      </a:lnTo>
                                      <a:lnTo>
                                        <a:pt x="5" y="12"/>
                                      </a:lnTo>
                                      <a:lnTo>
                                        <a:pt x="6" y="12"/>
                                      </a:lnTo>
                                      <a:lnTo>
                                        <a:pt x="7" y="10"/>
                                      </a:lnTo>
                                      <a:lnTo>
                                        <a:pt x="8" y="8"/>
                                      </a:lnTo>
                                      <a:lnTo>
                                        <a:pt x="9" y="4"/>
                                      </a:lnTo>
                                      <a:lnTo>
                                        <a:pt x="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3" name="Line 11680"/>
                              <wps:cNvCnPr>
                                <a:cxnSpLocks noChangeShapeType="1"/>
                              </wps:cNvCnPr>
                              <wps:spPr bwMode="auto">
                                <a:xfrm flipH="1">
                                  <a:off x="6599" y="3225"/>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84" name="Line 11681"/>
                              <wps:cNvCnPr>
                                <a:cxnSpLocks noChangeShapeType="1"/>
                              </wps:cNvCnPr>
                              <wps:spPr bwMode="auto">
                                <a:xfrm flipV="1">
                                  <a:off x="6598" y="3237"/>
                                  <a:ext cx="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85" name="Line 11682"/>
                              <wps:cNvCnPr>
                                <a:cxnSpLocks noChangeShapeType="1"/>
                              </wps:cNvCnPr>
                              <wps:spPr bwMode="auto">
                                <a:xfrm flipH="1" flipV="1">
                                  <a:off x="6661" y="3158"/>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86" name="Freeform 11683"/>
                              <wps:cNvSpPr>
                                <a:spLocks noChangeAspect="1"/>
                              </wps:cNvSpPr>
                              <wps:spPr bwMode="auto">
                                <a:xfrm>
                                  <a:off x="6649" y="3164"/>
                                  <a:ext cx="13" cy="13"/>
                                </a:xfrm>
                                <a:custGeom>
                                  <a:avLst/>
                                  <a:gdLst>
                                    <a:gd name="T0" fmla="*/ 0 w 51"/>
                                    <a:gd name="T1" fmla="*/ 1 h 55"/>
                                    <a:gd name="T2" fmla="*/ 1 w 51"/>
                                    <a:gd name="T3" fmla="*/ 0 h 55"/>
                                    <a:gd name="T4" fmla="*/ 1 w 51"/>
                                    <a:gd name="T5" fmla="*/ 0 h 55"/>
                                    <a:gd name="T6" fmla="*/ 1 w 51"/>
                                    <a:gd name="T7" fmla="*/ 0 h 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1" h="55">
                                      <a:moveTo>
                                        <a:pt x="0" y="55"/>
                                      </a:moveTo>
                                      <a:lnTo>
                                        <a:pt x="24" y="44"/>
                                      </a:lnTo>
                                      <a:lnTo>
                                        <a:pt x="42" y="25"/>
                                      </a:lnTo>
                                      <a:lnTo>
                                        <a:pt x="5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7" name="Freeform 11684"/>
                              <wps:cNvSpPr>
                                <a:spLocks noChangeAspect="1"/>
                              </wps:cNvSpPr>
                              <wps:spPr bwMode="auto">
                                <a:xfrm>
                                  <a:off x="6782" y="3242"/>
                                  <a:ext cx="8" cy="3"/>
                                </a:xfrm>
                                <a:custGeom>
                                  <a:avLst/>
                                  <a:gdLst>
                                    <a:gd name="T0" fmla="*/ 1 w 31"/>
                                    <a:gd name="T1" fmla="*/ 0 h 10"/>
                                    <a:gd name="T2" fmla="*/ 1 w 31"/>
                                    <a:gd name="T3" fmla="*/ 0 h 10"/>
                                    <a:gd name="T4" fmla="*/ 0 w 31"/>
                                    <a:gd name="T5" fmla="*/ 0 h 10"/>
                                    <a:gd name="T6" fmla="*/ 0 w 31"/>
                                    <a:gd name="T7" fmla="*/ 0 h 1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10">
                                      <a:moveTo>
                                        <a:pt x="31" y="2"/>
                                      </a:moveTo>
                                      <a:lnTo>
                                        <a:pt x="26" y="9"/>
                                      </a:lnTo>
                                      <a:lnTo>
                                        <a:pt x="12" y="1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8" name="Freeform 11685"/>
                              <wps:cNvSpPr>
                                <a:spLocks noChangeAspect="1"/>
                              </wps:cNvSpPr>
                              <wps:spPr bwMode="auto">
                                <a:xfrm>
                                  <a:off x="6776" y="3227"/>
                                  <a:ext cx="6" cy="26"/>
                                </a:xfrm>
                                <a:custGeom>
                                  <a:avLst/>
                                  <a:gdLst>
                                    <a:gd name="T0" fmla="*/ 0 w 26"/>
                                    <a:gd name="T1" fmla="*/ 1 h 106"/>
                                    <a:gd name="T2" fmla="*/ 0 w 26"/>
                                    <a:gd name="T3" fmla="*/ 1 h 106"/>
                                    <a:gd name="T4" fmla="*/ 0 w 26"/>
                                    <a:gd name="T5" fmla="*/ 1 h 106"/>
                                    <a:gd name="T6" fmla="*/ 0 w 26"/>
                                    <a:gd name="T7" fmla="*/ 0 h 106"/>
                                    <a:gd name="T8" fmla="*/ 0 w 26"/>
                                    <a:gd name="T9" fmla="*/ 0 h 1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6" h="106">
                                      <a:moveTo>
                                        <a:pt x="0" y="106"/>
                                      </a:moveTo>
                                      <a:lnTo>
                                        <a:pt x="18" y="84"/>
                                      </a:lnTo>
                                      <a:lnTo>
                                        <a:pt x="26" y="56"/>
                                      </a:lnTo>
                                      <a:lnTo>
                                        <a:pt x="25" y="26"/>
                                      </a:lnTo>
                                      <a:lnTo>
                                        <a:pt x="1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9" name="Line 11686"/>
                              <wps:cNvCnPr>
                                <a:cxnSpLocks noChangeShapeType="1"/>
                              </wps:cNvCnPr>
                              <wps:spPr bwMode="auto">
                                <a:xfrm flipV="1">
                                  <a:off x="6781" y="3238"/>
                                  <a:ext cx="1"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90" name="Freeform 11687"/>
                              <wps:cNvSpPr>
                                <a:spLocks noChangeAspect="1"/>
                              </wps:cNvSpPr>
                              <wps:spPr bwMode="auto">
                                <a:xfrm>
                                  <a:off x="6775" y="3271"/>
                                  <a:ext cx="6" cy="15"/>
                                </a:xfrm>
                                <a:custGeom>
                                  <a:avLst/>
                                  <a:gdLst>
                                    <a:gd name="T0" fmla="*/ 0 w 26"/>
                                    <a:gd name="T1" fmla="*/ 1 h 60"/>
                                    <a:gd name="T2" fmla="*/ 0 w 26"/>
                                    <a:gd name="T3" fmla="*/ 1 h 60"/>
                                    <a:gd name="T4" fmla="*/ 0 w 26"/>
                                    <a:gd name="T5" fmla="*/ 0 h 60"/>
                                    <a:gd name="T6" fmla="*/ 0 60000 65536"/>
                                    <a:gd name="T7" fmla="*/ 0 60000 65536"/>
                                    <a:gd name="T8" fmla="*/ 0 60000 65536"/>
                                  </a:gdLst>
                                  <a:ahLst/>
                                  <a:cxnLst>
                                    <a:cxn ang="T6">
                                      <a:pos x="T0" y="T1"/>
                                    </a:cxn>
                                    <a:cxn ang="T7">
                                      <a:pos x="T2" y="T3"/>
                                    </a:cxn>
                                    <a:cxn ang="T8">
                                      <a:pos x="T4" y="T5"/>
                                    </a:cxn>
                                  </a:cxnLst>
                                  <a:rect l="0" t="0" r="r" b="b"/>
                                  <a:pathLst>
                                    <a:path w="26" h="60">
                                      <a:moveTo>
                                        <a:pt x="0" y="60"/>
                                      </a:moveTo>
                                      <a:lnTo>
                                        <a:pt x="18" y="32"/>
                                      </a:lnTo>
                                      <a:lnTo>
                                        <a:pt x="2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1" name="Line 11688"/>
                              <wps:cNvCnPr>
                                <a:cxnSpLocks noChangeShapeType="1"/>
                              </wps:cNvCnPr>
                              <wps:spPr bwMode="auto">
                                <a:xfrm flipV="1">
                                  <a:off x="6775" y="3253"/>
                                  <a:ext cx="1"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92" name="Line 11689"/>
                              <wps:cNvCnPr>
                                <a:cxnSpLocks noChangeShapeType="1"/>
                              </wps:cNvCnPr>
                              <wps:spPr bwMode="auto">
                                <a:xfrm flipH="1">
                                  <a:off x="6828" y="330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93" name="Line 11690"/>
                              <wps:cNvCnPr>
                                <a:cxnSpLocks noChangeShapeType="1"/>
                              </wps:cNvCnPr>
                              <wps:spPr bwMode="auto">
                                <a:xfrm flipH="1">
                                  <a:off x="6826" y="3308"/>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94" name="Line 11691"/>
                              <wps:cNvCnPr>
                                <a:cxnSpLocks noChangeShapeType="1"/>
                              </wps:cNvCnPr>
                              <wps:spPr bwMode="auto">
                                <a:xfrm>
                                  <a:off x="6731" y="3147"/>
                                  <a:ext cx="48" cy="8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95" name="Line 11692"/>
                              <wps:cNvCnPr>
                                <a:cxnSpLocks noChangeShapeType="1"/>
                              </wps:cNvCnPr>
                              <wps:spPr bwMode="auto">
                                <a:xfrm flipH="1">
                                  <a:off x="6693" y="3140"/>
                                  <a:ext cx="77"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296" name="Freeform 11693"/>
                              <wps:cNvSpPr>
                                <a:spLocks noChangeAspect="1"/>
                              </wps:cNvSpPr>
                              <wps:spPr bwMode="auto">
                                <a:xfrm>
                                  <a:off x="6749" y="3143"/>
                                  <a:ext cx="7" cy="38"/>
                                </a:xfrm>
                                <a:custGeom>
                                  <a:avLst/>
                                  <a:gdLst>
                                    <a:gd name="T0" fmla="*/ 0 w 29"/>
                                    <a:gd name="T1" fmla="*/ 0 h 154"/>
                                    <a:gd name="T2" fmla="*/ 0 w 29"/>
                                    <a:gd name="T3" fmla="*/ 0 h 154"/>
                                    <a:gd name="T4" fmla="*/ 0 w 29"/>
                                    <a:gd name="T5" fmla="*/ 1 h 154"/>
                                    <a:gd name="T6" fmla="*/ 0 w 29"/>
                                    <a:gd name="T7" fmla="*/ 2 h 154"/>
                                    <a:gd name="T8" fmla="*/ 0 w 29"/>
                                    <a:gd name="T9" fmla="*/ 2 h 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 h="154">
                                      <a:moveTo>
                                        <a:pt x="29" y="0"/>
                                      </a:moveTo>
                                      <a:lnTo>
                                        <a:pt x="9" y="35"/>
                                      </a:lnTo>
                                      <a:lnTo>
                                        <a:pt x="0" y="74"/>
                                      </a:lnTo>
                                      <a:lnTo>
                                        <a:pt x="2" y="115"/>
                                      </a:lnTo>
                                      <a:lnTo>
                                        <a:pt x="15" y="15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7" name="Freeform 11694"/>
                              <wps:cNvSpPr>
                                <a:spLocks noChangeAspect="1"/>
                              </wps:cNvSpPr>
                              <wps:spPr bwMode="auto">
                                <a:xfrm>
                                  <a:off x="6743" y="3143"/>
                                  <a:ext cx="7" cy="25"/>
                                </a:xfrm>
                                <a:custGeom>
                                  <a:avLst/>
                                  <a:gdLst>
                                    <a:gd name="T0" fmla="*/ 1 w 27"/>
                                    <a:gd name="T1" fmla="*/ 0 h 98"/>
                                    <a:gd name="T2" fmla="*/ 0 w 27"/>
                                    <a:gd name="T3" fmla="*/ 1 h 98"/>
                                    <a:gd name="T4" fmla="*/ 0 w 27"/>
                                    <a:gd name="T5" fmla="*/ 2 h 98"/>
                                    <a:gd name="T6" fmla="*/ 0 60000 65536"/>
                                    <a:gd name="T7" fmla="*/ 0 60000 65536"/>
                                    <a:gd name="T8" fmla="*/ 0 60000 65536"/>
                                  </a:gdLst>
                                  <a:ahLst/>
                                  <a:cxnLst>
                                    <a:cxn ang="T6">
                                      <a:pos x="T0" y="T1"/>
                                    </a:cxn>
                                    <a:cxn ang="T7">
                                      <a:pos x="T2" y="T3"/>
                                    </a:cxn>
                                    <a:cxn ang="T8">
                                      <a:pos x="T4" y="T5"/>
                                    </a:cxn>
                                  </a:cxnLst>
                                  <a:rect l="0" t="0" r="r" b="b"/>
                                  <a:pathLst>
                                    <a:path w="27" h="98">
                                      <a:moveTo>
                                        <a:pt x="27" y="0"/>
                                      </a:moveTo>
                                      <a:lnTo>
                                        <a:pt x="6" y="47"/>
                                      </a:lnTo>
                                      <a:lnTo>
                                        <a:pt x="0" y="9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8" name="Freeform 11695"/>
                              <wps:cNvSpPr>
                                <a:spLocks noChangeAspect="1"/>
                              </wps:cNvSpPr>
                              <wps:spPr bwMode="auto">
                                <a:xfrm>
                                  <a:off x="6780" y="3226"/>
                                  <a:ext cx="1" cy="1"/>
                                </a:xfrm>
                                <a:custGeom>
                                  <a:avLst/>
                                  <a:gdLst>
                                    <a:gd name="T0" fmla="*/ 0 w 1"/>
                                    <a:gd name="T1" fmla="*/ 0 h 7"/>
                                    <a:gd name="T2" fmla="*/ 0 w 1"/>
                                    <a:gd name="T3" fmla="*/ 0 h 7"/>
                                    <a:gd name="T4" fmla="*/ 0 w 1"/>
                                    <a:gd name="T5" fmla="*/ 0 h 7"/>
                                    <a:gd name="T6" fmla="*/ 0 60000 65536"/>
                                    <a:gd name="T7" fmla="*/ 0 60000 65536"/>
                                    <a:gd name="T8" fmla="*/ 0 60000 65536"/>
                                  </a:gdLst>
                                  <a:ahLst/>
                                  <a:cxnLst>
                                    <a:cxn ang="T6">
                                      <a:pos x="T0" y="T1"/>
                                    </a:cxn>
                                    <a:cxn ang="T7">
                                      <a:pos x="T2" y="T3"/>
                                    </a:cxn>
                                    <a:cxn ang="T8">
                                      <a:pos x="T4" y="T5"/>
                                    </a:cxn>
                                  </a:cxnLst>
                                  <a:rect l="0" t="0" r="r" b="b"/>
                                  <a:pathLst>
                                    <a:path w="1" h="7">
                                      <a:moveTo>
                                        <a:pt x="0" y="7"/>
                                      </a:moveTo>
                                      <a:lnTo>
                                        <a:pt x="0"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9" name="Line 11696"/>
                              <wps:cNvCnPr>
                                <a:cxnSpLocks noChangeShapeType="1"/>
                              </wps:cNvCnPr>
                              <wps:spPr bwMode="auto">
                                <a:xfrm>
                                  <a:off x="6760" y="319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00" name="Line 11697"/>
                              <wps:cNvCnPr>
                                <a:cxnSpLocks noChangeShapeType="1"/>
                              </wps:cNvCnPr>
                              <wps:spPr bwMode="auto">
                                <a:xfrm flipH="1" flipV="1">
                                  <a:off x="7184" y="3503"/>
                                  <a:ext cx="75" cy="1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01" name="Freeform 11698"/>
                              <wps:cNvSpPr>
                                <a:spLocks noChangeAspect="1"/>
                              </wps:cNvSpPr>
                              <wps:spPr bwMode="auto">
                                <a:xfrm>
                                  <a:off x="7160" y="3575"/>
                                  <a:ext cx="41" cy="29"/>
                                </a:xfrm>
                                <a:custGeom>
                                  <a:avLst/>
                                  <a:gdLst>
                                    <a:gd name="T0" fmla="*/ 3 w 161"/>
                                    <a:gd name="T1" fmla="*/ 2 h 116"/>
                                    <a:gd name="T2" fmla="*/ 3 w 161"/>
                                    <a:gd name="T3" fmla="*/ 2 h 116"/>
                                    <a:gd name="T4" fmla="*/ 3 w 161"/>
                                    <a:gd name="T5" fmla="*/ 2 h 116"/>
                                    <a:gd name="T6" fmla="*/ 2 w 161"/>
                                    <a:gd name="T7" fmla="*/ 1 h 116"/>
                                    <a:gd name="T8" fmla="*/ 2 w 161"/>
                                    <a:gd name="T9" fmla="*/ 1 h 116"/>
                                    <a:gd name="T10" fmla="*/ 2 w 161"/>
                                    <a:gd name="T11" fmla="*/ 1 h 116"/>
                                    <a:gd name="T12" fmla="*/ 2 w 161"/>
                                    <a:gd name="T13" fmla="*/ 0 h 116"/>
                                    <a:gd name="T14" fmla="*/ 1 w 161"/>
                                    <a:gd name="T15" fmla="*/ 0 h 116"/>
                                    <a:gd name="T16" fmla="*/ 1 w 161"/>
                                    <a:gd name="T17" fmla="*/ 0 h 116"/>
                                    <a:gd name="T18" fmla="*/ 0 w 161"/>
                                    <a:gd name="T19" fmla="*/ 0 h 11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61" h="116">
                                      <a:moveTo>
                                        <a:pt x="159" y="116"/>
                                      </a:moveTo>
                                      <a:lnTo>
                                        <a:pt x="161" y="105"/>
                                      </a:lnTo>
                                      <a:lnTo>
                                        <a:pt x="159" y="93"/>
                                      </a:lnTo>
                                      <a:lnTo>
                                        <a:pt x="147" y="71"/>
                                      </a:lnTo>
                                      <a:lnTo>
                                        <a:pt x="132" y="50"/>
                                      </a:lnTo>
                                      <a:lnTo>
                                        <a:pt x="111" y="33"/>
                                      </a:lnTo>
                                      <a:lnTo>
                                        <a:pt x="86" y="19"/>
                                      </a:lnTo>
                                      <a:lnTo>
                                        <a:pt x="59" y="9"/>
                                      </a:lnTo>
                                      <a:lnTo>
                                        <a:pt x="30"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2" name="Line 11699"/>
                              <wps:cNvCnPr>
                                <a:cxnSpLocks noChangeShapeType="1"/>
                              </wps:cNvCnPr>
                              <wps:spPr bwMode="auto">
                                <a:xfrm flipH="1" flipV="1">
                                  <a:off x="7186" y="3483"/>
                                  <a:ext cx="92" cy="15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03" name="Line 11700"/>
                              <wps:cNvCnPr>
                                <a:cxnSpLocks noChangeShapeType="1"/>
                              </wps:cNvCnPr>
                              <wps:spPr bwMode="auto">
                                <a:xfrm flipV="1">
                                  <a:off x="7102" y="3640"/>
                                  <a:ext cx="157" cy="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04" name="Line 11701"/>
                              <wps:cNvCnPr>
                                <a:cxnSpLocks noChangeShapeType="1"/>
                              </wps:cNvCnPr>
                              <wps:spPr bwMode="auto">
                                <a:xfrm flipV="1">
                                  <a:off x="7106" y="3627"/>
                                  <a:ext cx="153" cy="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05" name="Line 11702"/>
                              <wps:cNvCnPr>
                                <a:cxnSpLocks noChangeShapeType="1"/>
                              </wps:cNvCnPr>
                              <wps:spPr bwMode="auto">
                                <a:xfrm flipH="1" flipV="1">
                                  <a:off x="7076" y="3619"/>
                                  <a:ext cx="16" cy="2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06" name="Freeform 11703"/>
                              <wps:cNvSpPr>
                                <a:spLocks noChangeAspect="1"/>
                              </wps:cNvSpPr>
                              <wps:spPr bwMode="auto">
                                <a:xfrm>
                                  <a:off x="7092" y="3645"/>
                                  <a:ext cx="12" cy="3"/>
                                </a:xfrm>
                                <a:custGeom>
                                  <a:avLst/>
                                  <a:gdLst>
                                    <a:gd name="T0" fmla="*/ 1 w 47"/>
                                    <a:gd name="T1" fmla="*/ 0 h 15"/>
                                    <a:gd name="T2" fmla="*/ 1 w 47"/>
                                    <a:gd name="T3" fmla="*/ 0 h 15"/>
                                    <a:gd name="T4" fmla="*/ 0 w 47"/>
                                    <a:gd name="T5" fmla="*/ 0 h 15"/>
                                    <a:gd name="T6" fmla="*/ 0 w 47"/>
                                    <a:gd name="T7" fmla="*/ 0 h 1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7" h="15">
                                      <a:moveTo>
                                        <a:pt x="47" y="15"/>
                                      </a:moveTo>
                                      <a:lnTo>
                                        <a:pt x="33" y="5"/>
                                      </a:lnTo>
                                      <a:lnTo>
                                        <a:pt x="17" y="0"/>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7" name="Line 11704"/>
                              <wps:cNvCnPr>
                                <a:cxnSpLocks noChangeShapeType="1"/>
                              </wps:cNvCnPr>
                              <wps:spPr bwMode="auto">
                                <a:xfrm>
                                  <a:off x="7092" y="3645"/>
                                  <a:ext cx="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08" name="Line 11705"/>
                              <wps:cNvCnPr>
                                <a:cxnSpLocks noChangeShapeType="1"/>
                              </wps:cNvCnPr>
                              <wps:spPr bwMode="auto">
                                <a:xfrm flipV="1">
                                  <a:off x="7060" y="3662"/>
                                  <a:ext cx="3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09" name="Freeform 11706"/>
                              <wps:cNvSpPr>
                                <a:spLocks noChangeAspect="1"/>
                              </wps:cNvSpPr>
                              <wps:spPr bwMode="auto">
                                <a:xfrm>
                                  <a:off x="7091" y="3662"/>
                                  <a:ext cx="11" cy="3"/>
                                </a:xfrm>
                                <a:custGeom>
                                  <a:avLst/>
                                  <a:gdLst>
                                    <a:gd name="T0" fmla="*/ 0 w 47"/>
                                    <a:gd name="T1" fmla="*/ 0 h 15"/>
                                    <a:gd name="T2" fmla="*/ 0 w 47"/>
                                    <a:gd name="T3" fmla="*/ 0 h 15"/>
                                    <a:gd name="T4" fmla="*/ 0 w 47"/>
                                    <a:gd name="T5" fmla="*/ 0 h 15"/>
                                    <a:gd name="T6" fmla="*/ 0 w 47"/>
                                    <a:gd name="T7" fmla="*/ 0 h 15"/>
                                    <a:gd name="T8" fmla="*/ 1 w 47"/>
                                    <a:gd name="T9" fmla="*/ 0 h 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7" h="15">
                                      <a:moveTo>
                                        <a:pt x="0" y="0"/>
                                      </a:moveTo>
                                      <a:lnTo>
                                        <a:pt x="9" y="8"/>
                                      </a:lnTo>
                                      <a:lnTo>
                                        <a:pt x="21" y="13"/>
                                      </a:lnTo>
                                      <a:lnTo>
                                        <a:pt x="34" y="15"/>
                                      </a:lnTo>
                                      <a:lnTo>
                                        <a:pt x="47" y="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0" name="Freeform 11707"/>
                              <wps:cNvSpPr>
                                <a:spLocks noChangeAspect="1"/>
                              </wps:cNvSpPr>
                              <wps:spPr bwMode="auto">
                                <a:xfrm>
                                  <a:off x="7094" y="3648"/>
                                  <a:ext cx="12" cy="4"/>
                                </a:xfrm>
                                <a:custGeom>
                                  <a:avLst/>
                                  <a:gdLst>
                                    <a:gd name="T0" fmla="*/ 1 w 48"/>
                                    <a:gd name="T1" fmla="*/ 0 h 16"/>
                                    <a:gd name="T2" fmla="*/ 1 w 48"/>
                                    <a:gd name="T3" fmla="*/ 0 h 16"/>
                                    <a:gd name="T4" fmla="*/ 1 w 48"/>
                                    <a:gd name="T5" fmla="*/ 0 h 16"/>
                                    <a:gd name="T6" fmla="*/ 0 w 48"/>
                                    <a:gd name="T7" fmla="*/ 0 h 16"/>
                                    <a:gd name="T8" fmla="*/ 0 w 48"/>
                                    <a:gd name="T9" fmla="*/ 0 h 1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6">
                                      <a:moveTo>
                                        <a:pt x="48" y="16"/>
                                      </a:moveTo>
                                      <a:lnTo>
                                        <a:pt x="39" y="8"/>
                                      </a:lnTo>
                                      <a:lnTo>
                                        <a:pt x="28" y="3"/>
                                      </a:lnTo>
                                      <a:lnTo>
                                        <a:pt x="15" y="0"/>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1" name="Line 11708"/>
                              <wps:cNvCnPr>
                                <a:cxnSpLocks noChangeShapeType="1"/>
                              </wps:cNvCnPr>
                              <wps:spPr bwMode="auto">
                                <a:xfrm flipH="1">
                                  <a:off x="7067" y="3648"/>
                                  <a:ext cx="27"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12" name="Line 11709"/>
                              <wps:cNvCnPr>
                                <a:cxnSpLocks noChangeShapeType="1"/>
                              </wps:cNvCnPr>
                              <wps:spPr bwMode="auto">
                                <a:xfrm>
                                  <a:off x="7104" y="3648"/>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13" name="Line 11710"/>
                              <wps:cNvCnPr>
                                <a:cxnSpLocks noChangeShapeType="1"/>
                              </wps:cNvCnPr>
                              <wps:spPr bwMode="auto">
                                <a:xfrm flipH="1" flipV="1">
                                  <a:off x="7078" y="3606"/>
                                  <a:ext cx="26"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14" name="Line 11711"/>
                              <wps:cNvCnPr>
                                <a:cxnSpLocks noChangeShapeType="1"/>
                              </wps:cNvCnPr>
                              <wps:spPr bwMode="auto">
                                <a:xfrm>
                                  <a:off x="7244" y="3642"/>
                                  <a:ext cx="20"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15" name="Freeform 11712"/>
                              <wps:cNvSpPr>
                                <a:spLocks noChangeAspect="1"/>
                              </wps:cNvSpPr>
                              <wps:spPr bwMode="auto">
                                <a:xfrm>
                                  <a:off x="7132" y="3674"/>
                                  <a:ext cx="52" cy="15"/>
                                </a:xfrm>
                                <a:custGeom>
                                  <a:avLst/>
                                  <a:gdLst>
                                    <a:gd name="T0" fmla="*/ 0 w 207"/>
                                    <a:gd name="T1" fmla="*/ 0 h 60"/>
                                    <a:gd name="T2" fmla="*/ 0 w 207"/>
                                    <a:gd name="T3" fmla="*/ 0 h 60"/>
                                    <a:gd name="T4" fmla="*/ 1 w 207"/>
                                    <a:gd name="T5" fmla="*/ 1 h 60"/>
                                    <a:gd name="T6" fmla="*/ 1 w 207"/>
                                    <a:gd name="T7" fmla="*/ 1 h 60"/>
                                    <a:gd name="T8" fmla="*/ 2 w 207"/>
                                    <a:gd name="T9" fmla="*/ 1 h 60"/>
                                    <a:gd name="T10" fmla="*/ 2 w 207"/>
                                    <a:gd name="T11" fmla="*/ 1 h 60"/>
                                    <a:gd name="T12" fmla="*/ 3 w 207"/>
                                    <a:gd name="T13" fmla="*/ 1 h 60"/>
                                    <a:gd name="T14" fmla="*/ 3 w 207"/>
                                    <a:gd name="T15" fmla="*/ 1 h 60"/>
                                    <a:gd name="T16" fmla="*/ 3 w 207"/>
                                    <a:gd name="T17" fmla="*/ 0 h 60"/>
                                    <a:gd name="T18" fmla="*/ 3 w 207"/>
                                    <a:gd name="T19" fmla="*/ 0 h 6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07" h="60">
                                      <a:moveTo>
                                        <a:pt x="0" y="0"/>
                                      </a:moveTo>
                                      <a:lnTo>
                                        <a:pt x="5" y="19"/>
                                      </a:lnTo>
                                      <a:lnTo>
                                        <a:pt x="25" y="39"/>
                                      </a:lnTo>
                                      <a:lnTo>
                                        <a:pt x="57" y="53"/>
                                      </a:lnTo>
                                      <a:lnTo>
                                        <a:pt x="97" y="60"/>
                                      </a:lnTo>
                                      <a:lnTo>
                                        <a:pt x="136" y="58"/>
                                      </a:lnTo>
                                      <a:lnTo>
                                        <a:pt x="172" y="48"/>
                                      </a:lnTo>
                                      <a:lnTo>
                                        <a:pt x="196" y="31"/>
                                      </a:lnTo>
                                      <a:lnTo>
                                        <a:pt x="206" y="9"/>
                                      </a:lnTo>
                                      <a:lnTo>
                                        <a:pt x="207" y="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6" name="Freeform 11713"/>
                              <wps:cNvSpPr>
                                <a:spLocks noChangeAspect="1"/>
                              </wps:cNvSpPr>
                              <wps:spPr bwMode="auto">
                                <a:xfrm>
                                  <a:off x="7141" y="3686"/>
                                  <a:ext cx="32" cy="5"/>
                                </a:xfrm>
                                <a:custGeom>
                                  <a:avLst/>
                                  <a:gdLst>
                                    <a:gd name="T0" fmla="*/ 0 w 130"/>
                                    <a:gd name="T1" fmla="*/ 0 h 18"/>
                                    <a:gd name="T2" fmla="*/ 0 w 130"/>
                                    <a:gd name="T3" fmla="*/ 0 h 18"/>
                                    <a:gd name="T4" fmla="*/ 1 w 130"/>
                                    <a:gd name="T5" fmla="*/ 0 h 18"/>
                                    <a:gd name="T6" fmla="*/ 2 w 130"/>
                                    <a:gd name="T7" fmla="*/ 0 h 1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0" h="18">
                                      <a:moveTo>
                                        <a:pt x="0" y="0"/>
                                      </a:moveTo>
                                      <a:lnTo>
                                        <a:pt x="42" y="17"/>
                                      </a:lnTo>
                                      <a:lnTo>
                                        <a:pt x="87" y="18"/>
                                      </a:lnTo>
                                      <a:lnTo>
                                        <a:pt x="13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7" name="Line 11714"/>
                              <wps:cNvCnPr>
                                <a:cxnSpLocks noChangeShapeType="1"/>
                              </wps:cNvCnPr>
                              <wps:spPr bwMode="auto">
                                <a:xfrm flipV="1">
                                  <a:off x="7173" y="3685"/>
                                  <a:ext cx="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18" name="Line 11715"/>
                              <wps:cNvCnPr>
                                <a:cxnSpLocks noChangeShapeType="1"/>
                              </wps:cNvCnPr>
                              <wps:spPr bwMode="auto">
                                <a:xfrm>
                                  <a:off x="7138" y="3684"/>
                                  <a:ext cx="3"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19" name="Freeform 11716"/>
                              <wps:cNvSpPr>
                                <a:spLocks noChangeAspect="1"/>
                              </wps:cNvSpPr>
                              <wps:spPr bwMode="auto">
                                <a:xfrm>
                                  <a:off x="7180" y="3604"/>
                                  <a:ext cx="21" cy="18"/>
                                </a:xfrm>
                                <a:custGeom>
                                  <a:avLst/>
                                  <a:gdLst>
                                    <a:gd name="T0" fmla="*/ 0 w 82"/>
                                    <a:gd name="T1" fmla="*/ 1 h 74"/>
                                    <a:gd name="T2" fmla="*/ 1 w 82"/>
                                    <a:gd name="T3" fmla="*/ 1 h 74"/>
                                    <a:gd name="T4" fmla="*/ 1 w 82"/>
                                    <a:gd name="T5" fmla="*/ 0 h 74"/>
                                    <a:gd name="T6" fmla="*/ 1 w 82"/>
                                    <a:gd name="T7" fmla="*/ 0 h 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2" h="74">
                                      <a:moveTo>
                                        <a:pt x="0" y="74"/>
                                      </a:moveTo>
                                      <a:lnTo>
                                        <a:pt x="43" y="55"/>
                                      </a:lnTo>
                                      <a:lnTo>
                                        <a:pt x="70" y="30"/>
                                      </a:lnTo>
                                      <a:lnTo>
                                        <a:pt x="8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0" name="Line 11717"/>
                              <wps:cNvCnPr>
                                <a:cxnSpLocks noChangeShapeType="1"/>
                              </wps:cNvCnPr>
                              <wps:spPr bwMode="auto">
                                <a:xfrm>
                                  <a:off x="7181" y="3583"/>
                                  <a:ext cx="5"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21" name="Line 11718"/>
                              <wps:cNvCnPr>
                                <a:cxnSpLocks noChangeShapeType="1"/>
                              </wps:cNvCnPr>
                              <wps:spPr bwMode="auto">
                                <a:xfrm flipH="1">
                                  <a:off x="7171" y="3590"/>
                                  <a:ext cx="1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22" name="Freeform 11719"/>
                              <wps:cNvSpPr>
                                <a:spLocks noChangeAspect="1"/>
                              </wps:cNvSpPr>
                              <wps:spPr bwMode="auto">
                                <a:xfrm>
                                  <a:off x="7171" y="3590"/>
                                  <a:ext cx="9" cy="32"/>
                                </a:xfrm>
                                <a:custGeom>
                                  <a:avLst/>
                                  <a:gdLst>
                                    <a:gd name="T0" fmla="*/ 0 w 37"/>
                                    <a:gd name="T1" fmla="*/ 0 h 129"/>
                                    <a:gd name="T2" fmla="*/ 0 w 37"/>
                                    <a:gd name="T3" fmla="*/ 0 h 129"/>
                                    <a:gd name="T4" fmla="*/ 0 w 37"/>
                                    <a:gd name="T5" fmla="*/ 1 h 129"/>
                                    <a:gd name="T6" fmla="*/ 0 w 37"/>
                                    <a:gd name="T7" fmla="*/ 1 h 129"/>
                                    <a:gd name="T8" fmla="*/ 0 w 37"/>
                                    <a:gd name="T9" fmla="*/ 2 h 1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7" h="129">
                                      <a:moveTo>
                                        <a:pt x="0" y="0"/>
                                      </a:moveTo>
                                      <a:lnTo>
                                        <a:pt x="12" y="26"/>
                                      </a:lnTo>
                                      <a:lnTo>
                                        <a:pt x="23" y="55"/>
                                      </a:lnTo>
                                      <a:lnTo>
                                        <a:pt x="33" y="91"/>
                                      </a:lnTo>
                                      <a:lnTo>
                                        <a:pt x="37" y="12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 name="Freeform 11720"/>
                              <wps:cNvSpPr>
                                <a:spLocks noChangeAspect="1"/>
                              </wps:cNvSpPr>
                              <wps:spPr bwMode="auto">
                                <a:xfrm>
                                  <a:off x="7119" y="3610"/>
                                  <a:ext cx="81" cy="24"/>
                                </a:xfrm>
                                <a:custGeom>
                                  <a:avLst/>
                                  <a:gdLst>
                                    <a:gd name="T0" fmla="*/ 0 w 327"/>
                                    <a:gd name="T1" fmla="*/ 0 h 93"/>
                                    <a:gd name="T2" fmla="*/ 0 w 327"/>
                                    <a:gd name="T3" fmla="*/ 1 h 93"/>
                                    <a:gd name="T4" fmla="*/ 0 w 327"/>
                                    <a:gd name="T5" fmla="*/ 1 h 93"/>
                                    <a:gd name="T6" fmla="*/ 1 w 327"/>
                                    <a:gd name="T7" fmla="*/ 1 h 93"/>
                                    <a:gd name="T8" fmla="*/ 2 w 327"/>
                                    <a:gd name="T9" fmla="*/ 2 h 93"/>
                                    <a:gd name="T10" fmla="*/ 3 w 327"/>
                                    <a:gd name="T11" fmla="*/ 2 h 93"/>
                                    <a:gd name="T12" fmla="*/ 4 w 327"/>
                                    <a:gd name="T13" fmla="*/ 2 h 93"/>
                                    <a:gd name="T14" fmla="*/ 4 w 327"/>
                                    <a:gd name="T15" fmla="*/ 1 h 93"/>
                                    <a:gd name="T16" fmla="*/ 5 w 327"/>
                                    <a:gd name="T17" fmla="*/ 1 h 93"/>
                                    <a:gd name="T18" fmla="*/ 5 w 327"/>
                                    <a:gd name="T19" fmla="*/ 0 h 93"/>
                                    <a:gd name="T20" fmla="*/ 5 w 327"/>
                                    <a:gd name="T21" fmla="*/ 0 h 9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27" h="93">
                                      <a:moveTo>
                                        <a:pt x="0" y="0"/>
                                      </a:moveTo>
                                      <a:lnTo>
                                        <a:pt x="8" y="30"/>
                                      </a:lnTo>
                                      <a:lnTo>
                                        <a:pt x="36" y="58"/>
                                      </a:lnTo>
                                      <a:lnTo>
                                        <a:pt x="77" y="79"/>
                                      </a:lnTo>
                                      <a:lnTo>
                                        <a:pt x="130" y="91"/>
                                      </a:lnTo>
                                      <a:lnTo>
                                        <a:pt x="187" y="93"/>
                                      </a:lnTo>
                                      <a:lnTo>
                                        <a:pt x="241" y="84"/>
                                      </a:lnTo>
                                      <a:lnTo>
                                        <a:pt x="285" y="66"/>
                                      </a:lnTo>
                                      <a:lnTo>
                                        <a:pt x="314" y="41"/>
                                      </a:lnTo>
                                      <a:lnTo>
                                        <a:pt x="327" y="11"/>
                                      </a:lnTo>
                                      <a:lnTo>
                                        <a:pt x="327"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4" name="Freeform 11721"/>
                              <wps:cNvSpPr>
                                <a:spLocks noChangeAspect="1"/>
                              </wps:cNvSpPr>
                              <wps:spPr bwMode="auto">
                                <a:xfrm>
                                  <a:off x="7139" y="3651"/>
                                  <a:ext cx="49" cy="13"/>
                                </a:xfrm>
                                <a:custGeom>
                                  <a:avLst/>
                                  <a:gdLst>
                                    <a:gd name="T0" fmla="*/ 3 w 198"/>
                                    <a:gd name="T1" fmla="*/ 0 h 48"/>
                                    <a:gd name="T2" fmla="*/ 3 w 198"/>
                                    <a:gd name="T3" fmla="*/ 0 h 48"/>
                                    <a:gd name="T4" fmla="*/ 2 w 198"/>
                                    <a:gd name="T5" fmla="*/ 1 h 48"/>
                                    <a:gd name="T6" fmla="*/ 2 w 198"/>
                                    <a:gd name="T7" fmla="*/ 1 h 48"/>
                                    <a:gd name="T8" fmla="*/ 1 w 198"/>
                                    <a:gd name="T9" fmla="*/ 1 h 48"/>
                                    <a:gd name="T10" fmla="*/ 0 w 198"/>
                                    <a:gd name="T11" fmla="*/ 1 h 48"/>
                                    <a:gd name="T12" fmla="*/ 0 w 198"/>
                                    <a:gd name="T13" fmla="*/ 1 h 48"/>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98" h="48">
                                      <a:moveTo>
                                        <a:pt x="198" y="0"/>
                                      </a:moveTo>
                                      <a:lnTo>
                                        <a:pt x="188" y="15"/>
                                      </a:lnTo>
                                      <a:lnTo>
                                        <a:pt x="159" y="35"/>
                                      </a:lnTo>
                                      <a:lnTo>
                                        <a:pt x="118" y="46"/>
                                      </a:lnTo>
                                      <a:lnTo>
                                        <a:pt x="72" y="48"/>
                                      </a:lnTo>
                                      <a:lnTo>
                                        <a:pt x="26" y="41"/>
                                      </a:lnTo>
                                      <a:lnTo>
                                        <a:pt x="0" y="3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5" name="Freeform 11722"/>
                              <wps:cNvSpPr>
                                <a:spLocks noChangeAspect="1"/>
                              </wps:cNvSpPr>
                              <wps:spPr bwMode="auto">
                                <a:xfrm>
                                  <a:off x="7119" y="3601"/>
                                  <a:ext cx="46" cy="24"/>
                                </a:xfrm>
                                <a:custGeom>
                                  <a:avLst/>
                                  <a:gdLst>
                                    <a:gd name="T0" fmla="*/ 0 w 182"/>
                                    <a:gd name="T1" fmla="*/ 0 h 95"/>
                                    <a:gd name="T2" fmla="*/ 0 w 182"/>
                                    <a:gd name="T3" fmla="*/ 0 h 95"/>
                                    <a:gd name="T4" fmla="*/ 0 w 182"/>
                                    <a:gd name="T5" fmla="*/ 1 h 95"/>
                                    <a:gd name="T6" fmla="*/ 1 w 182"/>
                                    <a:gd name="T7" fmla="*/ 1 h 95"/>
                                    <a:gd name="T8" fmla="*/ 1 w 182"/>
                                    <a:gd name="T9" fmla="*/ 1 h 95"/>
                                    <a:gd name="T10" fmla="*/ 2 w 182"/>
                                    <a:gd name="T11" fmla="*/ 2 h 95"/>
                                    <a:gd name="T12" fmla="*/ 3 w 182"/>
                                    <a:gd name="T13" fmla="*/ 2 h 9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82" h="95">
                                      <a:moveTo>
                                        <a:pt x="0" y="0"/>
                                      </a:moveTo>
                                      <a:lnTo>
                                        <a:pt x="0" y="1"/>
                                      </a:lnTo>
                                      <a:lnTo>
                                        <a:pt x="8" y="31"/>
                                      </a:lnTo>
                                      <a:lnTo>
                                        <a:pt x="35" y="58"/>
                                      </a:lnTo>
                                      <a:lnTo>
                                        <a:pt x="75" y="80"/>
                                      </a:lnTo>
                                      <a:lnTo>
                                        <a:pt x="126" y="92"/>
                                      </a:lnTo>
                                      <a:lnTo>
                                        <a:pt x="182" y="9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6" name="Line 11723"/>
                              <wps:cNvCnPr>
                                <a:cxnSpLocks noChangeShapeType="1"/>
                              </wps:cNvCnPr>
                              <wps:spPr bwMode="auto">
                                <a:xfrm flipH="1" flipV="1">
                                  <a:off x="7156" y="3590"/>
                                  <a:ext cx="6"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27" name="Line 11724"/>
                              <wps:cNvCnPr>
                                <a:cxnSpLocks noChangeShapeType="1"/>
                              </wps:cNvCnPr>
                              <wps:spPr bwMode="auto">
                                <a:xfrm>
                                  <a:off x="7150" y="3592"/>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28" name="Line 11725"/>
                              <wps:cNvCnPr>
                                <a:cxnSpLocks noChangeShapeType="1"/>
                              </wps:cNvCnPr>
                              <wps:spPr bwMode="auto">
                                <a:xfrm flipH="1">
                                  <a:off x="7150" y="3590"/>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29" name="Line 11726"/>
                              <wps:cNvCnPr>
                                <a:cxnSpLocks noChangeShapeType="1"/>
                              </wps:cNvCnPr>
                              <wps:spPr bwMode="auto">
                                <a:xfrm>
                                  <a:off x="7155" y="3581"/>
                                  <a:ext cx="12"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0" name="Line 11727"/>
                              <wps:cNvCnPr>
                                <a:cxnSpLocks noChangeShapeType="1"/>
                              </wps:cNvCnPr>
                              <wps:spPr bwMode="auto">
                                <a:xfrm flipH="1">
                                  <a:off x="7162" y="3600"/>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1" name="Line 11728"/>
                              <wps:cNvCnPr>
                                <a:cxnSpLocks noChangeShapeType="1"/>
                              </wps:cNvCnPr>
                              <wps:spPr bwMode="auto">
                                <a:xfrm flipH="1">
                                  <a:off x="7160" y="3601"/>
                                  <a:ext cx="2"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2" name="Line 11729"/>
                              <wps:cNvCnPr>
                                <a:cxnSpLocks noChangeShapeType="1"/>
                              </wps:cNvCnPr>
                              <wps:spPr bwMode="auto">
                                <a:xfrm flipH="1" flipV="1">
                                  <a:off x="7166" y="3581"/>
                                  <a:ext cx="1"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3" name="Line 11730"/>
                              <wps:cNvCnPr>
                                <a:cxnSpLocks noChangeShapeType="1"/>
                              </wps:cNvCnPr>
                              <wps:spPr bwMode="auto">
                                <a:xfrm flipV="1">
                                  <a:off x="7180" y="3583"/>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4" name="Line 11731"/>
                              <wps:cNvCnPr>
                                <a:cxnSpLocks noChangeShapeType="1"/>
                              </wps:cNvCnPr>
                              <wps:spPr bwMode="auto">
                                <a:xfrm>
                                  <a:off x="7150" y="3584"/>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5" name="Line 11732"/>
                              <wps:cNvCnPr>
                                <a:cxnSpLocks noChangeShapeType="1"/>
                              </wps:cNvCnPr>
                              <wps:spPr bwMode="auto">
                                <a:xfrm flipV="1">
                                  <a:off x="7161" y="3604"/>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6" name="Line 11733"/>
                              <wps:cNvCnPr>
                                <a:cxnSpLocks noChangeShapeType="1"/>
                              </wps:cNvCnPr>
                              <wps:spPr bwMode="auto">
                                <a:xfrm>
                                  <a:off x="7161" y="3609"/>
                                  <a:ext cx="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7" name="Line 11734"/>
                              <wps:cNvCnPr>
                                <a:cxnSpLocks noChangeShapeType="1"/>
                              </wps:cNvCnPr>
                              <wps:spPr bwMode="auto">
                                <a:xfrm flipV="1">
                                  <a:off x="7160" y="3607"/>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8" name="Line 11735"/>
                              <wps:cNvCnPr>
                                <a:cxnSpLocks noChangeShapeType="1"/>
                              </wps:cNvCnPr>
                              <wps:spPr bwMode="auto">
                                <a:xfrm flipH="1" flipV="1">
                                  <a:off x="7164" y="3604"/>
                                  <a:ext cx="6"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39" name="Line 11736"/>
                              <wps:cNvCnPr>
                                <a:cxnSpLocks noChangeShapeType="1"/>
                              </wps:cNvCnPr>
                              <wps:spPr bwMode="auto">
                                <a:xfrm flipV="1">
                                  <a:off x="7164" y="3614"/>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40" name="Line 11737"/>
                              <wps:cNvCnPr>
                                <a:cxnSpLocks noChangeShapeType="1"/>
                              </wps:cNvCnPr>
                              <wps:spPr bwMode="auto">
                                <a:xfrm flipV="1">
                                  <a:off x="7164" y="3603"/>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41" name="Freeform 11738"/>
                              <wps:cNvSpPr>
                                <a:spLocks noChangeAspect="1"/>
                              </wps:cNvSpPr>
                              <wps:spPr bwMode="auto">
                                <a:xfrm>
                                  <a:off x="7155" y="3575"/>
                                  <a:ext cx="11" cy="6"/>
                                </a:xfrm>
                                <a:custGeom>
                                  <a:avLst/>
                                  <a:gdLst>
                                    <a:gd name="T0" fmla="*/ 0 w 41"/>
                                    <a:gd name="T1" fmla="*/ 0 h 25"/>
                                    <a:gd name="T2" fmla="*/ 0 w 41"/>
                                    <a:gd name="T3" fmla="*/ 0 h 25"/>
                                    <a:gd name="T4" fmla="*/ 0 w 41"/>
                                    <a:gd name="T5" fmla="*/ 0 h 25"/>
                                    <a:gd name="T6" fmla="*/ 0 w 41"/>
                                    <a:gd name="T7" fmla="*/ 0 h 25"/>
                                    <a:gd name="T8" fmla="*/ 0 w 41"/>
                                    <a:gd name="T9" fmla="*/ 0 h 25"/>
                                    <a:gd name="T10" fmla="*/ 1 w 41"/>
                                    <a:gd name="T11" fmla="*/ 0 h 25"/>
                                    <a:gd name="T12" fmla="*/ 1 w 41"/>
                                    <a:gd name="T13" fmla="*/ 0 h 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1" h="25">
                                      <a:moveTo>
                                        <a:pt x="0" y="22"/>
                                      </a:moveTo>
                                      <a:lnTo>
                                        <a:pt x="2" y="8"/>
                                      </a:lnTo>
                                      <a:lnTo>
                                        <a:pt x="6" y="2"/>
                                      </a:lnTo>
                                      <a:lnTo>
                                        <a:pt x="11" y="0"/>
                                      </a:lnTo>
                                      <a:lnTo>
                                        <a:pt x="17" y="2"/>
                                      </a:lnTo>
                                      <a:lnTo>
                                        <a:pt x="29" y="11"/>
                                      </a:lnTo>
                                      <a:lnTo>
                                        <a:pt x="41" y="2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2" name="Freeform 11739"/>
                              <wps:cNvSpPr>
                                <a:spLocks noChangeAspect="1"/>
                              </wps:cNvSpPr>
                              <wps:spPr bwMode="auto">
                                <a:xfrm>
                                  <a:off x="7166" y="3581"/>
                                  <a:ext cx="15" cy="2"/>
                                </a:xfrm>
                                <a:custGeom>
                                  <a:avLst/>
                                  <a:gdLst>
                                    <a:gd name="T0" fmla="*/ 0 w 63"/>
                                    <a:gd name="T1" fmla="*/ 0 h 4"/>
                                    <a:gd name="T2" fmla="*/ 0 w 63"/>
                                    <a:gd name="T3" fmla="*/ 0 h 4"/>
                                    <a:gd name="T4" fmla="*/ 1 w 63"/>
                                    <a:gd name="T5" fmla="*/ 1 h 4"/>
                                    <a:gd name="T6" fmla="*/ 0 60000 65536"/>
                                    <a:gd name="T7" fmla="*/ 0 60000 65536"/>
                                    <a:gd name="T8" fmla="*/ 0 60000 65536"/>
                                  </a:gdLst>
                                  <a:ahLst/>
                                  <a:cxnLst>
                                    <a:cxn ang="T6">
                                      <a:pos x="T0" y="T1"/>
                                    </a:cxn>
                                    <a:cxn ang="T7">
                                      <a:pos x="T2" y="T3"/>
                                    </a:cxn>
                                    <a:cxn ang="T8">
                                      <a:pos x="T4" y="T5"/>
                                    </a:cxn>
                                  </a:cxnLst>
                                  <a:rect l="0" t="0" r="r" b="b"/>
                                  <a:pathLst>
                                    <a:path w="63" h="4">
                                      <a:moveTo>
                                        <a:pt x="0" y="0"/>
                                      </a:moveTo>
                                      <a:lnTo>
                                        <a:pt x="32" y="0"/>
                                      </a:lnTo>
                                      <a:lnTo>
                                        <a:pt x="63"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3" name="Line 11740"/>
                              <wps:cNvCnPr>
                                <a:cxnSpLocks noChangeShapeType="1"/>
                              </wps:cNvCnPr>
                              <wps:spPr bwMode="auto">
                                <a:xfrm flipH="1">
                                  <a:off x="7169" y="3590"/>
                                  <a:ext cx="2"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44" name="Line 11741"/>
                              <wps:cNvCnPr>
                                <a:cxnSpLocks noChangeShapeType="1"/>
                              </wps:cNvCnPr>
                              <wps:spPr bwMode="auto">
                                <a:xfrm>
                                  <a:off x="7169" y="3603"/>
                                  <a:ext cx="11"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45" name="Line 11742"/>
                              <wps:cNvCnPr>
                                <a:cxnSpLocks noChangeShapeType="1"/>
                              </wps:cNvCnPr>
                              <wps:spPr bwMode="auto">
                                <a:xfrm flipV="1">
                                  <a:off x="7165" y="3622"/>
                                  <a:ext cx="15"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46" name="Line 11743"/>
                              <wps:cNvCnPr>
                                <a:cxnSpLocks noChangeShapeType="1"/>
                              </wps:cNvCnPr>
                              <wps:spPr bwMode="auto">
                                <a:xfrm flipH="1">
                                  <a:off x="7147" y="3581"/>
                                  <a:ext cx="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47" name="Freeform 11744"/>
                              <wps:cNvSpPr>
                                <a:spLocks noChangeAspect="1"/>
                              </wps:cNvSpPr>
                              <wps:spPr bwMode="auto">
                                <a:xfrm>
                                  <a:off x="7155" y="3593"/>
                                  <a:ext cx="10" cy="32"/>
                                </a:xfrm>
                                <a:custGeom>
                                  <a:avLst/>
                                  <a:gdLst>
                                    <a:gd name="T0" fmla="*/ 1 w 38"/>
                                    <a:gd name="T1" fmla="*/ 2 h 129"/>
                                    <a:gd name="T2" fmla="*/ 1 w 38"/>
                                    <a:gd name="T3" fmla="*/ 1 h 129"/>
                                    <a:gd name="T4" fmla="*/ 1 w 38"/>
                                    <a:gd name="T5" fmla="*/ 1 h 129"/>
                                    <a:gd name="T6" fmla="*/ 0 w 38"/>
                                    <a:gd name="T7" fmla="*/ 0 h 129"/>
                                    <a:gd name="T8" fmla="*/ 0 w 38"/>
                                    <a:gd name="T9" fmla="*/ 0 h 1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8" h="129">
                                      <a:moveTo>
                                        <a:pt x="38" y="129"/>
                                      </a:moveTo>
                                      <a:lnTo>
                                        <a:pt x="33" y="91"/>
                                      </a:lnTo>
                                      <a:lnTo>
                                        <a:pt x="23" y="56"/>
                                      </a:lnTo>
                                      <a:lnTo>
                                        <a:pt x="12" y="2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 name="Line 11745"/>
                              <wps:cNvCnPr>
                                <a:cxnSpLocks noChangeShapeType="1"/>
                              </wps:cNvCnPr>
                              <wps:spPr bwMode="auto">
                                <a:xfrm flipH="1">
                                  <a:off x="7139" y="3593"/>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49" name="Line 11746"/>
                              <wps:cNvCnPr>
                                <a:cxnSpLocks noChangeShapeType="1"/>
                              </wps:cNvCnPr>
                              <wps:spPr bwMode="auto">
                                <a:xfrm flipH="1" flipV="1">
                                  <a:off x="7134" y="3590"/>
                                  <a:ext cx="5"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50" name="Line 11747"/>
                              <wps:cNvCnPr>
                                <a:cxnSpLocks noChangeShapeType="1"/>
                              </wps:cNvCnPr>
                              <wps:spPr bwMode="auto">
                                <a:xfrm flipV="1">
                                  <a:off x="7134" y="3584"/>
                                  <a:ext cx="16"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51" name="Freeform 11748"/>
                              <wps:cNvSpPr>
                                <a:spLocks noChangeAspect="1"/>
                              </wps:cNvSpPr>
                              <wps:spPr bwMode="auto">
                                <a:xfrm>
                                  <a:off x="7141" y="3578"/>
                                  <a:ext cx="9" cy="6"/>
                                </a:xfrm>
                                <a:custGeom>
                                  <a:avLst/>
                                  <a:gdLst>
                                    <a:gd name="T0" fmla="*/ 1 w 32"/>
                                    <a:gd name="T1" fmla="*/ 1 h 24"/>
                                    <a:gd name="T2" fmla="*/ 0 w 32"/>
                                    <a:gd name="T3" fmla="*/ 0 h 24"/>
                                    <a:gd name="T4" fmla="*/ 0 w 32"/>
                                    <a:gd name="T5" fmla="*/ 0 h 24"/>
                                    <a:gd name="T6" fmla="*/ 0 w 32"/>
                                    <a:gd name="T7" fmla="*/ 0 h 2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2" h="24">
                                      <a:moveTo>
                                        <a:pt x="32" y="24"/>
                                      </a:moveTo>
                                      <a:lnTo>
                                        <a:pt x="16" y="6"/>
                                      </a:lnTo>
                                      <a:lnTo>
                                        <a:pt x="7" y="0"/>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2" name="Line 11749"/>
                              <wps:cNvCnPr>
                                <a:cxnSpLocks noChangeShapeType="1"/>
                              </wps:cNvCnPr>
                              <wps:spPr bwMode="auto">
                                <a:xfrm flipH="1">
                                  <a:off x="7132" y="3660"/>
                                  <a:ext cx="1"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53" name="Line 11750"/>
                              <wps:cNvCnPr>
                                <a:cxnSpLocks noChangeShapeType="1"/>
                              </wps:cNvCnPr>
                              <wps:spPr bwMode="auto">
                                <a:xfrm flipH="1">
                                  <a:off x="7119" y="3602"/>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54" name="Freeform 11751"/>
                              <wps:cNvSpPr>
                                <a:spLocks noChangeAspect="1"/>
                              </wps:cNvSpPr>
                              <wps:spPr bwMode="auto">
                                <a:xfrm>
                                  <a:off x="7119" y="3578"/>
                                  <a:ext cx="22" cy="23"/>
                                </a:xfrm>
                                <a:custGeom>
                                  <a:avLst/>
                                  <a:gdLst>
                                    <a:gd name="T0" fmla="*/ 1 w 89"/>
                                    <a:gd name="T1" fmla="*/ 0 h 92"/>
                                    <a:gd name="T2" fmla="*/ 1 w 89"/>
                                    <a:gd name="T3" fmla="*/ 0 h 92"/>
                                    <a:gd name="T4" fmla="*/ 0 w 89"/>
                                    <a:gd name="T5" fmla="*/ 1 h 92"/>
                                    <a:gd name="T6" fmla="*/ 0 w 89"/>
                                    <a:gd name="T7" fmla="*/ 1 h 92"/>
                                    <a:gd name="T8" fmla="*/ 0 w 89"/>
                                    <a:gd name="T9" fmla="*/ 1 h 92"/>
                                    <a:gd name="T10" fmla="*/ 0 w 89"/>
                                    <a:gd name="T11" fmla="*/ 2 h 9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9" h="92">
                                      <a:moveTo>
                                        <a:pt x="89" y="0"/>
                                      </a:moveTo>
                                      <a:lnTo>
                                        <a:pt x="54" y="14"/>
                                      </a:lnTo>
                                      <a:lnTo>
                                        <a:pt x="27" y="35"/>
                                      </a:lnTo>
                                      <a:lnTo>
                                        <a:pt x="15" y="49"/>
                                      </a:lnTo>
                                      <a:lnTo>
                                        <a:pt x="7" y="62"/>
                                      </a:lnTo>
                                      <a:lnTo>
                                        <a:pt x="0" y="9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5" name="Line 11752"/>
                              <wps:cNvCnPr>
                                <a:cxnSpLocks noChangeShapeType="1"/>
                              </wps:cNvCnPr>
                              <wps:spPr bwMode="auto">
                                <a:xfrm flipV="1">
                                  <a:off x="7184" y="3656"/>
                                  <a:ext cx="1" cy="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56" name="Line 11753"/>
                              <wps:cNvCnPr>
                                <a:cxnSpLocks noChangeShapeType="1"/>
                              </wps:cNvCnPr>
                              <wps:spPr bwMode="auto">
                                <a:xfrm flipV="1">
                                  <a:off x="7200" y="3604"/>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57" name="Line 11754"/>
                              <wps:cNvCnPr>
                                <a:cxnSpLocks noChangeShapeType="1"/>
                              </wps:cNvCnPr>
                              <wps:spPr bwMode="auto">
                                <a:xfrm flipH="1" flipV="1">
                                  <a:off x="7262" y="3640"/>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58" name="Line 11755"/>
                              <wps:cNvCnPr>
                                <a:cxnSpLocks noChangeShapeType="1"/>
                              </wps:cNvCnPr>
                              <wps:spPr bwMode="auto">
                                <a:xfrm flipV="1">
                                  <a:off x="7264" y="3672"/>
                                  <a:ext cx="15"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59" name="Freeform 11756"/>
                              <wps:cNvSpPr>
                                <a:spLocks noChangeAspect="1"/>
                              </wps:cNvSpPr>
                              <wps:spPr bwMode="auto">
                                <a:xfrm>
                                  <a:off x="7259" y="3640"/>
                                  <a:ext cx="6" cy="5"/>
                                </a:xfrm>
                                <a:custGeom>
                                  <a:avLst/>
                                  <a:gdLst>
                                    <a:gd name="T0" fmla="*/ 0 w 25"/>
                                    <a:gd name="T1" fmla="*/ 0 h 18"/>
                                    <a:gd name="T2" fmla="*/ 0 w 25"/>
                                    <a:gd name="T3" fmla="*/ 0 h 18"/>
                                    <a:gd name="T4" fmla="*/ 0 w 25"/>
                                    <a:gd name="T5" fmla="*/ 0 h 18"/>
                                    <a:gd name="T6" fmla="*/ 0 60000 65536"/>
                                    <a:gd name="T7" fmla="*/ 0 60000 65536"/>
                                    <a:gd name="T8" fmla="*/ 0 60000 65536"/>
                                  </a:gdLst>
                                  <a:ahLst/>
                                  <a:cxnLst>
                                    <a:cxn ang="T6">
                                      <a:pos x="T0" y="T1"/>
                                    </a:cxn>
                                    <a:cxn ang="T7">
                                      <a:pos x="T2" y="T3"/>
                                    </a:cxn>
                                    <a:cxn ang="T8">
                                      <a:pos x="T4" y="T5"/>
                                    </a:cxn>
                                  </a:cxnLst>
                                  <a:rect l="0" t="0" r="r" b="b"/>
                                  <a:pathLst>
                                    <a:path w="25" h="18">
                                      <a:moveTo>
                                        <a:pt x="25" y="18"/>
                                      </a:moveTo>
                                      <a:lnTo>
                                        <a:pt x="17"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0" name="Line 11757"/>
                              <wps:cNvCnPr>
                                <a:cxnSpLocks noChangeShapeType="1"/>
                              </wps:cNvCnPr>
                              <wps:spPr bwMode="auto">
                                <a:xfrm flipH="1">
                                  <a:off x="7264" y="3645"/>
                                  <a:ext cx="1"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61" name="Line 11758"/>
                              <wps:cNvCnPr>
                                <a:cxnSpLocks noChangeShapeType="1"/>
                              </wps:cNvCnPr>
                              <wps:spPr bwMode="auto">
                                <a:xfrm flipH="1">
                                  <a:off x="7279" y="3642"/>
                                  <a:ext cx="1"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62" name="Freeform 11759"/>
                              <wps:cNvSpPr>
                                <a:spLocks noChangeAspect="1"/>
                              </wps:cNvSpPr>
                              <wps:spPr bwMode="auto">
                                <a:xfrm>
                                  <a:off x="7259" y="3626"/>
                                  <a:ext cx="21" cy="16"/>
                                </a:xfrm>
                                <a:custGeom>
                                  <a:avLst/>
                                  <a:gdLst>
                                    <a:gd name="T0" fmla="*/ 1 w 81"/>
                                    <a:gd name="T1" fmla="*/ 1 h 62"/>
                                    <a:gd name="T2" fmla="*/ 1 w 81"/>
                                    <a:gd name="T3" fmla="*/ 1 h 62"/>
                                    <a:gd name="T4" fmla="*/ 1 w 81"/>
                                    <a:gd name="T5" fmla="*/ 0 h 62"/>
                                    <a:gd name="T6" fmla="*/ 1 w 81"/>
                                    <a:gd name="T7" fmla="*/ 0 h 62"/>
                                    <a:gd name="T8" fmla="*/ 1 w 81"/>
                                    <a:gd name="T9" fmla="*/ 0 h 62"/>
                                    <a:gd name="T10" fmla="*/ 0 w 81"/>
                                    <a:gd name="T11" fmla="*/ 0 h 6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1" h="62">
                                      <a:moveTo>
                                        <a:pt x="81" y="62"/>
                                      </a:moveTo>
                                      <a:lnTo>
                                        <a:pt x="76" y="40"/>
                                      </a:lnTo>
                                      <a:lnTo>
                                        <a:pt x="64" y="19"/>
                                      </a:lnTo>
                                      <a:lnTo>
                                        <a:pt x="45" y="6"/>
                                      </a:lnTo>
                                      <a:lnTo>
                                        <a:pt x="23" y="0"/>
                                      </a:lnTo>
                                      <a:lnTo>
                                        <a:pt x="0"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3" name="Line 11760"/>
                              <wps:cNvCnPr>
                                <a:cxnSpLocks noChangeShapeType="1"/>
                              </wps:cNvCnPr>
                              <wps:spPr bwMode="auto">
                                <a:xfrm flipH="1">
                                  <a:off x="7026" y="3439"/>
                                  <a:ext cx="109"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64" name="Line 11761"/>
                              <wps:cNvCnPr>
                                <a:cxnSpLocks noChangeShapeType="1"/>
                              </wps:cNvCnPr>
                              <wps:spPr bwMode="auto">
                                <a:xfrm flipH="1">
                                  <a:off x="7066" y="3511"/>
                                  <a:ext cx="112"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65" name="Line 11762"/>
                              <wps:cNvCnPr>
                                <a:cxnSpLocks noChangeShapeType="1"/>
                              </wps:cNvCnPr>
                              <wps:spPr bwMode="auto">
                                <a:xfrm flipH="1">
                                  <a:off x="7068" y="3515"/>
                                  <a:ext cx="110"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66" name="Line 11763"/>
                              <wps:cNvCnPr>
                                <a:cxnSpLocks noChangeShapeType="1"/>
                              </wps:cNvCnPr>
                              <wps:spPr bwMode="auto">
                                <a:xfrm flipV="1">
                                  <a:off x="7024" y="3437"/>
                                  <a:ext cx="106"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67" name="Line 11764"/>
                              <wps:cNvCnPr>
                                <a:cxnSpLocks noChangeShapeType="1"/>
                              </wps:cNvCnPr>
                              <wps:spPr bwMode="auto">
                                <a:xfrm flipH="1">
                                  <a:off x="7022" y="3433"/>
                                  <a:ext cx="108"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68" name="Freeform 11765"/>
                              <wps:cNvSpPr>
                                <a:spLocks noChangeAspect="1"/>
                              </wps:cNvSpPr>
                              <wps:spPr bwMode="auto">
                                <a:xfrm>
                                  <a:off x="7100" y="3536"/>
                                  <a:ext cx="37" cy="20"/>
                                </a:xfrm>
                                <a:custGeom>
                                  <a:avLst/>
                                  <a:gdLst>
                                    <a:gd name="T0" fmla="*/ 0 w 147"/>
                                    <a:gd name="T1" fmla="*/ 1 h 79"/>
                                    <a:gd name="T2" fmla="*/ 0 w 147"/>
                                    <a:gd name="T3" fmla="*/ 1 h 79"/>
                                    <a:gd name="T4" fmla="*/ 1 w 147"/>
                                    <a:gd name="T5" fmla="*/ 1 h 79"/>
                                    <a:gd name="T6" fmla="*/ 1 w 147"/>
                                    <a:gd name="T7" fmla="*/ 1 h 79"/>
                                    <a:gd name="T8" fmla="*/ 2 w 147"/>
                                    <a:gd name="T9" fmla="*/ 1 h 79"/>
                                    <a:gd name="T10" fmla="*/ 2 w 147"/>
                                    <a:gd name="T11" fmla="*/ 1 h 79"/>
                                    <a:gd name="T12" fmla="*/ 2 w 147"/>
                                    <a:gd name="T13" fmla="*/ 1 h 79"/>
                                    <a:gd name="T14" fmla="*/ 2 w 147"/>
                                    <a:gd name="T15" fmla="*/ 1 h 79"/>
                                    <a:gd name="T16" fmla="*/ 2 w 147"/>
                                    <a:gd name="T17" fmla="*/ 1 h 79"/>
                                    <a:gd name="T18" fmla="*/ 2 w 147"/>
                                    <a:gd name="T19" fmla="*/ 0 h 79"/>
                                    <a:gd name="T20" fmla="*/ 2 w 147"/>
                                    <a:gd name="T21" fmla="*/ 0 h 79"/>
                                    <a:gd name="T22" fmla="*/ 1 w 147"/>
                                    <a:gd name="T23" fmla="*/ 0 h 79"/>
                                    <a:gd name="T24" fmla="*/ 1 w 147"/>
                                    <a:gd name="T25" fmla="*/ 0 h 79"/>
                                    <a:gd name="T26" fmla="*/ 1 w 147"/>
                                    <a:gd name="T27" fmla="*/ 0 h 79"/>
                                    <a:gd name="T28" fmla="*/ 0 w 147"/>
                                    <a:gd name="T29" fmla="*/ 0 h 79"/>
                                    <a:gd name="T30" fmla="*/ 0 w 147"/>
                                    <a:gd name="T31" fmla="*/ 1 h 79"/>
                                    <a:gd name="T32" fmla="*/ 0 w 147"/>
                                    <a:gd name="T33" fmla="*/ 1 h 79"/>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47" h="79">
                                      <a:moveTo>
                                        <a:pt x="4" y="51"/>
                                      </a:moveTo>
                                      <a:lnTo>
                                        <a:pt x="18" y="65"/>
                                      </a:lnTo>
                                      <a:lnTo>
                                        <a:pt x="41" y="75"/>
                                      </a:lnTo>
                                      <a:lnTo>
                                        <a:pt x="68" y="79"/>
                                      </a:lnTo>
                                      <a:lnTo>
                                        <a:pt x="96" y="78"/>
                                      </a:lnTo>
                                      <a:lnTo>
                                        <a:pt x="122" y="71"/>
                                      </a:lnTo>
                                      <a:lnTo>
                                        <a:pt x="139" y="59"/>
                                      </a:lnTo>
                                      <a:lnTo>
                                        <a:pt x="147" y="44"/>
                                      </a:lnTo>
                                      <a:lnTo>
                                        <a:pt x="143" y="28"/>
                                      </a:lnTo>
                                      <a:lnTo>
                                        <a:pt x="129" y="14"/>
                                      </a:lnTo>
                                      <a:lnTo>
                                        <a:pt x="107" y="5"/>
                                      </a:lnTo>
                                      <a:lnTo>
                                        <a:pt x="78" y="0"/>
                                      </a:lnTo>
                                      <a:lnTo>
                                        <a:pt x="50" y="1"/>
                                      </a:lnTo>
                                      <a:lnTo>
                                        <a:pt x="25" y="8"/>
                                      </a:lnTo>
                                      <a:lnTo>
                                        <a:pt x="7" y="20"/>
                                      </a:lnTo>
                                      <a:lnTo>
                                        <a:pt x="0" y="36"/>
                                      </a:lnTo>
                                      <a:lnTo>
                                        <a:pt x="4" y="5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9" name="Freeform 11766"/>
                              <wps:cNvSpPr>
                                <a:spLocks noChangeAspect="1"/>
                              </wps:cNvSpPr>
                              <wps:spPr bwMode="auto">
                                <a:xfrm>
                                  <a:off x="7083" y="3531"/>
                                  <a:ext cx="71" cy="39"/>
                                </a:xfrm>
                                <a:custGeom>
                                  <a:avLst/>
                                  <a:gdLst>
                                    <a:gd name="T0" fmla="*/ 4 w 283"/>
                                    <a:gd name="T1" fmla="*/ 1 h 154"/>
                                    <a:gd name="T2" fmla="*/ 4 w 283"/>
                                    <a:gd name="T3" fmla="*/ 1 h 154"/>
                                    <a:gd name="T4" fmla="*/ 3 w 283"/>
                                    <a:gd name="T5" fmla="*/ 0 h 154"/>
                                    <a:gd name="T6" fmla="*/ 3 w 283"/>
                                    <a:gd name="T7" fmla="*/ 0 h 154"/>
                                    <a:gd name="T8" fmla="*/ 2 w 283"/>
                                    <a:gd name="T9" fmla="*/ 0 h 154"/>
                                    <a:gd name="T10" fmla="*/ 1 w 283"/>
                                    <a:gd name="T11" fmla="*/ 0 h 154"/>
                                    <a:gd name="T12" fmla="*/ 1 w 283"/>
                                    <a:gd name="T13" fmla="*/ 1 h 154"/>
                                    <a:gd name="T14" fmla="*/ 0 w 283"/>
                                    <a:gd name="T15" fmla="*/ 1 h 154"/>
                                    <a:gd name="T16" fmla="*/ 0 w 283"/>
                                    <a:gd name="T17" fmla="*/ 1 h 154"/>
                                    <a:gd name="T18" fmla="*/ 0 w 283"/>
                                    <a:gd name="T19" fmla="*/ 2 h 154"/>
                                    <a:gd name="T20" fmla="*/ 1 w 283"/>
                                    <a:gd name="T21" fmla="*/ 2 h 154"/>
                                    <a:gd name="T22" fmla="*/ 2 w 283"/>
                                    <a:gd name="T23" fmla="*/ 3 h 154"/>
                                    <a:gd name="T24" fmla="*/ 2 w 283"/>
                                    <a:gd name="T25" fmla="*/ 3 h 154"/>
                                    <a:gd name="T26" fmla="*/ 3 w 283"/>
                                    <a:gd name="T27" fmla="*/ 2 h 154"/>
                                    <a:gd name="T28" fmla="*/ 4 w 283"/>
                                    <a:gd name="T29" fmla="*/ 2 h 154"/>
                                    <a:gd name="T30" fmla="*/ 4 w 283"/>
                                    <a:gd name="T31" fmla="*/ 2 h 154"/>
                                    <a:gd name="T32" fmla="*/ 5 w 283"/>
                                    <a:gd name="T33" fmla="*/ 1 h 154"/>
                                    <a:gd name="T34" fmla="*/ 4 w 283"/>
                                    <a:gd name="T35" fmla="*/ 1 h 15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283" h="154">
                                      <a:moveTo>
                                        <a:pt x="276" y="55"/>
                                      </a:moveTo>
                                      <a:lnTo>
                                        <a:pt x="251" y="29"/>
                                      </a:lnTo>
                                      <a:lnTo>
                                        <a:pt x="210" y="10"/>
                                      </a:lnTo>
                                      <a:lnTo>
                                        <a:pt x="160" y="0"/>
                                      </a:lnTo>
                                      <a:lnTo>
                                        <a:pt x="109" y="0"/>
                                      </a:lnTo>
                                      <a:lnTo>
                                        <a:pt x="61" y="11"/>
                                      </a:lnTo>
                                      <a:lnTo>
                                        <a:pt x="23" y="30"/>
                                      </a:lnTo>
                                      <a:lnTo>
                                        <a:pt x="3" y="56"/>
                                      </a:lnTo>
                                      <a:lnTo>
                                        <a:pt x="0" y="84"/>
                                      </a:lnTo>
                                      <a:lnTo>
                                        <a:pt x="16" y="111"/>
                                      </a:lnTo>
                                      <a:lnTo>
                                        <a:pt x="50" y="134"/>
                                      </a:lnTo>
                                      <a:lnTo>
                                        <a:pt x="95" y="149"/>
                                      </a:lnTo>
                                      <a:lnTo>
                                        <a:pt x="147" y="154"/>
                                      </a:lnTo>
                                      <a:lnTo>
                                        <a:pt x="198" y="148"/>
                                      </a:lnTo>
                                      <a:lnTo>
                                        <a:pt x="242" y="133"/>
                                      </a:lnTo>
                                      <a:lnTo>
                                        <a:pt x="271" y="110"/>
                                      </a:lnTo>
                                      <a:lnTo>
                                        <a:pt x="283" y="83"/>
                                      </a:lnTo>
                                      <a:lnTo>
                                        <a:pt x="276" y="5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0" name="Freeform 11767"/>
                              <wps:cNvSpPr>
                                <a:spLocks noChangeAspect="1"/>
                              </wps:cNvSpPr>
                              <wps:spPr bwMode="auto">
                                <a:xfrm>
                                  <a:off x="6964" y="3330"/>
                                  <a:ext cx="70" cy="39"/>
                                </a:xfrm>
                                <a:custGeom>
                                  <a:avLst/>
                                  <a:gdLst>
                                    <a:gd name="T0" fmla="*/ 0 w 282"/>
                                    <a:gd name="T1" fmla="*/ 2 h 155"/>
                                    <a:gd name="T2" fmla="*/ 0 w 282"/>
                                    <a:gd name="T3" fmla="*/ 1 h 155"/>
                                    <a:gd name="T4" fmla="*/ 0 w 282"/>
                                    <a:gd name="T5" fmla="*/ 1 h 155"/>
                                    <a:gd name="T6" fmla="*/ 0 w 282"/>
                                    <a:gd name="T7" fmla="*/ 1 h 155"/>
                                    <a:gd name="T8" fmla="*/ 1 w 282"/>
                                    <a:gd name="T9" fmla="*/ 0 h 155"/>
                                    <a:gd name="T10" fmla="*/ 2 w 282"/>
                                    <a:gd name="T11" fmla="*/ 0 h 155"/>
                                    <a:gd name="T12" fmla="*/ 3 w 282"/>
                                    <a:gd name="T13" fmla="*/ 0 h 155"/>
                                    <a:gd name="T14" fmla="*/ 3 w 282"/>
                                    <a:gd name="T15" fmla="*/ 0 h 155"/>
                                    <a:gd name="T16" fmla="*/ 4 w 282"/>
                                    <a:gd name="T17" fmla="*/ 1 h 155"/>
                                    <a:gd name="T18" fmla="*/ 4 w 282"/>
                                    <a:gd name="T19" fmla="*/ 1 h 155"/>
                                    <a:gd name="T20" fmla="*/ 4 w 282"/>
                                    <a:gd name="T21" fmla="*/ 2 h 155"/>
                                    <a:gd name="T22" fmla="*/ 4 w 282"/>
                                    <a:gd name="T23" fmla="*/ 2 h 155"/>
                                    <a:gd name="T24" fmla="*/ 3 w 282"/>
                                    <a:gd name="T25" fmla="*/ 2 h 155"/>
                                    <a:gd name="T26" fmla="*/ 3 w 282"/>
                                    <a:gd name="T27" fmla="*/ 3 h 155"/>
                                    <a:gd name="T28" fmla="*/ 2 w 282"/>
                                    <a:gd name="T29" fmla="*/ 3 h 155"/>
                                    <a:gd name="T30" fmla="*/ 1 w 282"/>
                                    <a:gd name="T31" fmla="*/ 2 h 155"/>
                                    <a:gd name="T32" fmla="*/ 0 w 282"/>
                                    <a:gd name="T33" fmla="*/ 2 h 155"/>
                                    <a:gd name="T34" fmla="*/ 0 w 282"/>
                                    <a:gd name="T35" fmla="*/ 2 h 155"/>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282" h="155">
                                      <a:moveTo>
                                        <a:pt x="7" y="100"/>
                                      </a:moveTo>
                                      <a:lnTo>
                                        <a:pt x="0" y="72"/>
                                      </a:lnTo>
                                      <a:lnTo>
                                        <a:pt x="11" y="44"/>
                                      </a:lnTo>
                                      <a:lnTo>
                                        <a:pt x="41" y="22"/>
                                      </a:lnTo>
                                      <a:lnTo>
                                        <a:pt x="84" y="7"/>
                                      </a:lnTo>
                                      <a:lnTo>
                                        <a:pt x="135" y="0"/>
                                      </a:lnTo>
                                      <a:lnTo>
                                        <a:pt x="187" y="6"/>
                                      </a:lnTo>
                                      <a:lnTo>
                                        <a:pt x="233" y="21"/>
                                      </a:lnTo>
                                      <a:lnTo>
                                        <a:pt x="266" y="43"/>
                                      </a:lnTo>
                                      <a:lnTo>
                                        <a:pt x="282" y="71"/>
                                      </a:lnTo>
                                      <a:lnTo>
                                        <a:pt x="280" y="99"/>
                                      </a:lnTo>
                                      <a:lnTo>
                                        <a:pt x="259" y="124"/>
                                      </a:lnTo>
                                      <a:lnTo>
                                        <a:pt x="222" y="144"/>
                                      </a:lnTo>
                                      <a:lnTo>
                                        <a:pt x="175" y="155"/>
                                      </a:lnTo>
                                      <a:lnTo>
                                        <a:pt x="122" y="155"/>
                                      </a:lnTo>
                                      <a:lnTo>
                                        <a:pt x="72" y="145"/>
                                      </a:lnTo>
                                      <a:lnTo>
                                        <a:pt x="32" y="125"/>
                                      </a:lnTo>
                                      <a:lnTo>
                                        <a:pt x="7" y="1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1" name="Freeform 11768"/>
                              <wps:cNvSpPr>
                                <a:spLocks noChangeAspect="1"/>
                              </wps:cNvSpPr>
                              <wps:spPr bwMode="auto">
                                <a:xfrm>
                                  <a:off x="6981" y="3340"/>
                                  <a:ext cx="37" cy="20"/>
                                </a:xfrm>
                                <a:custGeom>
                                  <a:avLst/>
                                  <a:gdLst>
                                    <a:gd name="T0" fmla="*/ 0 w 147"/>
                                    <a:gd name="T1" fmla="*/ 1 h 80"/>
                                    <a:gd name="T2" fmla="*/ 0 w 147"/>
                                    <a:gd name="T3" fmla="*/ 1 h 80"/>
                                    <a:gd name="T4" fmla="*/ 1 w 147"/>
                                    <a:gd name="T5" fmla="*/ 1 h 80"/>
                                    <a:gd name="T6" fmla="*/ 1 w 147"/>
                                    <a:gd name="T7" fmla="*/ 1 h 80"/>
                                    <a:gd name="T8" fmla="*/ 2 w 147"/>
                                    <a:gd name="T9" fmla="*/ 1 h 80"/>
                                    <a:gd name="T10" fmla="*/ 2 w 147"/>
                                    <a:gd name="T11" fmla="*/ 1 h 80"/>
                                    <a:gd name="T12" fmla="*/ 2 w 147"/>
                                    <a:gd name="T13" fmla="*/ 1 h 80"/>
                                    <a:gd name="T14" fmla="*/ 2 w 147"/>
                                    <a:gd name="T15" fmla="*/ 1 h 80"/>
                                    <a:gd name="T16" fmla="*/ 2 w 147"/>
                                    <a:gd name="T17" fmla="*/ 1 h 80"/>
                                    <a:gd name="T18" fmla="*/ 2 w 147"/>
                                    <a:gd name="T19" fmla="*/ 0 h 80"/>
                                    <a:gd name="T20" fmla="*/ 2 w 147"/>
                                    <a:gd name="T21" fmla="*/ 0 h 80"/>
                                    <a:gd name="T22" fmla="*/ 1 w 147"/>
                                    <a:gd name="T23" fmla="*/ 0 h 80"/>
                                    <a:gd name="T24" fmla="*/ 1 w 147"/>
                                    <a:gd name="T25" fmla="*/ 0 h 80"/>
                                    <a:gd name="T26" fmla="*/ 1 w 147"/>
                                    <a:gd name="T27" fmla="*/ 0 h 80"/>
                                    <a:gd name="T28" fmla="*/ 0 w 147"/>
                                    <a:gd name="T29" fmla="*/ 0 h 80"/>
                                    <a:gd name="T30" fmla="*/ 0 w 147"/>
                                    <a:gd name="T31" fmla="*/ 1 h 80"/>
                                    <a:gd name="T32" fmla="*/ 0 w 147"/>
                                    <a:gd name="T33" fmla="*/ 1 h 8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47" h="80">
                                      <a:moveTo>
                                        <a:pt x="4" y="52"/>
                                      </a:moveTo>
                                      <a:lnTo>
                                        <a:pt x="18" y="65"/>
                                      </a:lnTo>
                                      <a:lnTo>
                                        <a:pt x="40" y="75"/>
                                      </a:lnTo>
                                      <a:lnTo>
                                        <a:pt x="68" y="80"/>
                                      </a:lnTo>
                                      <a:lnTo>
                                        <a:pt x="97" y="79"/>
                                      </a:lnTo>
                                      <a:lnTo>
                                        <a:pt x="122" y="72"/>
                                      </a:lnTo>
                                      <a:lnTo>
                                        <a:pt x="139" y="60"/>
                                      </a:lnTo>
                                      <a:lnTo>
                                        <a:pt x="147" y="45"/>
                                      </a:lnTo>
                                      <a:lnTo>
                                        <a:pt x="143" y="30"/>
                                      </a:lnTo>
                                      <a:lnTo>
                                        <a:pt x="129" y="15"/>
                                      </a:lnTo>
                                      <a:lnTo>
                                        <a:pt x="107" y="5"/>
                                      </a:lnTo>
                                      <a:lnTo>
                                        <a:pt x="79" y="0"/>
                                      </a:lnTo>
                                      <a:lnTo>
                                        <a:pt x="50" y="2"/>
                                      </a:lnTo>
                                      <a:lnTo>
                                        <a:pt x="25" y="9"/>
                                      </a:lnTo>
                                      <a:lnTo>
                                        <a:pt x="8" y="21"/>
                                      </a:lnTo>
                                      <a:lnTo>
                                        <a:pt x="0" y="36"/>
                                      </a:lnTo>
                                      <a:lnTo>
                                        <a:pt x="4" y="52"/>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2" name="Freeform 11769"/>
                              <wps:cNvSpPr>
                                <a:spLocks noChangeAspect="1"/>
                              </wps:cNvSpPr>
                              <wps:spPr bwMode="auto">
                                <a:xfrm>
                                  <a:off x="6971" y="3485"/>
                                  <a:ext cx="81" cy="62"/>
                                </a:xfrm>
                                <a:custGeom>
                                  <a:avLst/>
                                  <a:gdLst>
                                    <a:gd name="T0" fmla="*/ 5 w 326"/>
                                    <a:gd name="T1" fmla="*/ 1 h 249"/>
                                    <a:gd name="T2" fmla="*/ 5 w 326"/>
                                    <a:gd name="T3" fmla="*/ 0 h 249"/>
                                    <a:gd name="T4" fmla="*/ 4 w 326"/>
                                    <a:gd name="T5" fmla="*/ 0 h 249"/>
                                    <a:gd name="T6" fmla="*/ 3 w 326"/>
                                    <a:gd name="T7" fmla="*/ 0 h 249"/>
                                    <a:gd name="T8" fmla="*/ 2 w 326"/>
                                    <a:gd name="T9" fmla="*/ 0 h 249"/>
                                    <a:gd name="T10" fmla="*/ 1 w 326"/>
                                    <a:gd name="T11" fmla="*/ 0 h 249"/>
                                    <a:gd name="T12" fmla="*/ 1 w 326"/>
                                    <a:gd name="T13" fmla="*/ 1 h 249"/>
                                    <a:gd name="T14" fmla="*/ 0 w 326"/>
                                    <a:gd name="T15" fmla="*/ 1 h 249"/>
                                    <a:gd name="T16" fmla="*/ 0 w 326"/>
                                    <a:gd name="T17" fmla="*/ 2 h 249"/>
                                    <a:gd name="T18" fmla="*/ 0 w 326"/>
                                    <a:gd name="T19" fmla="*/ 3 h 249"/>
                                    <a:gd name="T20" fmla="*/ 0 w 326"/>
                                    <a:gd name="T21" fmla="*/ 4 h 24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26" h="249">
                                      <a:moveTo>
                                        <a:pt x="326" y="60"/>
                                      </a:moveTo>
                                      <a:lnTo>
                                        <a:pt x="308" y="38"/>
                                      </a:lnTo>
                                      <a:lnTo>
                                        <a:pt x="268" y="12"/>
                                      </a:lnTo>
                                      <a:lnTo>
                                        <a:pt x="217" y="0"/>
                                      </a:lnTo>
                                      <a:lnTo>
                                        <a:pt x="161" y="5"/>
                                      </a:lnTo>
                                      <a:lnTo>
                                        <a:pt x="105" y="26"/>
                                      </a:lnTo>
                                      <a:lnTo>
                                        <a:pt x="57" y="61"/>
                                      </a:lnTo>
                                      <a:lnTo>
                                        <a:pt x="22" y="106"/>
                                      </a:lnTo>
                                      <a:lnTo>
                                        <a:pt x="1" y="156"/>
                                      </a:lnTo>
                                      <a:lnTo>
                                        <a:pt x="0" y="207"/>
                                      </a:lnTo>
                                      <a:lnTo>
                                        <a:pt x="15" y="24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3" name="Line 11770"/>
                              <wps:cNvCnPr>
                                <a:cxnSpLocks noChangeShapeType="1"/>
                              </wps:cNvCnPr>
                              <wps:spPr bwMode="auto">
                                <a:xfrm flipH="1">
                                  <a:off x="6970" y="3258"/>
                                  <a:ext cx="1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74" name="Freeform 11771"/>
                              <wps:cNvSpPr>
                                <a:spLocks noChangeAspect="1"/>
                              </wps:cNvSpPr>
                              <wps:spPr bwMode="auto">
                                <a:xfrm>
                                  <a:off x="6964" y="3250"/>
                                  <a:ext cx="16" cy="1"/>
                                </a:xfrm>
                                <a:custGeom>
                                  <a:avLst/>
                                  <a:gdLst>
                                    <a:gd name="T0" fmla="*/ 0 w 63"/>
                                    <a:gd name="T1" fmla="*/ 0 h 4"/>
                                    <a:gd name="T2" fmla="*/ 1 w 63"/>
                                    <a:gd name="T3" fmla="*/ 0 h 4"/>
                                    <a:gd name="T4" fmla="*/ 1 w 63"/>
                                    <a:gd name="T5" fmla="*/ 0 h 4"/>
                                    <a:gd name="T6" fmla="*/ 0 60000 65536"/>
                                    <a:gd name="T7" fmla="*/ 0 60000 65536"/>
                                    <a:gd name="T8" fmla="*/ 0 60000 65536"/>
                                  </a:gdLst>
                                  <a:ahLst/>
                                  <a:cxnLst>
                                    <a:cxn ang="T6">
                                      <a:pos x="T0" y="T1"/>
                                    </a:cxn>
                                    <a:cxn ang="T7">
                                      <a:pos x="T2" y="T3"/>
                                    </a:cxn>
                                    <a:cxn ang="T8">
                                      <a:pos x="T4" y="T5"/>
                                    </a:cxn>
                                  </a:cxnLst>
                                  <a:rect l="0" t="0" r="r" b="b"/>
                                  <a:pathLst>
                                    <a:path w="63" h="4">
                                      <a:moveTo>
                                        <a:pt x="0" y="0"/>
                                      </a:moveTo>
                                      <a:lnTo>
                                        <a:pt x="31" y="0"/>
                                      </a:lnTo>
                                      <a:lnTo>
                                        <a:pt x="63"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5" name="Freeform 11772"/>
                              <wps:cNvSpPr>
                                <a:spLocks noChangeAspect="1"/>
                              </wps:cNvSpPr>
                              <wps:spPr bwMode="auto">
                                <a:xfrm>
                                  <a:off x="6970" y="3258"/>
                                  <a:ext cx="9" cy="33"/>
                                </a:xfrm>
                                <a:custGeom>
                                  <a:avLst/>
                                  <a:gdLst>
                                    <a:gd name="T0" fmla="*/ 0 w 38"/>
                                    <a:gd name="T1" fmla="*/ 0 h 129"/>
                                    <a:gd name="T2" fmla="*/ 0 w 38"/>
                                    <a:gd name="T3" fmla="*/ 1 h 129"/>
                                    <a:gd name="T4" fmla="*/ 0 w 38"/>
                                    <a:gd name="T5" fmla="*/ 1 h 129"/>
                                    <a:gd name="T6" fmla="*/ 0 w 38"/>
                                    <a:gd name="T7" fmla="*/ 2 h 129"/>
                                    <a:gd name="T8" fmla="*/ 0 w 38"/>
                                    <a:gd name="T9" fmla="*/ 2 h 1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8" h="129">
                                      <a:moveTo>
                                        <a:pt x="0" y="0"/>
                                      </a:moveTo>
                                      <a:lnTo>
                                        <a:pt x="12" y="26"/>
                                      </a:lnTo>
                                      <a:lnTo>
                                        <a:pt x="23" y="56"/>
                                      </a:lnTo>
                                      <a:lnTo>
                                        <a:pt x="34" y="90"/>
                                      </a:lnTo>
                                      <a:lnTo>
                                        <a:pt x="38" y="12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6" name="Line 11773"/>
                              <wps:cNvCnPr>
                                <a:cxnSpLocks noChangeShapeType="1"/>
                              </wps:cNvCnPr>
                              <wps:spPr bwMode="auto">
                                <a:xfrm>
                                  <a:off x="6967" y="3271"/>
                                  <a:ext cx="12" cy="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77" name="Freeform 11774"/>
                              <wps:cNvSpPr>
                                <a:spLocks noChangeAspect="1"/>
                              </wps:cNvSpPr>
                              <wps:spPr bwMode="auto">
                                <a:xfrm>
                                  <a:off x="6927" y="3281"/>
                                  <a:ext cx="72" cy="21"/>
                                </a:xfrm>
                                <a:custGeom>
                                  <a:avLst/>
                                  <a:gdLst>
                                    <a:gd name="T0" fmla="*/ 0 w 288"/>
                                    <a:gd name="T1" fmla="*/ 1 h 84"/>
                                    <a:gd name="T2" fmla="*/ 1 w 288"/>
                                    <a:gd name="T3" fmla="*/ 1 h 84"/>
                                    <a:gd name="T4" fmla="*/ 2 w 288"/>
                                    <a:gd name="T5" fmla="*/ 1 h 84"/>
                                    <a:gd name="T6" fmla="*/ 3 w 288"/>
                                    <a:gd name="T7" fmla="*/ 1 h 84"/>
                                    <a:gd name="T8" fmla="*/ 3 w 288"/>
                                    <a:gd name="T9" fmla="*/ 1 h 84"/>
                                    <a:gd name="T10" fmla="*/ 4 w 288"/>
                                    <a:gd name="T11" fmla="*/ 1 h 84"/>
                                    <a:gd name="T12" fmla="*/ 4 w 288"/>
                                    <a:gd name="T13" fmla="*/ 1 h 84"/>
                                    <a:gd name="T14" fmla="*/ 5 w 288"/>
                                    <a:gd name="T15" fmla="*/ 0 h 8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8" h="84">
                                      <a:moveTo>
                                        <a:pt x="0" y="49"/>
                                      </a:moveTo>
                                      <a:lnTo>
                                        <a:pt x="40" y="69"/>
                                      </a:lnTo>
                                      <a:lnTo>
                                        <a:pt x="93" y="82"/>
                                      </a:lnTo>
                                      <a:lnTo>
                                        <a:pt x="150" y="84"/>
                                      </a:lnTo>
                                      <a:lnTo>
                                        <a:pt x="204" y="74"/>
                                      </a:lnTo>
                                      <a:lnTo>
                                        <a:pt x="247" y="56"/>
                                      </a:lnTo>
                                      <a:lnTo>
                                        <a:pt x="277" y="31"/>
                                      </a:lnTo>
                                      <a:lnTo>
                                        <a:pt x="2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8" name="Line 11775"/>
                              <wps:cNvCnPr>
                                <a:cxnSpLocks noChangeShapeType="1"/>
                              </wps:cNvCnPr>
                              <wps:spPr bwMode="auto">
                                <a:xfrm flipV="1">
                                  <a:off x="6963" y="3291"/>
                                  <a:ext cx="16"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79" name="Freeform 11776"/>
                              <wps:cNvSpPr>
                                <a:spLocks noChangeAspect="1"/>
                              </wps:cNvSpPr>
                              <wps:spPr bwMode="auto">
                                <a:xfrm>
                                  <a:off x="6964" y="3335"/>
                                  <a:ext cx="70" cy="18"/>
                                </a:xfrm>
                                <a:custGeom>
                                  <a:avLst/>
                                  <a:gdLst>
                                    <a:gd name="T0" fmla="*/ 0 w 282"/>
                                    <a:gd name="T1" fmla="*/ 1 h 72"/>
                                    <a:gd name="T2" fmla="*/ 0 w 282"/>
                                    <a:gd name="T3" fmla="*/ 1 h 72"/>
                                    <a:gd name="T4" fmla="*/ 0 w 282"/>
                                    <a:gd name="T5" fmla="*/ 0 h 72"/>
                                    <a:gd name="T6" fmla="*/ 1 w 282"/>
                                    <a:gd name="T7" fmla="*/ 0 h 72"/>
                                    <a:gd name="T8" fmla="*/ 2 w 282"/>
                                    <a:gd name="T9" fmla="*/ 0 h 72"/>
                                    <a:gd name="T10" fmla="*/ 3 w 282"/>
                                    <a:gd name="T11" fmla="*/ 0 h 72"/>
                                    <a:gd name="T12" fmla="*/ 3 w 282"/>
                                    <a:gd name="T13" fmla="*/ 0 h 72"/>
                                    <a:gd name="T14" fmla="*/ 4 w 282"/>
                                    <a:gd name="T15" fmla="*/ 1 h 72"/>
                                    <a:gd name="T16" fmla="*/ 4 w 282"/>
                                    <a:gd name="T17" fmla="*/ 1 h 72"/>
                                    <a:gd name="T18" fmla="*/ 4 w 282"/>
                                    <a:gd name="T19" fmla="*/ 1 h 7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2" h="72">
                                      <a:moveTo>
                                        <a:pt x="0" y="64"/>
                                      </a:moveTo>
                                      <a:lnTo>
                                        <a:pt x="11" y="42"/>
                                      </a:lnTo>
                                      <a:lnTo>
                                        <a:pt x="40" y="20"/>
                                      </a:lnTo>
                                      <a:lnTo>
                                        <a:pt x="83" y="5"/>
                                      </a:lnTo>
                                      <a:lnTo>
                                        <a:pt x="135" y="0"/>
                                      </a:lnTo>
                                      <a:lnTo>
                                        <a:pt x="187" y="4"/>
                                      </a:lnTo>
                                      <a:lnTo>
                                        <a:pt x="232" y="19"/>
                                      </a:lnTo>
                                      <a:lnTo>
                                        <a:pt x="265" y="41"/>
                                      </a:lnTo>
                                      <a:lnTo>
                                        <a:pt x="282" y="69"/>
                                      </a:lnTo>
                                      <a:lnTo>
                                        <a:pt x="282" y="7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0" name="Freeform 11777"/>
                              <wps:cNvSpPr>
                                <a:spLocks noChangeAspect="1"/>
                              </wps:cNvSpPr>
                              <wps:spPr bwMode="auto">
                                <a:xfrm>
                                  <a:off x="6964" y="3335"/>
                                  <a:ext cx="70" cy="18"/>
                                </a:xfrm>
                                <a:custGeom>
                                  <a:avLst/>
                                  <a:gdLst>
                                    <a:gd name="T0" fmla="*/ 4 w 282"/>
                                    <a:gd name="T1" fmla="*/ 1 h 71"/>
                                    <a:gd name="T2" fmla="*/ 4 w 282"/>
                                    <a:gd name="T3" fmla="*/ 1 h 71"/>
                                    <a:gd name="T4" fmla="*/ 4 w 282"/>
                                    <a:gd name="T5" fmla="*/ 1 h 71"/>
                                    <a:gd name="T6" fmla="*/ 3 w 282"/>
                                    <a:gd name="T7" fmla="*/ 0 h 71"/>
                                    <a:gd name="T8" fmla="*/ 2 w 282"/>
                                    <a:gd name="T9" fmla="*/ 0 h 71"/>
                                    <a:gd name="T10" fmla="*/ 2 w 282"/>
                                    <a:gd name="T11" fmla="*/ 0 h 71"/>
                                    <a:gd name="T12" fmla="*/ 1 w 282"/>
                                    <a:gd name="T13" fmla="*/ 0 h 71"/>
                                    <a:gd name="T14" fmla="*/ 0 w 282"/>
                                    <a:gd name="T15" fmla="*/ 1 h 71"/>
                                    <a:gd name="T16" fmla="*/ 0 w 282"/>
                                    <a:gd name="T17" fmla="*/ 1 h 71"/>
                                    <a:gd name="T18" fmla="*/ 0 w 282"/>
                                    <a:gd name="T19" fmla="*/ 1 h 7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2" h="71">
                                      <a:moveTo>
                                        <a:pt x="282" y="71"/>
                                      </a:moveTo>
                                      <a:lnTo>
                                        <a:pt x="276" y="54"/>
                                      </a:lnTo>
                                      <a:lnTo>
                                        <a:pt x="251" y="28"/>
                                      </a:lnTo>
                                      <a:lnTo>
                                        <a:pt x="210" y="10"/>
                                      </a:lnTo>
                                      <a:lnTo>
                                        <a:pt x="160" y="0"/>
                                      </a:lnTo>
                                      <a:lnTo>
                                        <a:pt x="108" y="0"/>
                                      </a:lnTo>
                                      <a:lnTo>
                                        <a:pt x="61" y="10"/>
                                      </a:lnTo>
                                      <a:lnTo>
                                        <a:pt x="23" y="29"/>
                                      </a:lnTo>
                                      <a:lnTo>
                                        <a:pt x="3" y="56"/>
                                      </a:lnTo>
                                      <a:lnTo>
                                        <a:pt x="0" y="6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1" name="Freeform 11778"/>
                              <wps:cNvSpPr>
                                <a:spLocks noChangeAspect="1"/>
                              </wps:cNvSpPr>
                              <wps:spPr bwMode="auto">
                                <a:xfrm>
                                  <a:off x="6959" y="3243"/>
                                  <a:ext cx="40" cy="30"/>
                                </a:xfrm>
                                <a:custGeom>
                                  <a:avLst/>
                                  <a:gdLst>
                                    <a:gd name="T0" fmla="*/ 2 w 161"/>
                                    <a:gd name="T1" fmla="*/ 2 h 117"/>
                                    <a:gd name="T2" fmla="*/ 2 w 161"/>
                                    <a:gd name="T3" fmla="*/ 2 h 117"/>
                                    <a:gd name="T4" fmla="*/ 2 w 161"/>
                                    <a:gd name="T5" fmla="*/ 2 h 117"/>
                                    <a:gd name="T6" fmla="*/ 2 w 161"/>
                                    <a:gd name="T7" fmla="*/ 1 h 117"/>
                                    <a:gd name="T8" fmla="*/ 2 w 161"/>
                                    <a:gd name="T9" fmla="*/ 1 h 117"/>
                                    <a:gd name="T10" fmla="*/ 2 w 161"/>
                                    <a:gd name="T11" fmla="*/ 1 h 117"/>
                                    <a:gd name="T12" fmla="*/ 1 w 161"/>
                                    <a:gd name="T13" fmla="*/ 0 h 117"/>
                                    <a:gd name="T14" fmla="*/ 1 w 161"/>
                                    <a:gd name="T15" fmla="*/ 0 h 117"/>
                                    <a:gd name="T16" fmla="*/ 0 w 161"/>
                                    <a:gd name="T17" fmla="*/ 0 h 117"/>
                                    <a:gd name="T18" fmla="*/ 0 w 161"/>
                                    <a:gd name="T19" fmla="*/ 0 h 1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61" h="117">
                                      <a:moveTo>
                                        <a:pt x="159" y="117"/>
                                      </a:moveTo>
                                      <a:lnTo>
                                        <a:pt x="161" y="104"/>
                                      </a:lnTo>
                                      <a:lnTo>
                                        <a:pt x="159" y="93"/>
                                      </a:lnTo>
                                      <a:lnTo>
                                        <a:pt x="148" y="71"/>
                                      </a:lnTo>
                                      <a:lnTo>
                                        <a:pt x="133" y="51"/>
                                      </a:lnTo>
                                      <a:lnTo>
                                        <a:pt x="111" y="33"/>
                                      </a:lnTo>
                                      <a:lnTo>
                                        <a:pt x="87" y="19"/>
                                      </a:lnTo>
                                      <a:lnTo>
                                        <a:pt x="59" y="9"/>
                                      </a:lnTo>
                                      <a:lnTo>
                                        <a:pt x="31"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2" name="Freeform 11779"/>
                              <wps:cNvSpPr>
                                <a:spLocks noChangeAspect="1"/>
                              </wps:cNvSpPr>
                              <wps:spPr bwMode="auto">
                                <a:xfrm>
                                  <a:off x="6954" y="3243"/>
                                  <a:ext cx="10" cy="7"/>
                                </a:xfrm>
                                <a:custGeom>
                                  <a:avLst/>
                                  <a:gdLst>
                                    <a:gd name="T0" fmla="*/ 0 w 42"/>
                                    <a:gd name="T1" fmla="*/ 1 h 25"/>
                                    <a:gd name="T2" fmla="*/ 0 w 42"/>
                                    <a:gd name="T3" fmla="*/ 0 h 25"/>
                                    <a:gd name="T4" fmla="*/ 0 w 42"/>
                                    <a:gd name="T5" fmla="*/ 0 h 25"/>
                                    <a:gd name="T6" fmla="*/ 0 w 42"/>
                                    <a:gd name="T7" fmla="*/ 0 h 25"/>
                                    <a:gd name="T8" fmla="*/ 0 w 42"/>
                                    <a:gd name="T9" fmla="*/ 0 h 25"/>
                                    <a:gd name="T10" fmla="*/ 0 w 42"/>
                                    <a:gd name="T11" fmla="*/ 0 h 25"/>
                                    <a:gd name="T12" fmla="*/ 0 w 42"/>
                                    <a:gd name="T13" fmla="*/ 1 h 2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2" h="25">
                                      <a:moveTo>
                                        <a:pt x="0" y="21"/>
                                      </a:moveTo>
                                      <a:lnTo>
                                        <a:pt x="2" y="8"/>
                                      </a:lnTo>
                                      <a:lnTo>
                                        <a:pt x="6" y="2"/>
                                      </a:lnTo>
                                      <a:lnTo>
                                        <a:pt x="11" y="0"/>
                                      </a:lnTo>
                                      <a:lnTo>
                                        <a:pt x="17" y="1"/>
                                      </a:lnTo>
                                      <a:lnTo>
                                        <a:pt x="29" y="11"/>
                                      </a:lnTo>
                                      <a:lnTo>
                                        <a:pt x="42" y="2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3" name="Freeform 11780"/>
                              <wps:cNvSpPr>
                                <a:spLocks noChangeAspect="1"/>
                              </wps:cNvSpPr>
                              <wps:spPr bwMode="auto">
                                <a:xfrm>
                                  <a:off x="6918" y="3246"/>
                                  <a:ext cx="22" cy="23"/>
                                </a:xfrm>
                                <a:custGeom>
                                  <a:avLst/>
                                  <a:gdLst>
                                    <a:gd name="T0" fmla="*/ 2 w 88"/>
                                    <a:gd name="T1" fmla="*/ 0 h 92"/>
                                    <a:gd name="T2" fmla="*/ 1 w 88"/>
                                    <a:gd name="T3" fmla="*/ 0 h 92"/>
                                    <a:gd name="T4" fmla="*/ 1 w 88"/>
                                    <a:gd name="T5" fmla="*/ 1 h 92"/>
                                    <a:gd name="T6" fmla="*/ 0 w 88"/>
                                    <a:gd name="T7" fmla="*/ 1 h 92"/>
                                    <a:gd name="T8" fmla="*/ 0 w 88"/>
                                    <a:gd name="T9" fmla="*/ 1 h 92"/>
                                    <a:gd name="T10" fmla="*/ 0 w 88"/>
                                    <a:gd name="T11" fmla="*/ 2 h 9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8" h="92">
                                      <a:moveTo>
                                        <a:pt x="88" y="0"/>
                                      </a:moveTo>
                                      <a:lnTo>
                                        <a:pt x="53" y="14"/>
                                      </a:lnTo>
                                      <a:lnTo>
                                        <a:pt x="26" y="36"/>
                                      </a:lnTo>
                                      <a:lnTo>
                                        <a:pt x="15" y="49"/>
                                      </a:lnTo>
                                      <a:lnTo>
                                        <a:pt x="7" y="62"/>
                                      </a:lnTo>
                                      <a:lnTo>
                                        <a:pt x="0" y="9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4" name="Line 11781"/>
                              <wps:cNvCnPr>
                                <a:cxnSpLocks noChangeShapeType="1"/>
                              </wps:cNvCnPr>
                              <wps:spPr bwMode="auto">
                                <a:xfrm flipH="1">
                                  <a:off x="6829" y="330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85" name="Line 11782"/>
                              <wps:cNvCnPr>
                                <a:cxnSpLocks noChangeShapeType="1"/>
                              </wps:cNvCnPr>
                              <wps:spPr bwMode="auto">
                                <a:xfrm flipV="1">
                                  <a:off x="6829" y="330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86" name="Freeform 11783"/>
                              <wps:cNvSpPr>
                                <a:spLocks noChangeAspect="1"/>
                              </wps:cNvSpPr>
                              <wps:spPr bwMode="auto">
                                <a:xfrm>
                                  <a:off x="6918" y="3270"/>
                                  <a:ext cx="45" cy="23"/>
                                </a:xfrm>
                                <a:custGeom>
                                  <a:avLst/>
                                  <a:gdLst>
                                    <a:gd name="T0" fmla="*/ 0 w 182"/>
                                    <a:gd name="T1" fmla="*/ 0 h 95"/>
                                    <a:gd name="T2" fmla="*/ 0 w 182"/>
                                    <a:gd name="T3" fmla="*/ 0 h 95"/>
                                    <a:gd name="T4" fmla="*/ 0 w 182"/>
                                    <a:gd name="T5" fmla="*/ 0 h 95"/>
                                    <a:gd name="T6" fmla="*/ 0 w 182"/>
                                    <a:gd name="T7" fmla="*/ 1 h 95"/>
                                    <a:gd name="T8" fmla="*/ 1 w 182"/>
                                    <a:gd name="T9" fmla="*/ 1 h 95"/>
                                    <a:gd name="T10" fmla="*/ 2 w 182"/>
                                    <a:gd name="T11" fmla="*/ 1 h 95"/>
                                    <a:gd name="T12" fmla="*/ 3 w 182"/>
                                    <a:gd name="T13" fmla="*/ 1 h 9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82" h="95">
                                      <a:moveTo>
                                        <a:pt x="0" y="0"/>
                                      </a:moveTo>
                                      <a:lnTo>
                                        <a:pt x="0" y="1"/>
                                      </a:lnTo>
                                      <a:lnTo>
                                        <a:pt x="8" y="31"/>
                                      </a:lnTo>
                                      <a:lnTo>
                                        <a:pt x="34" y="58"/>
                                      </a:lnTo>
                                      <a:lnTo>
                                        <a:pt x="75" y="79"/>
                                      </a:lnTo>
                                      <a:lnTo>
                                        <a:pt x="126" y="92"/>
                                      </a:lnTo>
                                      <a:lnTo>
                                        <a:pt x="182" y="9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7" name="Line 11784"/>
                              <wps:cNvCnPr>
                                <a:cxnSpLocks noChangeShapeType="1"/>
                              </wps:cNvCnPr>
                              <wps:spPr bwMode="auto">
                                <a:xfrm flipH="1" flipV="1">
                                  <a:off x="6954" y="3259"/>
                                  <a:ext cx="6"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88" name="Line 11785"/>
                              <wps:cNvCnPr>
                                <a:cxnSpLocks noChangeShapeType="1"/>
                              </wps:cNvCnPr>
                              <wps:spPr bwMode="auto">
                                <a:xfrm>
                                  <a:off x="6949" y="326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89" name="Line 11786"/>
                              <wps:cNvCnPr>
                                <a:cxnSpLocks noChangeShapeType="1"/>
                              </wps:cNvCnPr>
                              <wps:spPr bwMode="auto">
                                <a:xfrm flipH="1">
                                  <a:off x="6949" y="3259"/>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0" name="Line 11787"/>
                              <wps:cNvCnPr>
                                <a:cxnSpLocks noChangeShapeType="1"/>
                              </wps:cNvCnPr>
                              <wps:spPr bwMode="auto">
                                <a:xfrm>
                                  <a:off x="6954" y="3249"/>
                                  <a:ext cx="11"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1" name="Line 11788"/>
                              <wps:cNvCnPr>
                                <a:cxnSpLocks noChangeShapeType="1"/>
                              </wps:cNvCnPr>
                              <wps:spPr bwMode="auto">
                                <a:xfrm flipH="1">
                                  <a:off x="6960" y="3268"/>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2" name="Line 11789"/>
                              <wps:cNvCnPr>
                                <a:cxnSpLocks noChangeShapeType="1"/>
                              </wps:cNvCnPr>
                              <wps:spPr bwMode="auto">
                                <a:xfrm flipH="1">
                                  <a:off x="6959" y="3269"/>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3" name="Line 11790"/>
                              <wps:cNvCnPr>
                                <a:cxnSpLocks noChangeShapeType="1"/>
                              </wps:cNvCnPr>
                              <wps:spPr bwMode="auto">
                                <a:xfrm flipH="1" flipV="1">
                                  <a:off x="6964" y="3250"/>
                                  <a:ext cx="1"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4" name="Line 11791"/>
                              <wps:cNvCnPr>
                                <a:cxnSpLocks noChangeShapeType="1"/>
                              </wps:cNvCnPr>
                              <wps:spPr bwMode="auto">
                                <a:xfrm>
                                  <a:off x="6948" y="3252"/>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5" name="Line 11792"/>
                              <wps:cNvCnPr>
                                <a:cxnSpLocks noChangeShapeType="1"/>
                              </wps:cNvCnPr>
                              <wps:spPr bwMode="auto">
                                <a:xfrm flipV="1">
                                  <a:off x="6960" y="3272"/>
                                  <a:ext cx="2"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6" name="Line 11793"/>
                              <wps:cNvCnPr>
                                <a:cxnSpLocks noChangeShapeType="1"/>
                              </wps:cNvCnPr>
                              <wps:spPr bwMode="auto">
                                <a:xfrm>
                                  <a:off x="6960" y="3277"/>
                                  <a:ext cx="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7" name="Line 11794"/>
                              <wps:cNvCnPr>
                                <a:cxnSpLocks noChangeShapeType="1"/>
                              </wps:cNvCnPr>
                              <wps:spPr bwMode="auto">
                                <a:xfrm flipV="1">
                                  <a:off x="6959" y="327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8" name="Line 11795"/>
                              <wps:cNvCnPr>
                                <a:cxnSpLocks noChangeShapeType="1"/>
                              </wps:cNvCnPr>
                              <wps:spPr bwMode="auto">
                                <a:xfrm flipH="1" flipV="1">
                                  <a:off x="6962" y="3272"/>
                                  <a:ext cx="6"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399" name="Line 11796"/>
                              <wps:cNvCnPr>
                                <a:cxnSpLocks noChangeShapeType="1"/>
                              </wps:cNvCnPr>
                              <wps:spPr bwMode="auto">
                                <a:xfrm flipV="1">
                                  <a:off x="6962" y="3282"/>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00" name="Line 11797"/>
                              <wps:cNvCnPr>
                                <a:cxnSpLocks noChangeShapeType="1"/>
                              </wps:cNvCnPr>
                              <wps:spPr bwMode="auto">
                                <a:xfrm flipV="1">
                                  <a:off x="6962" y="3271"/>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01" name="Line 11798"/>
                              <wps:cNvCnPr>
                                <a:cxnSpLocks noChangeShapeType="1"/>
                              </wps:cNvCnPr>
                              <wps:spPr bwMode="auto">
                                <a:xfrm flipH="1">
                                  <a:off x="6967" y="3258"/>
                                  <a:ext cx="3"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02" name="Line 11799"/>
                              <wps:cNvCnPr>
                                <a:cxnSpLocks noChangeShapeType="1"/>
                              </wps:cNvCnPr>
                              <wps:spPr bwMode="auto">
                                <a:xfrm flipH="1">
                                  <a:off x="6946" y="3249"/>
                                  <a:ext cx="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03" name="Freeform 11800"/>
                              <wps:cNvSpPr>
                                <a:spLocks noChangeAspect="1"/>
                              </wps:cNvSpPr>
                              <wps:spPr bwMode="auto">
                                <a:xfrm>
                                  <a:off x="6953" y="3261"/>
                                  <a:ext cx="10" cy="32"/>
                                </a:xfrm>
                                <a:custGeom>
                                  <a:avLst/>
                                  <a:gdLst>
                                    <a:gd name="T0" fmla="*/ 1 w 39"/>
                                    <a:gd name="T1" fmla="*/ 2 h 129"/>
                                    <a:gd name="T2" fmla="*/ 1 w 39"/>
                                    <a:gd name="T3" fmla="*/ 1 h 129"/>
                                    <a:gd name="T4" fmla="*/ 1 w 39"/>
                                    <a:gd name="T5" fmla="*/ 1 h 129"/>
                                    <a:gd name="T6" fmla="*/ 0 w 39"/>
                                    <a:gd name="T7" fmla="*/ 0 h 129"/>
                                    <a:gd name="T8" fmla="*/ 0 w 39"/>
                                    <a:gd name="T9" fmla="*/ 0 h 1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9" h="129">
                                      <a:moveTo>
                                        <a:pt x="39" y="129"/>
                                      </a:moveTo>
                                      <a:lnTo>
                                        <a:pt x="34" y="90"/>
                                      </a:lnTo>
                                      <a:lnTo>
                                        <a:pt x="23" y="56"/>
                                      </a:lnTo>
                                      <a:lnTo>
                                        <a:pt x="12" y="2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4" name="Line 11801"/>
                              <wps:cNvCnPr>
                                <a:cxnSpLocks noChangeShapeType="1"/>
                              </wps:cNvCnPr>
                              <wps:spPr bwMode="auto">
                                <a:xfrm flipH="1">
                                  <a:off x="6937" y="3261"/>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05" name="Line 11802"/>
                              <wps:cNvCnPr>
                                <a:cxnSpLocks noChangeShapeType="1"/>
                              </wps:cNvCnPr>
                              <wps:spPr bwMode="auto">
                                <a:xfrm flipH="1" flipV="1">
                                  <a:off x="6933" y="3258"/>
                                  <a:ext cx="4"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06" name="Line 11803"/>
                              <wps:cNvCnPr>
                                <a:cxnSpLocks noChangeShapeType="1"/>
                              </wps:cNvCnPr>
                              <wps:spPr bwMode="auto">
                                <a:xfrm flipV="1">
                                  <a:off x="6933" y="3252"/>
                                  <a:ext cx="1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07" name="Freeform 11804"/>
                              <wps:cNvSpPr>
                                <a:spLocks noChangeAspect="1"/>
                              </wps:cNvSpPr>
                              <wps:spPr bwMode="auto">
                                <a:xfrm>
                                  <a:off x="6940" y="3246"/>
                                  <a:ext cx="8" cy="6"/>
                                </a:xfrm>
                                <a:custGeom>
                                  <a:avLst/>
                                  <a:gdLst>
                                    <a:gd name="T0" fmla="*/ 0 w 33"/>
                                    <a:gd name="T1" fmla="*/ 1 h 24"/>
                                    <a:gd name="T2" fmla="*/ 0 w 33"/>
                                    <a:gd name="T3" fmla="*/ 0 h 24"/>
                                    <a:gd name="T4" fmla="*/ 0 w 33"/>
                                    <a:gd name="T5" fmla="*/ 0 h 24"/>
                                    <a:gd name="T6" fmla="*/ 0 w 33"/>
                                    <a:gd name="T7" fmla="*/ 0 h 2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 h="24">
                                      <a:moveTo>
                                        <a:pt x="33" y="24"/>
                                      </a:moveTo>
                                      <a:lnTo>
                                        <a:pt x="15" y="6"/>
                                      </a:lnTo>
                                      <a:lnTo>
                                        <a:pt x="7"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8" name="Line 11805"/>
                              <wps:cNvCnPr>
                                <a:cxnSpLocks noChangeShapeType="1"/>
                              </wps:cNvCnPr>
                              <wps:spPr bwMode="auto">
                                <a:xfrm flipH="1">
                                  <a:off x="6917" y="3270"/>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09" name="Line 11806"/>
                              <wps:cNvCnPr>
                                <a:cxnSpLocks noChangeShapeType="1"/>
                              </wps:cNvCnPr>
                              <wps:spPr bwMode="auto">
                                <a:xfrm flipV="1">
                                  <a:off x="6876" y="3171"/>
                                  <a:ext cx="36" cy="3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10" name="Line 11807"/>
                              <wps:cNvCnPr>
                                <a:cxnSpLocks noChangeShapeType="1"/>
                              </wps:cNvCnPr>
                              <wps:spPr bwMode="auto">
                                <a:xfrm flipH="1">
                                  <a:off x="6898" y="3174"/>
                                  <a:ext cx="41" cy="4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11" name="Line 11808"/>
                              <wps:cNvCnPr>
                                <a:cxnSpLocks noChangeShapeType="1"/>
                              </wps:cNvCnPr>
                              <wps:spPr bwMode="auto">
                                <a:xfrm flipV="1">
                                  <a:off x="6886" y="3177"/>
                                  <a:ext cx="39"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12" name="Freeform 11809"/>
                              <wps:cNvSpPr>
                                <a:spLocks noChangeAspect="1"/>
                              </wps:cNvSpPr>
                              <wps:spPr bwMode="auto">
                                <a:xfrm>
                                  <a:off x="6876" y="3211"/>
                                  <a:ext cx="10" cy="8"/>
                                </a:xfrm>
                                <a:custGeom>
                                  <a:avLst/>
                                  <a:gdLst>
                                    <a:gd name="T0" fmla="*/ 1 w 38"/>
                                    <a:gd name="T1" fmla="*/ 1 h 32"/>
                                    <a:gd name="T2" fmla="*/ 1 w 38"/>
                                    <a:gd name="T3" fmla="*/ 0 h 32"/>
                                    <a:gd name="T4" fmla="*/ 0 w 38"/>
                                    <a:gd name="T5" fmla="*/ 0 h 32"/>
                                    <a:gd name="T6" fmla="*/ 0 60000 65536"/>
                                    <a:gd name="T7" fmla="*/ 0 60000 65536"/>
                                    <a:gd name="T8" fmla="*/ 0 60000 65536"/>
                                  </a:gdLst>
                                  <a:ahLst/>
                                  <a:cxnLst>
                                    <a:cxn ang="T6">
                                      <a:pos x="T0" y="T1"/>
                                    </a:cxn>
                                    <a:cxn ang="T7">
                                      <a:pos x="T2" y="T3"/>
                                    </a:cxn>
                                    <a:cxn ang="T8">
                                      <a:pos x="T4" y="T5"/>
                                    </a:cxn>
                                  </a:cxnLst>
                                  <a:rect l="0" t="0" r="r" b="b"/>
                                  <a:pathLst>
                                    <a:path w="38" h="32">
                                      <a:moveTo>
                                        <a:pt x="38" y="32"/>
                                      </a:moveTo>
                                      <a:lnTo>
                                        <a:pt x="22" y="1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3" name="Line 11810"/>
                              <wps:cNvCnPr>
                                <a:cxnSpLocks noChangeShapeType="1"/>
                              </wps:cNvCnPr>
                              <wps:spPr bwMode="auto">
                                <a:xfrm flipH="1">
                                  <a:off x="6889" y="3218"/>
                                  <a:ext cx="9"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14" name="Line 11811"/>
                              <wps:cNvCnPr>
                                <a:cxnSpLocks noChangeShapeType="1"/>
                              </wps:cNvCnPr>
                              <wps:spPr bwMode="auto">
                                <a:xfrm flipV="1">
                                  <a:off x="6884" y="3219"/>
                                  <a:ext cx="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15" name="Freeform 11812"/>
                              <wps:cNvSpPr>
                                <a:spLocks noChangeAspect="1"/>
                              </wps:cNvSpPr>
                              <wps:spPr bwMode="auto">
                                <a:xfrm>
                                  <a:off x="6912" y="3171"/>
                                  <a:ext cx="13" cy="6"/>
                                </a:xfrm>
                                <a:custGeom>
                                  <a:avLst/>
                                  <a:gdLst>
                                    <a:gd name="T0" fmla="*/ 1 w 54"/>
                                    <a:gd name="T1" fmla="*/ 1 h 24"/>
                                    <a:gd name="T2" fmla="*/ 1 w 54"/>
                                    <a:gd name="T3" fmla="*/ 0 h 24"/>
                                    <a:gd name="T4" fmla="*/ 0 w 54"/>
                                    <a:gd name="T5" fmla="*/ 0 h 24"/>
                                    <a:gd name="T6" fmla="*/ 0 w 54"/>
                                    <a:gd name="T7" fmla="*/ 0 h 24"/>
                                    <a:gd name="T8" fmla="*/ 0 w 54"/>
                                    <a:gd name="T9" fmla="*/ 0 h 24"/>
                                    <a:gd name="T10" fmla="*/ 0 w 54"/>
                                    <a:gd name="T11" fmla="*/ 0 h 2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4" h="24">
                                      <a:moveTo>
                                        <a:pt x="54" y="24"/>
                                      </a:moveTo>
                                      <a:lnTo>
                                        <a:pt x="46" y="17"/>
                                      </a:lnTo>
                                      <a:lnTo>
                                        <a:pt x="36" y="10"/>
                                      </a:lnTo>
                                      <a:lnTo>
                                        <a:pt x="25" y="5"/>
                                      </a:lnTo>
                                      <a:lnTo>
                                        <a:pt x="12"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6" name="Line 11813"/>
                              <wps:cNvCnPr>
                                <a:cxnSpLocks noChangeShapeType="1"/>
                              </wps:cNvCnPr>
                              <wps:spPr bwMode="auto">
                                <a:xfrm flipH="1" flipV="1">
                                  <a:off x="6911" y="3168"/>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17" name="Freeform 11814"/>
                              <wps:cNvSpPr>
                                <a:spLocks noChangeAspect="1"/>
                              </wps:cNvSpPr>
                              <wps:spPr bwMode="auto">
                                <a:xfrm>
                                  <a:off x="6979" y="3272"/>
                                  <a:ext cx="20" cy="19"/>
                                </a:xfrm>
                                <a:custGeom>
                                  <a:avLst/>
                                  <a:gdLst>
                                    <a:gd name="T0" fmla="*/ 0 w 80"/>
                                    <a:gd name="T1" fmla="*/ 1 h 74"/>
                                    <a:gd name="T2" fmla="*/ 1 w 80"/>
                                    <a:gd name="T3" fmla="*/ 1 h 74"/>
                                    <a:gd name="T4" fmla="*/ 1 w 80"/>
                                    <a:gd name="T5" fmla="*/ 1 h 74"/>
                                    <a:gd name="T6" fmla="*/ 1 w 80"/>
                                    <a:gd name="T7" fmla="*/ 0 h 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0" h="74">
                                      <a:moveTo>
                                        <a:pt x="0" y="74"/>
                                      </a:moveTo>
                                      <a:lnTo>
                                        <a:pt x="42" y="55"/>
                                      </a:lnTo>
                                      <a:lnTo>
                                        <a:pt x="70" y="29"/>
                                      </a:lnTo>
                                      <a:lnTo>
                                        <a:pt x="8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8" name="Line 11815"/>
                              <wps:cNvCnPr>
                                <a:cxnSpLocks noChangeShapeType="1"/>
                              </wps:cNvCnPr>
                              <wps:spPr bwMode="auto">
                                <a:xfrm flipV="1">
                                  <a:off x="6978" y="3251"/>
                                  <a:ext cx="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19" name="Line 11816"/>
                              <wps:cNvCnPr>
                                <a:cxnSpLocks noChangeShapeType="1"/>
                              </wps:cNvCnPr>
                              <wps:spPr bwMode="auto">
                                <a:xfrm>
                                  <a:off x="6980" y="3251"/>
                                  <a:ext cx="5"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g:grpSp>
                          <wps:wsp>
                            <wps:cNvPr id="3420" name="Line 11817"/>
                            <wps:cNvCnPr>
                              <a:cxnSpLocks noChangeShapeType="1"/>
                            </wps:cNvCnPr>
                            <wps:spPr bwMode="auto">
                              <a:xfrm flipV="1">
                                <a:off x="6776" y="1298"/>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21" name="Freeform 11818"/>
                            <wps:cNvSpPr>
                              <a:spLocks noChangeAspect="1"/>
                            </wps:cNvSpPr>
                            <wps:spPr bwMode="auto">
                              <a:xfrm>
                                <a:off x="6733" y="1303"/>
                                <a:ext cx="6" cy="7"/>
                              </a:xfrm>
                              <a:custGeom>
                                <a:avLst/>
                                <a:gdLst>
                                  <a:gd name="T0" fmla="*/ 0 w 25"/>
                                  <a:gd name="T1" fmla="*/ 0 h 25"/>
                                  <a:gd name="T2" fmla="*/ 0 w 25"/>
                                  <a:gd name="T3" fmla="*/ 0 h 25"/>
                                  <a:gd name="T4" fmla="*/ 0 w 25"/>
                                  <a:gd name="T5" fmla="*/ 0 h 25"/>
                                  <a:gd name="T6" fmla="*/ 0 w 25"/>
                                  <a:gd name="T7" fmla="*/ 1 h 2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25">
                                    <a:moveTo>
                                      <a:pt x="25" y="0"/>
                                    </a:moveTo>
                                    <a:lnTo>
                                      <a:pt x="13" y="4"/>
                                    </a:lnTo>
                                    <a:lnTo>
                                      <a:pt x="4" y="13"/>
                                    </a:lnTo>
                                    <a:lnTo>
                                      <a:pt x="0" y="2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2" name="Line 11819"/>
                            <wps:cNvCnPr>
                              <a:cxnSpLocks noChangeShapeType="1"/>
                            </wps:cNvCnPr>
                            <wps:spPr bwMode="auto">
                              <a:xfrm flipV="1">
                                <a:off x="6739" y="1298"/>
                                <a:ext cx="37"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23" name="Line 11820"/>
                            <wps:cNvCnPr>
                              <a:cxnSpLocks noChangeShapeType="1"/>
                            </wps:cNvCnPr>
                            <wps:spPr bwMode="auto">
                              <a:xfrm flipV="1">
                                <a:off x="6844" y="1475"/>
                                <a:ext cx="37"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24" name="Line 11821"/>
                            <wps:cNvCnPr>
                              <a:cxnSpLocks noChangeShapeType="1"/>
                            </wps:cNvCnPr>
                            <wps:spPr bwMode="auto">
                              <a:xfrm flipH="1">
                                <a:off x="6846" y="1473"/>
                                <a:ext cx="36"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25" name="Line 11822"/>
                            <wps:cNvCnPr>
                              <a:cxnSpLocks noChangeShapeType="1"/>
                            </wps:cNvCnPr>
                            <wps:spPr bwMode="auto">
                              <a:xfrm flipH="1">
                                <a:off x="6842" y="1481"/>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26" name="Freeform 11823"/>
                            <wps:cNvSpPr>
                              <a:spLocks noChangeAspect="1"/>
                            </wps:cNvSpPr>
                            <wps:spPr bwMode="auto">
                              <a:xfrm>
                                <a:off x="6838" y="1479"/>
                                <a:ext cx="8" cy="3"/>
                              </a:xfrm>
                              <a:custGeom>
                                <a:avLst/>
                                <a:gdLst>
                                  <a:gd name="T0" fmla="*/ 1 w 31"/>
                                  <a:gd name="T1" fmla="*/ 0 h 15"/>
                                  <a:gd name="T2" fmla="*/ 0 w 31"/>
                                  <a:gd name="T3" fmla="*/ 0 h 15"/>
                                  <a:gd name="T4" fmla="*/ 0 w 31"/>
                                  <a:gd name="T5" fmla="*/ 0 h 15"/>
                                  <a:gd name="T6" fmla="*/ 0 60000 65536"/>
                                  <a:gd name="T7" fmla="*/ 0 60000 65536"/>
                                  <a:gd name="T8" fmla="*/ 0 60000 65536"/>
                                </a:gdLst>
                                <a:ahLst/>
                                <a:cxnLst>
                                  <a:cxn ang="T6">
                                    <a:pos x="T0" y="T1"/>
                                  </a:cxn>
                                  <a:cxn ang="T7">
                                    <a:pos x="T2" y="T3"/>
                                  </a:cxn>
                                  <a:cxn ang="T8">
                                    <a:pos x="T4" y="T5"/>
                                  </a:cxn>
                                </a:cxnLst>
                                <a:rect l="0" t="0" r="r" b="b"/>
                                <a:pathLst>
                                  <a:path w="31" h="15">
                                    <a:moveTo>
                                      <a:pt x="31" y="0"/>
                                    </a:moveTo>
                                    <a:lnTo>
                                      <a:pt x="11" y="7"/>
                                    </a:lnTo>
                                    <a:lnTo>
                                      <a:pt x="0" y="1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7" name="Line 11824"/>
                            <wps:cNvCnPr>
                              <a:cxnSpLocks noChangeShapeType="1"/>
                            </wps:cNvCnPr>
                            <wps:spPr bwMode="auto">
                              <a:xfrm flipH="1">
                                <a:off x="6881" y="147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28" name="Freeform 11825"/>
                            <wps:cNvSpPr>
                              <a:spLocks noChangeAspect="1"/>
                            </wps:cNvSpPr>
                            <wps:spPr bwMode="auto">
                              <a:xfrm>
                                <a:off x="5664" y="921"/>
                                <a:ext cx="599" cy="100"/>
                              </a:xfrm>
                              <a:custGeom>
                                <a:avLst/>
                                <a:gdLst>
                                  <a:gd name="T0" fmla="*/ 37 w 2398"/>
                                  <a:gd name="T1" fmla="*/ 6 h 400"/>
                                  <a:gd name="T2" fmla="*/ 35 w 2398"/>
                                  <a:gd name="T3" fmla="*/ 5 h 400"/>
                                  <a:gd name="T4" fmla="*/ 32 w 2398"/>
                                  <a:gd name="T5" fmla="*/ 4 h 400"/>
                                  <a:gd name="T6" fmla="*/ 29 w 2398"/>
                                  <a:gd name="T7" fmla="*/ 3 h 400"/>
                                  <a:gd name="T8" fmla="*/ 26 w 2398"/>
                                  <a:gd name="T9" fmla="*/ 2 h 400"/>
                                  <a:gd name="T10" fmla="*/ 23 w 2398"/>
                                  <a:gd name="T11" fmla="*/ 1 h 400"/>
                                  <a:gd name="T12" fmla="*/ 20 w 2398"/>
                                  <a:gd name="T13" fmla="*/ 1 h 400"/>
                                  <a:gd name="T14" fmla="*/ 16 w 2398"/>
                                  <a:gd name="T15" fmla="*/ 0 h 400"/>
                                  <a:gd name="T16" fmla="*/ 13 w 2398"/>
                                  <a:gd name="T17" fmla="*/ 0 h 400"/>
                                  <a:gd name="T18" fmla="*/ 10 w 2398"/>
                                  <a:gd name="T19" fmla="*/ 0 h 400"/>
                                  <a:gd name="T20" fmla="*/ 6 w 2398"/>
                                  <a:gd name="T21" fmla="*/ 0 h 400"/>
                                  <a:gd name="T22" fmla="*/ 3 w 2398"/>
                                  <a:gd name="T23" fmla="*/ 1 h 400"/>
                                  <a:gd name="T24" fmla="*/ 0 w 2398"/>
                                  <a:gd name="T25" fmla="*/ 1 h 40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398" h="400">
                                    <a:moveTo>
                                      <a:pt x="2398" y="400"/>
                                    </a:moveTo>
                                    <a:lnTo>
                                      <a:pt x="2237" y="319"/>
                                    </a:lnTo>
                                    <a:lnTo>
                                      <a:pt x="2063" y="246"/>
                                    </a:lnTo>
                                    <a:lnTo>
                                      <a:pt x="1879" y="181"/>
                                    </a:lnTo>
                                    <a:lnTo>
                                      <a:pt x="1685" y="126"/>
                                    </a:lnTo>
                                    <a:lnTo>
                                      <a:pt x="1484" y="80"/>
                                    </a:lnTo>
                                    <a:lnTo>
                                      <a:pt x="1276" y="45"/>
                                    </a:lnTo>
                                    <a:lnTo>
                                      <a:pt x="1064" y="19"/>
                                    </a:lnTo>
                                    <a:lnTo>
                                      <a:pt x="849" y="4"/>
                                    </a:lnTo>
                                    <a:lnTo>
                                      <a:pt x="633" y="0"/>
                                    </a:lnTo>
                                    <a:lnTo>
                                      <a:pt x="419" y="7"/>
                                    </a:lnTo>
                                    <a:lnTo>
                                      <a:pt x="207" y="24"/>
                                    </a:lnTo>
                                    <a:lnTo>
                                      <a:pt x="0" y="5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9" name="Freeform 11826"/>
                            <wps:cNvSpPr>
                              <a:spLocks noChangeAspect="1"/>
                            </wps:cNvSpPr>
                            <wps:spPr bwMode="auto">
                              <a:xfrm>
                                <a:off x="5658" y="916"/>
                                <a:ext cx="619" cy="104"/>
                              </a:xfrm>
                              <a:custGeom>
                                <a:avLst/>
                                <a:gdLst>
                                  <a:gd name="T0" fmla="*/ 39 w 2478"/>
                                  <a:gd name="T1" fmla="*/ 7 h 415"/>
                                  <a:gd name="T2" fmla="*/ 37 w 2478"/>
                                  <a:gd name="T3" fmla="*/ 6 h 415"/>
                                  <a:gd name="T4" fmla="*/ 35 w 2478"/>
                                  <a:gd name="T5" fmla="*/ 5 h 415"/>
                                  <a:gd name="T6" fmla="*/ 32 w 2478"/>
                                  <a:gd name="T7" fmla="*/ 4 h 415"/>
                                  <a:gd name="T8" fmla="*/ 30 w 2478"/>
                                  <a:gd name="T9" fmla="*/ 3 h 415"/>
                                  <a:gd name="T10" fmla="*/ 28 w 2478"/>
                                  <a:gd name="T11" fmla="*/ 2 h 415"/>
                                  <a:gd name="T12" fmla="*/ 25 w 2478"/>
                                  <a:gd name="T13" fmla="*/ 2 h 415"/>
                                  <a:gd name="T14" fmla="*/ 23 w 2478"/>
                                  <a:gd name="T15" fmla="*/ 1 h 415"/>
                                  <a:gd name="T16" fmla="*/ 20 w 2478"/>
                                  <a:gd name="T17" fmla="*/ 1 h 415"/>
                                  <a:gd name="T18" fmla="*/ 18 w 2478"/>
                                  <a:gd name="T19" fmla="*/ 1 h 415"/>
                                  <a:gd name="T20" fmla="*/ 15 w 2478"/>
                                  <a:gd name="T21" fmla="*/ 0 h 415"/>
                                  <a:gd name="T22" fmla="*/ 13 w 2478"/>
                                  <a:gd name="T23" fmla="*/ 0 h 415"/>
                                  <a:gd name="T24" fmla="*/ 10 w 2478"/>
                                  <a:gd name="T25" fmla="*/ 0 h 415"/>
                                  <a:gd name="T26" fmla="*/ 7 w 2478"/>
                                  <a:gd name="T27" fmla="*/ 0 h 415"/>
                                  <a:gd name="T28" fmla="*/ 5 w 2478"/>
                                  <a:gd name="T29" fmla="*/ 0 h 415"/>
                                  <a:gd name="T30" fmla="*/ 2 w 2478"/>
                                  <a:gd name="T31" fmla="*/ 1 h 415"/>
                                  <a:gd name="T32" fmla="*/ 0 w 2478"/>
                                  <a:gd name="T33" fmla="*/ 1 h 41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478" h="415">
                                    <a:moveTo>
                                      <a:pt x="2478" y="415"/>
                                    </a:moveTo>
                                    <a:lnTo>
                                      <a:pt x="2353" y="351"/>
                                    </a:lnTo>
                                    <a:lnTo>
                                      <a:pt x="2221" y="291"/>
                                    </a:lnTo>
                                    <a:lnTo>
                                      <a:pt x="2082" y="236"/>
                                    </a:lnTo>
                                    <a:lnTo>
                                      <a:pt x="1938" y="188"/>
                                    </a:lnTo>
                                    <a:lnTo>
                                      <a:pt x="1788" y="143"/>
                                    </a:lnTo>
                                    <a:lnTo>
                                      <a:pt x="1635" y="105"/>
                                    </a:lnTo>
                                    <a:lnTo>
                                      <a:pt x="1476" y="73"/>
                                    </a:lnTo>
                                    <a:lnTo>
                                      <a:pt x="1315" y="45"/>
                                    </a:lnTo>
                                    <a:lnTo>
                                      <a:pt x="1152" y="25"/>
                                    </a:lnTo>
                                    <a:lnTo>
                                      <a:pt x="987" y="11"/>
                                    </a:lnTo>
                                    <a:lnTo>
                                      <a:pt x="820" y="3"/>
                                    </a:lnTo>
                                    <a:lnTo>
                                      <a:pt x="653" y="0"/>
                                    </a:lnTo>
                                    <a:lnTo>
                                      <a:pt x="488" y="4"/>
                                    </a:lnTo>
                                    <a:lnTo>
                                      <a:pt x="323" y="14"/>
                                    </a:lnTo>
                                    <a:lnTo>
                                      <a:pt x="160" y="31"/>
                                    </a:lnTo>
                                    <a:lnTo>
                                      <a:pt x="0" y="5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0" name="Freeform 11827"/>
                            <wps:cNvSpPr>
                              <a:spLocks noChangeAspect="1"/>
                            </wps:cNvSpPr>
                            <wps:spPr bwMode="auto">
                              <a:xfrm>
                                <a:off x="5658" y="929"/>
                                <a:ext cx="6" cy="5"/>
                              </a:xfrm>
                              <a:custGeom>
                                <a:avLst/>
                                <a:gdLst>
                                  <a:gd name="T0" fmla="*/ 0 w 23"/>
                                  <a:gd name="T1" fmla="*/ 0 h 19"/>
                                  <a:gd name="T2" fmla="*/ 0 w 23"/>
                                  <a:gd name="T3" fmla="*/ 0 h 19"/>
                                  <a:gd name="T4" fmla="*/ 0 w 23"/>
                                  <a:gd name="T5" fmla="*/ 0 h 19"/>
                                  <a:gd name="T6" fmla="*/ 1 w 23"/>
                                  <a:gd name="T7" fmla="*/ 0 h 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3" h="19">
                                    <a:moveTo>
                                      <a:pt x="0" y="0"/>
                                    </a:moveTo>
                                    <a:lnTo>
                                      <a:pt x="7" y="1"/>
                                    </a:lnTo>
                                    <a:lnTo>
                                      <a:pt x="16" y="8"/>
                                    </a:lnTo>
                                    <a:lnTo>
                                      <a:pt x="23" y="1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1" name="Freeform 11828"/>
                            <wps:cNvSpPr>
                              <a:spLocks noChangeAspect="1"/>
                            </wps:cNvSpPr>
                            <wps:spPr bwMode="auto">
                              <a:xfrm>
                                <a:off x="5680" y="960"/>
                                <a:ext cx="11" cy="53"/>
                              </a:xfrm>
                              <a:custGeom>
                                <a:avLst/>
                                <a:gdLst>
                                  <a:gd name="T0" fmla="*/ 1 w 45"/>
                                  <a:gd name="T1" fmla="*/ 3 h 212"/>
                                  <a:gd name="T2" fmla="*/ 0 w 45"/>
                                  <a:gd name="T3" fmla="*/ 2 h 212"/>
                                  <a:gd name="T4" fmla="*/ 0 w 45"/>
                                  <a:gd name="T5" fmla="*/ 1 h 212"/>
                                  <a:gd name="T6" fmla="*/ 0 w 45"/>
                                  <a:gd name="T7" fmla="*/ 0 h 21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5" h="212">
                                    <a:moveTo>
                                      <a:pt x="45" y="212"/>
                                    </a:moveTo>
                                    <a:lnTo>
                                      <a:pt x="42" y="140"/>
                                    </a:lnTo>
                                    <a:lnTo>
                                      <a:pt x="26" y="6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2" name="Freeform 11829"/>
                            <wps:cNvSpPr>
                              <a:spLocks noChangeAspect="1"/>
                            </wps:cNvSpPr>
                            <wps:spPr bwMode="auto">
                              <a:xfrm>
                                <a:off x="5946" y="772"/>
                                <a:ext cx="567" cy="176"/>
                              </a:xfrm>
                              <a:custGeom>
                                <a:avLst/>
                                <a:gdLst>
                                  <a:gd name="T0" fmla="*/ 36 w 2268"/>
                                  <a:gd name="T1" fmla="*/ 11 h 702"/>
                                  <a:gd name="T2" fmla="*/ 35 w 2268"/>
                                  <a:gd name="T3" fmla="*/ 10 h 702"/>
                                  <a:gd name="T4" fmla="*/ 33 w 2268"/>
                                  <a:gd name="T5" fmla="*/ 8 h 702"/>
                                  <a:gd name="T6" fmla="*/ 32 w 2268"/>
                                  <a:gd name="T7" fmla="*/ 7 h 702"/>
                                  <a:gd name="T8" fmla="*/ 30 w 2268"/>
                                  <a:gd name="T9" fmla="*/ 6 h 702"/>
                                  <a:gd name="T10" fmla="*/ 28 w 2268"/>
                                  <a:gd name="T11" fmla="*/ 4 h 702"/>
                                  <a:gd name="T12" fmla="*/ 25 w 2268"/>
                                  <a:gd name="T13" fmla="*/ 3 h 702"/>
                                  <a:gd name="T14" fmla="*/ 23 w 2268"/>
                                  <a:gd name="T15" fmla="*/ 2 h 702"/>
                                  <a:gd name="T16" fmla="*/ 20 w 2268"/>
                                  <a:gd name="T17" fmla="*/ 2 h 702"/>
                                  <a:gd name="T18" fmla="*/ 17 w 2268"/>
                                  <a:gd name="T19" fmla="*/ 1 h 702"/>
                                  <a:gd name="T20" fmla="*/ 15 w 2268"/>
                                  <a:gd name="T21" fmla="*/ 1 h 702"/>
                                  <a:gd name="T22" fmla="*/ 12 w 2268"/>
                                  <a:gd name="T23" fmla="*/ 0 h 702"/>
                                  <a:gd name="T24" fmla="*/ 9 w 2268"/>
                                  <a:gd name="T25" fmla="*/ 0 h 702"/>
                                  <a:gd name="T26" fmla="*/ 6 w 2268"/>
                                  <a:gd name="T27" fmla="*/ 0 h 702"/>
                                  <a:gd name="T28" fmla="*/ 3 w 2268"/>
                                  <a:gd name="T29" fmla="*/ 0 h 702"/>
                                  <a:gd name="T30" fmla="*/ 0 w 2268"/>
                                  <a:gd name="T31" fmla="*/ 1 h 702"/>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268" h="702">
                                    <a:moveTo>
                                      <a:pt x="2268" y="702"/>
                                    </a:moveTo>
                                    <a:lnTo>
                                      <a:pt x="2199" y="605"/>
                                    </a:lnTo>
                                    <a:lnTo>
                                      <a:pt x="2112" y="514"/>
                                    </a:lnTo>
                                    <a:lnTo>
                                      <a:pt x="2009" y="426"/>
                                    </a:lnTo>
                                    <a:lnTo>
                                      <a:pt x="1889" y="345"/>
                                    </a:lnTo>
                                    <a:lnTo>
                                      <a:pt x="1756" y="271"/>
                                    </a:lnTo>
                                    <a:lnTo>
                                      <a:pt x="1609" y="203"/>
                                    </a:lnTo>
                                    <a:lnTo>
                                      <a:pt x="1451" y="145"/>
                                    </a:lnTo>
                                    <a:lnTo>
                                      <a:pt x="1283" y="97"/>
                                    </a:lnTo>
                                    <a:lnTo>
                                      <a:pt x="1107" y="57"/>
                                    </a:lnTo>
                                    <a:lnTo>
                                      <a:pt x="925" y="28"/>
                                    </a:lnTo>
                                    <a:lnTo>
                                      <a:pt x="740" y="8"/>
                                    </a:lnTo>
                                    <a:lnTo>
                                      <a:pt x="553" y="0"/>
                                    </a:lnTo>
                                    <a:lnTo>
                                      <a:pt x="366" y="2"/>
                                    </a:lnTo>
                                    <a:lnTo>
                                      <a:pt x="181" y="15"/>
                                    </a:lnTo>
                                    <a:lnTo>
                                      <a:pt x="0" y="3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3" name="Freeform 11830"/>
                            <wps:cNvSpPr>
                              <a:spLocks noChangeAspect="1"/>
                            </wps:cNvSpPr>
                            <wps:spPr bwMode="auto">
                              <a:xfrm>
                                <a:off x="5944" y="763"/>
                                <a:ext cx="493" cy="97"/>
                              </a:xfrm>
                              <a:custGeom>
                                <a:avLst/>
                                <a:gdLst>
                                  <a:gd name="T0" fmla="*/ 0 w 1973"/>
                                  <a:gd name="T1" fmla="*/ 1 h 386"/>
                                  <a:gd name="T2" fmla="*/ 3 w 1973"/>
                                  <a:gd name="T3" fmla="*/ 0 h 386"/>
                                  <a:gd name="T4" fmla="*/ 6 w 1973"/>
                                  <a:gd name="T5" fmla="*/ 0 h 386"/>
                                  <a:gd name="T6" fmla="*/ 9 w 1973"/>
                                  <a:gd name="T7" fmla="*/ 0 h 386"/>
                                  <a:gd name="T8" fmla="*/ 12 w 1973"/>
                                  <a:gd name="T9" fmla="*/ 0 h 386"/>
                                  <a:gd name="T10" fmla="*/ 14 w 1973"/>
                                  <a:gd name="T11" fmla="*/ 1 h 386"/>
                                  <a:gd name="T12" fmla="*/ 17 w 1973"/>
                                  <a:gd name="T13" fmla="*/ 1 h 386"/>
                                  <a:gd name="T14" fmla="*/ 20 w 1973"/>
                                  <a:gd name="T15" fmla="*/ 2 h 386"/>
                                  <a:gd name="T16" fmla="*/ 23 w 1973"/>
                                  <a:gd name="T17" fmla="*/ 2 h 386"/>
                                  <a:gd name="T18" fmla="*/ 25 w 1973"/>
                                  <a:gd name="T19" fmla="*/ 3 h 386"/>
                                  <a:gd name="T20" fmla="*/ 28 w 1973"/>
                                  <a:gd name="T21" fmla="*/ 4 h 386"/>
                                  <a:gd name="T22" fmla="*/ 30 w 1973"/>
                                  <a:gd name="T23" fmla="*/ 6 h 386"/>
                                  <a:gd name="T24" fmla="*/ 31 w 1973"/>
                                  <a:gd name="T25" fmla="*/ 6 h 38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973" h="386">
                                    <a:moveTo>
                                      <a:pt x="0" y="39"/>
                                    </a:moveTo>
                                    <a:lnTo>
                                      <a:pt x="183" y="16"/>
                                    </a:lnTo>
                                    <a:lnTo>
                                      <a:pt x="370" y="3"/>
                                    </a:lnTo>
                                    <a:lnTo>
                                      <a:pt x="560" y="0"/>
                                    </a:lnTo>
                                    <a:lnTo>
                                      <a:pt x="750" y="9"/>
                                    </a:lnTo>
                                    <a:lnTo>
                                      <a:pt x="938" y="28"/>
                                    </a:lnTo>
                                    <a:lnTo>
                                      <a:pt x="1122" y="57"/>
                                    </a:lnTo>
                                    <a:lnTo>
                                      <a:pt x="1300" y="98"/>
                                    </a:lnTo>
                                    <a:lnTo>
                                      <a:pt x="1471" y="148"/>
                                    </a:lnTo>
                                    <a:lnTo>
                                      <a:pt x="1632" y="207"/>
                                    </a:lnTo>
                                    <a:lnTo>
                                      <a:pt x="1780" y="274"/>
                                    </a:lnTo>
                                    <a:lnTo>
                                      <a:pt x="1917" y="349"/>
                                    </a:lnTo>
                                    <a:lnTo>
                                      <a:pt x="1973" y="38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4" name="Freeform 11831"/>
                            <wps:cNvSpPr>
                              <a:spLocks noChangeAspect="1"/>
                            </wps:cNvSpPr>
                            <wps:spPr bwMode="auto">
                              <a:xfrm>
                                <a:off x="5932" y="742"/>
                                <a:ext cx="624" cy="193"/>
                              </a:xfrm>
                              <a:custGeom>
                                <a:avLst/>
                                <a:gdLst>
                                  <a:gd name="T0" fmla="*/ 39 w 2498"/>
                                  <a:gd name="T1" fmla="*/ 12 h 774"/>
                                  <a:gd name="T2" fmla="*/ 38 w 2498"/>
                                  <a:gd name="T3" fmla="*/ 10 h 774"/>
                                  <a:gd name="T4" fmla="*/ 36 w 2498"/>
                                  <a:gd name="T5" fmla="*/ 9 h 774"/>
                                  <a:gd name="T6" fmla="*/ 35 w 2498"/>
                                  <a:gd name="T7" fmla="*/ 7 h 774"/>
                                  <a:gd name="T8" fmla="*/ 33 w 2498"/>
                                  <a:gd name="T9" fmla="*/ 6 h 774"/>
                                  <a:gd name="T10" fmla="*/ 31 w 2498"/>
                                  <a:gd name="T11" fmla="*/ 5 h 774"/>
                                  <a:gd name="T12" fmla="*/ 28 w 2498"/>
                                  <a:gd name="T13" fmla="*/ 4 h 774"/>
                                  <a:gd name="T14" fmla="*/ 26 w 2498"/>
                                  <a:gd name="T15" fmla="*/ 3 h 774"/>
                                  <a:gd name="T16" fmla="*/ 23 w 2498"/>
                                  <a:gd name="T17" fmla="*/ 2 h 774"/>
                                  <a:gd name="T18" fmla="*/ 21 w 2498"/>
                                  <a:gd name="T19" fmla="*/ 1 h 774"/>
                                  <a:gd name="T20" fmla="*/ 18 w 2498"/>
                                  <a:gd name="T21" fmla="*/ 1 h 774"/>
                                  <a:gd name="T22" fmla="*/ 15 w 2498"/>
                                  <a:gd name="T23" fmla="*/ 0 h 774"/>
                                  <a:gd name="T24" fmla="*/ 12 w 2498"/>
                                  <a:gd name="T25" fmla="*/ 0 h 774"/>
                                  <a:gd name="T26" fmla="*/ 9 w 2498"/>
                                  <a:gd name="T27" fmla="*/ 0 h 774"/>
                                  <a:gd name="T28" fmla="*/ 6 w 2498"/>
                                  <a:gd name="T29" fmla="*/ 0 h 774"/>
                                  <a:gd name="T30" fmla="*/ 3 w 2498"/>
                                  <a:gd name="T31" fmla="*/ 0 h 774"/>
                                  <a:gd name="T32" fmla="*/ 0 w 2498"/>
                                  <a:gd name="T33" fmla="*/ 1 h 77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498" h="774">
                                    <a:moveTo>
                                      <a:pt x="2498" y="774"/>
                                    </a:moveTo>
                                    <a:lnTo>
                                      <a:pt x="2427" y="674"/>
                                    </a:lnTo>
                                    <a:lnTo>
                                      <a:pt x="2339" y="578"/>
                                    </a:lnTo>
                                    <a:lnTo>
                                      <a:pt x="2235" y="487"/>
                                    </a:lnTo>
                                    <a:lnTo>
                                      <a:pt x="2115" y="402"/>
                                    </a:lnTo>
                                    <a:lnTo>
                                      <a:pt x="1981" y="322"/>
                                    </a:lnTo>
                                    <a:lnTo>
                                      <a:pt x="1835" y="251"/>
                                    </a:lnTo>
                                    <a:lnTo>
                                      <a:pt x="1675" y="187"/>
                                    </a:lnTo>
                                    <a:lnTo>
                                      <a:pt x="1506" y="132"/>
                                    </a:lnTo>
                                    <a:lnTo>
                                      <a:pt x="1329" y="87"/>
                                    </a:lnTo>
                                    <a:lnTo>
                                      <a:pt x="1145" y="50"/>
                                    </a:lnTo>
                                    <a:lnTo>
                                      <a:pt x="956" y="23"/>
                                    </a:lnTo>
                                    <a:lnTo>
                                      <a:pt x="764" y="6"/>
                                    </a:lnTo>
                                    <a:lnTo>
                                      <a:pt x="570" y="0"/>
                                    </a:lnTo>
                                    <a:lnTo>
                                      <a:pt x="377" y="4"/>
                                    </a:lnTo>
                                    <a:lnTo>
                                      <a:pt x="186" y="18"/>
                                    </a:lnTo>
                                    <a:lnTo>
                                      <a:pt x="0" y="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5" name="Line 11832"/>
                            <wps:cNvCnPr>
                              <a:cxnSpLocks noChangeShapeType="1"/>
                            </wps:cNvCnPr>
                            <wps:spPr bwMode="auto">
                              <a:xfrm flipH="1" flipV="1">
                                <a:off x="5944" y="773"/>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36" name="Freeform 11833"/>
                            <wps:cNvSpPr>
                              <a:spLocks noChangeAspect="1"/>
                            </wps:cNvSpPr>
                            <wps:spPr bwMode="auto">
                              <a:xfrm>
                                <a:off x="6263" y="1019"/>
                                <a:ext cx="14" cy="2"/>
                              </a:xfrm>
                              <a:custGeom>
                                <a:avLst/>
                                <a:gdLst>
                                  <a:gd name="T0" fmla="*/ 1 w 57"/>
                                  <a:gd name="T1" fmla="*/ 0 h 10"/>
                                  <a:gd name="T2" fmla="*/ 0 w 57"/>
                                  <a:gd name="T3" fmla="*/ 0 h 10"/>
                                  <a:gd name="T4" fmla="*/ 0 w 57"/>
                                  <a:gd name="T5" fmla="*/ 0 h 10"/>
                                  <a:gd name="T6" fmla="*/ 0 w 57"/>
                                  <a:gd name="T7" fmla="*/ 0 h 1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7" h="10">
                                    <a:moveTo>
                                      <a:pt x="57" y="5"/>
                                    </a:moveTo>
                                    <a:lnTo>
                                      <a:pt x="38" y="0"/>
                                    </a:lnTo>
                                    <a:lnTo>
                                      <a:pt x="18" y="2"/>
                                    </a:lnTo>
                                    <a:lnTo>
                                      <a:pt x="0"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7" name="Freeform 11834"/>
                            <wps:cNvSpPr>
                              <a:spLocks noChangeAspect="1"/>
                            </wps:cNvSpPr>
                            <wps:spPr bwMode="auto">
                              <a:xfrm>
                                <a:off x="6437" y="860"/>
                                <a:ext cx="82" cy="81"/>
                              </a:xfrm>
                              <a:custGeom>
                                <a:avLst/>
                                <a:gdLst>
                                  <a:gd name="T0" fmla="*/ 5 w 327"/>
                                  <a:gd name="T1" fmla="*/ 5 h 326"/>
                                  <a:gd name="T2" fmla="*/ 4 w 327"/>
                                  <a:gd name="T3" fmla="*/ 3 h 326"/>
                                  <a:gd name="T4" fmla="*/ 3 w 327"/>
                                  <a:gd name="T5" fmla="*/ 2 h 326"/>
                                  <a:gd name="T6" fmla="*/ 2 w 327"/>
                                  <a:gd name="T7" fmla="*/ 1 h 326"/>
                                  <a:gd name="T8" fmla="*/ 0 w 327"/>
                                  <a:gd name="T9" fmla="*/ 0 h 32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27" h="326">
                                    <a:moveTo>
                                      <a:pt x="327" y="326"/>
                                    </a:moveTo>
                                    <a:lnTo>
                                      <a:pt x="259" y="233"/>
                                    </a:lnTo>
                                    <a:lnTo>
                                      <a:pt x="181" y="146"/>
                                    </a:lnTo>
                                    <a:lnTo>
                                      <a:pt x="94" y="6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8" name="Freeform 11835"/>
                            <wps:cNvSpPr>
                              <a:spLocks noChangeAspect="1"/>
                            </wps:cNvSpPr>
                            <wps:spPr bwMode="auto">
                              <a:xfrm>
                                <a:off x="6513" y="941"/>
                                <a:ext cx="6" cy="7"/>
                              </a:xfrm>
                              <a:custGeom>
                                <a:avLst/>
                                <a:gdLst>
                                  <a:gd name="T0" fmla="*/ 0 w 25"/>
                                  <a:gd name="T1" fmla="*/ 0 h 26"/>
                                  <a:gd name="T2" fmla="*/ 0 w 25"/>
                                  <a:gd name="T3" fmla="*/ 0 h 26"/>
                                  <a:gd name="T4" fmla="*/ 0 w 25"/>
                                  <a:gd name="T5" fmla="*/ 0 h 26"/>
                                  <a:gd name="T6" fmla="*/ 0 w 25"/>
                                  <a:gd name="T7" fmla="*/ 1 h 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26">
                                    <a:moveTo>
                                      <a:pt x="25" y="0"/>
                                    </a:moveTo>
                                    <a:lnTo>
                                      <a:pt x="13" y="4"/>
                                    </a:lnTo>
                                    <a:lnTo>
                                      <a:pt x="4" y="13"/>
                                    </a:lnTo>
                                    <a:lnTo>
                                      <a:pt x="0" y="2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9" name="Line 11836"/>
                            <wps:cNvCnPr>
                              <a:cxnSpLocks noChangeShapeType="1"/>
                            </wps:cNvCnPr>
                            <wps:spPr bwMode="auto">
                              <a:xfrm flipV="1">
                                <a:off x="4101" y="3391"/>
                                <a:ext cx="2136" cy="34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0" name="Line 11837"/>
                            <wps:cNvCnPr>
                              <a:cxnSpLocks noChangeShapeType="1"/>
                            </wps:cNvCnPr>
                            <wps:spPr bwMode="auto">
                              <a:xfrm flipH="1">
                                <a:off x="4145" y="3404"/>
                                <a:ext cx="2094" cy="33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1" name="Line 11838"/>
                            <wps:cNvCnPr>
                              <a:cxnSpLocks noChangeShapeType="1"/>
                            </wps:cNvCnPr>
                            <wps:spPr bwMode="auto">
                              <a:xfrm flipH="1">
                                <a:off x="4299" y="2425"/>
                                <a:ext cx="967" cy="15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2" name="Line 11839"/>
                            <wps:cNvCnPr>
                              <a:cxnSpLocks noChangeShapeType="1"/>
                            </wps:cNvCnPr>
                            <wps:spPr bwMode="auto">
                              <a:xfrm flipV="1">
                                <a:off x="4636" y="2526"/>
                                <a:ext cx="647" cy="10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3" name="Freeform 11840"/>
                            <wps:cNvSpPr>
                              <a:spLocks noChangeAspect="1"/>
                            </wps:cNvSpPr>
                            <wps:spPr bwMode="auto">
                              <a:xfrm>
                                <a:off x="4499" y="2864"/>
                                <a:ext cx="395" cy="163"/>
                              </a:xfrm>
                              <a:custGeom>
                                <a:avLst/>
                                <a:gdLst>
                                  <a:gd name="T0" fmla="*/ 0 w 1581"/>
                                  <a:gd name="T1" fmla="*/ 10 h 653"/>
                                  <a:gd name="T2" fmla="*/ 6 w 1581"/>
                                  <a:gd name="T3" fmla="*/ 8 h 653"/>
                                  <a:gd name="T4" fmla="*/ 12 w 1581"/>
                                  <a:gd name="T5" fmla="*/ 5 h 653"/>
                                  <a:gd name="T6" fmla="*/ 18 w 1581"/>
                                  <a:gd name="T7" fmla="*/ 3 h 653"/>
                                  <a:gd name="T8" fmla="*/ 25 w 1581"/>
                                  <a:gd name="T9" fmla="*/ 0 h 6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81" h="653">
                                    <a:moveTo>
                                      <a:pt x="0" y="653"/>
                                    </a:moveTo>
                                    <a:lnTo>
                                      <a:pt x="401" y="507"/>
                                    </a:lnTo>
                                    <a:lnTo>
                                      <a:pt x="799" y="349"/>
                                    </a:lnTo>
                                    <a:lnTo>
                                      <a:pt x="1193" y="180"/>
                                    </a:lnTo>
                                    <a:lnTo>
                                      <a:pt x="158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4" name="Line 11841"/>
                            <wps:cNvCnPr>
                              <a:cxnSpLocks noChangeShapeType="1"/>
                            </wps:cNvCnPr>
                            <wps:spPr bwMode="auto">
                              <a:xfrm flipV="1">
                                <a:off x="4166" y="3383"/>
                                <a:ext cx="1976" cy="3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5" name="Line 11842"/>
                            <wps:cNvCnPr>
                              <a:cxnSpLocks noChangeShapeType="1"/>
                            </wps:cNvCnPr>
                            <wps:spPr bwMode="auto">
                              <a:xfrm flipH="1">
                                <a:off x="4261" y="3086"/>
                                <a:ext cx="1894" cy="30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6" name="Line 11843"/>
                            <wps:cNvCnPr>
                              <a:cxnSpLocks noChangeShapeType="1"/>
                            </wps:cNvCnPr>
                            <wps:spPr bwMode="auto">
                              <a:xfrm flipH="1">
                                <a:off x="4267" y="3065"/>
                                <a:ext cx="1888" cy="30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7" name="Line 11844"/>
                            <wps:cNvCnPr>
                              <a:cxnSpLocks noChangeShapeType="1"/>
                            </wps:cNvCnPr>
                            <wps:spPr bwMode="auto">
                              <a:xfrm flipV="1">
                                <a:off x="4480" y="3676"/>
                                <a:ext cx="1338" cy="2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8" name="Line 11845"/>
                            <wps:cNvCnPr>
                              <a:cxnSpLocks noChangeShapeType="1"/>
                            </wps:cNvCnPr>
                            <wps:spPr bwMode="auto">
                              <a:xfrm flipV="1">
                                <a:off x="4482" y="3589"/>
                                <a:ext cx="1338" cy="2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49" name="Freeform 11846"/>
                            <wps:cNvSpPr>
                              <a:spLocks noChangeAspect="1"/>
                            </wps:cNvSpPr>
                            <wps:spPr bwMode="auto">
                              <a:xfrm>
                                <a:off x="4000" y="3851"/>
                                <a:ext cx="1222" cy="455"/>
                              </a:xfrm>
                              <a:custGeom>
                                <a:avLst/>
                                <a:gdLst>
                                  <a:gd name="T0" fmla="*/ 0 w 4887"/>
                                  <a:gd name="T1" fmla="*/ 26 h 1819"/>
                                  <a:gd name="T2" fmla="*/ 4 w 4887"/>
                                  <a:gd name="T3" fmla="*/ 27 h 1819"/>
                                  <a:gd name="T4" fmla="*/ 8 w 4887"/>
                                  <a:gd name="T5" fmla="*/ 27 h 1819"/>
                                  <a:gd name="T6" fmla="*/ 12 w 4887"/>
                                  <a:gd name="T7" fmla="*/ 28 h 1819"/>
                                  <a:gd name="T8" fmla="*/ 16 w 4887"/>
                                  <a:gd name="T9" fmla="*/ 28 h 1819"/>
                                  <a:gd name="T10" fmla="*/ 20 w 4887"/>
                                  <a:gd name="T11" fmla="*/ 29 h 1819"/>
                                  <a:gd name="T12" fmla="*/ 23 w 4887"/>
                                  <a:gd name="T13" fmla="*/ 29 h 1819"/>
                                  <a:gd name="T14" fmla="*/ 27 w 4887"/>
                                  <a:gd name="T15" fmla="*/ 29 h 1819"/>
                                  <a:gd name="T16" fmla="*/ 31 w 4887"/>
                                  <a:gd name="T17" fmla="*/ 28 h 1819"/>
                                  <a:gd name="T18" fmla="*/ 35 w 4887"/>
                                  <a:gd name="T19" fmla="*/ 28 h 1819"/>
                                  <a:gd name="T20" fmla="*/ 39 w 4887"/>
                                  <a:gd name="T21" fmla="*/ 27 h 1819"/>
                                  <a:gd name="T22" fmla="*/ 43 w 4887"/>
                                  <a:gd name="T23" fmla="*/ 27 h 1819"/>
                                  <a:gd name="T24" fmla="*/ 46 w 4887"/>
                                  <a:gd name="T25" fmla="*/ 26 h 1819"/>
                                  <a:gd name="T26" fmla="*/ 50 w 4887"/>
                                  <a:gd name="T27" fmla="*/ 25 h 1819"/>
                                  <a:gd name="T28" fmla="*/ 53 w 4887"/>
                                  <a:gd name="T29" fmla="*/ 24 h 1819"/>
                                  <a:gd name="T30" fmla="*/ 56 w 4887"/>
                                  <a:gd name="T31" fmla="*/ 22 h 1819"/>
                                  <a:gd name="T32" fmla="*/ 59 w 4887"/>
                                  <a:gd name="T33" fmla="*/ 21 h 1819"/>
                                  <a:gd name="T34" fmla="*/ 62 w 4887"/>
                                  <a:gd name="T35" fmla="*/ 20 h 1819"/>
                                  <a:gd name="T36" fmla="*/ 65 w 4887"/>
                                  <a:gd name="T37" fmla="*/ 18 h 1819"/>
                                  <a:gd name="T38" fmla="*/ 67 w 4887"/>
                                  <a:gd name="T39" fmla="*/ 16 h 1819"/>
                                  <a:gd name="T40" fmla="*/ 69 w 4887"/>
                                  <a:gd name="T41" fmla="*/ 15 h 1819"/>
                                  <a:gd name="T42" fmla="*/ 71 w 4887"/>
                                  <a:gd name="T43" fmla="*/ 13 h 1819"/>
                                  <a:gd name="T44" fmla="*/ 73 w 4887"/>
                                  <a:gd name="T45" fmla="*/ 11 h 1819"/>
                                  <a:gd name="T46" fmla="*/ 74 w 4887"/>
                                  <a:gd name="T47" fmla="*/ 9 h 1819"/>
                                  <a:gd name="T48" fmla="*/ 75 w 4887"/>
                                  <a:gd name="T49" fmla="*/ 7 h 1819"/>
                                  <a:gd name="T50" fmla="*/ 76 w 4887"/>
                                  <a:gd name="T51" fmla="*/ 4 h 1819"/>
                                  <a:gd name="T52" fmla="*/ 76 w 4887"/>
                                  <a:gd name="T53" fmla="*/ 2 h 1819"/>
                                  <a:gd name="T54" fmla="*/ 77 w 4887"/>
                                  <a:gd name="T55" fmla="*/ 0 h 1819"/>
                                  <a:gd name="T56" fmla="*/ 77 w 4887"/>
                                  <a:gd name="T57" fmla="*/ 0 h 1819"/>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4887" h="1819">
                                    <a:moveTo>
                                      <a:pt x="0" y="1642"/>
                                    </a:moveTo>
                                    <a:lnTo>
                                      <a:pt x="238" y="1696"/>
                                    </a:lnTo>
                                    <a:lnTo>
                                      <a:pt x="483" y="1740"/>
                                    </a:lnTo>
                                    <a:lnTo>
                                      <a:pt x="731" y="1775"/>
                                    </a:lnTo>
                                    <a:lnTo>
                                      <a:pt x="984" y="1800"/>
                                    </a:lnTo>
                                    <a:lnTo>
                                      <a:pt x="1238" y="1814"/>
                                    </a:lnTo>
                                    <a:lnTo>
                                      <a:pt x="1493" y="1819"/>
                                    </a:lnTo>
                                    <a:lnTo>
                                      <a:pt x="1747" y="1814"/>
                                    </a:lnTo>
                                    <a:lnTo>
                                      <a:pt x="1999" y="1799"/>
                                    </a:lnTo>
                                    <a:lnTo>
                                      <a:pt x="2248" y="1775"/>
                                    </a:lnTo>
                                    <a:lnTo>
                                      <a:pt x="2492" y="1740"/>
                                    </a:lnTo>
                                    <a:lnTo>
                                      <a:pt x="2730" y="1695"/>
                                    </a:lnTo>
                                    <a:lnTo>
                                      <a:pt x="2961" y="1641"/>
                                    </a:lnTo>
                                    <a:lnTo>
                                      <a:pt x="3184" y="1579"/>
                                    </a:lnTo>
                                    <a:lnTo>
                                      <a:pt x="3396" y="1507"/>
                                    </a:lnTo>
                                    <a:lnTo>
                                      <a:pt x="3600" y="1428"/>
                                    </a:lnTo>
                                    <a:lnTo>
                                      <a:pt x="3790" y="1339"/>
                                    </a:lnTo>
                                    <a:lnTo>
                                      <a:pt x="3968" y="1244"/>
                                    </a:lnTo>
                                    <a:lnTo>
                                      <a:pt x="4132" y="1142"/>
                                    </a:lnTo>
                                    <a:lnTo>
                                      <a:pt x="4283" y="1032"/>
                                    </a:lnTo>
                                    <a:lnTo>
                                      <a:pt x="4417" y="918"/>
                                    </a:lnTo>
                                    <a:lnTo>
                                      <a:pt x="4536" y="798"/>
                                    </a:lnTo>
                                    <a:lnTo>
                                      <a:pt x="4639" y="672"/>
                                    </a:lnTo>
                                    <a:lnTo>
                                      <a:pt x="4724" y="544"/>
                                    </a:lnTo>
                                    <a:lnTo>
                                      <a:pt x="4792" y="412"/>
                                    </a:lnTo>
                                    <a:lnTo>
                                      <a:pt x="4842" y="277"/>
                                    </a:lnTo>
                                    <a:lnTo>
                                      <a:pt x="4874" y="140"/>
                                    </a:lnTo>
                                    <a:lnTo>
                                      <a:pt x="4887" y="1"/>
                                    </a:lnTo>
                                    <a:lnTo>
                                      <a:pt x="488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0" name="Freeform 11847"/>
                            <wps:cNvSpPr>
                              <a:spLocks noChangeAspect="1"/>
                            </wps:cNvSpPr>
                            <wps:spPr bwMode="auto">
                              <a:xfrm>
                                <a:off x="4068" y="3772"/>
                                <a:ext cx="1156" cy="447"/>
                              </a:xfrm>
                              <a:custGeom>
                                <a:avLst/>
                                <a:gdLst>
                                  <a:gd name="T0" fmla="*/ 0 w 4624"/>
                                  <a:gd name="T1" fmla="*/ 26 h 1791"/>
                                  <a:gd name="T2" fmla="*/ 4 w 4624"/>
                                  <a:gd name="T3" fmla="*/ 27 h 1791"/>
                                  <a:gd name="T4" fmla="*/ 8 w 4624"/>
                                  <a:gd name="T5" fmla="*/ 27 h 1791"/>
                                  <a:gd name="T6" fmla="*/ 11 w 4624"/>
                                  <a:gd name="T7" fmla="*/ 27 h 1791"/>
                                  <a:gd name="T8" fmla="*/ 15 w 4624"/>
                                  <a:gd name="T9" fmla="*/ 28 h 1791"/>
                                  <a:gd name="T10" fmla="*/ 19 w 4624"/>
                                  <a:gd name="T11" fmla="*/ 28 h 1791"/>
                                  <a:gd name="T12" fmla="*/ 23 w 4624"/>
                                  <a:gd name="T13" fmla="*/ 28 h 1791"/>
                                  <a:gd name="T14" fmla="*/ 27 w 4624"/>
                                  <a:gd name="T15" fmla="*/ 27 h 1791"/>
                                  <a:gd name="T16" fmla="*/ 31 w 4624"/>
                                  <a:gd name="T17" fmla="*/ 27 h 1791"/>
                                  <a:gd name="T18" fmla="*/ 35 w 4624"/>
                                  <a:gd name="T19" fmla="*/ 27 h 1791"/>
                                  <a:gd name="T20" fmla="*/ 39 w 4624"/>
                                  <a:gd name="T21" fmla="*/ 26 h 1791"/>
                                  <a:gd name="T22" fmla="*/ 42 w 4624"/>
                                  <a:gd name="T23" fmla="*/ 25 h 1791"/>
                                  <a:gd name="T24" fmla="*/ 46 w 4624"/>
                                  <a:gd name="T25" fmla="*/ 24 h 1791"/>
                                  <a:gd name="T26" fmla="*/ 49 w 4624"/>
                                  <a:gd name="T27" fmla="*/ 23 h 1791"/>
                                  <a:gd name="T28" fmla="*/ 52 w 4624"/>
                                  <a:gd name="T29" fmla="*/ 22 h 1791"/>
                                  <a:gd name="T30" fmla="*/ 55 w 4624"/>
                                  <a:gd name="T31" fmla="*/ 20 h 1791"/>
                                  <a:gd name="T32" fmla="*/ 58 w 4624"/>
                                  <a:gd name="T33" fmla="*/ 19 h 1791"/>
                                  <a:gd name="T34" fmla="*/ 61 w 4624"/>
                                  <a:gd name="T35" fmla="*/ 17 h 1791"/>
                                  <a:gd name="T36" fmla="*/ 63 w 4624"/>
                                  <a:gd name="T37" fmla="*/ 16 h 1791"/>
                                  <a:gd name="T38" fmla="*/ 65 w 4624"/>
                                  <a:gd name="T39" fmla="*/ 14 h 1791"/>
                                  <a:gd name="T40" fmla="*/ 67 w 4624"/>
                                  <a:gd name="T41" fmla="*/ 12 h 1791"/>
                                  <a:gd name="T42" fmla="*/ 69 w 4624"/>
                                  <a:gd name="T43" fmla="*/ 10 h 1791"/>
                                  <a:gd name="T44" fmla="*/ 70 w 4624"/>
                                  <a:gd name="T45" fmla="*/ 8 h 1791"/>
                                  <a:gd name="T46" fmla="*/ 71 w 4624"/>
                                  <a:gd name="T47" fmla="*/ 6 h 1791"/>
                                  <a:gd name="T48" fmla="*/ 72 w 4624"/>
                                  <a:gd name="T49" fmla="*/ 4 h 1791"/>
                                  <a:gd name="T50" fmla="*/ 72 w 4624"/>
                                  <a:gd name="T51" fmla="*/ 2 h 1791"/>
                                  <a:gd name="T52" fmla="*/ 72 w 4624"/>
                                  <a:gd name="T53" fmla="*/ 0 h 1791"/>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4624" h="1791">
                                    <a:moveTo>
                                      <a:pt x="0" y="1671"/>
                                    </a:moveTo>
                                    <a:lnTo>
                                      <a:pt x="221" y="1710"/>
                                    </a:lnTo>
                                    <a:lnTo>
                                      <a:pt x="471" y="1746"/>
                                    </a:lnTo>
                                    <a:lnTo>
                                      <a:pt x="723" y="1770"/>
                                    </a:lnTo>
                                    <a:lnTo>
                                      <a:pt x="977" y="1786"/>
                                    </a:lnTo>
                                    <a:lnTo>
                                      <a:pt x="1231" y="1791"/>
                                    </a:lnTo>
                                    <a:lnTo>
                                      <a:pt x="1486" y="1786"/>
                                    </a:lnTo>
                                    <a:lnTo>
                                      <a:pt x="1738" y="1770"/>
                                    </a:lnTo>
                                    <a:lnTo>
                                      <a:pt x="1986" y="1745"/>
                                    </a:lnTo>
                                    <a:lnTo>
                                      <a:pt x="2230" y="1710"/>
                                    </a:lnTo>
                                    <a:lnTo>
                                      <a:pt x="2468" y="1667"/>
                                    </a:lnTo>
                                    <a:lnTo>
                                      <a:pt x="2699" y="1613"/>
                                    </a:lnTo>
                                    <a:lnTo>
                                      <a:pt x="2922" y="1550"/>
                                    </a:lnTo>
                                    <a:lnTo>
                                      <a:pt x="3135" y="1478"/>
                                    </a:lnTo>
                                    <a:lnTo>
                                      <a:pt x="3338" y="1398"/>
                                    </a:lnTo>
                                    <a:lnTo>
                                      <a:pt x="3528" y="1311"/>
                                    </a:lnTo>
                                    <a:lnTo>
                                      <a:pt x="3707" y="1215"/>
                                    </a:lnTo>
                                    <a:lnTo>
                                      <a:pt x="3871" y="1112"/>
                                    </a:lnTo>
                                    <a:lnTo>
                                      <a:pt x="4021" y="1004"/>
                                    </a:lnTo>
                                    <a:lnTo>
                                      <a:pt x="4156" y="889"/>
                                    </a:lnTo>
                                    <a:lnTo>
                                      <a:pt x="4274" y="769"/>
                                    </a:lnTo>
                                    <a:lnTo>
                                      <a:pt x="4377" y="644"/>
                                    </a:lnTo>
                                    <a:lnTo>
                                      <a:pt x="4463" y="515"/>
                                    </a:lnTo>
                                    <a:lnTo>
                                      <a:pt x="4531" y="382"/>
                                    </a:lnTo>
                                    <a:lnTo>
                                      <a:pt x="4581" y="247"/>
                                    </a:lnTo>
                                    <a:lnTo>
                                      <a:pt x="4612" y="111"/>
                                    </a:lnTo>
                                    <a:lnTo>
                                      <a:pt x="462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1" name="Freeform 11848"/>
                            <wps:cNvSpPr>
                              <a:spLocks noChangeAspect="1"/>
                            </wps:cNvSpPr>
                            <wps:spPr bwMode="auto">
                              <a:xfrm>
                                <a:off x="4497" y="4287"/>
                                <a:ext cx="222" cy="36"/>
                              </a:xfrm>
                              <a:custGeom>
                                <a:avLst/>
                                <a:gdLst>
                                  <a:gd name="T0" fmla="*/ 0 w 888"/>
                                  <a:gd name="T1" fmla="*/ 2 h 146"/>
                                  <a:gd name="T2" fmla="*/ 4 w 888"/>
                                  <a:gd name="T3" fmla="*/ 2 h 146"/>
                                  <a:gd name="T4" fmla="*/ 7 w 888"/>
                                  <a:gd name="T5" fmla="*/ 1 h 146"/>
                                  <a:gd name="T6" fmla="*/ 11 w 888"/>
                                  <a:gd name="T7" fmla="*/ 1 h 146"/>
                                  <a:gd name="T8" fmla="*/ 14 w 888"/>
                                  <a:gd name="T9" fmla="*/ 0 h 14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88" h="146">
                                    <a:moveTo>
                                      <a:pt x="0" y="146"/>
                                    </a:moveTo>
                                    <a:lnTo>
                                      <a:pt x="224" y="123"/>
                                    </a:lnTo>
                                    <a:lnTo>
                                      <a:pt x="447" y="92"/>
                                    </a:lnTo>
                                    <a:lnTo>
                                      <a:pt x="669" y="51"/>
                                    </a:lnTo>
                                    <a:lnTo>
                                      <a:pt x="8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 name="Freeform 11849"/>
                            <wps:cNvSpPr>
                              <a:spLocks noChangeAspect="1"/>
                            </wps:cNvSpPr>
                            <wps:spPr bwMode="auto">
                              <a:xfrm>
                                <a:off x="4517" y="4108"/>
                                <a:ext cx="169" cy="27"/>
                              </a:xfrm>
                              <a:custGeom>
                                <a:avLst/>
                                <a:gdLst>
                                  <a:gd name="T0" fmla="*/ 0 w 676"/>
                                  <a:gd name="T1" fmla="*/ 2 h 109"/>
                                  <a:gd name="T2" fmla="*/ 4 w 676"/>
                                  <a:gd name="T3" fmla="*/ 1 h 109"/>
                                  <a:gd name="T4" fmla="*/ 7 w 676"/>
                                  <a:gd name="T5" fmla="*/ 1 h 109"/>
                                  <a:gd name="T6" fmla="*/ 11 w 676"/>
                                  <a:gd name="T7" fmla="*/ 0 h 10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76" h="109">
                                    <a:moveTo>
                                      <a:pt x="0" y="109"/>
                                    </a:moveTo>
                                    <a:lnTo>
                                      <a:pt x="227" y="83"/>
                                    </a:lnTo>
                                    <a:lnTo>
                                      <a:pt x="452" y="46"/>
                                    </a:lnTo>
                                    <a:lnTo>
                                      <a:pt x="67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3" name="Freeform 11850"/>
                            <wps:cNvSpPr>
                              <a:spLocks noChangeAspect="1"/>
                            </wps:cNvSpPr>
                            <wps:spPr bwMode="auto">
                              <a:xfrm>
                                <a:off x="4538" y="4176"/>
                                <a:ext cx="191" cy="31"/>
                              </a:xfrm>
                              <a:custGeom>
                                <a:avLst/>
                                <a:gdLst>
                                  <a:gd name="T0" fmla="*/ 0 w 761"/>
                                  <a:gd name="T1" fmla="*/ 2 h 123"/>
                                  <a:gd name="T2" fmla="*/ 4 w 761"/>
                                  <a:gd name="T3" fmla="*/ 2 h 123"/>
                                  <a:gd name="T4" fmla="*/ 8 w 761"/>
                                  <a:gd name="T5" fmla="*/ 1 h 123"/>
                                  <a:gd name="T6" fmla="*/ 12 w 761"/>
                                  <a:gd name="T7" fmla="*/ 0 h 12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1" h="123">
                                    <a:moveTo>
                                      <a:pt x="0" y="123"/>
                                    </a:moveTo>
                                    <a:lnTo>
                                      <a:pt x="256" y="92"/>
                                    </a:lnTo>
                                    <a:lnTo>
                                      <a:pt x="510" y="52"/>
                                    </a:lnTo>
                                    <a:lnTo>
                                      <a:pt x="76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4" name="Freeform 11851"/>
                            <wps:cNvSpPr>
                              <a:spLocks noChangeAspect="1"/>
                            </wps:cNvSpPr>
                            <wps:spPr bwMode="auto">
                              <a:xfrm>
                                <a:off x="4539" y="4160"/>
                                <a:ext cx="190" cy="31"/>
                              </a:xfrm>
                              <a:custGeom>
                                <a:avLst/>
                                <a:gdLst>
                                  <a:gd name="T0" fmla="*/ 0 w 761"/>
                                  <a:gd name="T1" fmla="*/ 2 h 123"/>
                                  <a:gd name="T2" fmla="*/ 4 w 761"/>
                                  <a:gd name="T3" fmla="*/ 2 h 123"/>
                                  <a:gd name="T4" fmla="*/ 8 w 761"/>
                                  <a:gd name="T5" fmla="*/ 1 h 123"/>
                                  <a:gd name="T6" fmla="*/ 12 w 761"/>
                                  <a:gd name="T7" fmla="*/ 0 h 12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61" h="123">
                                    <a:moveTo>
                                      <a:pt x="0" y="123"/>
                                    </a:moveTo>
                                    <a:lnTo>
                                      <a:pt x="256" y="92"/>
                                    </a:lnTo>
                                    <a:lnTo>
                                      <a:pt x="510" y="52"/>
                                    </a:lnTo>
                                    <a:lnTo>
                                      <a:pt x="76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5" name="Freeform 11852"/>
                            <wps:cNvSpPr>
                              <a:spLocks noChangeAspect="1"/>
                            </wps:cNvSpPr>
                            <wps:spPr bwMode="auto">
                              <a:xfrm>
                                <a:off x="4562" y="3855"/>
                                <a:ext cx="142" cy="61"/>
                              </a:xfrm>
                              <a:custGeom>
                                <a:avLst/>
                                <a:gdLst>
                                  <a:gd name="T0" fmla="*/ 0 w 569"/>
                                  <a:gd name="T1" fmla="*/ 4 h 243"/>
                                  <a:gd name="T2" fmla="*/ 2 w 569"/>
                                  <a:gd name="T3" fmla="*/ 3 h 243"/>
                                  <a:gd name="T4" fmla="*/ 4 w 569"/>
                                  <a:gd name="T5" fmla="*/ 2 h 243"/>
                                  <a:gd name="T6" fmla="*/ 7 w 569"/>
                                  <a:gd name="T7" fmla="*/ 1 h 243"/>
                                  <a:gd name="T8" fmla="*/ 9 w 569"/>
                                  <a:gd name="T9" fmla="*/ 0 h 24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9" h="243">
                                    <a:moveTo>
                                      <a:pt x="0" y="243"/>
                                    </a:moveTo>
                                    <a:lnTo>
                                      <a:pt x="149" y="199"/>
                                    </a:lnTo>
                                    <a:lnTo>
                                      <a:pt x="294" y="143"/>
                                    </a:lnTo>
                                    <a:lnTo>
                                      <a:pt x="435" y="77"/>
                                    </a:lnTo>
                                    <a:lnTo>
                                      <a:pt x="56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6" name="Line 11853"/>
                            <wps:cNvCnPr>
                              <a:cxnSpLocks noChangeShapeType="1"/>
                            </wps:cNvCnPr>
                            <wps:spPr bwMode="auto">
                              <a:xfrm flipH="1">
                                <a:off x="3305" y="782"/>
                                <a:ext cx="2640" cy="42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57" name="Line 11854"/>
                            <wps:cNvCnPr>
                              <a:cxnSpLocks noChangeShapeType="1"/>
                            </wps:cNvCnPr>
                            <wps:spPr bwMode="auto">
                              <a:xfrm flipV="1">
                                <a:off x="3303" y="773"/>
                                <a:ext cx="2640" cy="42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58" name="Line 11855"/>
                            <wps:cNvCnPr>
                              <a:cxnSpLocks noChangeShapeType="1"/>
                            </wps:cNvCnPr>
                            <wps:spPr bwMode="auto">
                              <a:xfrm flipH="1">
                                <a:off x="3291" y="753"/>
                                <a:ext cx="2640" cy="4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59" name="Line 11856"/>
                            <wps:cNvCnPr>
                              <a:cxnSpLocks noChangeShapeType="1"/>
                            </wps:cNvCnPr>
                            <wps:spPr bwMode="auto">
                              <a:xfrm flipH="1">
                                <a:off x="4541" y="2934"/>
                                <a:ext cx="999" cy="16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60" name="Line 11857"/>
                            <wps:cNvCnPr>
                              <a:cxnSpLocks noChangeShapeType="1"/>
                            </wps:cNvCnPr>
                            <wps:spPr bwMode="auto">
                              <a:xfrm flipH="1">
                                <a:off x="3947" y="1013"/>
                                <a:ext cx="1743" cy="2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61" name="Line 11858"/>
                            <wps:cNvCnPr>
                              <a:cxnSpLocks noChangeShapeType="1"/>
                            </wps:cNvCnPr>
                            <wps:spPr bwMode="auto">
                              <a:xfrm flipH="1">
                                <a:off x="4538" y="2974"/>
                                <a:ext cx="622" cy="10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62" name="Line 11859"/>
                            <wps:cNvCnPr>
                              <a:cxnSpLocks noChangeShapeType="1"/>
                            </wps:cNvCnPr>
                            <wps:spPr bwMode="auto">
                              <a:xfrm flipH="1">
                                <a:off x="3919" y="934"/>
                                <a:ext cx="1744" cy="2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63" name="Line 11860"/>
                            <wps:cNvCnPr>
                              <a:cxnSpLocks noChangeShapeType="1"/>
                            </wps:cNvCnPr>
                            <wps:spPr bwMode="auto">
                              <a:xfrm flipV="1">
                                <a:off x="3935" y="960"/>
                                <a:ext cx="1744" cy="2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64" name="Freeform 11861"/>
                            <wps:cNvSpPr>
                              <a:spLocks noChangeAspect="1"/>
                            </wps:cNvSpPr>
                            <wps:spPr bwMode="auto">
                              <a:xfrm>
                                <a:off x="4499" y="2866"/>
                                <a:ext cx="392" cy="163"/>
                              </a:xfrm>
                              <a:custGeom>
                                <a:avLst/>
                                <a:gdLst>
                                  <a:gd name="T0" fmla="*/ 0 w 1570"/>
                                  <a:gd name="T1" fmla="*/ 10 h 650"/>
                                  <a:gd name="T2" fmla="*/ 6 w 1570"/>
                                  <a:gd name="T3" fmla="*/ 8 h 650"/>
                                  <a:gd name="T4" fmla="*/ 12 w 1570"/>
                                  <a:gd name="T5" fmla="*/ 6 h 650"/>
                                  <a:gd name="T6" fmla="*/ 18 w 1570"/>
                                  <a:gd name="T7" fmla="*/ 3 h 650"/>
                                  <a:gd name="T8" fmla="*/ 24 w 1570"/>
                                  <a:gd name="T9" fmla="*/ 0 h 6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70" h="650">
                                    <a:moveTo>
                                      <a:pt x="0" y="650"/>
                                    </a:moveTo>
                                    <a:lnTo>
                                      <a:pt x="398" y="504"/>
                                    </a:lnTo>
                                    <a:lnTo>
                                      <a:pt x="794" y="347"/>
                                    </a:lnTo>
                                    <a:lnTo>
                                      <a:pt x="1184" y="179"/>
                                    </a:lnTo>
                                    <a:lnTo>
                                      <a:pt x="157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5" name="Freeform 11862"/>
                            <wps:cNvSpPr>
                              <a:spLocks noChangeAspect="1"/>
                            </wps:cNvSpPr>
                            <wps:spPr bwMode="auto">
                              <a:xfrm>
                                <a:off x="4678" y="2673"/>
                                <a:ext cx="219" cy="41"/>
                              </a:xfrm>
                              <a:custGeom>
                                <a:avLst/>
                                <a:gdLst>
                                  <a:gd name="T0" fmla="*/ 14 w 873"/>
                                  <a:gd name="T1" fmla="*/ 2 h 166"/>
                                  <a:gd name="T2" fmla="*/ 11 w 873"/>
                                  <a:gd name="T3" fmla="*/ 2 h 166"/>
                                  <a:gd name="T4" fmla="*/ 9 w 873"/>
                                  <a:gd name="T5" fmla="*/ 2 h 166"/>
                                  <a:gd name="T6" fmla="*/ 7 w 873"/>
                                  <a:gd name="T7" fmla="*/ 2 h 166"/>
                                  <a:gd name="T8" fmla="*/ 4 w 873"/>
                                  <a:gd name="T9" fmla="*/ 2 h 166"/>
                                  <a:gd name="T10" fmla="*/ 2 w 873"/>
                                  <a:gd name="T11" fmla="*/ 1 h 166"/>
                                  <a:gd name="T12" fmla="*/ 1 w 873"/>
                                  <a:gd name="T13" fmla="*/ 0 h 166"/>
                                  <a:gd name="T14" fmla="*/ 0 w 873"/>
                                  <a:gd name="T15" fmla="*/ 0 h 166"/>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73" h="166">
                                    <a:moveTo>
                                      <a:pt x="873" y="121"/>
                                    </a:moveTo>
                                    <a:lnTo>
                                      <a:pt x="715" y="154"/>
                                    </a:lnTo>
                                    <a:lnTo>
                                      <a:pt x="560" y="166"/>
                                    </a:lnTo>
                                    <a:lnTo>
                                      <a:pt x="413" y="159"/>
                                    </a:lnTo>
                                    <a:lnTo>
                                      <a:pt x="272" y="131"/>
                                    </a:lnTo>
                                    <a:lnTo>
                                      <a:pt x="143" y="84"/>
                                    </a:lnTo>
                                    <a:lnTo>
                                      <a:pt x="26" y="1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6" name="Freeform 11863"/>
                            <wps:cNvSpPr>
                              <a:spLocks noChangeAspect="1"/>
                            </wps:cNvSpPr>
                            <wps:spPr bwMode="auto">
                              <a:xfrm>
                                <a:off x="4661" y="2653"/>
                                <a:ext cx="260" cy="83"/>
                              </a:xfrm>
                              <a:custGeom>
                                <a:avLst/>
                                <a:gdLst>
                                  <a:gd name="T0" fmla="*/ 0 w 1039"/>
                                  <a:gd name="T1" fmla="*/ 0 h 331"/>
                                  <a:gd name="T2" fmla="*/ 2 w 1039"/>
                                  <a:gd name="T3" fmla="*/ 2 h 331"/>
                                  <a:gd name="T4" fmla="*/ 3 w 1039"/>
                                  <a:gd name="T5" fmla="*/ 3 h 331"/>
                                  <a:gd name="T6" fmla="*/ 5 w 1039"/>
                                  <a:gd name="T7" fmla="*/ 4 h 331"/>
                                  <a:gd name="T8" fmla="*/ 7 w 1039"/>
                                  <a:gd name="T9" fmla="*/ 5 h 331"/>
                                  <a:gd name="T10" fmla="*/ 9 w 1039"/>
                                  <a:gd name="T11" fmla="*/ 5 h 331"/>
                                  <a:gd name="T12" fmla="*/ 12 w 1039"/>
                                  <a:gd name="T13" fmla="*/ 5 h 331"/>
                                  <a:gd name="T14" fmla="*/ 14 w 1039"/>
                                  <a:gd name="T15" fmla="*/ 5 h 331"/>
                                  <a:gd name="T16" fmla="*/ 16 w 1039"/>
                                  <a:gd name="T17" fmla="*/ 5 h 33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39" h="331">
                                    <a:moveTo>
                                      <a:pt x="0" y="0"/>
                                    </a:moveTo>
                                    <a:lnTo>
                                      <a:pt x="89" y="100"/>
                                    </a:lnTo>
                                    <a:lnTo>
                                      <a:pt x="192" y="184"/>
                                    </a:lnTo>
                                    <a:lnTo>
                                      <a:pt x="310" y="250"/>
                                    </a:lnTo>
                                    <a:lnTo>
                                      <a:pt x="439" y="297"/>
                                    </a:lnTo>
                                    <a:lnTo>
                                      <a:pt x="578" y="324"/>
                                    </a:lnTo>
                                    <a:lnTo>
                                      <a:pt x="727" y="331"/>
                                    </a:lnTo>
                                    <a:lnTo>
                                      <a:pt x="881" y="319"/>
                                    </a:lnTo>
                                    <a:lnTo>
                                      <a:pt x="1039" y="28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7" name="Freeform 11864"/>
                            <wps:cNvSpPr>
                              <a:spLocks noChangeAspect="1"/>
                            </wps:cNvSpPr>
                            <wps:spPr bwMode="auto">
                              <a:xfrm>
                                <a:off x="4660" y="2660"/>
                                <a:ext cx="264" cy="84"/>
                              </a:xfrm>
                              <a:custGeom>
                                <a:avLst/>
                                <a:gdLst>
                                  <a:gd name="T0" fmla="*/ 17 w 1056"/>
                                  <a:gd name="T1" fmla="*/ 5 h 336"/>
                                  <a:gd name="T2" fmla="*/ 14 w 1056"/>
                                  <a:gd name="T3" fmla="*/ 5 h 336"/>
                                  <a:gd name="T4" fmla="*/ 12 w 1056"/>
                                  <a:gd name="T5" fmla="*/ 5 h 336"/>
                                  <a:gd name="T6" fmla="*/ 10 w 1056"/>
                                  <a:gd name="T7" fmla="*/ 5 h 336"/>
                                  <a:gd name="T8" fmla="*/ 8 w 1056"/>
                                  <a:gd name="T9" fmla="*/ 5 h 336"/>
                                  <a:gd name="T10" fmla="*/ 6 w 1056"/>
                                  <a:gd name="T11" fmla="*/ 5 h 336"/>
                                  <a:gd name="T12" fmla="*/ 4 w 1056"/>
                                  <a:gd name="T13" fmla="*/ 4 h 336"/>
                                  <a:gd name="T14" fmla="*/ 3 w 1056"/>
                                  <a:gd name="T15" fmla="*/ 3 h 336"/>
                                  <a:gd name="T16" fmla="*/ 1 w 1056"/>
                                  <a:gd name="T17" fmla="*/ 2 h 336"/>
                                  <a:gd name="T18" fmla="*/ 0 w 1056"/>
                                  <a:gd name="T19" fmla="*/ 0 h 33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56" h="336">
                                    <a:moveTo>
                                      <a:pt x="1056" y="291"/>
                                    </a:moveTo>
                                    <a:lnTo>
                                      <a:pt x="913" y="321"/>
                                    </a:lnTo>
                                    <a:lnTo>
                                      <a:pt x="773" y="336"/>
                                    </a:lnTo>
                                    <a:lnTo>
                                      <a:pt x="637" y="335"/>
                                    </a:lnTo>
                                    <a:lnTo>
                                      <a:pt x="508" y="316"/>
                                    </a:lnTo>
                                    <a:lnTo>
                                      <a:pt x="386" y="283"/>
                                    </a:lnTo>
                                    <a:lnTo>
                                      <a:pt x="273" y="234"/>
                                    </a:lnTo>
                                    <a:lnTo>
                                      <a:pt x="170" y="170"/>
                                    </a:lnTo>
                                    <a:lnTo>
                                      <a:pt x="80" y="9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8" name="Line 11865"/>
                            <wps:cNvCnPr>
                              <a:cxnSpLocks noChangeShapeType="1"/>
                            </wps:cNvCnPr>
                            <wps:spPr bwMode="auto">
                              <a:xfrm flipV="1">
                                <a:off x="4165" y="3384"/>
                                <a:ext cx="1976" cy="3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69" name="Line 11866"/>
                            <wps:cNvCnPr>
                              <a:cxnSpLocks noChangeShapeType="1"/>
                            </wps:cNvCnPr>
                            <wps:spPr bwMode="auto">
                              <a:xfrm flipH="1">
                                <a:off x="4278" y="3410"/>
                                <a:ext cx="2030" cy="3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70" name="Line 11867"/>
                            <wps:cNvCnPr>
                              <a:cxnSpLocks noChangeShapeType="1"/>
                            </wps:cNvCnPr>
                            <wps:spPr bwMode="auto">
                              <a:xfrm flipV="1">
                                <a:off x="4293" y="3500"/>
                                <a:ext cx="2030" cy="3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71" name="Line 11868"/>
                            <wps:cNvCnPr>
                              <a:cxnSpLocks noChangeShapeType="1"/>
                            </wps:cNvCnPr>
                            <wps:spPr bwMode="auto">
                              <a:xfrm flipH="1">
                                <a:off x="3914" y="929"/>
                                <a:ext cx="1743" cy="2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72" name="Line 11869"/>
                            <wps:cNvCnPr>
                              <a:cxnSpLocks noChangeShapeType="1"/>
                            </wps:cNvCnPr>
                            <wps:spPr bwMode="auto">
                              <a:xfrm flipH="1">
                                <a:off x="3682" y="2360"/>
                                <a:ext cx="24" cy="80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73" name="Line 11870"/>
                            <wps:cNvCnPr>
                              <a:cxnSpLocks noChangeShapeType="1"/>
                            </wps:cNvCnPr>
                            <wps:spPr bwMode="auto">
                              <a:xfrm flipH="1">
                                <a:off x="3982" y="2432"/>
                                <a:ext cx="53" cy="176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74" name="Line 11871"/>
                            <wps:cNvCnPr>
                              <a:cxnSpLocks noChangeShapeType="1"/>
                            </wps:cNvCnPr>
                            <wps:spPr bwMode="auto">
                              <a:xfrm flipH="1">
                                <a:off x="2561" y="2790"/>
                                <a:ext cx="5"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75" name="Line 11872"/>
                            <wps:cNvCnPr>
                              <a:cxnSpLocks noChangeShapeType="1"/>
                            </wps:cNvCnPr>
                            <wps:spPr bwMode="auto">
                              <a:xfrm flipV="1">
                                <a:off x="2558" y="2787"/>
                                <a:ext cx="5"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76" name="Freeform 11873"/>
                            <wps:cNvSpPr>
                              <a:spLocks noChangeAspect="1"/>
                            </wps:cNvSpPr>
                            <wps:spPr bwMode="auto">
                              <a:xfrm>
                                <a:off x="2073" y="2350"/>
                                <a:ext cx="829" cy="564"/>
                              </a:xfrm>
                              <a:custGeom>
                                <a:avLst/>
                                <a:gdLst>
                                  <a:gd name="T0" fmla="*/ 52 w 3315"/>
                                  <a:gd name="T1" fmla="*/ 4 h 2256"/>
                                  <a:gd name="T2" fmla="*/ 51 w 3315"/>
                                  <a:gd name="T3" fmla="*/ 4 h 2256"/>
                                  <a:gd name="T4" fmla="*/ 48 w 3315"/>
                                  <a:gd name="T5" fmla="*/ 3 h 2256"/>
                                  <a:gd name="T6" fmla="*/ 45 w 3315"/>
                                  <a:gd name="T7" fmla="*/ 2 h 2256"/>
                                  <a:gd name="T8" fmla="*/ 42 w 3315"/>
                                  <a:gd name="T9" fmla="*/ 1 h 2256"/>
                                  <a:gd name="T10" fmla="*/ 39 w 3315"/>
                                  <a:gd name="T11" fmla="*/ 1 h 2256"/>
                                  <a:gd name="T12" fmla="*/ 36 w 3315"/>
                                  <a:gd name="T13" fmla="*/ 0 h 2256"/>
                                  <a:gd name="T14" fmla="*/ 33 w 3315"/>
                                  <a:gd name="T15" fmla="*/ 0 h 2256"/>
                                  <a:gd name="T16" fmla="*/ 30 w 3315"/>
                                  <a:gd name="T17" fmla="*/ 0 h 2256"/>
                                  <a:gd name="T18" fmla="*/ 27 w 3315"/>
                                  <a:gd name="T19" fmla="*/ 0 h 2256"/>
                                  <a:gd name="T20" fmla="*/ 24 w 3315"/>
                                  <a:gd name="T21" fmla="*/ 1 h 2256"/>
                                  <a:gd name="T22" fmla="*/ 22 w 3315"/>
                                  <a:gd name="T23" fmla="*/ 1 h 2256"/>
                                  <a:gd name="T24" fmla="*/ 19 w 3315"/>
                                  <a:gd name="T25" fmla="*/ 2 h 2256"/>
                                  <a:gd name="T26" fmla="*/ 16 w 3315"/>
                                  <a:gd name="T27" fmla="*/ 2 h 2256"/>
                                  <a:gd name="T28" fmla="*/ 14 w 3315"/>
                                  <a:gd name="T29" fmla="*/ 3 h 2256"/>
                                  <a:gd name="T30" fmla="*/ 11 w 3315"/>
                                  <a:gd name="T31" fmla="*/ 4 h 2256"/>
                                  <a:gd name="T32" fmla="*/ 9 w 3315"/>
                                  <a:gd name="T33" fmla="*/ 5 h 2256"/>
                                  <a:gd name="T34" fmla="*/ 7 w 3315"/>
                                  <a:gd name="T35" fmla="*/ 6 h 2256"/>
                                  <a:gd name="T36" fmla="*/ 5 w 3315"/>
                                  <a:gd name="T37" fmla="*/ 8 h 2256"/>
                                  <a:gd name="T38" fmla="*/ 4 w 3315"/>
                                  <a:gd name="T39" fmla="*/ 9 h 2256"/>
                                  <a:gd name="T40" fmla="*/ 2 w 3315"/>
                                  <a:gd name="T41" fmla="*/ 11 h 2256"/>
                                  <a:gd name="T42" fmla="*/ 1 w 3315"/>
                                  <a:gd name="T43" fmla="*/ 12 h 2256"/>
                                  <a:gd name="T44" fmla="*/ 1 w 3315"/>
                                  <a:gd name="T45" fmla="*/ 14 h 2256"/>
                                  <a:gd name="T46" fmla="*/ 0 w 3315"/>
                                  <a:gd name="T47" fmla="*/ 15 h 2256"/>
                                  <a:gd name="T48" fmla="*/ 0 w 3315"/>
                                  <a:gd name="T49" fmla="*/ 17 h 2256"/>
                                  <a:gd name="T50" fmla="*/ 0 w 3315"/>
                                  <a:gd name="T51" fmla="*/ 19 h 2256"/>
                                  <a:gd name="T52" fmla="*/ 1 w 3315"/>
                                  <a:gd name="T53" fmla="*/ 20 h 2256"/>
                                  <a:gd name="T54" fmla="*/ 1 w 3315"/>
                                  <a:gd name="T55" fmla="*/ 22 h 2256"/>
                                  <a:gd name="T56" fmla="*/ 2 w 3315"/>
                                  <a:gd name="T57" fmla="*/ 24 h 2256"/>
                                  <a:gd name="T58" fmla="*/ 4 w 3315"/>
                                  <a:gd name="T59" fmla="*/ 25 h 2256"/>
                                  <a:gd name="T60" fmla="*/ 5 w 3315"/>
                                  <a:gd name="T61" fmla="*/ 27 h 2256"/>
                                  <a:gd name="T62" fmla="*/ 7 w 3315"/>
                                  <a:gd name="T63" fmla="*/ 28 h 2256"/>
                                  <a:gd name="T64" fmla="*/ 9 w 3315"/>
                                  <a:gd name="T65" fmla="*/ 29 h 2256"/>
                                  <a:gd name="T66" fmla="*/ 11 w 3315"/>
                                  <a:gd name="T67" fmla="*/ 30 h 2256"/>
                                  <a:gd name="T68" fmla="*/ 13 w 3315"/>
                                  <a:gd name="T69" fmla="*/ 32 h 2256"/>
                                  <a:gd name="T70" fmla="*/ 16 w 3315"/>
                                  <a:gd name="T71" fmla="*/ 33 h 2256"/>
                                  <a:gd name="T72" fmla="*/ 18 w 3315"/>
                                  <a:gd name="T73" fmla="*/ 33 h 2256"/>
                                  <a:gd name="T74" fmla="*/ 21 w 3315"/>
                                  <a:gd name="T75" fmla="*/ 34 h 2256"/>
                                  <a:gd name="T76" fmla="*/ 24 w 3315"/>
                                  <a:gd name="T77" fmla="*/ 35 h 2256"/>
                                  <a:gd name="T78" fmla="*/ 27 w 3315"/>
                                  <a:gd name="T79" fmla="*/ 35 h 2256"/>
                                  <a:gd name="T80" fmla="*/ 30 w 3315"/>
                                  <a:gd name="T81" fmla="*/ 35 h 2256"/>
                                  <a:gd name="T82" fmla="*/ 33 w 3315"/>
                                  <a:gd name="T83" fmla="*/ 35 h 2256"/>
                                  <a:gd name="T84" fmla="*/ 36 w 3315"/>
                                  <a:gd name="T85" fmla="*/ 35 h 2256"/>
                                  <a:gd name="T86" fmla="*/ 39 w 3315"/>
                                  <a:gd name="T87" fmla="*/ 35 h 2256"/>
                                  <a:gd name="T88" fmla="*/ 42 w 3315"/>
                                  <a:gd name="T89" fmla="*/ 35 h 2256"/>
                                  <a:gd name="T90" fmla="*/ 45 w 3315"/>
                                  <a:gd name="T91" fmla="*/ 34 h 2256"/>
                                  <a:gd name="T92" fmla="*/ 48 w 3315"/>
                                  <a:gd name="T93" fmla="*/ 34 h 2256"/>
                                  <a:gd name="T94" fmla="*/ 50 w 3315"/>
                                  <a:gd name="T95" fmla="*/ 33 h 225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3315" h="2256">
                                    <a:moveTo>
                                      <a:pt x="3315" y="253"/>
                                    </a:moveTo>
                                    <a:lnTo>
                                      <a:pt x="3226" y="216"/>
                                    </a:lnTo>
                                    <a:lnTo>
                                      <a:pt x="3059" y="157"/>
                                    </a:lnTo>
                                    <a:lnTo>
                                      <a:pt x="2884" y="108"/>
                                    </a:lnTo>
                                    <a:lnTo>
                                      <a:pt x="2702" y="67"/>
                                    </a:lnTo>
                                    <a:lnTo>
                                      <a:pt x="2515" y="35"/>
                                    </a:lnTo>
                                    <a:lnTo>
                                      <a:pt x="2324" y="14"/>
                                    </a:lnTo>
                                    <a:lnTo>
                                      <a:pt x="2130" y="2"/>
                                    </a:lnTo>
                                    <a:lnTo>
                                      <a:pt x="1936" y="0"/>
                                    </a:lnTo>
                                    <a:lnTo>
                                      <a:pt x="1743" y="8"/>
                                    </a:lnTo>
                                    <a:lnTo>
                                      <a:pt x="1553" y="25"/>
                                    </a:lnTo>
                                    <a:lnTo>
                                      <a:pt x="1368" y="53"/>
                                    </a:lnTo>
                                    <a:lnTo>
                                      <a:pt x="1188" y="89"/>
                                    </a:lnTo>
                                    <a:lnTo>
                                      <a:pt x="1016" y="135"/>
                                    </a:lnTo>
                                    <a:lnTo>
                                      <a:pt x="854" y="190"/>
                                    </a:lnTo>
                                    <a:lnTo>
                                      <a:pt x="703" y="253"/>
                                    </a:lnTo>
                                    <a:lnTo>
                                      <a:pt x="562" y="323"/>
                                    </a:lnTo>
                                    <a:lnTo>
                                      <a:pt x="436" y="400"/>
                                    </a:lnTo>
                                    <a:lnTo>
                                      <a:pt x="324" y="485"/>
                                    </a:lnTo>
                                    <a:lnTo>
                                      <a:pt x="228" y="574"/>
                                    </a:lnTo>
                                    <a:lnTo>
                                      <a:pt x="147" y="669"/>
                                    </a:lnTo>
                                    <a:lnTo>
                                      <a:pt x="84" y="767"/>
                                    </a:lnTo>
                                    <a:lnTo>
                                      <a:pt x="37" y="869"/>
                                    </a:lnTo>
                                    <a:lnTo>
                                      <a:pt x="9" y="973"/>
                                    </a:lnTo>
                                    <a:lnTo>
                                      <a:pt x="0" y="1078"/>
                                    </a:lnTo>
                                    <a:lnTo>
                                      <a:pt x="7" y="1184"/>
                                    </a:lnTo>
                                    <a:lnTo>
                                      <a:pt x="33" y="1290"/>
                                    </a:lnTo>
                                    <a:lnTo>
                                      <a:pt x="78" y="1394"/>
                                    </a:lnTo>
                                    <a:lnTo>
                                      <a:pt x="139" y="1495"/>
                                    </a:lnTo>
                                    <a:lnTo>
                                      <a:pt x="218" y="1593"/>
                                    </a:lnTo>
                                    <a:lnTo>
                                      <a:pt x="313" y="1687"/>
                                    </a:lnTo>
                                    <a:lnTo>
                                      <a:pt x="423" y="1777"/>
                                    </a:lnTo>
                                    <a:lnTo>
                                      <a:pt x="548" y="1860"/>
                                    </a:lnTo>
                                    <a:lnTo>
                                      <a:pt x="686" y="1938"/>
                                    </a:lnTo>
                                    <a:lnTo>
                                      <a:pt x="837" y="2008"/>
                                    </a:lnTo>
                                    <a:lnTo>
                                      <a:pt x="997" y="2070"/>
                                    </a:lnTo>
                                    <a:lnTo>
                                      <a:pt x="1168" y="2124"/>
                                    </a:lnTo>
                                    <a:lnTo>
                                      <a:pt x="1347" y="2169"/>
                                    </a:lnTo>
                                    <a:lnTo>
                                      <a:pt x="1532" y="2206"/>
                                    </a:lnTo>
                                    <a:lnTo>
                                      <a:pt x="1722" y="2232"/>
                                    </a:lnTo>
                                    <a:lnTo>
                                      <a:pt x="1915" y="2249"/>
                                    </a:lnTo>
                                    <a:lnTo>
                                      <a:pt x="2109" y="2256"/>
                                    </a:lnTo>
                                    <a:lnTo>
                                      <a:pt x="2302" y="2254"/>
                                    </a:lnTo>
                                    <a:lnTo>
                                      <a:pt x="2495" y="2241"/>
                                    </a:lnTo>
                                    <a:lnTo>
                                      <a:pt x="2682" y="2218"/>
                                    </a:lnTo>
                                    <a:lnTo>
                                      <a:pt x="2865" y="2187"/>
                                    </a:lnTo>
                                    <a:lnTo>
                                      <a:pt x="3041" y="2145"/>
                                    </a:lnTo>
                                    <a:lnTo>
                                      <a:pt x="3186" y="210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7" name="Freeform 11874"/>
                            <wps:cNvSpPr>
                              <a:spLocks noChangeAspect="1"/>
                            </wps:cNvSpPr>
                            <wps:spPr bwMode="auto">
                              <a:xfrm>
                                <a:off x="2020" y="2658"/>
                                <a:ext cx="845" cy="327"/>
                              </a:xfrm>
                              <a:custGeom>
                                <a:avLst/>
                                <a:gdLst>
                                  <a:gd name="T0" fmla="*/ 53 w 3378"/>
                                  <a:gd name="T1" fmla="*/ 18 h 1309"/>
                                  <a:gd name="T2" fmla="*/ 52 w 3378"/>
                                  <a:gd name="T3" fmla="*/ 19 h 1309"/>
                                  <a:gd name="T4" fmla="*/ 49 w 3378"/>
                                  <a:gd name="T5" fmla="*/ 19 h 1309"/>
                                  <a:gd name="T6" fmla="*/ 46 w 3378"/>
                                  <a:gd name="T7" fmla="*/ 20 h 1309"/>
                                  <a:gd name="T8" fmla="*/ 42 w 3378"/>
                                  <a:gd name="T9" fmla="*/ 20 h 1309"/>
                                  <a:gd name="T10" fmla="*/ 39 w 3378"/>
                                  <a:gd name="T11" fmla="*/ 20 h 1309"/>
                                  <a:gd name="T12" fmla="*/ 36 w 3378"/>
                                  <a:gd name="T13" fmla="*/ 20 h 1309"/>
                                  <a:gd name="T14" fmla="*/ 33 w 3378"/>
                                  <a:gd name="T15" fmla="*/ 20 h 1309"/>
                                  <a:gd name="T16" fmla="*/ 30 w 3378"/>
                                  <a:gd name="T17" fmla="*/ 20 h 1309"/>
                                  <a:gd name="T18" fmla="*/ 27 w 3378"/>
                                  <a:gd name="T19" fmla="*/ 19 h 1309"/>
                                  <a:gd name="T20" fmla="*/ 24 w 3378"/>
                                  <a:gd name="T21" fmla="*/ 19 h 1309"/>
                                  <a:gd name="T22" fmla="*/ 21 w 3378"/>
                                  <a:gd name="T23" fmla="*/ 18 h 1309"/>
                                  <a:gd name="T24" fmla="*/ 18 w 3378"/>
                                  <a:gd name="T25" fmla="*/ 17 h 1309"/>
                                  <a:gd name="T26" fmla="*/ 15 w 3378"/>
                                  <a:gd name="T27" fmla="*/ 16 h 1309"/>
                                  <a:gd name="T28" fmla="*/ 13 w 3378"/>
                                  <a:gd name="T29" fmla="*/ 15 h 1309"/>
                                  <a:gd name="T30" fmla="*/ 10 w 3378"/>
                                  <a:gd name="T31" fmla="*/ 14 h 1309"/>
                                  <a:gd name="T32" fmla="*/ 8 w 3378"/>
                                  <a:gd name="T33" fmla="*/ 13 h 1309"/>
                                  <a:gd name="T34" fmla="*/ 6 w 3378"/>
                                  <a:gd name="T35" fmla="*/ 11 h 1309"/>
                                  <a:gd name="T36" fmla="*/ 5 w 3378"/>
                                  <a:gd name="T37" fmla="*/ 10 h 1309"/>
                                  <a:gd name="T38" fmla="*/ 3 w 3378"/>
                                  <a:gd name="T39" fmla="*/ 8 h 1309"/>
                                  <a:gd name="T40" fmla="*/ 2 w 3378"/>
                                  <a:gd name="T41" fmla="*/ 6 h 1309"/>
                                  <a:gd name="T42" fmla="*/ 1 w 3378"/>
                                  <a:gd name="T43" fmla="*/ 5 h 1309"/>
                                  <a:gd name="T44" fmla="*/ 1 w 3378"/>
                                  <a:gd name="T45" fmla="*/ 3 h 1309"/>
                                  <a:gd name="T46" fmla="*/ 0 w 3378"/>
                                  <a:gd name="T47" fmla="*/ 1 h 1309"/>
                                  <a:gd name="T48" fmla="*/ 0 w 3378"/>
                                  <a:gd name="T49" fmla="*/ 0 h 1309"/>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3378" h="1309">
                                    <a:moveTo>
                                      <a:pt x="3378" y="1177"/>
                                    </a:moveTo>
                                    <a:lnTo>
                                      <a:pt x="3285" y="1202"/>
                                    </a:lnTo>
                                    <a:lnTo>
                                      <a:pt x="3098" y="1242"/>
                                    </a:lnTo>
                                    <a:lnTo>
                                      <a:pt x="2904" y="1274"/>
                                    </a:lnTo>
                                    <a:lnTo>
                                      <a:pt x="2706" y="1295"/>
                                    </a:lnTo>
                                    <a:lnTo>
                                      <a:pt x="2503" y="1308"/>
                                    </a:lnTo>
                                    <a:lnTo>
                                      <a:pt x="2299" y="1309"/>
                                    </a:lnTo>
                                    <a:lnTo>
                                      <a:pt x="2094" y="1300"/>
                                    </a:lnTo>
                                    <a:lnTo>
                                      <a:pt x="1892" y="1282"/>
                                    </a:lnTo>
                                    <a:lnTo>
                                      <a:pt x="1692" y="1255"/>
                                    </a:lnTo>
                                    <a:lnTo>
                                      <a:pt x="1497" y="1217"/>
                                    </a:lnTo>
                                    <a:lnTo>
                                      <a:pt x="1308" y="1170"/>
                                    </a:lnTo>
                                    <a:lnTo>
                                      <a:pt x="1127" y="1114"/>
                                    </a:lnTo>
                                    <a:lnTo>
                                      <a:pt x="955" y="1050"/>
                                    </a:lnTo>
                                    <a:lnTo>
                                      <a:pt x="794" y="978"/>
                                    </a:lnTo>
                                    <a:lnTo>
                                      <a:pt x="646" y="899"/>
                                    </a:lnTo>
                                    <a:lnTo>
                                      <a:pt x="510" y="813"/>
                                    </a:lnTo>
                                    <a:lnTo>
                                      <a:pt x="388" y="721"/>
                                    </a:lnTo>
                                    <a:lnTo>
                                      <a:pt x="282" y="623"/>
                                    </a:lnTo>
                                    <a:lnTo>
                                      <a:pt x="191" y="522"/>
                                    </a:lnTo>
                                    <a:lnTo>
                                      <a:pt x="118" y="417"/>
                                    </a:lnTo>
                                    <a:lnTo>
                                      <a:pt x="61" y="308"/>
                                    </a:lnTo>
                                    <a:lnTo>
                                      <a:pt x="24" y="198"/>
                                    </a:lnTo>
                                    <a:lnTo>
                                      <a:pt x="3" y="8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 name="Freeform 11875"/>
                            <wps:cNvSpPr>
                              <a:spLocks noChangeAspect="1"/>
                            </wps:cNvSpPr>
                            <wps:spPr bwMode="auto">
                              <a:xfrm>
                                <a:off x="4293" y="2765"/>
                                <a:ext cx="155" cy="49"/>
                              </a:xfrm>
                              <a:custGeom>
                                <a:avLst/>
                                <a:gdLst>
                                  <a:gd name="T0" fmla="*/ 0 w 622"/>
                                  <a:gd name="T1" fmla="*/ 1 h 195"/>
                                  <a:gd name="T2" fmla="*/ 0 w 622"/>
                                  <a:gd name="T3" fmla="*/ 1 h 195"/>
                                  <a:gd name="T4" fmla="*/ 1 w 622"/>
                                  <a:gd name="T5" fmla="*/ 2 h 195"/>
                                  <a:gd name="T6" fmla="*/ 1 w 622"/>
                                  <a:gd name="T7" fmla="*/ 2 h 195"/>
                                  <a:gd name="T8" fmla="*/ 2 w 622"/>
                                  <a:gd name="T9" fmla="*/ 3 h 195"/>
                                  <a:gd name="T10" fmla="*/ 3 w 622"/>
                                  <a:gd name="T11" fmla="*/ 3 h 195"/>
                                  <a:gd name="T12" fmla="*/ 5 w 622"/>
                                  <a:gd name="T13" fmla="*/ 3 h 195"/>
                                  <a:gd name="T14" fmla="*/ 6 w 622"/>
                                  <a:gd name="T15" fmla="*/ 3 h 195"/>
                                  <a:gd name="T16" fmla="*/ 7 w 622"/>
                                  <a:gd name="T17" fmla="*/ 3 h 195"/>
                                  <a:gd name="T18" fmla="*/ 8 w 622"/>
                                  <a:gd name="T19" fmla="*/ 3 h 195"/>
                                  <a:gd name="T20" fmla="*/ 9 w 622"/>
                                  <a:gd name="T21" fmla="*/ 2 h 195"/>
                                  <a:gd name="T22" fmla="*/ 9 w 622"/>
                                  <a:gd name="T23" fmla="*/ 1 h 195"/>
                                  <a:gd name="T24" fmla="*/ 10 w 622"/>
                                  <a:gd name="T25" fmla="*/ 1 h 195"/>
                                  <a:gd name="T26" fmla="*/ 9 w 622"/>
                                  <a:gd name="T27" fmla="*/ 0 h 19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22" h="195">
                                    <a:moveTo>
                                      <a:pt x="0" y="31"/>
                                    </a:moveTo>
                                    <a:lnTo>
                                      <a:pt x="15" y="71"/>
                                    </a:lnTo>
                                    <a:lnTo>
                                      <a:pt x="48" y="111"/>
                                    </a:lnTo>
                                    <a:lnTo>
                                      <a:pt x="97" y="144"/>
                                    </a:lnTo>
                                    <a:lnTo>
                                      <a:pt x="161" y="171"/>
                                    </a:lnTo>
                                    <a:lnTo>
                                      <a:pt x="234" y="188"/>
                                    </a:lnTo>
                                    <a:lnTo>
                                      <a:pt x="311" y="195"/>
                                    </a:lnTo>
                                    <a:lnTo>
                                      <a:pt x="388" y="191"/>
                                    </a:lnTo>
                                    <a:lnTo>
                                      <a:pt x="460" y="177"/>
                                    </a:lnTo>
                                    <a:lnTo>
                                      <a:pt x="525" y="154"/>
                                    </a:lnTo>
                                    <a:lnTo>
                                      <a:pt x="574" y="122"/>
                                    </a:lnTo>
                                    <a:lnTo>
                                      <a:pt x="607" y="84"/>
                                    </a:lnTo>
                                    <a:lnTo>
                                      <a:pt x="622" y="43"/>
                                    </a:lnTo>
                                    <a:lnTo>
                                      <a:pt x="61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9" name="Freeform 11876"/>
                            <wps:cNvSpPr>
                              <a:spLocks noChangeAspect="1"/>
                            </wps:cNvSpPr>
                            <wps:spPr bwMode="auto">
                              <a:xfrm>
                                <a:off x="4292" y="2777"/>
                                <a:ext cx="163" cy="45"/>
                              </a:xfrm>
                              <a:custGeom>
                                <a:avLst/>
                                <a:gdLst>
                                  <a:gd name="T0" fmla="*/ 10 w 651"/>
                                  <a:gd name="T1" fmla="*/ 0 h 179"/>
                                  <a:gd name="T2" fmla="*/ 10 w 651"/>
                                  <a:gd name="T3" fmla="*/ 0 h 179"/>
                                  <a:gd name="T4" fmla="*/ 10 w 651"/>
                                  <a:gd name="T5" fmla="*/ 1 h 179"/>
                                  <a:gd name="T6" fmla="*/ 10 w 651"/>
                                  <a:gd name="T7" fmla="*/ 2 h 179"/>
                                  <a:gd name="T8" fmla="*/ 9 w 651"/>
                                  <a:gd name="T9" fmla="*/ 2 h 179"/>
                                  <a:gd name="T10" fmla="*/ 8 w 651"/>
                                  <a:gd name="T11" fmla="*/ 2 h 179"/>
                                  <a:gd name="T12" fmla="*/ 7 w 651"/>
                                  <a:gd name="T13" fmla="*/ 3 h 179"/>
                                  <a:gd name="T14" fmla="*/ 6 w 651"/>
                                  <a:gd name="T15" fmla="*/ 3 h 179"/>
                                  <a:gd name="T16" fmla="*/ 5 w 651"/>
                                  <a:gd name="T17" fmla="*/ 3 h 179"/>
                                  <a:gd name="T18" fmla="*/ 3 w 651"/>
                                  <a:gd name="T19" fmla="*/ 3 h 179"/>
                                  <a:gd name="T20" fmla="*/ 2 w 651"/>
                                  <a:gd name="T21" fmla="*/ 3 h 179"/>
                                  <a:gd name="T22" fmla="*/ 1 w 651"/>
                                  <a:gd name="T23" fmla="*/ 2 h 179"/>
                                  <a:gd name="T24" fmla="*/ 1 w 651"/>
                                  <a:gd name="T25" fmla="*/ 2 h 179"/>
                                  <a:gd name="T26" fmla="*/ 0 w 651"/>
                                  <a:gd name="T27" fmla="*/ 1 h 17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51" h="179">
                                    <a:moveTo>
                                      <a:pt x="651" y="0"/>
                                    </a:moveTo>
                                    <a:lnTo>
                                      <a:pt x="651" y="6"/>
                                    </a:lnTo>
                                    <a:lnTo>
                                      <a:pt x="639" y="49"/>
                                    </a:lnTo>
                                    <a:lnTo>
                                      <a:pt x="612" y="87"/>
                                    </a:lnTo>
                                    <a:lnTo>
                                      <a:pt x="567" y="122"/>
                                    </a:lnTo>
                                    <a:lnTo>
                                      <a:pt x="509" y="149"/>
                                    </a:lnTo>
                                    <a:lnTo>
                                      <a:pt x="441" y="169"/>
                                    </a:lnTo>
                                    <a:lnTo>
                                      <a:pt x="366" y="179"/>
                                    </a:lnTo>
                                    <a:lnTo>
                                      <a:pt x="288" y="179"/>
                                    </a:lnTo>
                                    <a:lnTo>
                                      <a:pt x="210" y="169"/>
                                    </a:lnTo>
                                    <a:lnTo>
                                      <a:pt x="139" y="150"/>
                                    </a:lnTo>
                                    <a:lnTo>
                                      <a:pt x="77" y="123"/>
                                    </a:lnTo>
                                    <a:lnTo>
                                      <a:pt x="27" y="88"/>
                                    </a:lnTo>
                                    <a:lnTo>
                                      <a:pt x="0" y="5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0" name="Line 11877"/>
                            <wps:cNvCnPr>
                              <a:cxnSpLocks noChangeShapeType="1"/>
                            </wps:cNvCnPr>
                            <wps:spPr bwMode="auto">
                              <a:xfrm flipV="1">
                                <a:off x="4074" y="2417"/>
                                <a:ext cx="53" cy="176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81" name="Line 11878"/>
                            <wps:cNvCnPr>
                              <a:cxnSpLocks noChangeShapeType="1"/>
                            </wps:cNvCnPr>
                            <wps:spPr bwMode="auto">
                              <a:xfrm flipH="1" flipV="1">
                                <a:off x="3025" y="2486"/>
                                <a:ext cx="345" cy="56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82" name="Line 11879"/>
                            <wps:cNvCnPr>
                              <a:cxnSpLocks noChangeShapeType="1"/>
                            </wps:cNvCnPr>
                            <wps:spPr bwMode="auto">
                              <a:xfrm>
                                <a:off x="3009" y="2503"/>
                                <a:ext cx="328" cy="54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83" name="Line 11880"/>
                            <wps:cNvCnPr>
                              <a:cxnSpLocks noChangeShapeType="1"/>
                            </wps:cNvCnPr>
                            <wps:spPr bwMode="auto">
                              <a:xfrm>
                                <a:off x="2923" y="2380"/>
                                <a:ext cx="345" cy="56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84" name="Line 11881"/>
                            <wps:cNvCnPr>
                              <a:cxnSpLocks noChangeShapeType="1"/>
                            </wps:cNvCnPr>
                            <wps:spPr bwMode="auto">
                              <a:xfrm>
                                <a:off x="2905" y="2382"/>
                                <a:ext cx="345" cy="56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85" name="Line 11882"/>
                            <wps:cNvCnPr>
                              <a:cxnSpLocks noChangeShapeType="1"/>
                            </wps:cNvCnPr>
                            <wps:spPr bwMode="auto">
                              <a:xfrm flipV="1">
                                <a:off x="2830" y="2382"/>
                                <a:ext cx="75" cy="107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86" name="Line 11883"/>
                            <wps:cNvCnPr>
                              <a:cxnSpLocks noChangeShapeType="1"/>
                            </wps:cNvCnPr>
                            <wps:spPr bwMode="auto">
                              <a:xfrm flipH="1">
                                <a:off x="2562" y="2799"/>
                                <a:ext cx="4" cy="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87" name="Freeform 11884"/>
                            <wps:cNvSpPr>
                              <a:spLocks noChangeAspect="1"/>
                            </wps:cNvSpPr>
                            <wps:spPr bwMode="auto">
                              <a:xfrm>
                                <a:off x="2566" y="2799"/>
                                <a:ext cx="2" cy="8"/>
                              </a:xfrm>
                              <a:custGeom>
                                <a:avLst/>
                                <a:gdLst>
                                  <a:gd name="T0" fmla="*/ 0 w 5"/>
                                  <a:gd name="T1" fmla="*/ 0 h 36"/>
                                  <a:gd name="T2" fmla="*/ 0 w 5"/>
                                  <a:gd name="T3" fmla="*/ 0 h 36"/>
                                  <a:gd name="T4" fmla="*/ 0 w 5"/>
                                  <a:gd name="T5" fmla="*/ 0 h 36"/>
                                  <a:gd name="T6" fmla="*/ 0 w 5"/>
                                  <a:gd name="T7" fmla="*/ 0 h 36"/>
                                  <a:gd name="T8" fmla="*/ 0 w 5"/>
                                  <a:gd name="T9" fmla="*/ 0 h 36"/>
                                  <a:gd name="T10" fmla="*/ 0 w 5"/>
                                  <a:gd name="T11" fmla="*/ 0 h 36"/>
                                  <a:gd name="T12" fmla="*/ 0 w 5"/>
                                  <a:gd name="T13" fmla="*/ 0 h 36"/>
                                  <a:gd name="T14" fmla="*/ 0 w 5"/>
                                  <a:gd name="T15" fmla="*/ 0 h 36"/>
                                  <a:gd name="T16" fmla="*/ 0 w 5"/>
                                  <a:gd name="T17" fmla="*/ 0 h 3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 h="36">
                                    <a:moveTo>
                                      <a:pt x="0" y="0"/>
                                    </a:moveTo>
                                    <a:lnTo>
                                      <a:pt x="0" y="12"/>
                                    </a:lnTo>
                                    <a:lnTo>
                                      <a:pt x="0" y="22"/>
                                    </a:lnTo>
                                    <a:lnTo>
                                      <a:pt x="0" y="30"/>
                                    </a:lnTo>
                                    <a:lnTo>
                                      <a:pt x="0" y="34"/>
                                    </a:lnTo>
                                    <a:lnTo>
                                      <a:pt x="1" y="36"/>
                                    </a:lnTo>
                                    <a:lnTo>
                                      <a:pt x="2" y="35"/>
                                    </a:lnTo>
                                    <a:lnTo>
                                      <a:pt x="3" y="31"/>
                                    </a:lnTo>
                                    <a:lnTo>
                                      <a:pt x="5" y="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8" name="Line 11885"/>
                            <wps:cNvCnPr>
                              <a:cxnSpLocks noChangeShapeType="1"/>
                            </wps:cNvCnPr>
                            <wps:spPr bwMode="auto">
                              <a:xfrm flipH="1">
                                <a:off x="2568" y="2792"/>
                                <a:ext cx="2"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89" name="Freeform 11886"/>
                            <wps:cNvSpPr>
                              <a:spLocks noChangeAspect="1"/>
                            </wps:cNvSpPr>
                            <wps:spPr bwMode="auto">
                              <a:xfrm>
                                <a:off x="2349" y="2764"/>
                                <a:ext cx="210" cy="56"/>
                              </a:xfrm>
                              <a:custGeom>
                                <a:avLst/>
                                <a:gdLst>
                                  <a:gd name="T0" fmla="*/ 0 w 837"/>
                                  <a:gd name="T1" fmla="*/ 0 h 226"/>
                                  <a:gd name="T2" fmla="*/ 2 w 837"/>
                                  <a:gd name="T3" fmla="*/ 1 h 226"/>
                                  <a:gd name="T4" fmla="*/ 4 w 837"/>
                                  <a:gd name="T5" fmla="*/ 2 h 226"/>
                                  <a:gd name="T6" fmla="*/ 7 w 837"/>
                                  <a:gd name="T7" fmla="*/ 2 h 226"/>
                                  <a:gd name="T8" fmla="*/ 9 w 837"/>
                                  <a:gd name="T9" fmla="*/ 3 h 226"/>
                                  <a:gd name="T10" fmla="*/ 11 w 837"/>
                                  <a:gd name="T11" fmla="*/ 3 h 226"/>
                                  <a:gd name="T12" fmla="*/ 13 w 837"/>
                                  <a:gd name="T13" fmla="*/ 3 h 2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7" h="226">
                                    <a:moveTo>
                                      <a:pt x="0" y="0"/>
                                    </a:moveTo>
                                    <a:lnTo>
                                      <a:pt x="132" y="62"/>
                                    </a:lnTo>
                                    <a:lnTo>
                                      <a:pt x="268" y="115"/>
                                    </a:lnTo>
                                    <a:lnTo>
                                      <a:pt x="407" y="158"/>
                                    </a:lnTo>
                                    <a:lnTo>
                                      <a:pt x="548" y="190"/>
                                    </a:lnTo>
                                    <a:lnTo>
                                      <a:pt x="692" y="213"/>
                                    </a:lnTo>
                                    <a:lnTo>
                                      <a:pt x="837" y="22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0" name="Freeform 11887"/>
                            <wps:cNvSpPr>
                              <a:spLocks noChangeAspect="1"/>
                            </wps:cNvSpPr>
                            <wps:spPr bwMode="auto">
                              <a:xfrm>
                                <a:off x="2573" y="2787"/>
                                <a:ext cx="249" cy="41"/>
                              </a:xfrm>
                              <a:custGeom>
                                <a:avLst/>
                                <a:gdLst>
                                  <a:gd name="T0" fmla="*/ 0 w 995"/>
                                  <a:gd name="T1" fmla="*/ 2 h 165"/>
                                  <a:gd name="T2" fmla="*/ 3 w 995"/>
                                  <a:gd name="T3" fmla="*/ 2 h 165"/>
                                  <a:gd name="T4" fmla="*/ 5 w 995"/>
                                  <a:gd name="T5" fmla="*/ 2 h 165"/>
                                  <a:gd name="T6" fmla="*/ 8 w 995"/>
                                  <a:gd name="T7" fmla="*/ 2 h 165"/>
                                  <a:gd name="T8" fmla="*/ 11 w 995"/>
                                  <a:gd name="T9" fmla="*/ 1 h 165"/>
                                  <a:gd name="T10" fmla="*/ 13 w 995"/>
                                  <a:gd name="T11" fmla="*/ 1 h 165"/>
                                  <a:gd name="T12" fmla="*/ 16 w 995"/>
                                  <a:gd name="T13" fmla="*/ 0 h 16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995" h="165">
                                    <a:moveTo>
                                      <a:pt x="0" y="161"/>
                                    </a:moveTo>
                                    <a:lnTo>
                                      <a:pt x="169" y="165"/>
                                    </a:lnTo>
                                    <a:lnTo>
                                      <a:pt x="338" y="157"/>
                                    </a:lnTo>
                                    <a:lnTo>
                                      <a:pt x="507" y="137"/>
                                    </a:lnTo>
                                    <a:lnTo>
                                      <a:pt x="673" y="103"/>
                                    </a:lnTo>
                                    <a:lnTo>
                                      <a:pt x="835" y="57"/>
                                    </a:lnTo>
                                    <a:lnTo>
                                      <a:pt x="99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1" name="Line 11888"/>
                            <wps:cNvCnPr>
                              <a:cxnSpLocks noChangeShapeType="1"/>
                            </wps:cNvCnPr>
                            <wps:spPr bwMode="auto">
                              <a:xfrm flipV="1">
                                <a:off x="2741" y="2767"/>
                                <a:ext cx="9" cy="4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92" name="Line 11889"/>
                            <wps:cNvCnPr>
                              <a:cxnSpLocks noChangeShapeType="1"/>
                            </wps:cNvCnPr>
                            <wps:spPr bwMode="auto">
                              <a:xfrm flipV="1">
                                <a:off x="2751" y="2772"/>
                                <a:ext cx="8" cy="3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93" name="Line 11890"/>
                            <wps:cNvCnPr>
                              <a:cxnSpLocks noChangeShapeType="1"/>
                            </wps:cNvCnPr>
                            <wps:spPr bwMode="auto">
                              <a:xfrm flipH="1">
                                <a:off x="4277" y="2214"/>
                                <a:ext cx="32" cy="108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94" name="Line 11891"/>
                            <wps:cNvCnPr>
                              <a:cxnSpLocks noChangeShapeType="1"/>
                            </wps:cNvCnPr>
                            <wps:spPr bwMode="auto">
                              <a:xfrm flipV="1">
                                <a:off x="2637" y="2785"/>
                                <a:ext cx="1"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95" name="Line 11892"/>
                            <wps:cNvCnPr>
                              <a:cxnSpLocks noChangeShapeType="1"/>
                            </wps:cNvCnPr>
                            <wps:spPr bwMode="auto">
                              <a:xfrm flipH="1" flipV="1">
                                <a:off x="4455" y="2777"/>
                                <a:ext cx="6" cy="2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96" name="Line 11893"/>
                            <wps:cNvCnPr>
                              <a:cxnSpLocks noChangeShapeType="1"/>
                            </wps:cNvCnPr>
                            <wps:spPr bwMode="auto">
                              <a:xfrm>
                                <a:off x="2064" y="3557"/>
                                <a:ext cx="456" cy="75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97" name="Freeform 11894"/>
                            <wps:cNvSpPr>
                              <a:spLocks noChangeAspect="1"/>
                            </wps:cNvSpPr>
                            <wps:spPr bwMode="auto">
                              <a:xfrm>
                                <a:off x="2028" y="3496"/>
                                <a:ext cx="816" cy="223"/>
                              </a:xfrm>
                              <a:custGeom>
                                <a:avLst/>
                                <a:gdLst>
                                  <a:gd name="T0" fmla="*/ 0 w 3263"/>
                                  <a:gd name="T1" fmla="*/ 0 h 893"/>
                                  <a:gd name="T2" fmla="*/ 1 w 3263"/>
                                  <a:gd name="T3" fmla="*/ 1 h 893"/>
                                  <a:gd name="T4" fmla="*/ 3 w 3263"/>
                                  <a:gd name="T5" fmla="*/ 3 h 893"/>
                                  <a:gd name="T6" fmla="*/ 4 w 3263"/>
                                  <a:gd name="T7" fmla="*/ 5 h 893"/>
                                  <a:gd name="T8" fmla="*/ 6 w 3263"/>
                                  <a:gd name="T9" fmla="*/ 6 h 893"/>
                                  <a:gd name="T10" fmla="*/ 8 w 3263"/>
                                  <a:gd name="T11" fmla="*/ 7 h 893"/>
                                  <a:gd name="T12" fmla="*/ 11 w 3263"/>
                                  <a:gd name="T13" fmla="*/ 9 h 893"/>
                                  <a:gd name="T14" fmla="*/ 13 w 3263"/>
                                  <a:gd name="T15" fmla="*/ 10 h 893"/>
                                  <a:gd name="T16" fmla="*/ 16 w 3263"/>
                                  <a:gd name="T17" fmla="*/ 11 h 893"/>
                                  <a:gd name="T18" fmla="*/ 19 w 3263"/>
                                  <a:gd name="T19" fmla="*/ 12 h 893"/>
                                  <a:gd name="T20" fmla="*/ 22 w 3263"/>
                                  <a:gd name="T21" fmla="*/ 12 h 893"/>
                                  <a:gd name="T22" fmla="*/ 25 w 3263"/>
                                  <a:gd name="T23" fmla="*/ 13 h 893"/>
                                  <a:gd name="T24" fmla="*/ 28 w 3263"/>
                                  <a:gd name="T25" fmla="*/ 13 h 893"/>
                                  <a:gd name="T26" fmla="*/ 31 w 3263"/>
                                  <a:gd name="T27" fmla="*/ 14 h 893"/>
                                  <a:gd name="T28" fmla="*/ 34 w 3263"/>
                                  <a:gd name="T29" fmla="*/ 14 h 893"/>
                                  <a:gd name="T30" fmla="*/ 37 w 3263"/>
                                  <a:gd name="T31" fmla="*/ 14 h 893"/>
                                  <a:gd name="T32" fmla="*/ 41 w 3263"/>
                                  <a:gd name="T33" fmla="*/ 14 h 893"/>
                                  <a:gd name="T34" fmla="*/ 44 w 3263"/>
                                  <a:gd name="T35" fmla="*/ 13 h 893"/>
                                  <a:gd name="T36" fmla="*/ 47 w 3263"/>
                                  <a:gd name="T37" fmla="*/ 13 h 893"/>
                                  <a:gd name="T38" fmla="*/ 50 w 3263"/>
                                  <a:gd name="T39" fmla="*/ 12 h 893"/>
                                  <a:gd name="T40" fmla="*/ 51 w 3263"/>
                                  <a:gd name="T41" fmla="*/ 12 h 893"/>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263" h="893">
                                    <a:moveTo>
                                      <a:pt x="0" y="0"/>
                                    </a:moveTo>
                                    <a:lnTo>
                                      <a:pt x="73" y="106"/>
                                    </a:lnTo>
                                    <a:lnTo>
                                      <a:pt x="163" y="207"/>
                                    </a:lnTo>
                                    <a:lnTo>
                                      <a:pt x="270" y="305"/>
                                    </a:lnTo>
                                    <a:lnTo>
                                      <a:pt x="391" y="397"/>
                                    </a:lnTo>
                                    <a:lnTo>
                                      <a:pt x="528" y="483"/>
                                    </a:lnTo>
                                    <a:lnTo>
                                      <a:pt x="676" y="562"/>
                                    </a:lnTo>
                                    <a:lnTo>
                                      <a:pt x="838" y="635"/>
                                    </a:lnTo>
                                    <a:lnTo>
                                      <a:pt x="1009" y="699"/>
                                    </a:lnTo>
                                    <a:lnTo>
                                      <a:pt x="1190" y="754"/>
                                    </a:lnTo>
                                    <a:lnTo>
                                      <a:pt x="1379" y="801"/>
                                    </a:lnTo>
                                    <a:lnTo>
                                      <a:pt x="1574" y="839"/>
                                    </a:lnTo>
                                    <a:lnTo>
                                      <a:pt x="1773" y="866"/>
                                    </a:lnTo>
                                    <a:lnTo>
                                      <a:pt x="1976" y="885"/>
                                    </a:lnTo>
                                    <a:lnTo>
                                      <a:pt x="2180" y="893"/>
                                    </a:lnTo>
                                    <a:lnTo>
                                      <a:pt x="2385" y="892"/>
                                    </a:lnTo>
                                    <a:lnTo>
                                      <a:pt x="2587" y="880"/>
                                    </a:lnTo>
                                    <a:lnTo>
                                      <a:pt x="2786" y="858"/>
                                    </a:lnTo>
                                    <a:lnTo>
                                      <a:pt x="2980" y="827"/>
                                    </a:lnTo>
                                    <a:lnTo>
                                      <a:pt x="3167" y="786"/>
                                    </a:lnTo>
                                    <a:lnTo>
                                      <a:pt x="3263" y="76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8" name="Line 11895"/>
                            <wps:cNvCnPr>
                              <a:cxnSpLocks noChangeShapeType="1"/>
                            </wps:cNvCnPr>
                            <wps:spPr bwMode="auto">
                              <a:xfrm flipH="1" flipV="1">
                                <a:off x="1913" y="3397"/>
                                <a:ext cx="585" cy="96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499" name="Line 11896"/>
                            <wps:cNvCnPr>
                              <a:cxnSpLocks noChangeShapeType="1"/>
                            </wps:cNvCnPr>
                            <wps:spPr bwMode="auto">
                              <a:xfrm flipH="1" flipV="1">
                                <a:off x="1914" y="3367"/>
                                <a:ext cx="585" cy="96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00" name="Line 11897"/>
                            <wps:cNvCnPr>
                              <a:cxnSpLocks noChangeShapeType="1"/>
                            </wps:cNvCnPr>
                            <wps:spPr bwMode="auto">
                              <a:xfrm flipV="1">
                                <a:off x="2365" y="3767"/>
                                <a:ext cx="62"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01" name="Freeform 11898"/>
                            <wps:cNvSpPr>
                              <a:spLocks noChangeAspect="1"/>
                            </wps:cNvSpPr>
                            <wps:spPr bwMode="auto">
                              <a:xfrm>
                                <a:off x="2343" y="3733"/>
                                <a:ext cx="108" cy="26"/>
                              </a:xfrm>
                              <a:custGeom>
                                <a:avLst/>
                                <a:gdLst>
                                  <a:gd name="T0" fmla="*/ 0 w 433"/>
                                  <a:gd name="T1" fmla="*/ 2 h 100"/>
                                  <a:gd name="T2" fmla="*/ 1 w 433"/>
                                  <a:gd name="T3" fmla="*/ 2 h 100"/>
                                  <a:gd name="T4" fmla="*/ 2 w 433"/>
                                  <a:gd name="T5" fmla="*/ 2 h 100"/>
                                  <a:gd name="T6" fmla="*/ 3 w 433"/>
                                  <a:gd name="T7" fmla="*/ 2 h 100"/>
                                  <a:gd name="T8" fmla="*/ 5 w 433"/>
                                  <a:gd name="T9" fmla="*/ 1 h 100"/>
                                  <a:gd name="T10" fmla="*/ 6 w 433"/>
                                  <a:gd name="T11" fmla="*/ 1 h 100"/>
                                  <a:gd name="T12" fmla="*/ 7 w 433"/>
                                  <a:gd name="T13" fmla="*/ 0 h 10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33" h="100">
                                    <a:moveTo>
                                      <a:pt x="0" y="91"/>
                                    </a:moveTo>
                                    <a:lnTo>
                                      <a:pt x="75" y="100"/>
                                    </a:lnTo>
                                    <a:lnTo>
                                      <a:pt x="151" y="99"/>
                                    </a:lnTo>
                                    <a:lnTo>
                                      <a:pt x="226" y="89"/>
                                    </a:lnTo>
                                    <a:lnTo>
                                      <a:pt x="299" y="69"/>
                                    </a:lnTo>
                                    <a:lnTo>
                                      <a:pt x="368" y="38"/>
                                    </a:lnTo>
                                    <a:lnTo>
                                      <a:pt x="43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2" name="Freeform 11899"/>
                            <wps:cNvSpPr>
                              <a:spLocks noChangeAspect="1"/>
                            </wps:cNvSpPr>
                            <wps:spPr bwMode="auto">
                              <a:xfrm>
                                <a:off x="1999" y="3390"/>
                                <a:ext cx="843" cy="353"/>
                              </a:xfrm>
                              <a:custGeom>
                                <a:avLst/>
                                <a:gdLst>
                                  <a:gd name="T0" fmla="*/ 0 w 3374"/>
                                  <a:gd name="T1" fmla="*/ 0 h 1410"/>
                                  <a:gd name="T2" fmla="*/ 0 w 3374"/>
                                  <a:gd name="T3" fmla="*/ 1 h 1410"/>
                                  <a:gd name="T4" fmla="*/ 0 w 3374"/>
                                  <a:gd name="T5" fmla="*/ 2 h 1410"/>
                                  <a:gd name="T6" fmla="*/ 0 w 3374"/>
                                  <a:gd name="T7" fmla="*/ 2 h 1410"/>
                                  <a:gd name="T8" fmla="*/ 0 w 3374"/>
                                  <a:gd name="T9" fmla="*/ 3 h 1410"/>
                                  <a:gd name="T10" fmla="*/ 0 w 3374"/>
                                  <a:gd name="T11" fmla="*/ 5 h 1410"/>
                                  <a:gd name="T12" fmla="*/ 1 w 3374"/>
                                  <a:gd name="T13" fmla="*/ 6 h 1410"/>
                                  <a:gd name="T14" fmla="*/ 2 w 3374"/>
                                  <a:gd name="T15" fmla="*/ 7 h 1410"/>
                                  <a:gd name="T16" fmla="*/ 3 w 3374"/>
                                  <a:gd name="T17" fmla="*/ 9 h 1410"/>
                                  <a:gd name="T18" fmla="*/ 4 w 3374"/>
                                  <a:gd name="T19" fmla="*/ 10 h 1410"/>
                                  <a:gd name="T20" fmla="*/ 5 w 3374"/>
                                  <a:gd name="T21" fmla="*/ 11 h 1410"/>
                                  <a:gd name="T22" fmla="*/ 6 w 3374"/>
                                  <a:gd name="T23" fmla="*/ 13 h 1410"/>
                                  <a:gd name="T24" fmla="*/ 7 w 3374"/>
                                  <a:gd name="T25" fmla="*/ 14 h 1410"/>
                                  <a:gd name="T26" fmla="*/ 9 w 3374"/>
                                  <a:gd name="T27" fmla="*/ 15 h 1410"/>
                                  <a:gd name="T28" fmla="*/ 10 w 3374"/>
                                  <a:gd name="T29" fmla="*/ 16 h 1410"/>
                                  <a:gd name="T30" fmla="*/ 12 w 3374"/>
                                  <a:gd name="T31" fmla="*/ 17 h 1410"/>
                                  <a:gd name="T32" fmla="*/ 14 w 3374"/>
                                  <a:gd name="T33" fmla="*/ 18 h 1410"/>
                                  <a:gd name="T34" fmla="*/ 16 w 3374"/>
                                  <a:gd name="T35" fmla="*/ 18 h 1410"/>
                                  <a:gd name="T36" fmla="*/ 18 w 3374"/>
                                  <a:gd name="T37" fmla="*/ 19 h 1410"/>
                                  <a:gd name="T38" fmla="*/ 20 w 3374"/>
                                  <a:gd name="T39" fmla="*/ 20 h 1410"/>
                                  <a:gd name="T40" fmla="*/ 22 w 3374"/>
                                  <a:gd name="T41" fmla="*/ 20 h 1410"/>
                                  <a:gd name="T42" fmla="*/ 24 w 3374"/>
                                  <a:gd name="T43" fmla="*/ 21 h 1410"/>
                                  <a:gd name="T44" fmla="*/ 26 w 3374"/>
                                  <a:gd name="T45" fmla="*/ 21 h 1410"/>
                                  <a:gd name="T46" fmla="*/ 28 w 3374"/>
                                  <a:gd name="T47" fmla="*/ 22 h 1410"/>
                                  <a:gd name="T48" fmla="*/ 30 w 3374"/>
                                  <a:gd name="T49" fmla="*/ 22 h 1410"/>
                                  <a:gd name="T50" fmla="*/ 33 w 3374"/>
                                  <a:gd name="T51" fmla="*/ 22 h 1410"/>
                                  <a:gd name="T52" fmla="*/ 35 w 3374"/>
                                  <a:gd name="T53" fmla="*/ 22 h 1410"/>
                                  <a:gd name="T54" fmla="*/ 37 w 3374"/>
                                  <a:gd name="T55" fmla="*/ 22 h 1410"/>
                                  <a:gd name="T56" fmla="*/ 40 w 3374"/>
                                  <a:gd name="T57" fmla="*/ 22 h 1410"/>
                                  <a:gd name="T58" fmla="*/ 42 w 3374"/>
                                  <a:gd name="T59" fmla="*/ 22 h 1410"/>
                                  <a:gd name="T60" fmla="*/ 44 w 3374"/>
                                  <a:gd name="T61" fmla="*/ 22 h 1410"/>
                                  <a:gd name="T62" fmla="*/ 46 w 3374"/>
                                  <a:gd name="T63" fmla="*/ 21 h 1410"/>
                                  <a:gd name="T64" fmla="*/ 48 w 3374"/>
                                  <a:gd name="T65" fmla="*/ 21 h 1410"/>
                                  <a:gd name="T66" fmla="*/ 51 w 3374"/>
                                  <a:gd name="T67" fmla="*/ 21 h 1410"/>
                                  <a:gd name="T68" fmla="*/ 53 w 3374"/>
                                  <a:gd name="T69" fmla="*/ 20 h 1410"/>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3374" h="1410">
                                    <a:moveTo>
                                      <a:pt x="1" y="0"/>
                                    </a:moveTo>
                                    <a:lnTo>
                                      <a:pt x="0" y="48"/>
                                    </a:lnTo>
                                    <a:lnTo>
                                      <a:pt x="1" y="96"/>
                                    </a:lnTo>
                                    <a:lnTo>
                                      <a:pt x="6" y="145"/>
                                    </a:lnTo>
                                    <a:lnTo>
                                      <a:pt x="14" y="192"/>
                                    </a:lnTo>
                                    <a:lnTo>
                                      <a:pt x="38" y="286"/>
                                    </a:lnTo>
                                    <a:lnTo>
                                      <a:pt x="73" y="378"/>
                                    </a:lnTo>
                                    <a:lnTo>
                                      <a:pt x="118" y="468"/>
                                    </a:lnTo>
                                    <a:lnTo>
                                      <a:pt x="172" y="553"/>
                                    </a:lnTo>
                                    <a:lnTo>
                                      <a:pt x="235" y="637"/>
                                    </a:lnTo>
                                    <a:lnTo>
                                      <a:pt x="306" y="716"/>
                                    </a:lnTo>
                                    <a:lnTo>
                                      <a:pt x="385" y="792"/>
                                    </a:lnTo>
                                    <a:lnTo>
                                      <a:pt x="472" y="863"/>
                                    </a:lnTo>
                                    <a:lnTo>
                                      <a:pt x="566" y="931"/>
                                    </a:lnTo>
                                    <a:lnTo>
                                      <a:pt x="667" y="997"/>
                                    </a:lnTo>
                                    <a:lnTo>
                                      <a:pt x="775" y="1057"/>
                                    </a:lnTo>
                                    <a:lnTo>
                                      <a:pt x="888" y="1112"/>
                                    </a:lnTo>
                                    <a:lnTo>
                                      <a:pt x="1007" y="1163"/>
                                    </a:lnTo>
                                    <a:lnTo>
                                      <a:pt x="1132" y="1211"/>
                                    </a:lnTo>
                                    <a:lnTo>
                                      <a:pt x="1261" y="1253"/>
                                    </a:lnTo>
                                    <a:lnTo>
                                      <a:pt x="1394" y="1290"/>
                                    </a:lnTo>
                                    <a:lnTo>
                                      <a:pt x="1530" y="1323"/>
                                    </a:lnTo>
                                    <a:lnTo>
                                      <a:pt x="1671" y="1350"/>
                                    </a:lnTo>
                                    <a:lnTo>
                                      <a:pt x="1813" y="1373"/>
                                    </a:lnTo>
                                    <a:lnTo>
                                      <a:pt x="1958" y="1390"/>
                                    </a:lnTo>
                                    <a:lnTo>
                                      <a:pt x="2103" y="1402"/>
                                    </a:lnTo>
                                    <a:lnTo>
                                      <a:pt x="2249" y="1409"/>
                                    </a:lnTo>
                                    <a:lnTo>
                                      <a:pt x="2396" y="1410"/>
                                    </a:lnTo>
                                    <a:lnTo>
                                      <a:pt x="2542" y="1406"/>
                                    </a:lnTo>
                                    <a:lnTo>
                                      <a:pt x="2688" y="1396"/>
                                    </a:lnTo>
                                    <a:lnTo>
                                      <a:pt x="2830" y="1382"/>
                                    </a:lnTo>
                                    <a:lnTo>
                                      <a:pt x="2972" y="1362"/>
                                    </a:lnTo>
                                    <a:lnTo>
                                      <a:pt x="3110" y="1336"/>
                                    </a:lnTo>
                                    <a:lnTo>
                                      <a:pt x="3244" y="1307"/>
                                    </a:lnTo>
                                    <a:lnTo>
                                      <a:pt x="3374" y="127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3" name="Freeform 11900"/>
                            <wps:cNvSpPr>
                              <a:spLocks noChangeAspect="1"/>
                            </wps:cNvSpPr>
                            <wps:spPr bwMode="auto">
                              <a:xfrm>
                                <a:off x="2254" y="3693"/>
                                <a:ext cx="74" cy="61"/>
                              </a:xfrm>
                              <a:custGeom>
                                <a:avLst/>
                                <a:gdLst>
                                  <a:gd name="T0" fmla="*/ 5 w 295"/>
                                  <a:gd name="T1" fmla="*/ 4 h 244"/>
                                  <a:gd name="T2" fmla="*/ 4 w 295"/>
                                  <a:gd name="T3" fmla="*/ 4 h 244"/>
                                  <a:gd name="T4" fmla="*/ 3 w 295"/>
                                  <a:gd name="T5" fmla="*/ 4 h 244"/>
                                  <a:gd name="T6" fmla="*/ 2 w 295"/>
                                  <a:gd name="T7" fmla="*/ 3 h 244"/>
                                  <a:gd name="T8" fmla="*/ 1 w 295"/>
                                  <a:gd name="T9" fmla="*/ 3 h 244"/>
                                  <a:gd name="T10" fmla="*/ 1 w 295"/>
                                  <a:gd name="T11" fmla="*/ 2 h 244"/>
                                  <a:gd name="T12" fmla="*/ 0 w 295"/>
                                  <a:gd name="T13" fmla="*/ 2 h 244"/>
                                  <a:gd name="T14" fmla="*/ 0 w 295"/>
                                  <a:gd name="T15" fmla="*/ 1 h 244"/>
                                  <a:gd name="T16" fmla="*/ 0 w 295"/>
                                  <a:gd name="T17" fmla="*/ 0 h 244"/>
                                  <a:gd name="T18" fmla="*/ 1 w 295"/>
                                  <a:gd name="T19" fmla="*/ 0 h 24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95" h="244">
                                    <a:moveTo>
                                      <a:pt x="295" y="244"/>
                                    </a:moveTo>
                                    <a:lnTo>
                                      <a:pt x="265" y="242"/>
                                    </a:lnTo>
                                    <a:lnTo>
                                      <a:pt x="192" y="229"/>
                                    </a:lnTo>
                                    <a:lnTo>
                                      <a:pt x="126" y="207"/>
                                    </a:lnTo>
                                    <a:lnTo>
                                      <a:pt x="71" y="177"/>
                                    </a:lnTo>
                                    <a:lnTo>
                                      <a:pt x="30" y="141"/>
                                    </a:lnTo>
                                    <a:lnTo>
                                      <a:pt x="6" y="102"/>
                                    </a:lnTo>
                                    <a:lnTo>
                                      <a:pt x="0" y="60"/>
                                    </a:lnTo>
                                    <a:lnTo>
                                      <a:pt x="12" y="19"/>
                                    </a:lnTo>
                                    <a:lnTo>
                                      <a:pt x="2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4" name="Freeform 11901"/>
                            <wps:cNvSpPr>
                              <a:spLocks noChangeAspect="1"/>
                            </wps:cNvSpPr>
                            <wps:spPr bwMode="auto">
                              <a:xfrm>
                                <a:off x="2230" y="3683"/>
                                <a:ext cx="135" cy="96"/>
                              </a:xfrm>
                              <a:custGeom>
                                <a:avLst/>
                                <a:gdLst>
                                  <a:gd name="T0" fmla="*/ 1 w 543"/>
                                  <a:gd name="T1" fmla="*/ 0 h 385"/>
                                  <a:gd name="T2" fmla="*/ 1 w 543"/>
                                  <a:gd name="T3" fmla="*/ 0 h 385"/>
                                  <a:gd name="T4" fmla="*/ 0 w 543"/>
                                  <a:gd name="T5" fmla="*/ 1 h 385"/>
                                  <a:gd name="T6" fmla="*/ 0 w 543"/>
                                  <a:gd name="T7" fmla="*/ 2 h 385"/>
                                  <a:gd name="T8" fmla="*/ 0 w 543"/>
                                  <a:gd name="T9" fmla="*/ 3 h 385"/>
                                  <a:gd name="T10" fmla="*/ 0 w 543"/>
                                  <a:gd name="T11" fmla="*/ 3 h 385"/>
                                  <a:gd name="T12" fmla="*/ 1 w 543"/>
                                  <a:gd name="T13" fmla="*/ 4 h 385"/>
                                  <a:gd name="T14" fmla="*/ 2 w 543"/>
                                  <a:gd name="T15" fmla="*/ 5 h 385"/>
                                  <a:gd name="T16" fmla="*/ 3 w 543"/>
                                  <a:gd name="T17" fmla="*/ 5 h 385"/>
                                  <a:gd name="T18" fmla="*/ 4 w 543"/>
                                  <a:gd name="T19" fmla="*/ 6 h 385"/>
                                  <a:gd name="T20" fmla="*/ 5 w 543"/>
                                  <a:gd name="T21" fmla="*/ 6 h 385"/>
                                  <a:gd name="T22" fmla="*/ 7 w 543"/>
                                  <a:gd name="T23" fmla="*/ 6 h 385"/>
                                  <a:gd name="T24" fmla="*/ 8 w 543"/>
                                  <a:gd name="T25" fmla="*/ 6 h 38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543" h="385">
                                    <a:moveTo>
                                      <a:pt x="106" y="0"/>
                                    </a:moveTo>
                                    <a:lnTo>
                                      <a:pt x="64" y="29"/>
                                    </a:lnTo>
                                    <a:lnTo>
                                      <a:pt x="23" y="74"/>
                                    </a:lnTo>
                                    <a:lnTo>
                                      <a:pt x="1" y="122"/>
                                    </a:lnTo>
                                    <a:lnTo>
                                      <a:pt x="0" y="173"/>
                                    </a:lnTo>
                                    <a:lnTo>
                                      <a:pt x="20" y="222"/>
                                    </a:lnTo>
                                    <a:lnTo>
                                      <a:pt x="58" y="269"/>
                                    </a:lnTo>
                                    <a:lnTo>
                                      <a:pt x="115" y="310"/>
                                    </a:lnTo>
                                    <a:lnTo>
                                      <a:pt x="187" y="344"/>
                                    </a:lnTo>
                                    <a:lnTo>
                                      <a:pt x="270" y="368"/>
                                    </a:lnTo>
                                    <a:lnTo>
                                      <a:pt x="360" y="382"/>
                                    </a:lnTo>
                                    <a:lnTo>
                                      <a:pt x="453" y="385"/>
                                    </a:lnTo>
                                    <a:lnTo>
                                      <a:pt x="543" y="37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5" name="Freeform 11902"/>
                            <wps:cNvSpPr>
                              <a:spLocks noChangeAspect="1"/>
                            </wps:cNvSpPr>
                            <wps:spPr bwMode="auto">
                              <a:xfrm>
                                <a:off x="2260" y="3698"/>
                                <a:ext cx="83" cy="58"/>
                              </a:xfrm>
                              <a:custGeom>
                                <a:avLst/>
                                <a:gdLst>
                                  <a:gd name="T0" fmla="*/ 5 w 332"/>
                                  <a:gd name="T1" fmla="*/ 4 h 232"/>
                                  <a:gd name="T2" fmla="*/ 4 w 332"/>
                                  <a:gd name="T3" fmla="*/ 4 h 232"/>
                                  <a:gd name="T4" fmla="*/ 3 w 332"/>
                                  <a:gd name="T5" fmla="*/ 3 h 232"/>
                                  <a:gd name="T6" fmla="*/ 2 w 332"/>
                                  <a:gd name="T7" fmla="*/ 3 h 232"/>
                                  <a:gd name="T8" fmla="*/ 1 w 332"/>
                                  <a:gd name="T9" fmla="*/ 2 h 232"/>
                                  <a:gd name="T10" fmla="*/ 0 w 332"/>
                                  <a:gd name="T11" fmla="*/ 1 h 232"/>
                                  <a:gd name="T12" fmla="*/ 0 w 332"/>
                                  <a:gd name="T13" fmla="*/ 0 h 232"/>
                                  <a:gd name="T14" fmla="*/ 0 w 332"/>
                                  <a:gd name="T15" fmla="*/ 0 h 23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2" h="232">
                                    <a:moveTo>
                                      <a:pt x="332" y="232"/>
                                    </a:moveTo>
                                    <a:lnTo>
                                      <a:pt x="246" y="216"/>
                                    </a:lnTo>
                                    <a:lnTo>
                                      <a:pt x="169" y="190"/>
                                    </a:lnTo>
                                    <a:lnTo>
                                      <a:pt x="103" y="155"/>
                                    </a:lnTo>
                                    <a:lnTo>
                                      <a:pt x="52" y="114"/>
                                    </a:lnTo>
                                    <a:lnTo>
                                      <a:pt x="18" y="69"/>
                                    </a:lnTo>
                                    <a:lnTo>
                                      <a:pt x="1" y="2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6" name="Freeform 11903"/>
                            <wps:cNvSpPr>
                              <a:spLocks noChangeAspect="1"/>
                            </wps:cNvSpPr>
                            <wps:spPr bwMode="auto">
                              <a:xfrm>
                                <a:off x="2270" y="3689"/>
                                <a:ext cx="74" cy="35"/>
                              </a:xfrm>
                              <a:custGeom>
                                <a:avLst/>
                                <a:gdLst>
                                  <a:gd name="T0" fmla="*/ 0 w 297"/>
                                  <a:gd name="T1" fmla="*/ 0 h 138"/>
                                  <a:gd name="T2" fmla="*/ 1 w 297"/>
                                  <a:gd name="T3" fmla="*/ 1 h 138"/>
                                  <a:gd name="T4" fmla="*/ 1 w 297"/>
                                  <a:gd name="T5" fmla="*/ 1 h 138"/>
                                  <a:gd name="T6" fmla="*/ 2 w 297"/>
                                  <a:gd name="T7" fmla="*/ 2 h 138"/>
                                  <a:gd name="T8" fmla="*/ 3 w 297"/>
                                  <a:gd name="T9" fmla="*/ 2 h 138"/>
                                  <a:gd name="T10" fmla="*/ 4 w 297"/>
                                  <a:gd name="T11" fmla="*/ 2 h 13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7" h="138">
                                    <a:moveTo>
                                      <a:pt x="0" y="0"/>
                                    </a:moveTo>
                                    <a:lnTo>
                                      <a:pt x="49" y="46"/>
                                    </a:lnTo>
                                    <a:lnTo>
                                      <a:pt x="105" y="83"/>
                                    </a:lnTo>
                                    <a:lnTo>
                                      <a:pt x="166" y="111"/>
                                    </a:lnTo>
                                    <a:lnTo>
                                      <a:pt x="231" y="129"/>
                                    </a:lnTo>
                                    <a:lnTo>
                                      <a:pt x="297" y="13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7" name="Line 11904"/>
                            <wps:cNvCnPr>
                              <a:cxnSpLocks noChangeShapeType="1"/>
                            </wps:cNvCnPr>
                            <wps:spPr bwMode="auto">
                              <a:xfrm flipH="1">
                                <a:off x="2260" y="3685"/>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08" name="Freeform 11905"/>
                            <wps:cNvSpPr>
                              <a:spLocks noChangeAspect="1"/>
                            </wps:cNvSpPr>
                            <wps:spPr bwMode="auto">
                              <a:xfrm>
                                <a:off x="2344" y="3724"/>
                                <a:ext cx="47" cy="1"/>
                              </a:xfrm>
                              <a:custGeom>
                                <a:avLst/>
                                <a:gdLst>
                                  <a:gd name="T0" fmla="*/ 0 w 187"/>
                                  <a:gd name="T1" fmla="*/ 0 h 6"/>
                                  <a:gd name="T2" fmla="*/ 2 w 187"/>
                                  <a:gd name="T3" fmla="*/ 0 h 6"/>
                                  <a:gd name="T4" fmla="*/ 3 w 187"/>
                                  <a:gd name="T5" fmla="*/ 0 h 6"/>
                                  <a:gd name="T6" fmla="*/ 0 60000 65536"/>
                                  <a:gd name="T7" fmla="*/ 0 60000 65536"/>
                                  <a:gd name="T8" fmla="*/ 0 60000 65536"/>
                                </a:gdLst>
                                <a:ahLst/>
                                <a:cxnLst>
                                  <a:cxn ang="T6">
                                    <a:pos x="T0" y="T1"/>
                                  </a:cxn>
                                  <a:cxn ang="T7">
                                    <a:pos x="T2" y="T3"/>
                                  </a:cxn>
                                  <a:cxn ang="T8">
                                    <a:pos x="T4" y="T5"/>
                                  </a:cxn>
                                </a:cxnLst>
                                <a:rect l="0" t="0" r="r" b="b"/>
                                <a:pathLst>
                                  <a:path w="187" h="6">
                                    <a:moveTo>
                                      <a:pt x="0" y="0"/>
                                    </a:moveTo>
                                    <a:lnTo>
                                      <a:pt x="93" y="6"/>
                                    </a:lnTo>
                                    <a:lnTo>
                                      <a:pt x="187"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9" name="Line 11906"/>
                            <wps:cNvCnPr>
                              <a:cxnSpLocks noChangeShapeType="1"/>
                            </wps:cNvCnPr>
                            <wps:spPr bwMode="auto">
                              <a:xfrm>
                                <a:off x="2360" y="3758"/>
                                <a:ext cx="5"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10" name="Freeform 11907"/>
                            <wps:cNvSpPr>
                              <a:spLocks noChangeAspect="1"/>
                            </wps:cNvSpPr>
                            <wps:spPr bwMode="auto">
                              <a:xfrm>
                                <a:off x="2003" y="3209"/>
                                <a:ext cx="1" cy="85"/>
                              </a:xfrm>
                              <a:custGeom>
                                <a:avLst/>
                                <a:gdLst>
                                  <a:gd name="T0" fmla="*/ 0 w 4"/>
                                  <a:gd name="T1" fmla="*/ 0 h 340"/>
                                  <a:gd name="T2" fmla="*/ 0 w 4"/>
                                  <a:gd name="T3" fmla="*/ 3 h 340"/>
                                  <a:gd name="T4" fmla="*/ 0 w 4"/>
                                  <a:gd name="T5" fmla="*/ 5 h 340"/>
                                  <a:gd name="T6" fmla="*/ 0 60000 65536"/>
                                  <a:gd name="T7" fmla="*/ 0 60000 65536"/>
                                  <a:gd name="T8" fmla="*/ 0 60000 65536"/>
                                </a:gdLst>
                                <a:ahLst/>
                                <a:cxnLst>
                                  <a:cxn ang="T6">
                                    <a:pos x="T0" y="T1"/>
                                  </a:cxn>
                                  <a:cxn ang="T7">
                                    <a:pos x="T2" y="T3"/>
                                  </a:cxn>
                                  <a:cxn ang="T8">
                                    <a:pos x="T4" y="T5"/>
                                  </a:cxn>
                                </a:cxnLst>
                                <a:rect l="0" t="0" r="r" b="b"/>
                                <a:pathLst>
                                  <a:path w="4" h="340">
                                    <a:moveTo>
                                      <a:pt x="4" y="0"/>
                                    </a:moveTo>
                                    <a:lnTo>
                                      <a:pt x="0" y="169"/>
                                    </a:lnTo>
                                    <a:lnTo>
                                      <a:pt x="1" y="34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1" name="Line 11908"/>
                            <wps:cNvCnPr>
                              <a:cxnSpLocks noChangeShapeType="1"/>
                            </wps:cNvCnPr>
                            <wps:spPr bwMode="auto">
                              <a:xfrm flipH="1">
                                <a:off x="1998" y="2671"/>
                                <a:ext cx="24" cy="7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12" name="Line 11909"/>
                            <wps:cNvCnPr>
                              <a:cxnSpLocks noChangeShapeType="1"/>
                            </wps:cNvCnPr>
                            <wps:spPr bwMode="auto">
                              <a:xfrm>
                                <a:off x="1935" y="3345"/>
                                <a:ext cx="77" cy="1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13" name="Freeform 11910"/>
                            <wps:cNvSpPr>
                              <a:spLocks noChangeAspect="1"/>
                            </wps:cNvSpPr>
                            <wps:spPr bwMode="auto">
                              <a:xfrm>
                                <a:off x="1998" y="3392"/>
                                <a:ext cx="30" cy="104"/>
                              </a:xfrm>
                              <a:custGeom>
                                <a:avLst/>
                                <a:gdLst>
                                  <a:gd name="T0" fmla="*/ 0 w 118"/>
                                  <a:gd name="T1" fmla="*/ 0 h 416"/>
                                  <a:gd name="T2" fmla="*/ 0 w 118"/>
                                  <a:gd name="T3" fmla="*/ 2 h 416"/>
                                  <a:gd name="T4" fmla="*/ 0 w 118"/>
                                  <a:gd name="T5" fmla="*/ 3 h 416"/>
                                  <a:gd name="T6" fmla="*/ 1 w 118"/>
                                  <a:gd name="T7" fmla="*/ 4 h 416"/>
                                  <a:gd name="T8" fmla="*/ 1 w 118"/>
                                  <a:gd name="T9" fmla="*/ 5 h 416"/>
                                  <a:gd name="T10" fmla="*/ 2 w 118"/>
                                  <a:gd name="T11" fmla="*/ 7 h 41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416">
                                    <a:moveTo>
                                      <a:pt x="0" y="0"/>
                                    </a:moveTo>
                                    <a:lnTo>
                                      <a:pt x="4" y="88"/>
                                    </a:lnTo>
                                    <a:lnTo>
                                      <a:pt x="17" y="174"/>
                                    </a:lnTo>
                                    <a:lnTo>
                                      <a:pt x="41" y="258"/>
                                    </a:lnTo>
                                    <a:lnTo>
                                      <a:pt x="75" y="340"/>
                                    </a:lnTo>
                                    <a:lnTo>
                                      <a:pt x="118" y="41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4" name="Line 11911"/>
                            <wps:cNvCnPr>
                              <a:cxnSpLocks noChangeShapeType="1"/>
                            </wps:cNvCnPr>
                            <wps:spPr bwMode="auto">
                              <a:xfrm flipH="1">
                                <a:off x="1936" y="3267"/>
                                <a:ext cx="66" cy="7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15" name="Line 11912"/>
                            <wps:cNvCnPr>
                              <a:cxnSpLocks noChangeShapeType="1"/>
                            </wps:cNvCnPr>
                            <wps:spPr bwMode="auto">
                              <a:xfrm flipH="1">
                                <a:off x="1920" y="3252"/>
                                <a:ext cx="83" cy="8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16" name="Freeform 11913"/>
                            <wps:cNvSpPr>
                              <a:spLocks noChangeAspect="1"/>
                            </wps:cNvSpPr>
                            <wps:spPr bwMode="auto">
                              <a:xfrm>
                                <a:off x="1914" y="3345"/>
                                <a:ext cx="21" cy="22"/>
                              </a:xfrm>
                              <a:custGeom>
                                <a:avLst/>
                                <a:gdLst>
                                  <a:gd name="T0" fmla="*/ 1 w 85"/>
                                  <a:gd name="T1" fmla="*/ 0 h 89"/>
                                  <a:gd name="T2" fmla="*/ 1 w 85"/>
                                  <a:gd name="T3" fmla="*/ 0 h 89"/>
                                  <a:gd name="T4" fmla="*/ 0 w 85"/>
                                  <a:gd name="T5" fmla="*/ 0 h 89"/>
                                  <a:gd name="T6" fmla="*/ 0 w 85"/>
                                  <a:gd name="T7" fmla="*/ 1 h 89"/>
                                  <a:gd name="T8" fmla="*/ 0 w 85"/>
                                  <a:gd name="T9" fmla="*/ 1 h 8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5" h="89">
                                    <a:moveTo>
                                      <a:pt x="85" y="0"/>
                                    </a:moveTo>
                                    <a:lnTo>
                                      <a:pt x="55" y="10"/>
                                    </a:lnTo>
                                    <a:lnTo>
                                      <a:pt x="27" y="30"/>
                                    </a:lnTo>
                                    <a:lnTo>
                                      <a:pt x="9" y="56"/>
                                    </a:lnTo>
                                    <a:lnTo>
                                      <a:pt x="0" y="8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7" name="Freeform 11914"/>
                            <wps:cNvSpPr>
                              <a:spLocks noChangeAspect="1"/>
                            </wps:cNvSpPr>
                            <wps:spPr bwMode="auto">
                              <a:xfrm>
                                <a:off x="1912" y="3340"/>
                                <a:ext cx="8" cy="20"/>
                              </a:xfrm>
                              <a:custGeom>
                                <a:avLst/>
                                <a:gdLst>
                                  <a:gd name="T0" fmla="*/ 1 w 31"/>
                                  <a:gd name="T1" fmla="*/ 0 h 76"/>
                                  <a:gd name="T2" fmla="*/ 0 w 31"/>
                                  <a:gd name="T3" fmla="*/ 1 h 76"/>
                                  <a:gd name="T4" fmla="*/ 0 w 31"/>
                                  <a:gd name="T5" fmla="*/ 1 h 76"/>
                                  <a:gd name="T6" fmla="*/ 0 w 31"/>
                                  <a:gd name="T7" fmla="*/ 1 h 7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76">
                                    <a:moveTo>
                                      <a:pt x="31" y="0"/>
                                    </a:moveTo>
                                    <a:lnTo>
                                      <a:pt x="9" y="35"/>
                                    </a:lnTo>
                                    <a:lnTo>
                                      <a:pt x="1" y="55"/>
                                    </a:lnTo>
                                    <a:lnTo>
                                      <a:pt x="0" y="7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8" name="Line 11915"/>
                            <wps:cNvCnPr>
                              <a:cxnSpLocks noChangeShapeType="1"/>
                            </wps:cNvCnPr>
                            <wps:spPr bwMode="auto">
                              <a:xfrm>
                                <a:off x="1912" y="3360"/>
                                <a:ext cx="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19" name="Line 11916"/>
                            <wps:cNvCnPr>
                              <a:cxnSpLocks noChangeShapeType="1"/>
                            </wps:cNvCnPr>
                            <wps:spPr bwMode="auto">
                              <a:xfrm>
                                <a:off x="1911" y="3390"/>
                                <a:ext cx="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20" name="Line 11917"/>
                            <wps:cNvCnPr>
                              <a:cxnSpLocks noChangeShapeType="1"/>
                            </wps:cNvCnPr>
                            <wps:spPr bwMode="auto">
                              <a:xfrm flipH="1">
                                <a:off x="1913" y="3367"/>
                                <a:ext cx="1"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21" name="Line 11918"/>
                            <wps:cNvCnPr>
                              <a:cxnSpLocks noChangeShapeType="1"/>
                            </wps:cNvCnPr>
                            <wps:spPr bwMode="auto">
                              <a:xfrm flipH="1">
                                <a:off x="1911" y="3360"/>
                                <a:ext cx="1"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22" name="Freeform 11919"/>
                            <wps:cNvSpPr>
                              <a:spLocks noChangeAspect="1"/>
                            </wps:cNvSpPr>
                            <wps:spPr bwMode="auto">
                              <a:xfrm>
                                <a:off x="1920" y="3336"/>
                                <a:ext cx="16" cy="4"/>
                              </a:xfrm>
                              <a:custGeom>
                                <a:avLst/>
                                <a:gdLst>
                                  <a:gd name="T0" fmla="*/ 1 w 67"/>
                                  <a:gd name="T1" fmla="*/ 0 h 17"/>
                                  <a:gd name="T2" fmla="*/ 0 w 67"/>
                                  <a:gd name="T3" fmla="*/ 0 h 17"/>
                                  <a:gd name="T4" fmla="*/ 0 w 67"/>
                                  <a:gd name="T5" fmla="*/ 0 h 17"/>
                                  <a:gd name="T6" fmla="*/ 0 w 67"/>
                                  <a:gd name="T7" fmla="*/ 0 h 1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7" h="17">
                                    <a:moveTo>
                                      <a:pt x="67" y="4"/>
                                    </a:moveTo>
                                    <a:lnTo>
                                      <a:pt x="43" y="0"/>
                                    </a:lnTo>
                                    <a:lnTo>
                                      <a:pt x="20" y="5"/>
                                    </a:lnTo>
                                    <a:lnTo>
                                      <a:pt x="0" y="1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3" name="Freeform 11920"/>
                            <wps:cNvSpPr>
                              <a:spLocks noChangeAspect="1"/>
                            </wps:cNvSpPr>
                            <wps:spPr bwMode="auto">
                              <a:xfrm>
                                <a:off x="1934" y="3337"/>
                                <a:ext cx="2" cy="8"/>
                              </a:xfrm>
                              <a:custGeom>
                                <a:avLst/>
                                <a:gdLst>
                                  <a:gd name="T0" fmla="*/ 0 w 8"/>
                                  <a:gd name="T1" fmla="*/ 0 h 31"/>
                                  <a:gd name="T2" fmla="*/ 0 w 8"/>
                                  <a:gd name="T3" fmla="*/ 0 h 31"/>
                                  <a:gd name="T4" fmla="*/ 0 w 8"/>
                                  <a:gd name="T5" fmla="*/ 0 h 31"/>
                                  <a:gd name="T6" fmla="*/ 0 w 8"/>
                                  <a:gd name="T7" fmla="*/ 1 h 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 h="31">
                                    <a:moveTo>
                                      <a:pt x="8" y="0"/>
                                    </a:moveTo>
                                    <a:lnTo>
                                      <a:pt x="1" y="9"/>
                                    </a:lnTo>
                                    <a:lnTo>
                                      <a:pt x="0" y="21"/>
                                    </a:lnTo>
                                    <a:lnTo>
                                      <a:pt x="3" y="3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4" name="Line 11921"/>
                            <wps:cNvCnPr>
                              <a:cxnSpLocks noChangeShapeType="1"/>
                            </wps:cNvCnPr>
                            <wps:spPr bwMode="auto">
                              <a:xfrm>
                                <a:off x="1998" y="339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25" name="Line 11922"/>
                            <wps:cNvCnPr>
                              <a:cxnSpLocks noChangeShapeType="1"/>
                            </wps:cNvCnPr>
                            <wps:spPr bwMode="auto">
                              <a:xfrm flipV="1">
                                <a:off x="6547" y="2941"/>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26" name="Line 11923"/>
                            <wps:cNvCnPr>
                              <a:cxnSpLocks noChangeShapeType="1"/>
                            </wps:cNvCnPr>
                            <wps:spPr bwMode="auto">
                              <a:xfrm flipH="1" flipV="1">
                                <a:off x="6683" y="3108"/>
                                <a:ext cx="43" cy="7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27" name="Line 11924"/>
                            <wps:cNvCnPr>
                              <a:cxnSpLocks noChangeShapeType="1"/>
                            </wps:cNvCnPr>
                            <wps:spPr bwMode="auto">
                              <a:xfrm>
                                <a:off x="6684" y="3107"/>
                                <a:ext cx="43" cy="7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28" name="Freeform 11925"/>
                            <wps:cNvSpPr>
                              <a:spLocks noChangeAspect="1"/>
                            </wps:cNvSpPr>
                            <wps:spPr bwMode="auto">
                              <a:xfrm>
                                <a:off x="6726" y="3178"/>
                                <a:ext cx="6" cy="6"/>
                              </a:xfrm>
                              <a:custGeom>
                                <a:avLst/>
                                <a:gdLst>
                                  <a:gd name="T0" fmla="*/ 0 w 25"/>
                                  <a:gd name="T1" fmla="*/ 0 h 25"/>
                                  <a:gd name="T2" fmla="*/ 0 w 25"/>
                                  <a:gd name="T3" fmla="*/ 0 h 25"/>
                                  <a:gd name="T4" fmla="*/ 0 w 25"/>
                                  <a:gd name="T5" fmla="*/ 0 h 25"/>
                                  <a:gd name="T6" fmla="*/ 0 w 25"/>
                                  <a:gd name="T7" fmla="*/ 0 h 25"/>
                                  <a:gd name="T8" fmla="*/ 0 w 25"/>
                                  <a:gd name="T9" fmla="*/ 0 h 2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 h="25">
                                    <a:moveTo>
                                      <a:pt x="0" y="25"/>
                                    </a:moveTo>
                                    <a:lnTo>
                                      <a:pt x="9" y="22"/>
                                    </a:lnTo>
                                    <a:lnTo>
                                      <a:pt x="17" y="15"/>
                                    </a:lnTo>
                                    <a:lnTo>
                                      <a:pt x="23" y="8"/>
                                    </a:lnTo>
                                    <a:lnTo>
                                      <a:pt x="2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9" name="Line 11926"/>
                            <wps:cNvCnPr>
                              <a:cxnSpLocks noChangeShapeType="1"/>
                            </wps:cNvCnPr>
                            <wps:spPr bwMode="auto">
                              <a:xfrm flipV="1">
                                <a:off x="6726" y="317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30" name="Freeform 11927"/>
                            <wps:cNvSpPr>
                              <a:spLocks noChangeAspect="1"/>
                            </wps:cNvSpPr>
                            <wps:spPr bwMode="auto">
                              <a:xfrm>
                                <a:off x="6683" y="3107"/>
                                <a:ext cx="1" cy="1"/>
                              </a:xfrm>
                              <a:custGeom>
                                <a:avLst/>
                                <a:gdLst>
                                  <a:gd name="T0" fmla="*/ 0 w 5"/>
                                  <a:gd name="T1" fmla="*/ 0 h 6"/>
                                  <a:gd name="T2" fmla="*/ 0 w 5"/>
                                  <a:gd name="T3" fmla="*/ 0 h 6"/>
                                  <a:gd name="T4" fmla="*/ 0 w 5"/>
                                  <a:gd name="T5" fmla="*/ 0 h 6"/>
                                  <a:gd name="T6" fmla="*/ 0 60000 65536"/>
                                  <a:gd name="T7" fmla="*/ 0 60000 65536"/>
                                  <a:gd name="T8" fmla="*/ 0 60000 65536"/>
                                </a:gdLst>
                                <a:ahLst/>
                                <a:cxnLst>
                                  <a:cxn ang="T6">
                                    <a:pos x="T0" y="T1"/>
                                  </a:cxn>
                                  <a:cxn ang="T7">
                                    <a:pos x="T2" y="T3"/>
                                  </a:cxn>
                                  <a:cxn ang="T8">
                                    <a:pos x="T4" y="T5"/>
                                  </a:cxn>
                                </a:cxnLst>
                                <a:rect l="0" t="0" r="r" b="b"/>
                                <a:pathLst>
                                  <a:path w="5" h="6">
                                    <a:moveTo>
                                      <a:pt x="0" y="6"/>
                                    </a:moveTo>
                                    <a:lnTo>
                                      <a:pt x="3" y="4"/>
                                    </a:lnTo>
                                    <a:lnTo>
                                      <a:pt x="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1" name="Freeform 11928"/>
                            <wps:cNvSpPr>
                              <a:spLocks noChangeAspect="1"/>
                            </wps:cNvSpPr>
                            <wps:spPr bwMode="auto">
                              <a:xfrm>
                                <a:off x="6684" y="3106"/>
                                <a:ext cx="1" cy="1"/>
                              </a:xfrm>
                              <a:custGeom>
                                <a:avLst/>
                                <a:gdLst>
                                  <a:gd name="T0" fmla="*/ 1 w 1"/>
                                  <a:gd name="T1" fmla="*/ 0 h 4"/>
                                  <a:gd name="T2" fmla="*/ 0 w 1"/>
                                  <a:gd name="T3" fmla="*/ 0 h 4"/>
                                  <a:gd name="T4" fmla="*/ 0 w 1"/>
                                  <a:gd name="T5" fmla="*/ 0 h 4"/>
                                  <a:gd name="T6" fmla="*/ 0 60000 65536"/>
                                  <a:gd name="T7" fmla="*/ 0 60000 65536"/>
                                  <a:gd name="T8" fmla="*/ 0 60000 65536"/>
                                </a:gdLst>
                                <a:ahLst/>
                                <a:cxnLst>
                                  <a:cxn ang="T6">
                                    <a:pos x="T0" y="T1"/>
                                  </a:cxn>
                                  <a:cxn ang="T7">
                                    <a:pos x="T2" y="T3"/>
                                  </a:cxn>
                                  <a:cxn ang="T8">
                                    <a:pos x="T4" y="T5"/>
                                  </a:cxn>
                                </a:cxnLst>
                                <a:rect l="0" t="0" r="r" b="b"/>
                                <a:pathLst>
                                  <a:path w="1" h="4">
                                    <a:moveTo>
                                      <a:pt x="1" y="4"/>
                                    </a:moveTo>
                                    <a:lnTo>
                                      <a:pt x="0"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2" name="Freeform 11929"/>
                            <wps:cNvSpPr>
                              <a:spLocks noChangeAspect="1"/>
                            </wps:cNvSpPr>
                            <wps:spPr bwMode="auto">
                              <a:xfrm>
                                <a:off x="6678" y="3103"/>
                                <a:ext cx="6" cy="3"/>
                              </a:xfrm>
                              <a:custGeom>
                                <a:avLst/>
                                <a:gdLst>
                                  <a:gd name="T0" fmla="*/ 0 w 21"/>
                                  <a:gd name="T1" fmla="*/ 0 h 13"/>
                                  <a:gd name="T2" fmla="*/ 0 w 21"/>
                                  <a:gd name="T3" fmla="*/ 0 h 13"/>
                                  <a:gd name="T4" fmla="*/ 1 w 21"/>
                                  <a:gd name="T5" fmla="*/ 0 h 13"/>
                                  <a:gd name="T6" fmla="*/ 0 60000 65536"/>
                                  <a:gd name="T7" fmla="*/ 0 60000 65536"/>
                                  <a:gd name="T8" fmla="*/ 0 60000 65536"/>
                                </a:gdLst>
                                <a:ahLst/>
                                <a:cxnLst>
                                  <a:cxn ang="T6">
                                    <a:pos x="T0" y="T1"/>
                                  </a:cxn>
                                  <a:cxn ang="T7">
                                    <a:pos x="T2" y="T3"/>
                                  </a:cxn>
                                  <a:cxn ang="T8">
                                    <a:pos x="T4" y="T5"/>
                                  </a:cxn>
                                </a:cxnLst>
                                <a:rect l="0" t="0" r="r" b="b"/>
                                <a:pathLst>
                                  <a:path w="21" h="13">
                                    <a:moveTo>
                                      <a:pt x="0" y="13"/>
                                    </a:moveTo>
                                    <a:lnTo>
                                      <a:pt x="12" y="9"/>
                                    </a:lnTo>
                                    <a:lnTo>
                                      <a:pt x="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3" name="Freeform 11930"/>
                            <wps:cNvSpPr>
                              <a:spLocks noChangeAspect="1"/>
                            </wps:cNvSpPr>
                            <wps:spPr bwMode="auto">
                              <a:xfrm>
                                <a:off x="6678" y="3100"/>
                                <a:ext cx="1" cy="2"/>
                              </a:xfrm>
                              <a:custGeom>
                                <a:avLst/>
                                <a:gdLst>
                                  <a:gd name="T0" fmla="*/ 0 w 4"/>
                                  <a:gd name="T1" fmla="*/ 0 h 5"/>
                                  <a:gd name="T2" fmla="*/ 0 w 4"/>
                                  <a:gd name="T3" fmla="*/ 0 h 5"/>
                                  <a:gd name="T4" fmla="*/ 0 w 4"/>
                                  <a:gd name="T5" fmla="*/ 0 h 5"/>
                                  <a:gd name="T6" fmla="*/ 0 60000 65536"/>
                                  <a:gd name="T7" fmla="*/ 0 60000 65536"/>
                                  <a:gd name="T8" fmla="*/ 0 60000 65536"/>
                                </a:gdLst>
                                <a:ahLst/>
                                <a:cxnLst>
                                  <a:cxn ang="T6">
                                    <a:pos x="T0" y="T1"/>
                                  </a:cxn>
                                  <a:cxn ang="T7">
                                    <a:pos x="T2" y="T3"/>
                                  </a:cxn>
                                  <a:cxn ang="T8">
                                    <a:pos x="T4" y="T5"/>
                                  </a:cxn>
                                </a:cxnLst>
                                <a:rect l="0" t="0" r="r" b="b"/>
                                <a:pathLst>
                                  <a:path w="4" h="5">
                                    <a:moveTo>
                                      <a:pt x="0" y="5"/>
                                    </a:moveTo>
                                    <a:lnTo>
                                      <a:pt x="3" y="3"/>
                                    </a:lnTo>
                                    <a:lnTo>
                                      <a:pt x="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4" name="Line 11931"/>
                            <wps:cNvCnPr>
                              <a:cxnSpLocks noChangeShapeType="1"/>
                            </wps:cNvCnPr>
                            <wps:spPr bwMode="auto">
                              <a:xfrm>
                                <a:off x="6680" y="3100"/>
                                <a:ext cx="4"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35" name="Line 11932"/>
                            <wps:cNvCnPr>
                              <a:cxnSpLocks noChangeShapeType="1"/>
                            </wps:cNvCnPr>
                            <wps:spPr bwMode="auto">
                              <a:xfrm>
                                <a:off x="6679" y="3100"/>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36" name="Line 11933"/>
                            <wps:cNvCnPr>
                              <a:cxnSpLocks noChangeShapeType="1"/>
                            </wps:cNvCnPr>
                            <wps:spPr bwMode="auto">
                              <a:xfrm flipH="1" flipV="1">
                                <a:off x="6263" y="1021"/>
                                <a:ext cx="149" cy="8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37" name="Line 11934"/>
                            <wps:cNvCnPr>
                              <a:cxnSpLocks noChangeShapeType="1"/>
                            </wps:cNvCnPr>
                            <wps:spPr bwMode="auto">
                              <a:xfrm flipH="1" flipV="1">
                                <a:off x="6513" y="948"/>
                                <a:ext cx="220" cy="36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38" name="Line 11935"/>
                            <wps:cNvCnPr>
                              <a:cxnSpLocks noChangeShapeType="1"/>
                            </wps:cNvCnPr>
                            <wps:spPr bwMode="auto">
                              <a:xfrm>
                                <a:off x="6519" y="941"/>
                                <a:ext cx="220" cy="36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39" name="Line 11936"/>
                            <wps:cNvCnPr>
                              <a:cxnSpLocks noChangeShapeType="1"/>
                            </wps:cNvCnPr>
                            <wps:spPr bwMode="auto">
                              <a:xfrm>
                                <a:off x="6556" y="935"/>
                                <a:ext cx="220" cy="3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0" name="Freeform 11937"/>
                            <wps:cNvSpPr>
                              <a:spLocks noChangeAspect="1"/>
                            </wps:cNvSpPr>
                            <wps:spPr bwMode="auto">
                              <a:xfrm>
                                <a:off x="5691" y="1002"/>
                                <a:ext cx="634" cy="197"/>
                              </a:xfrm>
                              <a:custGeom>
                                <a:avLst/>
                                <a:gdLst>
                                  <a:gd name="T0" fmla="*/ 40 w 2536"/>
                                  <a:gd name="T1" fmla="*/ 12 h 786"/>
                                  <a:gd name="T2" fmla="*/ 39 w 2536"/>
                                  <a:gd name="T3" fmla="*/ 11 h 786"/>
                                  <a:gd name="T4" fmla="*/ 37 w 2536"/>
                                  <a:gd name="T5" fmla="*/ 9 h 786"/>
                                  <a:gd name="T6" fmla="*/ 36 w 2536"/>
                                  <a:gd name="T7" fmla="*/ 8 h 786"/>
                                  <a:gd name="T8" fmla="*/ 34 w 2536"/>
                                  <a:gd name="T9" fmla="*/ 7 h 786"/>
                                  <a:gd name="T10" fmla="*/ 32 w 2536"/>
                                  <a:gd name="T11" fmla="*/ 5 h 786"/>
                                  <a:gd name="T12" fmla="*/ 29 w 2536"/>
                                  <a:gd name="T13" fmla="*/ 4 h 786"/>
                                  <a:gd name="T14" fmla="*/ 27 w 2536"/>
                                  <a:gd name="T15" fmla="*/ 3 h 786"/>
                                  <a:gd name="T16" fmla="*/ 24 w 2536"/>
                                  <a:gd name="T17" fmla="*/ 2 h 786"/>
                                  <a:gd name="T18" fmla="*/ 21 w 2536"/>
                                  <a:gd name="T19" fmla="*/ 2 h 786"/>
                                  <a:gd name="T20" fmla="*/ 18 w 2536"/>
                                  <a:gd name="T21" fmla="*/ 1 h 786"/>
                                  <a:gd name="T22" fmla="*/ 15 w 2536"/>
                                  <a:gd name="T23" fmla="*/ 1 h 786"/>
                                  <a:gd name="T24" fmla="*/ 12 w 2536"/>
                                  <a:gd name="T25" fmla="*/ 0 h 786"/>
                                  <a:gd name="T26" fmla="*/ 9 w 2536"/>
                                  <a:gd name="T27" fmla="*/ 0 h 786"/>
                                  <a:gd name="T28" fmla="*/ 6 w 2536"/>
                                  <a:gd name="T29" fmla="*/ 0 h 786"/>
                                  <a:gd name="T30" fmla="*/ 3 w 2536"/>
                                  <a:gd name="T31" fmla="*/ 0 h 786"/>
                                  <a:gd name="T32" fmla="*/ 0 w 2536"/>
                                  <a:gd name="T33" fmla="*/ 1 h 78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536" h="786">
                                    <a:moveTo>
                                      <a:pt x="2536" y="786"/>
                                    </a:moveTo>
                                    <a:lnTo>
                                      <a:pt x="2465" y="684"/>
                                    </a:lnTo>
                                    <a:lnTo>
                                      <a:pt x="2375" y="587"/>
                                    </a:lnTo>
                                    <a:lnTo>
                                      <a:pt x="2270" y="494"/>
                                    </a:lnTo>
                                    <a:lnTo>
                                      <a:pt x="2149" y="408"/>
                                    </a:lnTo>
                                    <a:lnTo>
                                      <a:pt x="2012" y="328"/>
                                    </a:lnTo>
                                    <a:lnTo>
                                      <a:pt x="1863" y="255"/>
                                    </a:lnTo>
                                    <a:lnTo>
                                      <a:pt x="1701" y="190"/>
                                    </a:lnTo>
                                    <a:lnTo>
                                      <a:pt x="1530" y="134"/>
                                    </a:lnTo>
                                    <a:lnTo>
                                      <a:pt x="1350" y="88"/>
                                    </a:lnTo>
                                    <a:lnTo>
                                      <a:pt x="1163" y="50"/>
                                    </a:lnTo>
                                    <a:lnTo>
                                      <a:pt x="971" y="24"/>
                                    </a:lnTo>
                                    <a:lnTo>
                                      <a:pt x="776" y="6"/>
                                    </a:lnTo>
                                    <a:lnTo>
                                      <a:pt x="579" y="0"/>
                                    </a:lnTo>
                                    <a:lnTo>
                                      <a:pt x="383" y="4"/>
                                    </a:lnTo>
                                    <a:lnTo>
                                      <a:pt x="189" y="20"/>
                                    </a:lnTo>
                                    <a:lnTo>
                                      <a:pt x="0" y="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1" name="Freeform 11938"/>
                            <wps:cNvSpPr>
                              <a:spLocks noChangeAspect="1"/>
                            </wps:cNvSpPr>
                            <wps:spPr bwMode="auto">
                              <a:xfrm>
                                <a:off x="5680" y="948"/>
                                <a:ext cx="683" cy="212"/>
                              </a:xfrm>
                              <a:custGeom>
                                <a:avLst/>
                                <a:gdLst>
                                  <a:gd name="T0" fmla="*/ 0 w 2733"/>
                                  <a:gd name="T1" fmla="*/ 1 h 847"/>
                                  <a:gd name="T2" fmla="*/ 3 w 2733"/>
                                  <a:gd name="T3" fmla="*/ 1 h 847"/>
                                  <a:gd name="T4" fmla="*/ 6 w 2733"/>
                                  <a:gd name="T5" fmla="*/ 0 h 847"/>
                                  <a:gd name="T6" fmla="*/ 9 w 2733"/>
                                  <a:gd name="T7" fmla="*/ 0 h 847"/>
                                  <a:gd name="T8" fmla="*/ 12 w 2733"/>
                                  <a:gd name="T9" fmla="*/ 0 h 847"/>
                                  <a:gd name="T10" fmla="*/ 15 w 2733"/>
                                  <a:gd name="T11" fmla="*/ 0 h 847"/>
                                  <a:gd name="T12" fmla="*/ 18 w 2733"/>
                                  <a:gd name="T13" fmla="*/ 1 h 847"/>
                                  <a:gd name="T14" fmla="*/ 21 w 2733"/>
                                  <a:gd name="T15" fmla="*/ 1 h 847"/>
                                  <a:gd name="T16" fmla="*/ 24 w 2733"/>
                                  <a:gd name="T17" fmla="*/ 2 h 847"/>
                                  <a:gd name="T18" fmla="*/ 27 w 2733"/>
                                  <a:gd name="T19" fmla="*/ 3 h 847"/>
                                  <a:gd name="T20" fmla="*/ 30 w 2733"/>
                                  <a:gd name="T21" fmla="*/ 4 h 847"/>
                                  <a:gd name="T22" fmla="*/ 32 w 2733"/>
                                  <a:gd name="T23" fmla="*/ 5 h 847"/>
                                  <a:gd name="T24" fmla="*/ 34 w 2733"/>
                                  <a:gd name="T25" fmla="*/ 6 h 847"/>
                                  <a:gd name="T26" fmla="*/ 37 w 2733"/>
                                  <a:gd name="T27" fmla="*/ 7 h 847"/>
                                  <a:gd name="T28" fmla="*/ 38 w 2733"/>
                                  <a:gd name="T29" fmla="*/ 9 h 847"/>
                                  <a:gd name="T30" fmla="*/ 40 w 2733"/>
                                  <a:gd name="T31" fmla="*/ 10 h 847"/>
                                  <a:gd name="T32" fmla="*/ 41 w 2733"/>
                                  <a:gd name="T33" fmla="*/ 12 h 847"/>
                                  <a:gd name="T34" fmla="*/ 43 w 2733"/>
                                  <a:gd name="T35" fmla="*/ 13 h 84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2733" h="847">
                                    <a:moveTo>
                                      <a:pt x="0" y="47"/>
                                    </a:moveTo>
                                    <a:lnTo>
                                      <a:pt x="191" y="22"/>
                                    </a:lnTo>
                                    <a:lnTo>
                                      <a:pt x="387" y="6"/>
                                    </a:lnTo>
                                    <a:lnTo>
                                      <a:pt x="586" y="0"/>
                                    </a:lnTo>
                                    <a:lnTo>
                                      <a:pt x="785" y="4"/>
                                    </a:lnTo>
                                    <a:lnTo>
                                      <a:pt x="984" y="18"/>
                                    </a:lnTo>
                                    <a:lnTo>
                                      <a:pt x="1180" y="42"/>
                                    </a:lnTo>
                                    <a:lnTo>
                                      <a:pt x="1372" y="76"/>
                                    </a:lnTo>
                                    <a:lnTo>
                                      <a:pt x="1558" y="120"/>
                                    </a:lnTo>
                                    <a:lnTo>
                                      <a:pt x="1736" y="171"/>
                                    </a:lnTo>
                                    <a:lnTo>
                                      <a:pt x="1906" y="232"/>
                                    </a:lnTo>
                                    <a:lnTo>
                                      <a:pt x="2065" y="302"/>
                                    </a:lnTo>
                                    <a:lnTo>
                                      <a:pt x="2213" y="378"/>
                                    </a:lnTo>
                                    <a:lnTo>
                                      <a:pt x="2347" y="460"/>
                                    </a:lnTo>
                                    <a:lnTo>
                                      <a:pt x="2467" y="550"/>
                                    </a:lnTo>
                                    <a:lnTo>
                                      <a:pt x="2572" y="644"/>
                                    </a:lnTo>
                                    <a:lnTo>
                                      <a:pt x="2660" y="744"/>
                                    </a:lnTo>
                                    <a:lnTo>
                                      <a:pt x="2733" y="84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2" name="Line 11939"/>
                            <wps:cNvCnPr>
                              <a:cxnSpLocks noChangeShapeType="1"/>
                            </wps:cNvCnPr>
                            <wps:spPr bwMode="auto">
                              <a:xfrm flipH="1" flipV="1">
                                <a:off x="6277" y="1020"/>
                                <a:ext cx="149" cy="8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3" name="Line 11940"/>
                            <wps:cNvCnPr>
                              <a:cxnSpLocks noChangeShapeType="1"/>
                            </wps:cNvCnPr>
                            <wps:spPr bwMode="auto">
                              <a:xfrm flipH="1" flipV="1">
                                <a:off x="5697" y="2386"/>
                                <a:ext cx="555" cy="16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4" name="Line 11941"/>
                            <wps:cNvCnPr>
                              <a:cxnSpLocks noChangeShapeType="1"/>
                            </wps:cNvCnPr>
                            <wps:spPr bwMode="auto">
                              <a:xfrm>
                                <a:off x="5669" y="2464"/>
                                <a:ext cx="545" cy="15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45" name="Freeform 11942"/>
                            <wps:cNvSpPr>
                              <a:spLocks noChangeAspect="1"/>
                            </wps:cNvSpPr>
                            <wps:spPr bwMode="auto">
                              <a:xfrm>
                                <a:off x="4938" y="2799"/>
                                <a:ext cx="3" cy="3"/>
                              </a:xfrm>
                              <a:custGeom>
                                <a:avLst/>
                                <a:gdLst>
                                  <a:gd name="T0" fmla="*/ 0 w 12"/>
                                  <a:gd name="T1" fmla="*/ 0 h 12"/>
                                  <a:gd name="T2" fmla="*/ 0 w 12"/>
                                  <a:gd name="T3" fmla="*/ 0 h 12"/>
                                  <a:gd name="T4" fmla="*/ 0 w 12"/>
                                  <a:gd name="T5" fmla="*/ 0 h 12"/>
                                  <a:gd name="T6" fmla="*/ 0 60000 65536"/>
                                  <a:gd name="T7" fmla="*/ 0 60000 65536"/>
                                  <a:gd name="T8" fmla="*/ 0 60000 65536"/>
                                </a:gdLst>
                                <a:ahLst/>
                                <a:cxnLst>
                                  <a:cxn ang="T6">
                                    <a:pos x="T0" y="T1"/>
                                  </a:cxn>
                                  <a:cxn ang="T7">
                                    <a:pos x="T2" y="T3"/>
                                  </a:cxn>
                                  <a:cxn ang="T8">
                                    <a:pos x="T4" y="T5"/>
                                  </a:cxn>
                                </a:cxnLst>
                                <a:rect l="0" t="0" r="r" b="b"/>
                                <a:pathLst>
                                  <a:path w="12" h="12">
                                    <a:moveTo>
                                      <a:pt x="0" y="12"/>
                                    </a:moveTo>
                                    <a:lnTo>
                                      <a:pt x="7" y="8"/>
                                    </a:lnTo>
                                    <a:lnTo>
                                      <a:pt x="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6" name="Freeform 11943"/>
                            <wps:cNvSpPr>
                              <a:spLocks noChangeAspect="1"/>
                            </wps:cNvSpPr>
                            <wps:spPr bwMode="auto">
                              <a:xfrm>
                                <a:off x="4898" y="2702"/>
                                <a:ext cx="15" cy="4"/>
                              </a:xfrm>
                              <a:custGeom>
                                <a:avLst/>
                                <a:gdLst>
                                  <a:gd name="T0" fmla="*/ 1 w 60"/>
                                  <a:gd name="T1" fmla="*/ 0 h 13"/>
                                  <a:gd name="T2" fmla="*/ 1 w 60"/>
                                  <a:gd name="T3" fmla="*/ 0 h 13"/>
                                  <a:gd name="T4" fmla="*/ 0 w 60"/>
                                  <a:gd name="T5" fmla="*/ 0 h 13"/>
                                  <a:gd name="T6" fmla="*/ 0 w 60"/>
                                  <a:gd name="T7" fmla="*/ 0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 h="13">
                                    <a:moveTo>
                                      <a:pt x="60" y="13"/>
                                    </a:moveTo>
                                    <a:lnTo>
                                      <a:pt x="42" y="3"/>
                                    </a:lnTo>
                                    <a:lnTo>
                                      <a:pt x="21" y="0"/>
                                    </a:lnTo>
                                    <a:lnTo>
                                      <a:pt x="0" y="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7" name="Freeform 11944"/>
                            <wps:cNvSpPr>
                              <a:spLocks noChangeAspect="1"/>
                            </wps:cNvSpPr>
                            <wps:spPr bwMode="auto">
                              <a:xfrm>
                                <a:off x="4940" y="2741"/>
                                <a:ext cx="3" cy="3"/>
                              </a:xfrm>
                              <a:custGeom>
                                <a:avLst/>
                                <a:gdLst>
                                  <a:gd name="T0" fmla="*/ 0 w 11"/>
                                  <a:gd name="T1" fmla="*/ 0 h 12"/>
                                  <a:gd name="T2" fmla="*/ 0 w 11"/>
                                  <a:gd name="T3" fmla="*/ 0 h 12"/>
                                  <a:gd name="T4" fmla="*/ 0 w 11"/>
                                  <a:gd name="T5" fmla="*/ 0 h 12"/>
                                  <a:gd name="T6" fmla="*/ 0 60000 65536"/>
                                  <a:gd name="T7" fmla="*/ 0 60000 65536"/>
                                  <a:gd name="T8" fmla="*/ 0 60000 65536"/>
                                </a:gdLst>
                                <a:ahLst/>
                                <a:cxnLst>
                                  <a:cxn ang="T6">
                                    <a:pos x="T0" y="T1"/>
                                  </a:cxn>
                                  <a:cxn ang="T7">
                                    <a:pos x="T2" y="T3"/>
                                  </a:cxn>
                                  <a:cxn ang="T8">
                                    <a:pos x="T4" y="T5"/>
                                  </a:cxn>
                                </a:cxnLst>
                                <a:rect l="0" t="0" r="r" b="b"/>
                                <a:pathLst>
                                  <a:path w="11" h="12">
                                    <a:moveTo>
                                      <a:pt x="0" y="12"/>
                                    </a:moveTo>
                                    <a:lnTo>
                                      <a:pt x="7" y="8"/>
                                    </a:lnTo>
                                    <a:lnTo>
                                      <a:pt x="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8" name="Freeform 11945"/>
                            <wps:cNvSpPr>
                              <a:spLocks noChangeAspect="1"/>
                            </wps:cNvSpPr>
                            <wps:spPr bwMode="auto">
                              <a:xfrm>
                                <a:off x="4922" y="2724"/>
                                <a:ext cx="15" cy="3"/>
                              </a:xfrm>
                              <a:custGeom>
                                <a:avLst/>
                                <a:gdLst>
                                  <a:gd name="T0" fmla="*/ 1 w 59"/>
                                  <a:gd name="T1" fmla="*/ 0 h 13"/>
                                  <a:gd name="T2" fmla="*/ 1 w 59"/>
                                  <a:gd name="T3" fmla="*/ 0 h 13"/>
                                  <a:gd name="T4" fmla="*/ 0 w 59"/>
                                  <a:gd name="T5" fmla="*/ 0 h 13"/>
                                  <a:gd name="T6" fmla="*/ 0 60000 65536"/>
                                  <a:gd name="T7" fmla="*/ 0 60000 65536"/>
                                  <a:gd name="T8" fmla="*/ 0 60000 65536"/>
                                </a:gdLst>
                                <a:ahLst/>
                                <a:cxnLst>
                                  <a:cxn ang="T6">
                                    <a:pos x="T0" y="T1"/>
                                  </a:cxn>
                                  <a:cxn ang="T7">
                                    <a:pos x="T2" y="T3"/>
                                  </a:cxn>
                                  <a:cxn ang="T8">
                                    <a:pos x="T4" y="T5"/>
                                  </a:cxn>
                                </a:cxnLst>
                                <a:rect l="0" t="0" r="r" b="b"/>
                                <a:pathLst>
                                  <a:path w="59" h="13">
                                    <a:moveTo>
                                      <a:pt x="59" y="13"/>
                                    </a:moveTo>
                                    <a:lnTo>
                                      <a:pt x="30" y="0"/>
                                    </a:lnTo>
                                    <a:lnTo>
                                      <a:pt x="0" y="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9" name="Line 11946"/>
                            <wps:cNvCnPr>
                              <a:cxnSpLocks noChangeShapeType="1"/>
                            </wps:cNvCnPr>
                            <wps:spPr bwMode="auto">
                              <a:xfrm>
                                <a:off x="4937" y="2727"/>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50" name="Line 11947"/>
                            <wps:cNvCnPr>
                              <a:cxnSpLocks noChangeShapeType="1"/>
                            </wps:cNvCnPr>
                            <wps:spPr bwMode="auto">
                              <a:xfrm flipH="1" flipV="1">
                                <a:off x="4896" y="2702"/>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51" name="Line 11948"/>
                            <wps:cNvCnPr>
                              <a:cxnSpLocks noChangeShapeType="1"/>
                            </wps:cNvCnPr>
                            <wps:spPr bwMode="auto">
                              <a:xfrm flipH="1" flipV="1">
                                <a:off x="4898" y="2703"/>
                                <a:ext cx="24"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52" name="Freeform 11949"/>
                            <wps:cNvSpPr>
                              <a:spLocks noChangeAspect="1"/>
                            </wps:cNvSpPr>
                            <wps:spPr bwMode="auto">
                              <a:xfrm>
                                <a:off x="4922" y="2724"/>
                                <a:ext cx="3" cy="9"/>
                              </a:xfrm>
                              <a:custGeom>
                                <a:avLst/>
                                <a:gdLst>
                                  <a:gd name="T0" fmla="*/ 0 w 12"/>
                                  <a:gd name="T1" fmla="*/ 1 h 34"/>
                                  <a:gd name="T2" fmla="*/ 0 w 12"/>
                                  <a:gd name="T3" fmla="*/ 0 h 34"/>
                                  <a:gd name="T4" fmla="*/ 0 w 12"/>
                                  <a:gd name="T5" fmla="*/ 0 h 34"/>
                                  <a:gd name="T6" fmla="*/ 0 60000 65536"/>
                                  <a:gd name="T7" fmla="*/ 0 60000 65536"/>
                                  <a:gd name="T8" fmla="*/ 0 60000 65536"/>
                                </a:gdLst>
                                <a:ahLst/>
                                <a:cxnLst>
                                  <a:cxn ang="T6">
                                    <a:pos x="T0" y="T1"/>
                                  </a:cxn>
                                  <a:cxn ang="T7">
                                    <a:pos x="T2" y="T3"/>
                                  </a:cxn>
                                  <a:cxn ang="T8">
                                    <a:pos x="T4" y="T5"/>
                                  </a:cxn>
                                </a:cxnLst>
                                <a:rect l="0" t="0" r="r" b="b"/>
                                <a:pathLst>
                                  <a:path w="12" h="34">
                                    <a:moveTo>
                                      <a:pt x="12" y="34"/>
                                    </a:moveTo>
                                    <a:lnTo>
                                      <a:pt x="10" y="1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3" name="Line 11950"/>
                            <wps:cNvCnPr>
                              <a:cxnSpLocks noChangeShapeType="1"/>
                            </wps:cNvCnPr>
                            <wps:spPr bwMode="auto">
                              <a:xfrm flipV="1">
                                <a:off x="4938" y="2744"/>
                                <a:ext cx="2"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54" name="Freeform 11951"/>
                            <wps:cNvSpPr>
                              <a:spLocks noChangeAspect="1"/>
                            </wps:cNvSpPr>
                            <wps:spPr bwMode="auto">
                              <a:xfrm>
                                <a:off x="4925" y="2732"/>
                                <a:ext cx="15" cy="12"/>
                              </a:xfrm>
                              <a:custGeom>
                                <a:avLst/>
                                <a:gdLst>
                                  <a:gd name="T0" fmla="*/ 1 w 60"/>
                                  <a:gd name="T1" fmla="*/ 1 h 48"/>
                                  <a:gd name="T2" fmla="*/ 1 w 60"/>
                                  <a:gd name="T3" fmla="*/ 1 h 48"/>
                                  <a:gd name="T4" fmla="*/ 1 w 60"/>
                                  <a:gd name="T5" fmla="*/ 0 h 48"/>
                                  <a:gd name="T6" fmla="*/ 1 w 60"/>
                                  <a:gd name="T7" fmla="*/ 0 h 48"/>
                                  <a:gd name="T8" fmla="*/ 0 w 60"/>
                                  <a:gd name="T9" fmla="*/ 0 h 4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0" h="48">
                                    <a:moveTo>
                                      <a:pt x="60" y="48"/>
                                    </a:moveTo>
                                    <a:lnTo>
                                      <a:pt x="56" y="25"/>
                                    </a:lnTo>
                                    <a:lnTo>
                                      <a:pt x="43" y="8"/>
                                    </a:lnTo>
                                    <a:lnTo>
                                      <a:pt x="23" y="0"/>
                                    </a:lnTo>
                                    <a:lnTo>
                                      <a:pt x="0"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5" name="Freeform 11952"/>
                            <wps:cNvSpPr>
                              <a:spLocks noChangeAspect="1"/>
                            </wps:cNvSpPr>
                            <wps:spPr bwMode="auto">
                              <a:xfrm>
                                <a:off x="4896" y="2702"/>
                                <a:ext cx="17" cy="4"/>
                              </a:xfrm>
                              <a:custGeom>
                                <a:avLst/>
                                <a:gdLst>
                                  <a:gd name="T0" fmla="*/ 1 w 68"/>
                                  <a:gd name="T1" fmla="*/ 0 h 16"/>
                                  <a:gd name="T2" fmla="*/ 1 w 68"/>
                                  <a:gd name="T3" fmla="*/ 0 h 16"/>
                                  <a:gd name="T4" fmla="*/ 1 w 68"/>
                                  <a:gd name="T5" fmla="*/ 0 h 16"/>
                                  <a:gd name="T6" fmla="*/ 0 w 68"/>
                                  <a:gd name="T7" fmla="*/ 0 h 1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8" h="16">
                                    <a:moveTo>
                                      <a:pt x="68" y="16"/>
                                    </a:moveTo>
                                    <a:lnTo>
                                      <a:pt x="54" y="5"/>
                                    </a:lnTo>
                                    <a:lnTo>
                                      <a:pt x="37" y="0"/>
                                    </a:lnTo>
                                    <a:lnTo>
                                      <a:pt x="0"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6" name="Line 11953"/>
                            <wps:cNvCnPr>
                              <a:cxnSpLocks noChangeShapeType="1"/>
                            </wps:cNvCnPr>
                            <wps:spPr bwMode="auto">
                              <a:xfrm flipV="1">
                                <a:off x="4941" y="2741"/>
                                <a:ext cx="2"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57" name="Line 11954"/>
                            <wps:cNvCnPr>
                              <a:cxnSpLocks noChangeShapeType="1"/>
                            </wps:cNvCnPr>
                            <wps:spPr bwMode="auto">
                              <a:xfrm flipH="1" flipV="1">
                                <a:off x="4913" y="2706"/>
                                <a:ext cx="24"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58" name="Freeform 11955"/>
                            <wps:cNvSpPr>
                              <a:spLocks noChangeAspect="1"/>
                            </wps:cNvSpPr>
                            <wps:spPr bwMode="auto">
                              <a:xfrm>
                                <a:off x="4936" y="2727"/>
                                <a:ext cx="7" cy="14"/>
                              </a:xfrm>
                              <a:custGeom>
                                <a:avLst/>
                                <a:gdLst>
                                  <a:gd name="T0" fmla="*/ 1 w 25"/>
                                  <a:gd name="T1" fmla="*/ 1 h 57"/>
                                  <a:gd name="T2" fmla="*/ 1 w 25"/>
                                  <a:gd name="T3" fmla="*/ 0 h 57"/>
                                  <a:gd name="T4" fmla="*/ 0 w 25"/>
                                  <a:gd name="T5" fmla="*/ 0 h 57"/>
                                  <a:gd name="T6" fmla="*/ 0 w 25"/>
                                  <a:gd name="T7" fmla="*/ 0 h 5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57">
                                    <a:moveTo>
                                      <a:pt x="25" y="57"/>
                                    </a:moveTo>
                                    <a:lnTo>
                                      <a:pt x="20" y="24"/>
                                    </a:lnTo>
                                    <a:lnTo>
                                      <a:pt x="12" y="1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9" name="Freeform 11956"/>
                            <wps:cNvSpPr>
                              <a:spLocks noChangeAspect="1"/>
                            </wps:cNvSpPr>
                            <wps:spPr bwMode="auto">
                              <a:xfrm>
                                <a:off x="5653" y="2362"/>
                                <a:ext cx="1" cy="21"/>
                              </a:xfrm>
                              <a:custGeom>
                                <a:avLst/>
                                <a:gdLst>
                                  <a:gd name="T0" fmla="*/ 0 w 3"/>
                                  <a:gd name="T1" fmla="*/ 0 h 82"/>
                                  <a:gd name="T2" fmla="*/ 0 w 3"/>
                                  <a:gd name="T3" fmla="*/ 1 h 82"/>
                                  <a:gd name="T4" fmla="*/ 0 w 3"/>
                                  <a:gd name="T5" fmla="*/ 1 h 82"/>
                                  <a:gd name="T6" fmla="*/ 0 60000 65536"/>
                                  <a:gd name="T7" fmla="*/ 0 60000 65536"/>
                                  <a:gd name="T8" fmla="*/ 0 60000 65536"/>
                                </a:gdLst>
                                <a:ahLst/>
                                <a:cxnLst>
                                  <a:cxn ang="T6">
                                    <a:pos x="T0" y="T1"/>
                                  </a:cxn>
                                  <a:cxn ang="T7">
                                    <a:pos x="T2" y="T3"/>
                                  </a:cxn>
                                  <a:cxn ang="T8">
                                    <a:pos x="T4" y="T5"/>
                                  </a:cxn>
                                </a:cxnLst>
                                <a:rect l="0" t="0" r="r" b="b"/>
                                <a:pathLst>
                                  <a:path w="3" h="82">
                                    <a:moveTo>
                                      <a:pt x="3" y="0"/>
                                    </a:moveTo>
                                    <a:lnTo>
                                      <a:pt x="0" y="39"/>
                                    </a:lnTo>
                                    <a:lnTo>
                                      <a:pt x="0" y="8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 name="Freeform 11957"/>
                            <wps:cNvSpPr>
                              <a:spLocks noChangeAspect="1"/>
                            </wps:cNvSpPr>
                            <wps:spPr bwMode="auto">
                              <a:xfrm>
                                <a:off x="5651" y="2363"/>
                                <a:ext cx="7" cy="61"/>
                              </a:xfrm>
                              <a:custGeom>
                                <a:avLst/>
                                <a:gdLst>
                                  <a:gd name="T0" fmla="*/ 0 w 28"/>
                                  <a:gd name="T1" fmla="*/ 0 h 246"/>
                                  <a:gd name="T2" fmla="*/ 0 w 28"/>
                                  <a:gd name="T3" fmla="*/ 2 h 246"/>
                                  <a:gd name="T4" fmla="*/ 1 w 28"/>
                                  <a:gd name="T5" fmla="*/ 4 h 246"/>
                                  <a:gd name="T6" fmla="*/ 0 60000 65536"/>
                                  <a:gd name="T7" fmla="*/ 0 60000 65536"/>
                                  <a:gd name="T8" fmla="*/ 0 60000 65536"/>
                                </a:gdLst>
                                <a:ahLst/>
                                <a:cxnLst>
                                  <a:cxn ang="T6">
                                    <a:pos x="T0" y="T1"/>
                                  </a:cxn>
                                  <a:cxn ang="T7">
                                    <a:pos x="T2" y="T3"/>
                                  </a:cxn>
                                  <a:cxn ang="T8">
                                    <a:pos x="T4" y="T5"/>
                                  </a:cxn>
                                </a:cxnLst>
                                <a:rect l="0" t="0" r="r" b="b"/>
                                <a:pathLst>
                                  <a:path w="28" h="246">
                                    <a:moveTo>
                                      <a:pt x="0" y="0"/>
                                    </a:moveTo>
                                    <a:lnTo>
                                      <a:pt x="6" y="124"/>
                                    </a:lnTo>
                                    <a:lnTo>
                                      <a:pt x="28" y="24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1" name="Freeform 11958"/>
                            <wps:cNvSpPr>
                              <a:spLocks noChangeAspect="1"/>
                            </wps:cNvSpPr>
                            <wps:spPr bwMode="auto">
                              <a:xfrm>
                                <a:off x="5654" y="2362"/>
                                <a:ext cx="45" cy="20"/>
                              </a:xfrm>
                              <a:custGeom>
                                <a:avLst/>
                                <a:gdLst>
                                  <a:gd name="T0" fmla="*/ 3 w 178"/>
                                  <a:gd name="T1" fmla="*/ 1 h 77"/>
                                  <a:gd name="T2" fmla="*/ 2 w 178"/>
                                  <a:gd name="T3" fmla="*/ 1 h 77"/>
                                  <a:gd name="T4" fmla="*/ 0 w 178"/>
                                  <a:gd name="T5" fmla="*/ 0 h 77"/>
                                  <a:gd name="T6" fmla="*/ 0 60000 65536"/>
                                  <a:gd name="T7" fmla="*/ 0 60000 65536"/>
                                  <a:gd name="T8" fmla="*/ 0 60000 65536"/>
                                </a:gdLst>
                                <a:ahLst/>
                                <a:cxnLst>
                                  <a:cxn ang="T6">
                                    <a:pos x="T0" y="T1"/>
                                  </a:cxn>
                                  <a:cxn ang="T7">
                                    <a:pos x="T2" y="T3"/>
                                  </a:cxn>
                                  <a:cxn ang="T8">
                                    <a:pos x="T4" y="T5"/>
                                  </a:cxn>
                                </a:cxnLst>
                                <a:rect l="0" t="0" r="r" b="b"/>
                                <a:pathLst>
                                  <a:path w="178" h="77">
                                    <a:moveTo>
                                      <a:pt x="178" y="77"/>
                                    </a:moveTo>
                                    <a:lnTo>
                                      <a:pt x="93" y="3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2" name="Line 11959"/>
                            <wps:cNvCnPr>
                              <a:cxnSpLocks noChangeShapeType="1"/>
                            </wps:cNvCnPr>
                            <wps:spPr bwMode="auto">
                              <a:xfrm flipH="1">
                                <a:off x="5495" y="2363"/>
                                <a:ext cx="156" cy="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63" name="Line 11960"/>
                            <wps:cNvCnPr>
                              <a:cxnSpLocks noChangeShapeType="1"/>
                            </wps:cNvCnPr>
                            <wps:spPr bwMode="auto">
                              <a:xfrm flipV="1">
                                <a:off x="5521" y="2464"/>
                                <a:ext cx="148" cy="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64" name="Line 11961"/>
                            <wps:cNvCnPr>
                              <a:cxnSpLocks noChangeShapeType="1"/>
                            </wps:cNvCnPr>
                            <wps:spPr bwMode="auto">
                              <a:xfrm flipH="1">
                                <a:off x="5440" y="2522"/>
                                <a:ext cx="179"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65" name="Line 11962"/>
                            <wps:cNvCnPr>
                              <a:cxnSpLocks noChangeShapeType="1"/>
                            </wps:cNvCnPr>
                            <wps:spPr bwMode="auto">
                              <a:xfrm flipV="1">
                                <a:off x="5464" y="2543"/>
                                <a:ext cx="179"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66" name="Line 11963"/>
                            <wps:cNvCnPr>
                              <a:cxnSpLocks noChangeShapeType="1"/>
                            </wps:cNvCnPr>
                            <wps:spPr bwMode="auto">
                              <a:xfrm flipH="1">
                                <a:off x="5468" y="2552"/>
                                <a:ext cx="178"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67" name="Line 11964"/>
                            <wps:cNvCnPr>
                              <a:cxnSpLocks noChangeShapeType="1"/>
                            </wps:cNvCnPr>
                            <wps:spPr bwMode="auto">
                              <a:xfrm flipH="1">
                                <a:off x="5438" y="2521"/>
                                <a:ext cx="179"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68" name="Freeform 11965"/>
                            <wps:cNvSpPr>
                              <a:spLocks noChangeAspect="1"/>
                            </wps:cNvSpPr>
                            <wps:spPr bwMode="auto">
                              <a:xfrm>
                                <a:off x="5421" y="2580"/>
                                <a:ext cx="19" cy="16"/>
                              </a:xfrm>
                              <a:custGeom>
                                <a:avLst/>
                                <a:gdLst>
                                  <a:gd name="T0" fmla="*/ 1 w 77"/>
                                  <a:gd name="T1" fmla="*/ 0 h 65"/>
                                  <a:gd name="T2" fmla="*/ 1 w 77"/>
                                  <a:gd name="T3" fmla="*/ 0 h 65"/>
                                  <a:gd name="T4" fmla="*/ 0 w 77"/>
                                  <a:gd name="T5" fmla="*/ 0 h 65"/>
                                  <a:gd name="T6" fmla="*/ 0 w 77"/>
                                  <a:gd name="T7" fmla="*/ 1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 h="65">
                                    <a:moveTo>
                                      <a:pt x="77" y="0"/>
                                    </a:moveTo>
                                    <a:lnTo>
                                      <a:pt x="46" y="15"/>
                                    </a:lnTo>
                                    <a:lnTo>
                                      <a:pt x="21" y="38"/>
                                    </a:lnTo>
                                    <a:lnTo>
                                      <a:pt x="0" y="6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9" name="Line 11966"/>
                            <wps:cNvCnPr>
                              <a:cxnSpLocks noChangeShapeType="1"/>
                            </wps:cNvCnPr>
                            <wps:spPr bwMode="auto">
                              <a:xfrm>
                                <a:off x="5440" y="2580"/>
                                <a:ext cx="24"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70" name="Freeform 11967"/>
                            <wps:cNvSpPr>
                              <a:spLocks noChangeAspect="1"/>
                            </wps:cNvSpPr>
                            <wps:spPr bwMode="auto">
                              <a:xfrm>
                                <a:off x="5420" y="2579"/>
                                <a:ext cx="18" cy="15"/>
                              </a:xfrm>
                              <a:custGeom>
                                <a:avLst/>
                                <a:gdLst>
                                  <a:gd name="T0" fmla="*/ 1 w 72"/>
                                  <a:gd name="T1" fmla="*/ 0 h 61"/>
                                  <a:gd name="T2" fmla="*/ 1 w 72"/>
                                  <a:gd name="T3" fmla="*/ 0 h 61"/>
                                  <a:gd name="T4" fmla="*/ 1 w 72"/>
                                  <a:gd name="T5" fmla="*/ 0 h 61"/>
                                  <a:gd name="T6" fmla="*/ 0 w 72"/>
                                  <a:gd name="T7" fmla="*/ 0 h 61"/>
                                  <a:gd name="T8" fmla="*/ 0 w 72"/>
                                  <a:gd name="T9" fmla="*/ 1 h 6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2" h="61">
                                    <a:moveTo>
                                      <a:pt x="72" y="0"/>
                                    </a:moveTo>
                                    <a:lnTo>
                                      <a:pt x="50" y="9"/>
                                    </a:lnTo>
                                    <a:lnTo>
                                      <a:pt x="31" y="23"/>
                                    </a:lnTo>
                                    <a:lnTo>
                                      <a:pt x="15" y="42"/>
                                    </a:lnTo>
                                    <a:lnTo>
                                      <a:pt x="0" y="6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1" name="Freeform 11968"/>
                            <wps:cNvSpPr>
                              <a:spLocks noChangeAspect="1"/>
                            </wps:cNvSpPr>
                            <wps:spPr bwMode="auto">
                              <a:xfrm>
                                <a:off x="5446" y="2601"/>
                                <a:ext cx="18" cy="17"/>
                              </a:xfrm>
                              <a:custGeom>
                                <a:avLst/>
                                <a:gdLst>
                                  <a:gd name="T0" fmla="*/ 1 w 75"/>
                                  <a:gd name="T1" fmla="*/ 0 h 65"/>
                                  <a:gd name="T2" fmla="*/ 1 w 75"/>
                                  <a:gd name="T3" fmla="*/ 0 h 65"/>
                                  <a:gd name="T4" fmla="*/ 0 w 75"/>
                                  <a:gd name="T5" fmla="*/ 1 h 65"/>
                                  <a:gd name="T6" fmla="*/ 0 w 75"/>
                                  <a:gd name="T7" fmla="*/ 1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 h="65">
                                    <a:moveTo>
                                      <a:pt x="75" y="0"/>
                                    </a:moveTo>
                                    <a:lnTo>
                                      <a:pt x="46" y="16"/>
                                    </a:lnTo>
                                    <a:lnTo>
                                      <a:pt x="19" y="38"/>
                                    </a:lnTo>
                                    <a:lnTo>
                                      <a:pt x="0" y="6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2" name="Freeform 11969"/>
                            <wps:cNvSpPr>
                              <a:spLocks noChangeAspect="1"/>
                            </wps:cNvSpPr>
                            <wps:spPr bwMode="auto">
                              <a:xfrm>
                                <a:off x="5454" y="2610"/>
                                <a:ext cx="14" cy="12"/>
                              </a:xfrm>
                              <a:custGeom>
                                <a:avLst/>
                                <a:gdLst>
                                  <a:gd name="T0" fmla="*/ 1 w 56"/>
                                  <a:gd name="T1" fmla="*/ 0 h 49"/>
                                  <a:gd name="T2" fmla="*/ 1 w 56"/>
                                  <a:gd name="T3" fmla="*/ 0 h 49"/>
                                  <a:gd name="T4" fmla="*/ 0 w 56"/>
                                  <a:gd name="T5" fmla="*/ 1 h 49"/>
                                  <a:gd name="T6" fmla="*/ 0 60000 65536"/>
                                  <a:gd name="T7" fmla="*/ 0 60000 65536"/>
                                  <a:gd name="T8" fmla="*/ 0 60000 65536"/>
                                </a:gdLst>
                                <a:ahLst/>
                                <a:cxnLst>
                                  <a:cxn ang="T6">
                                    <a:pos x="T0" y="T1"/>
                                  </a:cxn>
                                  <a:cxn ang="T7">
                                    <a:pos x="T2" y="T3"/>
                                  </a:cxn>
                                  <a:cxn ang="T8">
                                    <a:pos x="T4" y="T5"/>
                                  </a:cxn>
                                </a:cxnLst>
                                <a:rect l="0" t="0" r="r" b="b"/>
                                <a:pathLst>
                                  <a:path w="56" h="49">
                                    <a:moveTo>
                                      <a:pt x="56" y="0"/>
                                    </a:moveTo>
                                    <a:lnTo>
                                      <a:pt x="23" y="19"/>
                                    </a:lnTo>
                                    <a:lnTo>
                                      <a:pt x="0" y="4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3" name="Freeform 11970"/>
                            <wps:cNvSpPr>
                              <a:spLocks noChangeAspect="1"/>
                            </wps:cNvSpPr>
                            <wps:spPr bwMode="auto">
                              <a:xfrm>
                                <a:off x="5420" y="2594"/>
                                <a:ext cx="1" cy="2"/>
                              </a:xfrm>
                              <a:custGeom>
                                <a:avLst/>
                                <a:gdLst>
                                  <a:gd name="T0" fmla="*/ 0 w 4"/>
                                  <a:gd name="T1" fmla="*/ 0 h 7"/>
                                  <a:gd name="T2" fmla="*/ 0 w 4"/>
                                  <a:gd name="T3" fmla="*/ 0 h 7"/>
                                  <a:gd name="T4" fmla="*/ 0 w 4"/>
                                  <a:gd name="T5" fmla="*/ 0 h 7"/>
                                  <a:gd name="T6" fmla="*/ 0 w 4"/>
                                  <a:gd name="T7" fmla="*/ 0 h 7"/>
                                  <a:gd name="T8" fmla="*/ 0 w 4"/>
                                  <a:gd name="T9" fmla="*/ 0 h 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 h="7">
                                    <a:moveTo>
                                      <a:pt x="4" y="7"/>
                                    </a:moveTo>
                                    <a:lnTo>
                                      <a:pt x="2" y="5"/>
                                    </a:lnTo>
                                    <a:lnTo>
                                      <a:pt x="1" y="3"/>
                                    </a:lnTo>
                                    <a:lnTo>
                                      <a:pt x="0"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4" name="Line 11971"/>
                            <wps:cNvCnPr>
                              <a:cxnSpLocks noChangeShapeType="1"/>
                            </wps:cNvCnPr>
                            <wps:spPr bwMode="auto">
                              <a:xfrm flipH="1" flipV="1">
                                <a:off x="5421" y="2596"/>
                                <a:ext cx="25"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75" name="Line 11972"/>
                            <wps:cNvCnPr>
                              <a:cxnSpLocks noChangeShapeType="1"/>
                            </wps:cNvCnPr>
                            <wps:spPr bwMode="auto">
                              <a:xfrm>
                                <a:off x="5446" y="2618"/>
                                <a:ext cx="8"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76" name="Line 11973"/>
                            <wps:cNvCnPr>
                              <a:cxnSpLocks noChangeShapeType="1"/>
                            </wps:cNvCnPr>
                            <wps:spPr bwMode="auto">
                              <a:xfrm flipH="1">
                                <a:off x="5411" y="2594"/>
                                <a:ext cx="9"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77" name="Line 11974"/>
                            <wps:cNvCnPr>
                              <a:cxnSpLocks noChangeShapeType="1"/>
                            </wps:cNvCnPr>
                            <wps:spPr bwMode="auto">
                              <a:xfrm flipH="1" flipV="1">
                                <a:off x="5464" y="2601"/>
                                <a:ext cx="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78" name="Freeform 11975"/>
                            <wps:cNvSpPr>
                              <a:spLocks noChangeAspect="1"/>
                            </wps:cNvSpPr>
                            <wps:spPr bwMode="auto">
                              <a:xfrm>
                                <a:off x="5304" y="2399"/>
                                <a:ext cx="161" cy="32"/>
                              </a:xfrm>
                              <a:custGeom>
                                <a:avLst/>
                                <a:gdLst>
                                  <a:gd name="T0" fmla="*/ 0 w 646"/>
                                  <a:gd name="T1" fmla="*/ 2 h 126"/>
                                  <a:gd name="T2" fmla="*/ 1 w 646"/>
                                  <a:gd name="T3" fmla="*/ 2 h 126"/>
                                  <a:gd name="T4" fmla="*/ 3 w 646"/>
                                  <a:gd name="T5" fmla="*/ 2 h 126"/>
                                  <a:gd name="T6" fmla="*/ 4 w 646"/>
                                  <a:gd name="T7" fmla="*/ 2 h 126"/>
                                  <a:gd name="T8" fmla="*/ 6 w 646"/>
                                  <a:gd name="T9" fmla="*/ 2 h 126"/>
                                  <a:gd name="T10" fmla="*/ 7 w 646"/>
                                  <a:gd name="T11" fmla="*/ 1 h 126"/>
                                  <a:gd name="T12" fmla="*/ 9 w 646"/>
                                  <a:gd name="T13" fmla="*/ 1 h 126"/>
                                  <a:gd name="T14" fmla="*/ 10 w 646"/>
                                  <a:gd name="T15" fmla="*/ 0 h 126"/>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46" h="126">
                                    <a:moveTo>
                                      <a:pt x="0" y="105"/>
                                    </a:moveTo>
                                    <a:lnTo>
                                      <a:pt x="94" y="120"/>
                                    </a:lnTo>
                                    <a:lnTo>
                                      <a:pt x="190" y="126"/>
                                    </a:lnTo>
                                    <a:lnTo>
                                      <a:pt x="285" y="121"/>
                                    </a:lnTo>
                                    <a:lnTo>
                                      <a:pt x="380" y="106"/>
                                    </a:lnTo>
                                    <a:lnTo>
                                      <a:pt x="472" y="80"/>
                                    </a:lnTo>
                                    <a:lnTo>
                                      <a:pt x="562" y="45"/>
                                    </a:lnTo>
                                    <a:lnTo>
                                      <a:pt x="64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9" name="Freeform 11976"/>
                            <wps:cNvSpPr>
                              <a:spLocks noChangeAspect="1"/>
                            </wps:cNvSpPr>
                            <wps:spPr bwMode="auto">
                              <a:xfrm>
                                <a:off x="5284" y="2488"/>
                                <a:ext cx="237" cy="44"/>
                              </a:xfrm>
                              <a:custGeom>
                                <a:avLst/>
                                <a:gdLst>
                                  <a:gd name="T0" fmla="*/ 0 w 948"/>
                                  <a:gd name="T1" fmla="*/ 2 h 177"/>
                                  <a:gd name="T2" fmla="*/ 2 w 948"/>
                                  <a:gd name="T3" fmla="*/ 2 h 177"/>
                                  <a:gd name="T4" fmla="*/ 4 w 948"/>
                                  <a:gd name="T5" fmla="*/ 3 h 177"/>
                                  <a:gd name="T6" fmla="*/ 6 w 948"/>
                                  <a:gd name="T7" fmla="*/ 3 h 177"/>
                                  <a:gd name="T8" fmla="*/ 8 w 948"/>
                                  <a:gd name="T9" fmla="*/ 2 h 177"/>
                                  <a:gd name="T10" fmla="*/ 10 w 948"/>
                                  <a:gd name="T11" fmla="*/ 2 h 177"/>
                                  <a:gd name="T12" fmla="*/ 12 w 948"/>
                                  <a:gd name="T13" fmla="*/ 1 h 177"/>
                                  <a:gd name="T14" fmla="*/ 14 w 948"/>
                                  <a:gd name="T15" fmla="*/ 1 h 177"/>
                                  <a:gd name="T16" fmla="*/ 15 w 948"/>
                                  <a:gd name="T17" fmla="*/ 0 h 17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48" h="177">
                                    <a:moveTo>
                                      <a:pt x="0" y="152"/>
                                    </a:moveTo>
                                    <a:lnTo>
                                      <a:pt x="130" y="170"/>
                                    </a:lnTo>
                                    <a:lnTo>
                                      <a:pt x="263" y="177"/>
                                    </a:lnTo>
                                    <a:lnTo>
                                      <a:pt x="395" y="172"/>
                                    </a:lnTo>
                                    <a:lnTo>
                                      <a:pt x="523" y="157"/>
                                    </a:lnTo>
                                    <a:lnTo>
                                      <a:pt x="646" y="132"/>
                                    </a:lnTo>
                                    <a:lnTo>
                                      <a:pt x="759" y="96"/>
                                    </a:lnTo>
                                    <a:lnTo>
                                      <a:pt x="861" y="52"/>
                                    </a:lnTo>
                                    <a:lnTo>
                                      <a:pt x="94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0" name="Freeform 11977"/>
                            <wps:cNvSpPr>
                              <a:spLocks noChangeAspect="1"/>
                            </wps:cNvSpPr>
                            <wps:spPr bwMode="auto">
                              <a:xfrm>
                                <a:off x="5284" y="2425"/>
                                <a:ext cx="20" cy="101"/>
                              </a:xfrm>
                              <a:custGeom>
                                <a:avLst/>
                                <a:gdLst>
                                  <a:gd name="T0" fmla="*/ 0 w 79"/>
                                  <a:gd name="T1" fmla="*/ 6 h 402"/>
                                  <a:gd name="T2" fmla="*/ 0 w 79"/>
                                  <a:gd name="T3" fmla="*/ 6 h 402"/>
                                  <a:gd name="T4" fmla="*/ 1 w 79"/>
                                  <a:gd name="T5" fmla="*/ 5 h 402"/>
                                  <a:gd name="T6" fmla="*/ 1 w 79"/>
                                  <a:gd name="T7" fmla="*/ 4 h 402"/>
                                  <a:gd name="T8" fmla="*/ 1 w 79"/>
                                  <a:gd name="T9" fmla="*/ 4 h 402"/>
                                  <a:gd name="T10" fmla="*/ 1 w 79"/>
                                  <a:gd name="T11" fmla="*/ 2 h 402"/>
                                  <a:gd name="T12" fmla="*/ 1 w 79"/>
                                  <a:gd name="T13" fmla="*/ 1 h 402"/>
                                  <a:gd name="T14" fmla="*/ 1 w 79"/>
                                  <a:gd name="T15" fmla="*/ 0 h 40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9" h="402">
                                    <a:moveTo>
                                      <a:pt x="0" y="402"/>
                                    </a:moveTo>
                                    <a:lnTo>
                                      <a:pt x="13" y="367"/>
                                    </a:lnTo>
                                    <a:lnTo>
                                      <a:pt x="27" y="324"/>
                                    </a:lnTo>
                                    <a:lnTo>
                                      <a:pt x="40" y="274"/>
                                    </a:lnTo>
                                    <a:lnTo>
                                      <a:pt x="52" y="220"/>
                                    </a:lnTo>
                                    <a:lnTo>
                                      <a:pt x="70" y="105"/>
                                    </a:lnTo>
                                    <a:lnTo>
                                      <a:pt x="76" y="51"/>
                                    </a:lnTo>
                                    <a:lnTo>
                                      <a:pt x="7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1" name="Freeform 11978"/>
                            <wps:cNvSpPr>
                              <a:spLocks noChangeAspect="1"/>
                            </wps:cNvSpPr>
                            <wps:spPr bwMode="auto">
                              <a:xfrm>
                                <a:off x="5267" y="2425"/>
                                <a:ext cx="17" cy="101"/>
                              </a:xfrm>
                              <a:custGeom>
                                <a:avLst/>
                                <a:gdLst>
                                  <a:gd name="T0" fmla="*/ 0 w 70"/>
                                  <a:gd name="T1" fmla="*/ 0 h 405"/>
                                  <a:gd name="T2" fmla="*/ 0 w 70"/>
                                  <a:gd name="T3" fmla="*/ 1 h 405"/>
                                  <a:gd name="T4" fmla="*/ 0 w 70"/>
                                  <a:gd name="T5" fmla="*/ 1 h 405"/>
                                  <a:gd name="T6" fmla="*/ 0 w 70"/>
                                  <a:gd name="T7" fmla="*/ 3 h 405"/>
                                  <a:gd name="T8" fmla="*/ 0 w 70"/>
                                  <a:gd name="T9" fmla="*/ 4 h 405"/>
                                  <a:gd name="T10" fmla="*/ 0 w 70"/>
                                  <a:gd name="T11" fmla="*/ 5 h 405"/>
                                  <a:gd name="T12" fmla="*/ 1 w 70"/>
                                  <a:gd name="T13" fmla="*/ 6 h 405"/>
                                  <a:gd name="T14" fmla="*/ 1 w 70"/>
                                  <a:gd name="T15" fmla="*/ 6 h 40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0" h="405">
                                    <a:moveTo>
                                      <a:pt x="0" y="0"/>
                                    </a:moveTo>
                                    <a:lnTo>
                                      <a:pt x="0" y="52"/>
                                    </a:lnTo>
                                    <a:lnTo>
                                      <a:pt x="3" y="106"/>
                                    </a:lnTo>
                                    <a:lnTo>
                                      <a:pt x="17" y="221"/>
                                    </a:lnTo>
                                    <a:lnTo>
                                      <a:pt x="29" y="276"/>
                                    </a:lnTo>
                                    <a:lnTo>
                                      <a:pt x="41" y="326"/>
                                    </a:lnTo>
                                    <a:lnTo>
                                      <a:pt x="55" y="370"/>
                                    </a:lnTo>
                                    <a:lnTo>
                                      <a:pt x="70" y="40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2" name="Freeform 11979"/>
                            <wps:cNvSpPr>
                              <a:spLocks noChangeAspect="1"/>
                            </wps:cNvSpPr>
                            <wps:spPr bwMode="auto">
                              <a:xfrm>
                                <a:off x="5267" y="2423"/>
                                <a:ext cx="37" cy="2"/>
                              </a:xfrm>
                              <a:custGeom>
                                <a:avLst/>
                                <a:gdLst>
                                  <a:gd name="T0" fmla="*/ 2 w 149"/>
                                  <a:gd name="T1" fmla="*/ 0 h 8"/>
                                  <a:gd name="T2" fmla="*/ 1 w 149"/>
                                  <a:gd name="T3" fmla="*/ 0 h 8"/>
                                  <a:gd name="T4" fmla="*/ 0 w 149"/>
                                  <a:gd name="T5" fmla="*/ 0 h 8"/>
                                  <a:gd name="T6" fmla="*/ 0 60000 65536"/>
                                  <a:gd name="T7" fmla="*/ 0 60000 65536"/>
                                  <a:gd name="T8" fmla="*/ 0 60000 65536"/>
                                </a:gdLst>
                                <a:ahLst/>
                                <a:cxnLst>
                                  <a:cxn ang="T6">
                                    <a:pos x="T0" y="T1"/>
                                  </a:cxn>
                                  <a:cxn ang="T7">
                                    <a:pos x="T2" y="T3"/>
                                  </a:cxn>
                                  <a:cxn ang="T8">
                                    <a:pos x="T4" y="T5"/>
                                  </a:cxn>
                                </a:cxnLst>
                                <a:rect l="0" t="0" r="r" b="b"/>
                                <a:pathLst>
                                  <a:path w="149" h="8">
                                    <a:moveTo>
                                      <a:pt x="149" y="8"/>
                                    </a:moveTo>
                                    <a:lnTo>
                                      <a:pt x="74" y="0"/>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3" name="Freeform 11980"/>
                            <wps:cNvSpPr>
                              <a:spLocks noChangeAspect="1"/>
                            </wps:cNvSpPr>
                            <wps:spPr bwMode="auto">
                              <a:xfrm>
                                <a:off x="5495" y="2388"/>
                                <a:ext cx="26" cy="100"/>
                              </a:xfrm>
                              <a:custGeom>
                                <a:avLst/>
                                <a:gdLst>
                                  <a:gd name="T0" fmla="*/ 2 w 103"/>
                                  <a:gd name="T1" fmla="*/ 6 h 401"/>
                                  <a:gd name="T2" fmla="*/ 1 w 103"/>
                                  <a:gd name="T3" fmla="*/ 6 h 401"/>
                                  <a:gd name="T4" fmla="*/ 1 w 103"/>
                                  <a:gd name="T5" fmla="*/ 5 h 401"/>
                                  <a:gd name="T6" fmla="*/ 1 w 103"/>
                                  <a:gd name="T7" fmla="*/ 4 h 401"/>
                                  <a:gd name="T8" fmla="*/ 1 w 103"/>
                                  <a:gd name="T9" fmla="*/ 3 h 401"/>
                                  <a:gd name="T10" fmla="*/ 0 w 103"/>
                                  <a:gd name="T11" fmla="*/ 2 h 401"/>
                                  <a:gd name="T12" fmla="*/ 0 w 103"/>
                                  <a:gd name="T13" fmla="*/ 2 h 401"/>
                                  <a:gd name="T14" fmla="*/ 0 w 103"/>
                                  <a:gd name="T15" fmla="*/ 1 h 401"/>
                                  <a:gd name="T16" fmla="*/ 0 w 103"/>
                                  <a:gd name="T17" fmla="*/ 0 h 40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3" h="401">
                                    <a:moveTo>
                                      <a:pt x="103" y="401"/>
                                    </a:moveTo>
                                    <a:lnTo>
                                      <a:pt x="82" y="366"/>
                                    </a:lnTo>
                                    <a:lnTo>
                                      <a:pt x="61" y="324"/>
                                    </a:lnTo>
                                    <a:lnTo>
                                      <a:pt x="43" y="274"/>
                                    </a:lnTo>
                                    <a:lnTo>
                                      <a:pt x="28" y="221"/>
                                    </a:lnTo>
                                    <a:lnTo>
                                      <a:pt x="16" y="164"/>
                                    </a:lnTo>
                                    <a:lnTo>
                                      <a:pt x="7" y="107"/>
                                    </a:lnTo>
                                    <a:lnTo>
                                      <a:pt x="1" y="5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4" name="Freeform 11981"/>
                            <wps:cNvSpPr>
                              <a:spLocks noChangeAspect="1"/>
                            </wps:cNvSpPr>
                            <wps:spPr bwMode="auto">
                              <a:xfrm>
                                <a:off x="5465" y="2399"/>
                                <a:ext cx="56" cy="89"/>
                              </a:xfrm>
                              <a:custGeom>
                                <a:avLst/>
                                <a:gdLst>
                                  <a:gd name="T0" fmla="*/ 0 w 223"/>
                                  <a:gd name="T1" fmla="*/ 0 h 355"/>
                                  <a:gd name="T2" fmla="*/ 0 w 223"/>
                                  <a:gd name="T3" fmla="*/ 1 h 355"/>
                                  <a:gd name="T4" fmla="*/ 0 w 223"/>
                                  <a:gd name="T5" fmla="*/ 2 h 355"/>
                                  <a:gd name="T6" fmla="*/ 1 w 223"/>
                                  <a:gd name="T7" fmla="*/ 3 h 355"/>
                                  <a:gd name="T8" fmla="*/ 1 w 223"/>
                                  <a:gd name="T9" fmla="*/ 3 h 355"/>
                                  <a:gd name="T10" fmla="*/ 2 w 223"/>
                                  <a:gd name="T11" fmla="*/ 4 h 355"/>
                                  <a:gd name="T12" fmla="*/ 2 w 223"/>
                                  <a:gd name="T13" fmla="*/ 5 h 355"/>
                                  <a:gd name="T14" fmla="*/ 3 w 223"/>
                                  <a:gd name="T15" fmla="*/ 5 h 355"/>
                                  <a:gd name="T16" fmla="*/ 4 w 223"/>
                                  <a:gd name="T17" fmla="*/ 6 h 35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23" h="355">
                                    <a:moveTo>
                                      <a:pt x="0" y="0"/>
                                    </a:moveTo>
                                    <a:lnTo>
                                      <a:pt x="3" y="51"/>
                                    </a:lnTo>
                                    <a:lnTo>
                                      <a:pt x="16" y="103"/>
                                    </a:lnTo>
                                    <a:lnTo>
                                      <a:pt x="36" y="156"/>
                                    </a:lnTo>
                                    <a:lnTo>
                                      <a:pt x="63" y="206"/>
                                    </a:lnTo>
                                    <a:lnTo>
                                      <a:pt x="97" y="253"/>
                                    </a:lnTo>
                                    <a:lnTo>
                                      <a:pt x="136" y="295"/>
                                    </a:lnTo>
                                    <a:lnTo>
                                      <a:pt x="178" y="328"/>
                                    </a:lnTo>
                                    <a:lnTo>
                                      <a:pt x="223" y="35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 name="Line 11982"/>
                            <wps:cNvCnPr>
                              <a:cxnSpLocks noChangeShapeType="1"/>
                            </wps:cNvCnPr>
                            <wps:spPr bwMode="auto">
                              <a:xfrm flipH="1" flipV="1">
                                <a:off x="5438" y="2579"/>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86" name="Freeform 11983"/>
                            <wps:cNvSpPr>
                              <a:spLocks noChangeAspect="1"/>
                            </wps:cNvSpPr>
                            <wps:spPr bwMode="auto">
                              <a:xfrm>
                                <a:off x="5465" y="2388"/>
                                <a:ext cx="30" cy="11"/>
                              </a:xfrm>
                              <a:custGeom>
                                <a:avLst/>
                                <a:gdLst>
                                  <a:gd name="T0" fmla="*/ 2 w 120"/>
                                  <a:gd name="T1" fmla="*/ 0 h 46"/>
                                  <a:gd name="T2" fmla="*/ 1 w 120"/>
                                  <a:gd name="T3" fmla="*/ 0 h 46"/>
                                  <a:gd name="T4" fmla="*/ 0 w 120"/>
                                  <a:gd name="T5" fmla="*/ 1 h 46"/>
                                  <a:gd name="T6" fmla="*/ 0 60000 65536"/>
                                  <a:gd name="T7" fmla="*/ 0 60000 65536"/>
                                  <a:gd name="T8" fmla="*/ 0 60000 65536"/>
                                </a:gdLst>
                                <a:ahLst/>
                                <a:cxnLst>
                                  <a:cxn ang="T6">
                                    <a:pos x="T0" y="T1"/>
                                  </a:cxn>
                                  <a:cxn ang="T7">
                                    <a:pos x="T2" y="T3"/>
                                  </a:cxn>
                                  <a:cxn ang="T8">
                                    <a:pos x="T4" y="T5"/>
                                  </a:cxn>
                                </a:cxnLst>
                                <a:rect l="0" t="0" r="r" b="b"/>
                                <a:pathLst>
                                  <a:path w="120" h="46">
                                    <a:moveTo>
                                      <a:pt x="120" y="0"/>
                                    </a:moveTo>
                                    <a:lnTo>
                                      <a:pt x="58" y="17"/>
                                    </a:lnTo>
                                    <a:lnTo>
                                      <a:pt x="0" y="4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7" name="Freeform 11984"/>
                            <wps:cNvSpPr>
                              <a:spLocks noChangeAspect="1"/>
                            </wps:cNvSpPr>
                            <wps:spPr bwMode="auto">
                              <a:xfrm>
                                <a:off x="5645" y="2513"/>
                                <a:ext cx="143" cy="85"/>
                              </a:xfrm>
                              <a:custGeom>
                                <a:avLst/>
                                <a:gdLst>
                                  <a:gd name="T0" fmla="*/ 1 w 569"/>
                                  <a:gd name="T1" fmla="*/ 5 h 339"/>
                                  <a:gd name="T2" fmla="*/ 2 w 569"/>
                                  <a:gd name="T3" fmla="*/ 5 h 339"/>
                                  <a:gd name="T4" fmla="*/ 4 w 569"/>
                                  <a:gd name="T5" fmla="*/ 5 h 339"/>
                                  <a:gd name="T6" fmla="*/ 5 w 569"/>
                                  <a:gd name="T7" fmla="*/ 5 h 339"/>
                                  <a:gd name="T8" fmla="*/ 6 w 569"/>
                                  <a:gd name="T9" fmla="*/ 5 h 339"/>
                                  <a:gd name="T10" fmla="*/ 7 w 569"/>
                                  <a:gd name="T11" fmla="*/ 5 h 339"/>
                                  <a:gd name="T12" fmla="*/ 8 w 569"/>
                                  <a:gd name="T13" fmla="*/ 5 h 339"/>
                                  <a:gd name="T14" fmla="*/ 9 w 569"/>
                                  <a:gd name="T15" fmla="*/ 4 h 339"/>
                                  <a:gd name="T16" fmla="*/ 9 w 569"/>
                                  <a:gd name="T17" fmla="*/ 3 h 339"/>
                                  <a:gd name="T18" fmla="*/ 9 w 569"/>
                                  <a:gd name="T19" fmla="*/ 3 h 339"/>
                                  <a:gd name="T20" fmla="*/ 9 w 569"/>
                                  <a:gd name="T21" fmla="*/ 2 h 339"/>
                                  <a:gd name="T22" fmla="*/ 8 w 569"/>
                                  <a:gd name="T23" fmla="*/ 1 h 339"/>
                                  <a:gd name="T24" fmla="*/ 8 w 569"/>
                                  <a:gd name="T25" fmla="*/ 1 h 339"/>
                                  <a:gd name="T26" fmla="*/ 7 w 569"/>
                                  <a:gd name="T27" fmla="*/ 1 h 339"/>
                                  <a:gd name="T28" fmla="*/ 5 w 569"/>
                                  <a:gd name="T29" fmla="*/ 0 h 339"/>
                                  <a:gd name="T30" fmla="*/ 4 w 569"/>
                                  <a:gd name="T31" fmla="*/ 0 h 339"/>
                                  <a:gd name="T32" fmla="*/ 3 w 569"/>
                                  <a:gd name="T33" fmla="*/ 0 h 339"/>
                                  <a:gd name="T34" fmla="*/ 2 w 569"/>
                                  <a:gd name="T35" fmla="*/ 0 h 339"/>
                                  <a:gd name="T36" fmla="*/ 1 w 569"/>
                                  <a:gd name="T37" fmla="*/ 1 h 339"/>
                                  <a:gd name="T38" fmla="*/ 0 w 569"/>
                                  <a:gd name="T39" fmla="*/ 1 h 339"/>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569" h="339">
                                    <a:moveTo>
                                      <a:pt x="77" y="304"/>
                                    </a:moveTo>
                                    <a:lnTo>
                                      <a:pt x="145" y="326"/>
                                    </a:lnTo>
                                    <a:lnTo>
                                      <a:pt x="221" y="338"/>
                                    </a:lnTo>
                                    <a:lnTo>
                                      <a:pt x="299" y="339"/>
                                    </a:lnTo>
                                    <a:lnTo>
                                      <a:pt x="375" y="330"/>
                                    </a:lnTo>
                                    <a:lnTo>
                                      <a:pt x="443" y="311"/>
                                    </a:lnTo>
                                    <a:lnTo>
                                      <a:pt x="499" y="283"/>
                                    </a:lnTo>
                                    <a:lnTo>
                                      <a:pt x="541" y="248"/>
                                    </a:lnTo>
                                    <a:lnTo>
                                      <a:pt x="565" y="208"/>
                                    </a:lnTo>
                                    <a:lnTo>
                                      <a:pt x="569" y="165"/>
                                    </a:lnTo>
                                    <a:lnTo>
                                      <a:pt x="555" y="124"/>
                                    </a:lnTo>
                                    <a:lnTo>
                                      <a:pt x="521" y="84"/>
                                    </a:lnTo>
                                    <a:lnTo>
                                      <a:pt x="471" y="50"/>
                                    </a:lnTo>
                                    <a:lnTo>
                                      <a:pt x="408" y="24"/>
                                    </a:lnTo>
                                    <a:lnTo>
                                      <a:pt x="335" y="8"/>
                                    </a:lnTo>
                                    <a:lnTo>
                                      <a:pt x="258" y="0"/>
                                    </a:lnTo>
                                    <a:lnTo>
                                      <a:pt x="181" y="4"/>
                                    </a:lnTo>
                                    <a:lnTo>
                                      <a:pt x="108" y="18"/>
                                    </a:lnTo>
                                    <a:lnTo>
                                      <a:pt x="45" y="41"/>
                                    </a:lnTo>
                                    <a:lnTo>
                                      <a:pt x="0" y="6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8" name="Freeform 11985"/>
                            <wps:cNvSpPr>
                              <a:spLocks noChangeAspect="1"/>
                            </wps:cNvSpPr>
                            <wps:spPr bwMode="auto">
                              <a:xfrm>
                                <a:off x="5658" y="2562"/>
                                <a:ext cx="136" cy="44"/>
                              </a:xfrm>
                              <a:custGeom>
                                <a:avLst/>
                                <a:gdLst>
                                  <a:gd name="T0" fmla="*/ 9 w 543"/>
                                  <a:gd name="T1" fmla="*/ 0 h 179"/>
                                  <a:gd name="T2" fmla="*/ 9 w 543"/>
                                  <a:gd name="T3" fmla="*/ 0 h 179"/>
                                  <a:gd name="T4" fmla="*/ 8 w 543"/>
                                  <a:gd name="T5" fmla="*/ 1 h 179"/>
                                  <a:gd name="T6" fmla="*/ 8 w 543"/>
                                  <a:gd name="T7" fmla="*/ 1 h 179"/>
                                  <a:gd name="T8" fmla="*/ 7 w 543"/>
                                  <a:gd name="T9" fmla="*/ 2 h 179"/>
                                  <a:gd name="T10" fmla="*/ 6 w 543"/>
                                  <a:gd name="T11" fmla="*/ 2 h 179"/>
                                  <a:gd name="T12" fmla="*/ 5 w 543"/>
                                  <a:gd name="T13" fmla="*/ 3 h 179"/>
                                  <a:gd name="T14" fmla="*/ 4 w 543"/>
                                  <a:gd name="T15" fmla="*/ 3 h 179"/>
                                  <a:gd name="T16" fmla="*/ 2 w 543"/>
                                  <a:gd name="T17" fmla="*/ 3 h 179"/>
                                  <a:gd name="T18" fmla="*/ 1 w 543"/>
                                  <a:gd name="T19" fmla="*/ 2 h 179"/>
                                  <a:gd name="T20" fmla="*/ 0 w 543"/>
                                  <a:gd name="T21" fmla="*/ 2 h 1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43" h="179">
                                    <a:moveTo>
                                      <a:pt x="543" y="0"/>
                                    </a:moveTo>
                                    <a:lnTo>
                                      <a:pt x="540" y="26"/>
                                    </a:lnTo>
                                    <a:lnTo>
                                      <a:pt x="521" y="67"/>
                                    </a:lnTo>
                                    <a:lnTo>
                                      <a:pt x="486" y="103"/>
                                    </a:lnTo>
                                    <a:lnTo>
                                      <a:pt x="434" y="135"/>
                                    </a:lnTo>
                                    <a:lnTo>
                                      <a:pt x="371" y="158"/>
                                    </a:lnTo>
                                    <a:lnTo>
                                      <a:pt x="298" y="174"/>
                                    </a:lnTo>
                                    <a:lnTo>
                                      <a:pt x="221" y="179"/>
                                    </a:lnTo>
                                    <a:lnTo>
                                      <a:pt x="143" y="175"/>
                                    </a:lnTo>
                                    <a:lnTo>
                                      <a:pt x="67" y="159"/>
                                    </a:lnTo>
                                    <a:lnTo>
                                      <a:pt x="0" y="13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9" name="Freeform 11986"/>
                            <wps:cNvSpPr>
                              <a:spLocks noChangeAspect="1"/>
                            </wps:cNvSpPr>
                            <wps:spPr bwMode="auto">
                              <a:xfrm>
                                <a:off x="5667" y="2585"/>
                                <a:ext cx="3" cy="3"/>
                              </a:xfrm>
                              <a:custGeom>
                                <a:avLst/>
                                <a:gdLst>
                                  <a:gd name="T0" fmla="*/ 0 w 12"/>
                                  <a:gd name="T1" fmla="*/ 0 h 11"/>
                                  <a:gd name="T2" fmla="*/ 0 w 12"/>
                                  <a:gd name="T3" fmla="*/ 0 h 11"/>
                                  <a:gd name="T4" fmla="*/ 0 w 12"/>
                                  <a:gd name="T5" fmla="*/ 0 h 11"/>
                                  <a:gd name="T6" fmla="*/ 0 60000 65536"/>
                                  <a:gd name="T7" fmla="*/ 0 60000 65536"/>
                                  <a:gd name="T8" fmla="*/ 0 60000 65536"/>
                                </a:gdLst>
                                <a:ahLst/>
                                <a:cxnLst>
                                  <a:cxn ang="T6">
                                    <a:pos x="T0" y="T1"/>
                                  </a:cxn>
                                  <a:cxn ang="T7">
                                    <a:pos x="T2" y="T3"/>
                                  </a:cxn>
                                  <a:cxn ang="T8">
                                    <a:pos x="T4" y="T5"/>
                                  </a:cxn>
                                </a:cxnLst>
                                <a:rect l="0" t="0" r="r" b="b"/>
                                <a:pathLst>
                                  <a:path w="12" h="11">
                                    <a:moveTo>
                                      <a:pt x="0" y="11"/>
                                    </a:moveTo>
                                    <a:lnTo>
                                      <a:pt x="8" y="8"/>
                                    </a:lnTo>
                                    <a:lnTo>
                                      <a:pt x="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0" name="Line 11987"/>
                            <wps:cNvCnPr>
                              <a:cxnSpLocks noChangeShapeType="1"/>
                            </wps:cNvCnPr>
                            <wps:spPr bwMode="auto">
                              <a:xfrm flipV="1">
                                <a:off x="5667" y="2566"/>
                                <a:ext cx="1"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91" name="Line 11988"/>
                            <wps:cNvCnPr>
                              <a:cxnSpLocks noChangeShapeType="1"/>
                            </wps:cNvCnPr>
                            <wps:spPr bwMode="auto">
                              <a:xfrm flipV="1">
                                <a:off x="5670" y="2563"/>
                                <a:ext cx="1"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92" name="Line 11989"/>
                            <wps:cNvCnPr>
                              <a:cxnSpLocks noChangeShapeType="1"/>
                            </wps:cNvCnPr>
                            <wps:spPr bwMode="auto">
                              <a:xfrm flipH="1" flipV="1">
                                <a:off x="5794" y="2562"/>
                                <a:ext cx="6" cy="22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93" name="Freeform 11990"/>
                            <wps:cNvSpPr>
                              <a:spLocks noChangeAspect="1"/>
                            </wps:cNvSpPr>
                            <wps:spPr bwMode="auto">
                              <a:xfrm>
                                <a:off x="5658" y="2589"/>
                                <a:ext cx="6" cy="7"/>
                              </a:xfrm>
                              <a:custGeom>
                                <a:avLst/>
                                <a:gdLst>
                                  <a:gd name="T0" fmla="*/ 0 w 25"/>
                                  <a:gd name="T1" fmla="*/ 0 h 29"/>
                                  <a:gd name="T2" fmla="*/ 0 w 25"/>
                                  <a:gd name="T3" fmla="*/ 0 h 29"/>
                                  <a:gd name="T4" fmla="*/ 0 w 25"/>
                                  <a:gd name="T5" fmla="*/ 0 h 29"/>
                                  <a:gd name="T6" fmla="*/ 0 w 25"/>
                                  <a:gd name="T7" fmla="*/ 0 h 2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29">
                                    <a:moveTo>
                                      <a:pt x="0" y="29"/>
                                    </a:moveTo>
                                    <a:lnTo>
                                      <a:pt x="3" y="20"/>
                                    </a:lnTo>
                                    <a:lnTo>
                                      <a:pt x="9" y="12"/>
                                    </a:lnTo>
                                    <a:lnTo>
                                      <a:pt x="2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4" name="Line 11991"/>
                            <wps:cNvCnPr>
                              <a:cxnSpLocks noChangeShapeType="1"/>
                            </wps:cNvCnPr>
                            <wps:spPr bwMode="auto">
                              <a:xfrm flipV="1">
                                <a:off x="5664" y="2588"/>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95" name="Freeform 11992"/>
                            <wps:cNvSpPr>
                              <a:spLocks noChangeAspect="1"/>
                            </wps:cNvSpPr>
                            <wps:spPr bwMode="auto">
                              <a:xfrm>
                                <a:off x="5799" y="2744"/>
                                <a:ext cx="7" cy="5"/>
                              </a:xfrm>
                              <a:custGeom>
                                <a:avLst/>
                                <a:gdLst>
                                  <a:gd name="T0" fmla="*/ 1 w 28"/>
                                  <a:gd name="T1" fmla="*/ 0 h 19"/>
                                  <a:gd name="T2" fmla="*/ 1 w 28"/>
                                  <a:gd name="T3" fmla="*/ 0 h 19"/>
                                  <a:gd name="T4" fmla="*/ 0 w 28"/>
                                  <a:gd name="T5" fmla="*/ 0 h 19"/>
                                  <a:gd name="T6" fmla="*/ 0 60000 65536"/>
                                  <a:gd name="T7" fmla="*/ 0 60000 65536"/>
                                  <a:gd name="T8" fmla="*/ 0 60000 65536"/>
                                </a:gdLst>
                                <a:ahLst/>
                                <a:cxnLst>
                                  <a:cxn ang="T6">
                                    <a:pos x="T0" y="T1"/>
                                  </a:cxn>
                                  <a:cxn ang="T7">
                                    <a:pos x="T2" y="T3"/>
                                  </a:cxn>
                                  <a:cxn ang="T8">
                                    <a:pos x="T4" y="T5"/>
                                  </a:cxn>
                                </a:cxnLst>
                                <a:rect l="0" t="0" r="r" b="b"/>
                                <a:pathLst>
                                  <a:path w="28" h="19">
                                    <a:moveTo>
                                      <a:pt x="28" y="19"/>
                                    </a:moveTo>
                                    <a:lnTo>
                                      <a:pt x="25" y="1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6" name="Freeform 11993"/>
                            <wps:cNvSpPr>
                              <a:spLocks noChangeAspect="1"/>
                            </wps:cNvSpPr>
                            <wps:spPr bwMode="auto">
                              <a:xfrm>
                                <a:off x="5668" y="2563"/>
                                <a:ext cx="3" cy="3"/>
                              </a:xfrm>
                              <a:custGeom>
                                <a:avLst/>
                                <a:gdLst>
                                  <a:gd name="T0" fmla="*/ 0 w 11"/>
                                  <a:gd name="T1" fmla="*/ 0 h 11"/>
                                  <a:gd name="T2" fmla="*/ 0 w 11"/>
                                  <a:gd name="T3" fmla="*/ 0 h 11"/>
                                  <a:gd name="T4" fmla="*/ 0 w 11"/>
                                  <a:gd name="T5" fmla="*/ 0 h 11"/>
                                  <a:gd name="T6" fmla="*/ 0 60000 65536"/>
                                  <a:gd name="T7" fmla="*/ 0 60000 65536"/>
                                  <a:gd name="T8" fmla="*/ 0 60000 65536"/>
                                </a:gdLst>
                                <a:ahLst/>
                                <a:cxnLst>
                                  <a:cxn ang="T6">
                                    <a:pos x="T0" y="T1"/>
                                  </a:cxn>
                                  <a:cxn ang="T7">
                                    <a:pos x="T2" y="T3"/>
                                  </a:cxn>
                                  <a:cxn ang="T8">
                                    <a:pos x="T4" y="T5"/>
                                  </a:cxn>
                                </a:cxnLst>
                                <a:rect l="0" t="0" r="r" b="b"/>
                                <a:pathLst>
                                  <a:path w="11" h="11">
                                    <a:moveTo>
                                      <a:pt x="0" y="11"/>
                                    </a:moveTo>
                                    <a:lnTo>
                                      <a:pt x="7" y="7"/>
                                    </a:lnTo>
                                    <a:lnTo>
                                      <a:pt x="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7" name="Freeform 11994"/>
                            <wps:cNvSpPr>
                              <a:spLocks noChangeAspect="1"/>
                            </wps:cNvSpPr>
                            <wps:spPr bwMode="auto">
                              <a:xfrm>
                                <a:off x="5653" y="2383"/>
                                <a:ext cx="44" cy="3"/>
                              </a:xfrm>
                              <a:custGeom>
                                <a:avLst/>
                                <a:gdLst>
                                  <a:gd name="T0" fmla="*/ 3 w 177"/>
                                  <a:gd name="T1" fmla="*/ 0 h 10"/>
                                  <a:gd name="T2" fmla="*/ 1 w 177"/>
                                  <a:gd name="T3" fmla="*/ 0 h 10"/>
                                  <a:gd name="T4" fmla="*/ 0 w 177"/>
                                  <a:gd name="T5" fmla="*/ 0 h 10"/>
                                  <a:gd name="T6" fmla="*/ 0 60000 65536"/>
                                  <a:gd name="T7" fmla="*/ 0 60000 65536"/>
                                  <a:gd name="T8" fmla="*/ 0 60000 65536"/>
                                </a:gdLst>
                                <a:ahLst/>
                                <a:cxnLst>
                                  <a:cxn ang="T6">
                                    <a:pos x="T0" y="T1"/>
                                  </a:cxn>
                                  <a:cxn ang="T7">
                                    <a:pos x="T2" y="T3"/>
                                  </a:cxn>
                                  <a:cxn ang="T8">
                                    <a:pos x="T4" y="T5"/>
                                  </a:cxn>
                                </a:cxnLst>
                                <a:rect l="0" t="0" r="r" b="b"/>
                                <a:pathLst>
                                  <a:path w="177" h="10">
                                    <a:moveTo>
                                      <a:pt x="177" y="10"/>
                                    </a:moveTo>
                                    <a:lnTo>
                                      <a:pt x="89"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8" name="Line 11995"/>
                            <wps:cNvCnPr>
                              <a:cxnSpLocks noChangeShapeType="1"/>
                            </wps:cNvCnPr>
                            <wps:spPr bwMode="auto">
                              <a:xfrm>
                                <a:off x="5658" y="2424"/>
                                <a:ext cx="30"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599" name="Freeform 11996"/>
                            <wps:cNvSpPr>
                              <a:spLocks noChangeAspect="1"/>
                            </wps:cNvSpPr>
                            <wps:spPr bwMode="auto">
                              <a:xfrm>
                                <a:off x="5669" y="2426"/>
                                <a:ext cx="19" cy="38"/>
                              </a:xfrm>
                              <a:custGeom>
                                <a:avLst/>
                                <a:gdLst>
                                  <a:gd name="T0" fmla="*/ 0 w 74"/>
                                  <a:gd name="T1" fmla="*/ 3 h 151"/>
                                  <a:gd name="T2" fmla="*/ 0 w 74"/>
                                  <a:gd name="T3" fmla="*/ 2 h 151"/>
                                  <a:gd name="T4" fmla="*/ 1 w 74"/>
                                  <a:gd name="T5" fmla="*/ 2 h 151"/>
                                  <a:gd name="T6" fmla="*/ 1 w 74"/>
                                  <a:gd name="T7" fmla="*/ 1 h 151"/>
                                  <a:gd name="T8" fmla="*/ 1 w 74"/>
                                  <a:gd name="T9" fmla="*/ 0 h 15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4" h="151">
                                    <a:moveTo>
                                      <a:pt x="0" y="151"/>
                                    </a:moveTo>
                                    <a:lnTo>
                                      <a:pt x="20" y="123"/>
                                    </a:lnTo>
                                    <a:lnTo>
                                      <a:pt x="40" y="87"/>
                                    </a:lnTo>
                                    <a:lnTo>
                                      <a:pt x="57" y="46"/>
                                    </a:lnTo>
                                    <a:lnTo>
                                      <a:pt x="7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0" name="Freeform 11997"/>
                            <wps:cNvSpPr>
                              <a:spLocks noChangeAspect="1"/>
                            </wps:cNvSpPr>
                            <wps:spPr bwMode="auto">
                              <a:xfrm>
                                <a:off x="5661" y="2527"/>
                                <a:ext cx="70" cy="17"/>
                              </a:xfrm>
                              <a:custGeom>
                                <a:avLst/>
                                <a:gdLst>
                                  <a:gd name="T0" fmla="*/ 5 w 278"/>
                                  <a:gd name="T1" fmla="*/ 0 h 70"/>
                                  <a:gd name="T2" fmla="*/ 4 w 278"/>
                                  <a:gd name="T3" fmla="*/ 0 h 70"/>
                                  <a:gd name="T4" fmla="*/ 3 w 278"/>
                                  <a:gd name="T5" fmla="*/ 0 h 70"/>
                                  <a:gd name="T6" fmla="*/ 2 w 278"/>
                                  <a:gd name="T7" fmla="*/ 0 h 70"/>
                                  <a:gd name="T8" fmla="*/ 1 w 278"/>
                                  <a:gd name="T9" fmla="*/ 0 h 70"/>
                                  <a:gd name="T10" fmla="*/ 0 w 278"/>
                                  <a:gd name="T11" fmla="*/ 1 h 7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 h="70">
                                    <a:moveTo>
                                      <a:pt x="278" y="14"/>
                                    </a:moveTo>
                                    <a:lnTo>
                                      <a:pt x="220" y="1"/>
                                    </a:lnTo>
                                    <a:lnTo>
                                      <a:pt x="161" y="0"/>
                                    </a:lnTo>
                                    <a:lnTo>
                                      <a:pt x="103" y="13"/>
                                    </a:lnTo>
                                    <a:lnTo>
                                      <a:pt x="48" y="36"/>
                                    </a:lnTo>
                                    <a:lnTo>
                                      <a:pt x="0" y="7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1" name="Freeform 11998"/>
                            <wps:cNvSpPr>
                              <a:spLocks noChangeAspect="1"/>
                            </wps:cNvSpPr>
                            <wps:spPr bwMode="auto">
                              <a:xfrm>
                                <a:off x="5646" y="2550"/>
                                <a:ext cx="22" cy="16"/>
                              </a:xfrm>
                              <a:custGeom>
                                <a:avLst/>
                                <a:gdLst>
                                  <a:gd name="T0" fmla="*/ 2 w 85"/>
                                  <a:gd name="T1" fmla="*/ 1 h 64"/>
                                  <a:gd name="T2" fmla="*/ 1 w 85"/>
                                  <a:gd name="T3" fmla="*/ 1 h 64"/>
                                  <a:gd name="T4" fmla="*/ 1 w 85"/>
                                  <a:gd name="T5" fmla="*/ 0 h 64"/>
                                  <a:gd name="T6" fmla="*/ 1 w 85"/>
                                  <a:gd name="T7" fmla="*/ 0 h 64"/>
                                  <a:gd name="T8" fmla="*/ 1 w 85"/>
                                  <a:gd name="T9" fmla="*/ 0 h 64"/>
                                  <a:gd name="T10" fmla="*/ 0 w 85"/>
                                  <a:gd name="T11" fmla="*/ 0 h 6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5" h="64">
                                    <a:moveTo>
                                      <a:pt x="85" y="64"/>
                                    </a:moveTo>
                                    <a:lnTo>
                                      <a:pt x="81" y="40"/>
                                    </a:lnTo>
                                    <a:lnTo>
                                      <a:pt x="69" y="18"/>
                                    </a:lnTo>
                                    <a:lnTo>
                                      <a:pt x="48" y="4"/>
                                    </a:lnTo>
                                    <a:lnTo>
                                      <a:pt x="24" y="0"/>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2" name="Freeform 11999"/>
                            <wps:cNvSpPr>
                              <a:spLocks noChangeAspect="1"/>
                            </wps:cNvSpPr>
                            <wps:spPr bwMode="auto">
                              <a:xfrm>
                                <a:off x="5663" y="2529"/>
                                <a:ext cx="72" cy="18"/>
                              </a:xfrm>
                              <a:custGeom>
                                <a:avLst/>
                                <a:gdLst>
                                  <a:gd name="T0" fmla="*/ 5 w 285"/>
                                  <a:gd name="T1" fmla="*/ 0 h 72"/>
                                  <a:gd name="T2" fmla="*/ 4 w 285"/>
                                  <a:gd name="T3" fmla="*/ 0 h 72"/>
                                  <a:gd name="T4" fmla="*/ 3 w 285"/>
                                  <a:gd name="T5" fmla="*/ 0 h 72"/>
                                  <a:gd name="T6" fmla="*/ 2 w 285"/>
                                  <a:gd name="T7" fmla="*/ 0 h 72"/>
                                  <a:gd name="T8" fmla="*/ 1 w 285"/>
                                  <a:gd name="T9" fmla="*/ 0 h 72"/>
                                  <a:gd name="T10" fmla="*/ 1 w 285"/>
                                  <a:gd name="T11" fmla="*/ 1 h 72"/>
                                  <a:gd name="T12" fmla="*/ 0 w 285"/>
                                  <a:gd name="T13" fmla="*/ 1 h 72"/>
                                  <a:gd name="T14" fmla="*/ 0 w 285"/>
                                  <a:gd name="T15" fmla="*/ 1 h 7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85" h="72">
                                    <a:moveTo>
                                      <a:pt x="285" y="16"/>
                                    </a:moveTo>
                                    <a:lnTo>
                                      <a:pt x="237" y="4"/>
                                    </a:lnTo>
                                    <a:lnTo>
                                      <a:pt x="183" y="0"/>
                                    </a:lnTo>
                                    <a:lnTo>
                                      <a:pt x="130" y="3"/>
                                    </a:lnTo>
                                    <a:lnTo>
                                      <a:pt x="82" y="14"/>
                                    </a:lnTo>
                                    <a:lnTo>
                                      <a:pt x="41" y="32"/>
                                    </a:lnTo>
                                    <a:lnTo>
                                      <a:pt x="11" y="55"/>
                                    </a:lnTo>
                                    <a:lnTo>
                                      <a:pt x="0" y="7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3" name="Freeform 12000"/>
                            <wps:cNvSpPr>
                              <a:spLocks noChangeAspect="1"/>
                            </wps:cNvSpPr>
                            <wps:spPr bwMode="auto">
                              <a:xfrm>
                                <a:off x="5663" y="2539"/>
                                <a:ext cx="8" cy="6"/>
                              </a:xfrm>
                              <a:custGeom>
                                <a:avLst/>
                                <a:gdLst>
                                  <a:gd name="T0" fmla="*/ 0 w 32"/>
                                  <a:gd name="T1" fmla="*/ 0 h 27"/>
                                  <a:gd name="T2" fmla="*/ 0 w 32"/>
                                  <a:gd name="T3" fmla="*/ 0 h 27"/>
                                  <a:gd name="T4" fmla="*/ 1 w 32"/>
                                  <a:gd name="T5" fmla="*/ 0 h 27"/>
                                  <a:gd name="T6" fmla="*/ 0 60000 65536"/>
                                  <a:gd name="T7" fmla="*/ 0 60000 65536"/>
                                  <a:gd name="T8" fmla="*/ 0 60000 65536"/>
                                </a:gdLst>
                                <a:ahLst/>
                                <a:cxnLst>
                                  <a:cxn ang="T6">
                                    <a:pos x="T0" y="T1"/>
                                  </a:cxn>
                                  <a:cxn ang="T7">
                                    <a:pos x="T2" y="T3"/>
                                  </a:cxn>
                                  <a:cxn ang="T8">
                                    <a:pos x="T4" y="T5"/>
                                  </a:cxn>
                                </a:cxnLst>
                                <a:rect l="0" t="0" r="r" b="b"/>
                                <a:pathLst>
                                  <a:path w="32" h="27">
                                    <a:moveTo>
                                      <a:pt x="0" y="27"/>
                                    </a:moveTo>
                                    <a:lnTo>
                                      <a:pt x="7" y="19"/>
                                    </a:lnTo>
                                    <a:lnTo>
                                      <a:pt x="3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4" name="Freeform 12001"/>
                            <wps:cNvSpPr>
                              <a:spLocks noChangeAspect="1"/>
                            </wps:cNvSpPr>
                            <wps:spPr bwMode="auto">
                              <a:xfrm>
                                <a:off x="5663" y="2546"/>
                                <a:ext cx="8" cy="17"/>
                              </a:xfrm>
                              <a:custGeom>
                                <a:avLst/>
                                <a:gdLst>
                                  <a:gd name="T0" fmla="*/ 1 w 28"/>
                                  <a:gd name="T1" fmla="*/ 1 h 68"/>
                                  <a:gd name="T2" fmla="*/ 1 w 28"/>
                                  <a:gd name="T3" fmla="*/ 1 h 68"/>
                                  <a:gd name="T4" fmla="*/ 1 w 28"/>
                                  <a:gd name="T5" fmla="*/ 1 h 68"/>
                                  <a:gd name="T6" fmla="*/ 0 w 28"/>
                                  <a:gd name="T7" fmla="*/ 0 h 68"/>
                                  <a:gd name="T8" fmla="*/ 0 w 28"/>
                                  <a:gd name="T9" fmla="*/ 0 h 6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 h="68">
                                    <a:moveTo>
                                      <a:pt x="28" y="68"/>
                                    </a:moveTo>
                                    <a:lnTo>
                                      <a:pt x="27" y="47"/>
                                    </a:lnTo>
                                    <a:lnTo>
                                      <a:pt x="23" y="29"/>
                                    </a:lnTo>
                                    <a:lnTo>
                                      <a:pt x="14" y="1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5" name="Freeform 12002"/>
                            <wps:cNvSpPr>
                              <a:spLocks noChangeAspect="1"/>
                            </wps:cNvSpPr>
                            <wps:spPr bwMode="auto">
                              <a:xfrm>
                                <a:off x="5644" y="2512"/>
                                <a:ext cx="62" cy="17"/>
                              </a:xfrm>
                              <a:custGeom>
                                <a:avLst/>
                                <a:gdLst>
                                  <a:gd name="T0" fmla="*/ 4 w 250"/>
                                  <a:gd name="T1" fmla="*/ 0 h 68"/>
                                  <a:gd name="T2" fmla="*/ 3 w 250"/>
                                  <a:gd name="T3" fmla="*/ 0 h 68"/>
                                  <a:gd name="T4" fmla="*/ 3 w 250"/>
                                  <a:gd name="T5" fmla="*/ 0 h 68"/>
                                  <a:gd name="T6" fmla="*/ 2 w 250"/>
                                  <a:gd name="T7" fmla="*/ 0 h 68"/>
                                  <a:gd name="T8" fmla="*/ 1 w 250"/>
                                  <a:gd name="T9" fmla="*/ 1 h 68"/>
                                  <a:gd name="T10" fmla="*/ 1 w 250"/>
                                  <a:gd name="T11" fmla="*/ 1 h 68"/>
                                  <a:gd name="T12" fmla="*/ 0 w 250"/>
                                  <a:gd name="T13" fmla="*/ 1 h 68"/>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50" h="68">
                                    <a:moveTo>
                                      <a:pt x="250" y="0"/>
                                    </a:moveTo>
                                    <a:lnTo>
                                      <a:pt x="214" y="0"/>
                                    </a:lnTo>
                                    <a:lnTo>
                                      <a:pt x="178" y="4"/>
                                    </a:lnTo>
                                    <a:lnTo>
                                      <a:pt x="111" y="18"/>
                                    </a:lnTo>
                                    <a:lnTo>
                                      <a:pt x="80" y="27"/>
                                    </a:lnTo>
                                    <a:lnTo>
                                      <a:pt x="50" y="38"/>
                                    </a:lnTo>
                                    <a:lnTo>
                                      <a:pt x="0" y="6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6" name="Freeform 12003"/>
                            <wps:cNvSpPr>
                              <a:spLocks noChangeAspect="1"/>
                            </wps:cNvSpPr>
                            <wps:spPr bwMode="auto">
                              <a:xfrm>
                                <a:off x="5619" y="2520"/>
                                <a:ext cx="20" cy="5"/>
                              </a:xfrm>
                              <a:custGeom>
                                <a:avLst/>
                                <a:gdLst>
                                  <a:gd name="T0" fmla="*/ 1 w 82"/>
                                  <a:gd name="T1" fmla="*/ 0 h 17"/>
                                  <a:gd name="T2" fmla="*/ 1 w 82"/>
                                  <a:gd name="T3" fmla="*/ 0 h 17"/>
                                  <a:gd name="T4" fmla="*/ 0 w 82"/>
                                  <a:gd name="T5" fmla="*/ 0 h 17"/>
                                  <a:gd name="T6" fmla="*/ 0 w 82"/>
                                  <a:gd name="T7" fmla="*/ 0 h 1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2" h="17">
                                    <a:moveTo>
                                      <a:pt x="82" y="17"/>
                                    </a:moveTo>
                                    <a:lnTo>
                                      <a:pt x="57" y="4"/>
                                    </a:lnTo>
                                    <a:lnTo>
                                      <a:pt x="28" y="0"/>
                                    </a:lnTo>
                                    <a:lnTo>
                                      <a:pt x="0" y="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7" name="Freeform 12004"/>
                            <wps:cNvSpPr>
                              <a:spLocks noChangeAspect="1"/>
                            </wps:cNvSpPr>
                            <wps:spPr bwMode="auto">
                              <a:xfrm>
                                <a:off x="5643" y="2542"/>
                                <a:ext cx="21" cy="4"/>
                              </a:xfrm>
                              <a:custGeom>
                                <a:avLst/>
                                <a:gdLst>
                                  <a:gd name="T0" fmla="*/ 1 w 84"/>
                                  <a:gd name="T1" fmla="*/ 0 h 19"/>
                                  <a:gd name="T2" fmla="*/ 1 w 84"/>
                                  <a:gd name="T3" fmla="*/ 0 h 19"/>
                                  <a:gd name="T4" fmla="*/ 1 w 84"/>
                                  <a:gd name="T5" fmla="*/ 0 h 19"/>
                                  <a:gd name="T6" fmla="*/ 0 w 84"/>
                                  <a:gd name="T7" fmla="*/ 0 h 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 h="19">
                                    <a:moveTo>
                                      <a:pt x="84" y="19"/>
                                    </a:moveTo>
                                    <a:lnTo>
                                      <a:pt x="58" y="4"/>
                                    </a:lnTo>
                                    <a:lnTo>
                                      <a:pt x="29" y="0"/>
                                    </a:lnTo>
                                    <a:lnTo>
                                      <a:pt x="0" y="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 name="Line 12005"/>
                            <wps:cNvCnPr>
                              <a:cxnSpLocks noChangeShapeType="1"/>
                            </wps:cNvCnPr>
                            <wps:spPr bwMode="auto">
                              <a:xfrm flipH="1" flipV="1">
                                <a:off x="5617" y="2521"/>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09" name="Line 12006"/>
                            <wps:cNvCnPr>
                              <a:cxnSpLocks noChangeShapeType="1"/>
                            </wps:cNvCnPr>
                            <wps:spPr bwMode="auto">
                              <a:xfrm flipH="1" flipV="1">
                                <a:off x="5619" y="2522"/>
                                <a:ext cx="24"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10" name="Line 12007"/>
                            <wps:cNvCnPr>
                              <a:cxnSpLocks noChangeShapeType="1"/>
                            </wps:cNvCnPr>
                            <wps:spPr bwMode="auto">
                              <a:xfrm flipH="1" flipV="1">
                                <a:off x="5643" y="2543"/>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11" name="Freeform 12008"/>
                            <wps:cNvSpPr>
                              <a:spLocks noChangeAspect="1"/>
                            </wps:cNvSpPr>
                            <wps:spPr bwMode="auto">
                              <a:xfrm>
                                <a:off x="5617" y="2520"/>
                                <a:ext cx="22" cy="5"/>
                              </a:xfrm>
                              <a:custGeom>
                                <a:avLst/>
                                <a:gdLst>
                                  <a:gd name="T0" fmla="*/ 1 w 89"/>
                                  <a:gd name="T1" fmla="*/ 0 h 21"/>
                                  <a:gd name="T2" fmla="*/ 1 w 89"/>
                                  <a:gd name="T3" fmla="*/ 0 h 21"/>
                                  <a:gd name="T4" fmla="*/ 1 w 89"/>
                                  <a:gd name="T5" fmla="*/ 0 h 21"/>
                                  <a:gd name="T6" fmla="*/ 0 w 89"/>
                                  <a:gd name="T7" fmla="*/ 0 h 21"/>
                                  <a:gd name="T8" fmla="*/ 0 w 89"/>
                                  <a:gd name="T9" fmla="*/ 0 h 2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9" h="21">
                                    <a:moveTo>
                                      <a:pt x="89" y="21"/>
                                    </a:moveTo>
                                    <a:lnTo>
                                      <a:pt x="72" y="7"/>
                                    </a:lnTo>
                                    <a:lnTo>
                                      <a:pt x="48" y="0"/>
                                    </a:lnTo>
                                    <a:lnTo>
                                      <a:pt x="24" y="0"/>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2" name="Line 12009"/>
                            <wps:cNvCnPr>
                              <a:cxnSpLocks noChangeShapeType="1"/>
                            </wps:cNvCnPr>
                            <wps:spPr bwMode="auto">
                              <a:xfrm flipH="1" flipV="1">
                                <a:off x="5639" y="2525"/>
                                <a:ext cx="25"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13" name="Freeform 12010"/>
                            <wps:cNvSpPr>
                              <a:spLocks noChangeAspect="1"/>
                            </wps:cNvSpPr>
                            <wps:spPr bwMode="auto">
                              <a:xfrm>
                                <a:off x="5653" y="2383"/>
                                <a:ext cx="5" cy="41"/>
                              </a:xfrm>
                              <a:custGeom>
                                <a:avLst/>
                                <a:gdLst>
                                  <a:gd name="T0" fmla="*/ 0 w 19"/>
                                  <a:gd name="T1" fmla="*/ 0 h 165"/>
                                  <a:gd name="T2" fmla="*/ 0 w 19"/>
                                  <a:gd name="T3" fmla="*/ 1 h 165"/>
                                  <a:gd name="T4" fmla="*/ 0 w 19"/>
                                  <a:gd name="T5" fmla="*/ 2 h 165"/>
                                  <a:gd name="T6" fmla="*/ 0 60000 65536"/>
                                  <a:gd name="T7" fmla="*/ 0 60000 65536"/>
                                  <a:gd name="T8" fmla="*/ 0 60000 65536"/>
                                </a:gdLst>
                                <a:ahLst/>
                                <a:cxnLst>
                                  <a:cxn ang="T6">
                                    <a:pos x="T0" y="T1"/>
                                  </a:cxn>
                                  <a:cxn ang="T7">
                                    <a:pos x="T2" y="T3"/>
                                  </a:cxn>
                                  <a:cxn ang="T8">
                                    <a:pos x="T4" y="T5"/>
                                  </a:cxn>
                                </a:cxnLst>
                                <a:rect l="0" t="0" r="r" b="b"/>
                                <a:pathLst>
                                  <a:path w="19" h="165">
                                    <a:moveTo>
                                      <a:pt x="0" y="0"/>
                                    </a:moveTo>
                                    <a:lnTo>
                                      <a:pt x="7" y="82"/>
                                    </a:lnTo>
                                    <a:lnTo>
                                      <a:pt x="19" y="16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4" name="Freeform 12011"/>
                            <wps:cNvSpPr>
                              <a:spLocks noChangeAspect="1"/>
                            </wps:cNvSpPr>
                            <wps:spPr bwMode="auto">
                              <a:xfrm>
                                <a:off x="5658" y="2424"/>
                                <a:ext cx="11" cy="40"/>
                              </a:xfrm>
                              <a:custGeom>
                                <a:avLst/>
                                <a:gdLst>
                                  <a:gd name="T0" fmla="*/ 0 w 45"/>
                                  <a:gd name="T1" fmla="*/ 0 h 158"/>
                                  <a:gd name="T2" fmla="*/ 0 w 45"/>
                                  <a:gd name="T3" fmla="*/ 1 h 158"/>
                                  <a:gd name="T4" fmla="*/ 0 w 45"/>
                                  <a:gd name="T5" fmla="*/ 2 h 158"/>
                                  <a:gd name="T6" fmla="*/ 0 w 45"/>
                                  <a:gd name="T7" fmla="*/ 2 h 158"/>
                                  <a:gd name="T8" fmla="*/ 1 w 45"/>
                                  <a:gd name="T9" fmla="*/ 3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5" h="158">
                                    <a:moveTo>
                                      <a:pt x="0" y="0"/>
                                    </a:moveTo>
                                    <a:lnTo>
                                      <a:pt x="10" y="47"/>
                                    </a:lnTo>
                                    <a:lnTo>
                                      <a:pt x="21" y="90"/>
                                    </a:lnTo>
                                    <a:lnTo>
                                      <a:pt x="33" y="128"/>
                                    </a:lnTo>
                                    <a:lnTo>
                                      <a:pt x="45" y="15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5" name="Freeform 12012"/>
                            <wps:cNvSpPr>
                              <a:spLocks noChangeAspect="1"/>
                            </wps:cNvSpPr>
                            <wps:spPr bwMode="auto">
                              <a:xfrm>
                                <a:off x="5688" y="2557"/>
                                <a:ext cx="74" cy="27"/>
                              </a:xfrm>
                              <a:custGeom>
                                <a:avLst/>
                                <a:gdLst>
                                  <a:gd name="T0" fmla="*/ 5 w 293"/>
                                  <a:gd name="T1" fmla="*/ 0 h 108"/>
                                  <a:gd name="T2" fmla="*/ 5 w 293"/>
                                  <a:gd name="T3" fmla="*/ 1 h 108"/>
                                  <a:gd name="T4" fmla="*/ 4 w 293"/>
                                  <a:gd name="T5" fmla="*/ 1 h 108"/>
                                  <a:gd name="T6" fmla="*/ 4 w 293"/>
                                  <a:gd name="T7" fmla="*/ 1 h 108"/>
                                  <a:gd name="T8" fmla="*/ 3 w 293"/>
                                  <a:gd name="T9" fmla="*/ 2 h 108"/>
                                  <a:gd name="T10" fmla="*/ 3 w 293"/>
                                  <a:gd name="T11" fmla="*/ 2 h 108"/>
                                  <a:gd name="T12" fmla="*/ 2 w 293"/>
                                  <a:gd name="T13" fmla="*/ 2 h 108"/>
                                  <a:gd name="T14" fmla="*/ 1 w 293"/>
                                  <a:gd name="T15" fmla="*/ 2 h 108"/>
                                  <a:gd name="T16" fmla="*/ 0 w 293"/>
                                  <a:gd name="T17" fmla="*/ 2 h 1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3" h="108">
                                    <a:moveTo>
                                      <a:pt x="293" y="0"/>
                                    </a:moveTo>
                                    <a:lnTo>
                                      <a:pt x="286" y="28"/>
                                    </a:lnTo>
                                    <a:lnTo>
                                      <a:pt x="267" y="53"/>
                                    </a:lnTo>
                                    <a:lnTo>
                                      <a:pt x="236" y="76"/>
                                    </a:lnTo>
                                    <a:lnTo>
                                      <a:pt x="198" y="93"/>
                                    </a:lnTo>
                                    <a:lnTo>
                                      <a:pt x="151" y="103"/>
                                    </a:lnTo>
                                    <a:lnTo>
                                      <a:pt x="101" y="108"/>
                                    </a:lnTo>
                                    <a:lnTo>
                                      <a:pt x="49" y="105"/>
                                    </a:lnTo>
                                    <a:lnTo>
                                      <a:pt x="0" y="9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6" name="Line 12013"/>
                            <wps:cNvCnPr>
                              <a:cxnSpLocks noChangeShapeType="1"/>
                            </wps:cNvCnPr>
                            <wps:spPr bwMode="auto">
                              <a:xfrm>
                                <a:off x="5731" y="2530"/>
                                <a:ext cx="31"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17" name="Line 12014"/>
                            <wps:cNvCnPr>
                              <a:cxnSpLocks noChangeShapeType="1"/>
                            </wps:cNvCnPr>
                            <wps:spPr bwMode="auto">
                              <a:xfrm>
                                <a:off x="5735" y="2533"/>
                                <a:ext cx="23"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18" name="Freeform 12015"/>
                            <wps:cNvSpPr>
                              <a:spLocks noChangeAspect="1"/>
                            </wps:cNvSpPr>
                            <wps:spPr bwMode="auto">
                              <a:xfrm>
                                <a:off x="5685" y="2554"/>
                                <a:ext cx="73" cy="28"/>
                              </a:xfrm>
                              <a:custGeom>
                                <a:avLst/>
                                <a:gdLst>
                                  <a:gd name="T0" fmla="*/ 0 w 293"/>
                                  <a:gd name="T1" fmla="*/ 1 h 113"/>
                                  <a:gd name="T2" fmla="*/ 1 w 293"/>
                                  <a:gd name="T3" fmla="*/ 2 h 113"/>
                                  <a:gd name="T4" fmla="*/ 1 w 293"/>
                                  <a:gd name="T5" fmla="*/ 2 h 113"/>
                                  <a:gd name="T6" fmla="*/ 2 w 293"/>
                                  <a:gd name="T7" fmla="*/ 2 h 113"/>
                                  <a:gd name="T8" fmla="*/ 3 w 293"/>
                                  <a:gd name="T9" fmla="*/ 1 h 113"/>
                                  <a:gd name="T10" fmla="*/ 4 w 293"/>
                                  <a:gd name="T11" fmla="*/ 1 h 113"/>
                                  <a:gd name="T12" fmla="*/ 4 w 293"/>
                                  <a:gd name="T13" fmla="*/ 1 h 113"/>
                                  <a:gd name="T14" fmla="*/ 4 w 293"/>
                                  <a:gd name="T15" fmla="*/ 0 h 113"/>
                                  <a:gd name="T16" fmla="*/ 4 w 293"/>
                                  <a:gd name="T17" fmla="*/ 0 h 1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3" h="113">
                                    <a:moveTo>
                                      <a:pt x="0" y="96"/>
                                    </a:moveTo>
                                    <a:lnTo>
                                      <a:pt x="50" y="108"/>
                                    </a:lnTo>
                                    <a:lnTo>
                                      <a:pt x="103" y="113"/>
                                    </a:lnTo>
                                    <a:lnTo>
                                      <a:pt x="156" y="109"/>
                                    </a:lnTo>
                                    <a:lnTo>
                                      <a:pt x="205" y="99"/>
                                    </a:lnTo>
                                    <a:lnTo>
                                      <a:pt x="245" y="80"/>
                                    </a:lnTo>
                                    <a:lnTo>
                                      <a:pt x="275" y="57"/>
                                    </a:lnTo>
                                    <a:lnTo>
                                      <a:pt x="291" y="30"/>
                                    </a:lnTo>
                                    <a:lnTo>
                                      <a:pt x="29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9" name="Freeform 12016"/>
                            <wps:cNvSpPr>
                              <a:spLocks noChangeAspect="1"/>
                            </wps:cNvSpPr>
                            <wps:spPr bwMode="auto">
                              <a:xfrm>
                                <a:off x="5706" y="2512"/>
                                <a:ext cx="88" cy="48"/>
                              </a:xfrm>
                              <a:custGeom>
                                <a:avLst/>
                                <a:gdLst>
                                  <a:gd name="T0" fmla="*/ 6 w 349"/>
                                  <a:gd name="T1" fmla="*/ 3 h 193"/>
                                  <a:gd name="T2" fmla="*/ 6 w 349"/>
                                  <a:gd name="T3" fmla="*/ 3 h 193"/>
                                  <a:gd name="T4" fmla="*/ 6 w 349"/>
                                  <a:gd name="T5" fmla="*/ 2 h 193"/>
                                  <a:gd name="T6" fmla="*/ 5 w 349"/>
                                  <a:gd name="T7" fmla="*/ 2 h 193"/>
                                  <a:gd name="T8" fmla="*/ 5 w 349"/>
                                  <a:gd name="T9" fmla="*/ 1 h 193"/>
                                  <a:gd name="T10" fmla="*/ 5 w 349"/>
                                  <a:gd name="T11" fmla="*/ 1 h 193"/>
                                  <a:gd name="T12" fmla="*/ 4 w 349"/>
                                  <a:gd name="T13" fmla="*/ 1 h 193"/>
                                  <a:gd name="T14" fmla="*/ 3 w 349"/>
                                  <a:gd name="T15" fmla="*/ 0 h 193"/>
                                  <a:gd name="T16" fmla="*/ 2 w 349"/>
                                  <a:gd name="T17" fmla="*/ 0 h 193"/>
                                  <a:gd name="T18" fmla="*/ 1 w 349"/>
                                  <a:gd name="T19" fmla="*/ 0 h 193"/>
                                  <a:gd name="T20" fmla="*/ 0 w 349"/>
                                  <a:gd name="T21" fmla="*/ 0 h 19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9" h="193">
                                    <a:moveTo>
                                      <a:pt x="349" y="193"/>
                                    </a:moveTo>
                                    <a:lnTo>
                                      <a:pt x="348" y="172"/>
                                    </a:lnTo>
                                    <a:lnTo>
                                      <a:pt x="341" y="152"/>
                                    </a:lnTo>
                                    <a:lnTo>
                                      <a:pt x="317" y="114"/>
                                    </a:lnTo>
                                    <a:lnTo>
                                      <a:pt x="301" y="97"/>
                                    </a:lnTo>
                                    <a:lnTo>
                                      <a:pt x="282" y="82"/>
                                    </a:lnTo>
                                    <a:lnTo>
                                      <a:pt x="239" y="53"/>
                                    </a:lnTo>
                                    <a:lnTo>
                                      <a:pt x="186" y="30"/>
                                    </a:lnTo>
                                    <a:lnTo>
                                      <a:pt x="127" y="14"/>
                                    </a:lnTo>
                                    <a:lnTo>
                                      <a:pt x="65"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0" name="Line 12017"/>
                            <wps:cNvCnPr>
                              <a:cxnSpLocks noChangeShapeType="1"/>
                            </wps:cNvCnPr>
                            <wps:spPr bwMode="auto">
                              <a:xfrm>
                                <a:off x="5731" y="2530"/>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21" name="Line 12018"/>
                            <wps:cNvCnPr>
                              <a:cxnSpLocks noChangeShapeType="1"/>
                            </wps:cNvCnPr>
                            <wps:spPr bwMode="auto">
                              <a:xfrm flipH="1" flipV="1">
                                <a:off x="5671" y="2565"/>
                                <a:ext cx="17"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22" name="Line 12019"/>
                            <wps:cNvCnPr>
                              <a:cxnSpLocks noChangeShapeType="1"/>
                            </wps:cNvCnPr>
                            <wps:spPr bwMode="auto">
                              <a:xfrm flipH="1" flipV="1">
                                <a:off x="5671" y="2565"/>
                                <a:ext cx="14"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23" name="Line 12020"/>
                            <wps:cNvCnPr>
                              <a:cxnSpLocks noChangeShapeType="1"/>
                            </wps:cNvCnPr>
                            <wps:spPr bwMode="auto">
                              <a:xfrm flipH="1">
                                <a:off x="5671" y="2537"/>
                                <a:ext cx="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24" name="Line 12021"/>
                            <wps:cNvCnPr>
                              <a:cxnSpLocks noChangeShapeType="1"/>
                            </wps:cNvCnPr>
                            <wps:spPr bwMode="auto">
                              <a:xfrm>
                                <a:off x="5762" y="2557"/>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25" name="Line 12022"/>
                            <wps:cNvCnPr>
                              <a:cxnSpLocks noChangeShapeType="1"/>
                            </wps:cNvCnPr>
                            <wps:spPr bwMode="auto">
                              <a:xfrm>
                                <a:off x="5758" y="2554"/>
                                <a:ext cx="4"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26" name="Freeform 12023"/>
                            <wps:cNvSpPr>
                              <a:spLocks noChangeAspect="1"/>
                            </wps:cNvSpPr>
                            <wps:spPr bwMode="auto">
                              <a:xfrm>
                                <a:off x="5688" y="2386"/>
                                <a:ext cx="9" cy="40"/>
                              </a:xfrm>
                              <a:custGeom>
                                <a:avLst/>
                                <a:gdLst>
                                  <a:gd name="T0" fmla="*/ 0 w 39"/>
                                  <a:gd name="T1" fmla="*/ 2 h 162"/>
                                  <a:gd name="T2" fmla="*/ 0 w 39"/>
                                  <a:gd name="T3" fmla="*/ 1 h 162"/>
                                  <a:gd name="T4" fmla="*/ 0 w 39"/>
                                  <a:gd name="T5" fmla="*/ 0 h 162"/>
                                  <a:gd name="T6" fmla="*/ 0 60000 65536"/>
                                  <a:gd name="T7" fmla="*/ 0 60000 65536"/>
                                  <a:gd name="T8" fmla="*/ 0 60000 65536"/>
                                </a:gdLst>
                                <a:ahLst/>
                                <a:cxnLst>
                                  <a:cxn ang="T6">
                                    <a:pos x="T0" y="T1"/>
                                  </a:cxn>
                                  <a:cxn ang="T7">
                                    <a:pos x="T2" y="T3"/>
                                  </a:cxn>
                                  <a:cxn ang="T8">
                                    <a:pos x="T4" y="T5"/>
                                  </a:cxn>
                                </a:cxnLst>
                                <a:rect l="0" t="0" r="r" b="b"/>
                                <a:pathLst>
                                  <a:path w="39" h="162">
                                    <a:moveTo>
                                      <a:pt x="0" y="162"/>
                                    </a:moveTo>
                                    <a:lnTo>
                                      <a:pt x="23" y="81"/>
                                    </a:lnTo>
                                    <a:lnTo>
                                      <a:pt x="3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7" name="Line 12024"/>
                            <wps:cNvCnPr>
                              <a:cxnSpLocks noChangeShapeType="1"/>
                            </wps:cNvCnPr>
                            <wps:spPr bwMode="auto">
                              <a:xfrm flipV="1">
                                <a:off x="5697" y="2382"/>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28" name="Line 12025"/>
                            <wps:cNvCnPr>
                              <a:cxnSpLocks noChangeShapeType="1"/>
                            </wps:cNvCnPr>
                            <wps:spPr bwMode="auto">
                              <a:xfrm flipH="1">
                                <a:off x="5651" y="2362"/>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29" name="Freeform 12026"/>
                            <wps:cNvSpPr>
                              <a:spLocks noChangeAspect="1"/>
                            </wps:cNvSpPr>
                            <wps:spPr bwMode="auto">
                              <a:xfrm>
                                <a:off x="6345" y="1379"/>
                                <a:ext cx="108" cy="1307"/>
                              </a:xfrm>
                              <a:custGeom>
                                <a:avLst/>
                                <a:gdLst>
                                  <a:gd name="T0" fmla="*/ 7 w 431"/>
                                  <a:gd name="T1" fmla="*/ 0 h 5228"/>
                                  <a:gd name="T2" fmla="*/ 6 w 431"/>
                                  <a:gd name="T3" fmla="*/ 4 h 5228"/>
                                  <a:gd name="T4" fmla="*/ 5 w 431"/>
                                  <a:gd name="T5" fmla="*/ 6 h 5228"/>
                                  <a:gd name="T6" fmla="*/ 5 w 431"/>
                                  <a:gd name="T7" fmla="*/ 7 h 5228"/>
                                  <a:gd name="T8" fmla="*/ 4 w 431"/>
                                  <a:gd name="T9" fmla="*/ 9 h 5228"/>
                                  <a:gd name="T10" fmla="*/ 4 w 431"/>
                                  <a:gd name="T11" fmla="*/ 11 h 5228"/>
                                  <a:gd name="T12" fmla="*/ 3 w 431"/>
                                  <a:gd name="T13" fmla="*/ 16 h 5228"/>
                                  <a:gd name="T14" fmla="*/ 3 w 431"/>
                                  <a:gd name="T15" fmla="*/ 18 h 5228"/>
                                  <a:gd name="T16" fmla="*/ 2 w 431"/>
                                  <a:gd name="T17" fmla="*/ 20 h 5228"/>
                                  <a:gd name="T18" fmla="*/ 2 w 431"/>
                                  <a:gd name="T19" fmla="*/ 22 h 5228"/>
                                  <a:gd name="T20" fmla="*/ 2 w 431"/>
                                  <a:gd name="T21" fmla="*/ 24 h 5228"/>
                                  <a:gd name="T22" fmla="*/ 1 w 431"/>
                                  <a:gd name="T23" fmla="*/ 27 h 5228"/>
                                  <a:gd name="T24" fmla="*/ 1 w 431"/>
                                  <a:gd name="T25" fmla="*/ 29 h 5228"/>
                                  <a:gd name="T26" fmla="*/ 1 w 431"/>
                                  <a:gd name="T27" fmla="*/ 32 h 5228"/>
                                  <a:gd name="T28" fmla="*/ 1 w 431"/>
                                  <a:gd name="T29" fmla="*/ 34 h 5228"/>
                                  <a:gd name="T30" fmla="*/ 1 w 431"/>
                                  <a:gd name="T31" fmla="*/ 37 h 5228"/>
                                  <a:gd name="T32" fmla="*/ 0 w 431"/>
                                  <a:gd name="T33" fmla="*/ 39 h 5228"/>
                                  <a:gd name="T34" fmla="*/ 0 w 431"/>
                                  <a:gd name="T35" fmla="*/ 42 h 5228"/>
                                  <a:gd name="T36" fmla="*/ 0 w 431"/>
                                  <a:gd name="T37" fmla="*/ 45 h 5228"/>
                                  <a:gd name="T38" fmla="*/ 0 w 431"/>
                                  <a:gd name="T39" fmla="*/ 48 h 5228"/>
                                  <a:gd name="T40" fmla="*/ 0 w 431"/>
                                  <a:gd name="T41" fmla="*/ 50 h 5228"/>
                                  <a:gd name="T42" fmla="*/ 0 w 431"/>
                                  <a:gd name="T43" fmla="*/ 53 h 5228"/>
                                  <a:gd name="T44" fmla="*/ 0 w 431"/>
                                  <a:gd name="T45" fmla="*/ 56 h 5228"/>
                                  <a:gd name="T46" fmla="*/ 0 w 431"/>
                                  <a:gd name="T47" fmla="*/ 59 h 5228"/>
                                  <a:gd name="T48" fmla="*/ 1 w 431"/>
                                  <a:gd name="T49" fmla="*/ 63 h 5228"/>
                                  <a:gd name="T50" fmla="*/ 1 w 431"/>
                                  <a:gd name="T51" fmla="*/ 66 h 5228"/>
                                  <a:gd name="T52" fmla="*/ 1 w 431"/>
                                  <a:gd name="T53" fmla="*/ 69 h 5228"/>
                                  <a:gd name="T54" fmla="*/ 2 w 431"/>
                                  <a:gd name="T55" fmla="*/ 72 h 5228"/>
                                  <a:gd name="T56" fmla="*/ 2 w 431"/>
                                  <a:gd name="T57" fmla="*/ 75 h 5228"/>
                                  <a:gd name="T58" fmla="*/ 3 w 431"/>
                                  <a:gd name="T59" fmla="*/ 82 h 522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431" h="5228">
                                    <a:moveTo>
                                      <a:pt x="431" y="0"/>
                                    </a:moveTo>
                                    <a:lnTo>
                                      <a:pt x="366" y="229"/>
                                    </a:lnTo>
                                    <a:lnTo>
                                      <a:pt x="334" y="347"/>
                                    </a:lnTo>
                                    <a:lnTo>
                                      <a:pt x="304" y="468"/>
                                    </a:lnTo>
                                    <a:lnTo>
                                      <a:pt x="275" y="593"/>
                                    </a:lnTo>
                                    <a:lnTo>
                                      <a:pt x="247" y="721"/>
                                    </a:lnTo>
                                    <a:lnTo>
                                      <a:pt x="194" y="984"/>
                                    </a:lnTo>
                                    <a:lnTo>
                                      <a:pt x="169" y="1119"/>
                                    </a:lnTo>
                                    <a:lnTo>
                                      <a:pt x="146" y="1259"/>
                                    </a:lnTo>
                                    <a:lnTo>
                                      <a:pt x="124" y="1401"/>
                                    </a:lnTo>
                                    <a:lnTo>
                                      <a:pt x="102" y="1547"/>
                                    </a:lnTo>
                                    <a:lnTo>
                                      <a:pt x="83" y="1697"/>
                                    </a:lnTo>
                                    <a:lnTo>
                                      <a:pt x="66" y="1849"/>
                                    </a:lnTo>
                                    <a:lnTo>
                                      <a:pt x="50" y="2007"/>
                                    </a:lnTo>
                                    <a:lnTo>
                                      <a:pt x="36" y="2168"/>
                                    </a:lnTo>
                                    <a:lnTo>
                                      <a:pt x="25" y="2332"/>
                                    </a:lnTo>
                                    <a:lnTo>
                                      <a:pt x="15" y="2501"/>
                                    </a:lnTo>
                                    <a:lnTo>
                                      <a:pt x="8" y="2675"/>
                                    </a:lnTo>
                                    <a:lnTo>
                                      <a:pt x="3" y="2852"/>
                                    </a:lnTo>
                                    <a:lnTo>
                                      <a:pt x="0" y="3033"/>
                                    </a:lnTo>
                                    <a:lnTo>
                                      <a:pt x="0" y="3219"/>
                                    </a:lnTo>
                                    <a:lnTo>
                                      <a:pt x="5" y="3407"/>
                                    </a:lnTo>
                                    <a:lnTo>
                                      <a:pt x="11" y="3600"/>
                                    </a:lnTo>
                                    <a:lnTo>
                                      <a:pt x="20" y="3796"/>
                                    </a:lnTo>
                                    <a:lnTo>
                                      <a:pt x="32" y="3995"/>
                                    </a:lnTo>
                                    <a:lnTo>
                                      <a:pt x="47" y="4197"/>
                                    </a:lnTo>
                                    <a:lnTo>
                                      <a:pt x="66" y="4400"/>
                                    </a:lnTo>
                                    <a:lnTo>
                                      <a:pt x="86" y="4606"/>
                                    </a:lnTo>
                                    <a:lnTo>
                                      <a:pt x="110" y="4813"/>
                                    </a:lnTo>
                                    <a:lnTo>
                                      <a:pt x="167" y="522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0" name="Freeform 12027"/>
                            <wps:cNvSpPr>
                              <a:spLocks noChangeAspect="1"/>
                            </wps:cNvSpPr>
                            <wps:spPr bwMode="auto">
                              <a:xfrm>
                                <a:off x="6329" y="1382"/>
                                <a:ext cx="108" cy="1307"/>
                              </a:xfrm>
                              <a:custGeom>
                                <a:avLst/>
                                <a:gdLst>
                                  <a:gd name="T0" fmla="*/ 7 w 431"/>
                                  <a:gd name="T1" fmla="*/ 0 h 5228"/>
                                  <a:gd name="T2" fmla="*/ 6 w 431"/>
                                  <a:gd name="T3" fmla="*/ 4 h 5228"/>
                                  <a:gd name="T4" fmla="*/ 5 w 431"/>
                                  <a:gd name="T5" fmla="*/ 6 h 5228"/>
                                  <a:gd name="T6" fmla="*/ 5 w 431"/>
                                  <a:gd name="T7" fmla="*/ 7 h 5228"/>
                                  <a:gd name="T8" fmla="*/ 4 w 431"/>
                                  <a:gd name="T9" fmla="*/ 9 h 5228"/>
                                  <a:gd name="T10" fmla="*/ 4 w 431"/>
                                  <a:gd name="T11" fmla="*/ 11 h 5228"/>
                                  <a:gd name="T12" fmla="*/ 3 w 431"/>
                                  <a:gd name="T13" fmla="*/ 16 h 5228"/>
                                  <a:gd name="T14" fmla="*/ 3 w 431"/>
                                  <a:gd name="T15" fmla="*/ 18 h 5228"/>
                                  <a:gd name="T16" fmla="*/ 2 w 431"/>
                                  <a:gd name="T17" fmla="*/ 20 h 5228"/>
                                  <a:gd name="T18" fmla="*/ 2 w 431"/>
                                  <a:gd name="T19" fmla="*/ 22 h 5228"/>
                                  <a:gd name="T20" fmla="*/ 2 w 431"/>
                                  <a:gd name="T21" fmla="*/ 24 h 5228"/>
                                  <a:gd name="T22" fmla="*/ 1 w 431"/>
                                  <a:gd name="T23" fmla="*/ 27 h 5228"/>
                                  <a:gd name="T24" fmla="*/ 1 w 431"/>
                                  <a:gd name="T25" fmla="*/ 29 h 5228"/>
                                  <a:gd name="T26" fmla="*/ 1 w 431"/>
                                  <a:gd name="T27" fmla="*/ 32 h 5228"/>
                                  <a:gd name="T28" fmla="*/ 1 w 431"/>
                                  <a:gd name="T29" fmla="*/ 34 h 5228"/>
                                  <a:gd name="T30" fmla="*/ 1 w 431"/>
                                  <a:gd name="T31" fmla="*/ 37 h 5228"/>
                                  <a:gd name="T32" fmla="*/ 0 w 431"/>
                                  <a:gd name="T33" fmla="*/ 39 h 5228"/>
                                  <a:gd name="T34" fmla="*/ 0 w 431"/>
                                  <a:gd name="T35" fmla="*/ 42 h 5228"/>
                                  <a:gd name="T36" fmla="*/ 0 w 431"/>
                                  <a:gd name="T37" fmla="*/ 45 h 5228"/>
                                  <a:gd name="T38" fmla="*/ 0 w 431"/>
                                  <a:gd name="T39" fmla="*/ 48 h 5228"/>
                                  <a:gd name="T40" fmla="*/ 0 w 431"/>
                                  <a:gd name="T41" fmla="*/ 50 h 5228"/>
                                  <a:gd name="T42" fmla="*/ 0 w 431"/>
                                  <a:gd name="T43" fmla="*/ 53 h 5228"/>
                                  <a:gd name="T44" fmla="*/ 0 w 431"/>
                                  <a:gd name="T45" fmla="*/ 56 h 5228"/>
                                  <a:gd name="T46" fmla="*/ 0 w 431"/>
                                  <a:gd name="T47" fmla="*/ 59 h 5228"/>
                                  <a:gd name="T48" fmla="*/ 1 w 431"/>
                                  <a:gd name="T49" fmla="*/ 63 h 5228"/>
                                  <a:gd name="T50" fmla="*/ 1 w 431"/>
                                  <a:gd name="T51" fmla="*/ 66 h 5228"/>
                                  <a:gd name="T52" fmla="*/ 1 w 431"/>
                                  <a:gd name="T53" fmla="*/ 69 h 5228"/>
                                  <a:gd name="T54" fmla="*/ 2 w 431"/>
                                  <a:gd name="T55" fmla="*/ 72 h 5228"/>
                                  <a:gd name="T56" fmla="*/ 2 w 431"/>
                                  <a:gd name="T57" fmla="*/ 75 h 5228"/>
                                  <a:gd name="T58" fmla="*/ 3 w 431"/>
                                  <a:gd name="T59" fmla="*/ 82 h 522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431" h="5228">
                                    <a:moveTo>
                                      <a:pt x="431" y="0"/>
                                    </a:moveTo>
                                    <a:lnTo>
                                      <a:pt x="366" y="229"/>
                                    </a:lnTo>
                                    <a:lnTo>
                                      <a:pt x="334" y="347"/>
                                    </a:lnTo>
                                    <a:lnTo>
                                      <a:pt x="303" y="468"/>
                                    </a:lnTo>
                                    <a:lnTo>
                                      <a:pt x="275" y="593"/>
                                    </a:lnTo>
                                    <a:lnTo>
                                      <a:pt x="247" y="721"/>
                                    </a:lnTo>
                                    <a:lnTo>
                                      <a:pt x="194" y="984"/>
                                    </a:lnTo>
                                    <a:lnTo>
                                      <a:pt x="169" y="1120"/>
                                    </a:lnTo>
                                    <a:lnTo>
                                      <a:pt x="146" y="1259"/>
                                    </a:lnTo>
                                    <a:lnTo>
                                      <a:pt x="123" y="1401"/>
                                    </a:lnTo>
                                    <a:lnTo>
                                      <a:pt x="103" y="1548"/>
                                    </a:lnTo>
                                    <a:lnTo>
                                      <a:pt x="84" y="1697"/>
                                    </a:lnTo>
                                    <a:lnTo>
                                      <a:pt x="66" y="1850"/>
                                    </a:lnTo>
                                    <a:lnTo>
                                      <a:pt x="50" y="2007"/>
                                    </a:lnTo>
                                    <a:lnTo>
                                      <a:pt x="36" y="2168"/>
                                    </a:lnTo>
                                    <a:lnTo>
                                      <a:pt x="25" y="2332"/>
                                    </a:lnTo>
                                    <a:lnTo>
                                      <a:pt x="15" y="2502"/>
                                    </a:lnTo>
                                    <a:lnTo>
                                      <a:pt x="8" y="2675"/>
                                    </a:lnTo>
                                    <a:lnTo>
                                      <a:pt x="2" y="2852"/>
                                    </a:lnTo>
                                    <a:lnTo>
                                      <a:pt x="0" y="3033"/>
                                    </a:lnTo>
                                    <a:lnTo>
                                      <a:pt x="1" y="3219"/>
                                    </a:lnTo>
                                    <a:lnTo>
                                      <a:pt x="4" y="3408"/>
                                    </a:lnTo>
                                    <a:lnTo>
                                      <a:pt x="11" y="3600"/>
                                    </a:lnTo>
                                    <a:lnTo>
                                      <a:pt x="20" y="3797"/>
                                    </a:lnTo>
                                    <a:lnTo>
                                      <a:pt x="32" y="3996"/>
                                    </a:lnTo>
                                    <a:lnTo>
                                      <a:pt x="47" y="4197"/>
                                    </a:lnTo>
                                    <a:lnTo>
                                      <a:pt x="66" y="4400"/>
                                    </a:lnTo>
                                    <a:lnTo>
                                      <a:pt x="87" y="4607"/>
                                    </a:lnTo>
                                    <a:lnTo>
                                      <a:pt x="110" y="4813"/>
                                    </a:lnTo>
                                    <a:lnTo>
                                      <a:pt x="167" y="522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1" name="Freeform 12028"/>
                            <wps:cNvSpPr>
                              <a:spLocks noChangeAspect="1"/>
                            </wps:cNvSpPr>
                            <wps:spPr bwMode="auto">
                              <a:xfrm>
                                <a:off x="6357" y="2788"/>
                                <a:ext cx="21" cy="15"/>
                              </a:xfrm>
                              <a:custGeom>
                                <a:avLst/>
                                <a:gdLst>
                                  <a:gd name="T0" fmla="*/ 1 w 86"/>
                                  <a:gd name="T1" fmla="*/ 1 h 57"/>
                                  <a:gd name="T2" fmla="*/ 1 w 86"/>
                                  <a:gd name="T3" fmla="*/ 1 h 57"/>
                                  <a:gd name="T4" fmla="*/ 0 w 86"/>
                                  <a:gd name="T5" fmla="*/ 0 h 57"/>
                                  <a:gd name="T6" fmla="*/ 0 w 86"/>
                                  <a:gd name="T7" fmla="*/ 0 h 5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6" h="57">
                                    <a:moveTo>
                                      <a:pt x="86" y="57"/>
                                    </a:moveTo>
                                    <a:lnTo>
                                      <a:pt x="62" y="30"/>
                                    </a:lnTo>
                                    <a:lnTo>
                                      <a:pt x="34" y="1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2" name="Freeform 12029"/>
                            <wps:cNvSpPr>
                              <a:spLocks noChangeAspect="1"/>
                            </wps:cNvSpPr>
                            <wps:spPr bwMode="auto">
                              <a:xfrm>
                                <a:off x="6315" y="2689"/>
                                <a:ext cx="57" cy="99"/>
                              </a:xfrm>
                              <a:custGeom>
                                <a:avLst/>
                                <a:gdLst>
                                  <a:gd name="T0" fmla="*/ 0 w 227"/>
                                  <a:gd name="T1" fmla="*/ 6 h 398"/>
                                  <a:gd name="T2" fmla="*/ 1 w 227"/>
                                  <a:gd name="T3" fmla="*/ 6 h 398"/>
                                  <a:gd name="T4" fmla="*/ 2 w 227"/>
                                  <a:gd name="T5" fmla="*/ 6 h 398"/>
                                  <a:gd name="T6" fmla="*/ 2 w 227"/>
                                  <a:gd name="T7" fmla="*/ 5 h 398"/>
                                  <a:gd name="T8" fmla="*/ 2 w 227"/>
                                  <a:gd name="T9" fmla="*/ 5 h 398"/>
                                  <a:gd name="T10" fmla="*/ 3 w 227"/>
                                  <a:gd name="T11" fmla="*/ 5 h 398"/>
                                  <a:gd name="T12" fmla="*/ 3 w 227"/>
                                  <a:gd name="T13" fmla="*/ 4 h 398"/>
                                  <a:gd name="T14" fmla="*/ 3 w 227"/>
                                  <a:gd name="T15" fmla="*/ 3 h 398"/>
                                  <a:gd name="T16" fmla="*/ 4 w 227"/>
                                  <a:gd name="T17" fmla="*/ 2 h 398"/>
                                  <a:gd name="T18" fmla="*/ 4 w 227"/>
                                  <a:gd name="T19" fmla="*/ 1 h 398"/>
                                  <a:gd name="T20" fmla="*/ 4 w 227"/>
                                  <a:gd name="T21" fmla="*/ 0 h 39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27" h="398">
                                    <a:moveTo>
                                      <a:pt x="0" y="398"/>
                                    </a:moveTo>
                                    <a:lnTo>
                                      <a:pt x="58" y="379"/>
                                    </a:lnTo>
                                    <a:lnTo>
                                      <a:pt x="86" y="365"/>
                                    </a:lnTo>
                                    <a:lnTo>
                                      <a:pt x="110" y="347"/>
                                    </a:lnTo>
                                    <a:lnTo>
                                      <a:pt x="134" y="325"/>
                                    </a:lnTo>
                                    <a:lnTo>
                                      <a:pt x="154" y="302"/>
                                    </a:lnTo>
                                    <a:lnTo>
                                      <a:pt x="187" y="249"/>
                                    </a:lnTo>
                                    <a:lnTo>
                                      <a:pt x="211" y="190"/>
                                    </a:lnTo>
                                    <a:lnTo>
                                      <a:pt x="224" y="128"/>
                                    </a:lnTo>
                                    <a:lnTo>
                                      <a:pt x="227" y="65"/>
                                    </a:lnTo>
                                    <a:lnTo>
                                      <a:pt x="22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3" name="Line 12030"/>
                            <wps:cNvCnPr>
                              <a:cxnSpLocks noChangeShapeType="1"/>
                            </wps:cNvCnPr>
                            <wps:spPr bwMode="auto">
                              <a:xfrm flipH="1" flipV="1">
                                <a:off x="6367" y="2775"/>
                                <a:ext cx="15" cy="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34" name="Freeform 12031"/>
                            <wps:cNvSpPr>
                              <a:spLocks noChangeAspect="1"/>
                            </wps:cNvSpPr>
                            <wps:spPr bwMode="auto">
                              <a:xfrm>
                                <a:off x="6259" y="2566"/>
                                <a:ext cx="22" cy="34"/>
                              </a:xfrm>
                              <a:custGeom>
                                <a:avLst/>
                                <a:gdLst>
                                  <a:gd name="T0" fmla="*/ 0 w 88"/>
                                  <a:gd name="T1" fmla="*/ 2 h 134"/>
                                  <a:gd name="T2" fmla="*/ 1 w 88"/>
                                  <a:gd name="T3" fmla="*/ 2 h 134"/>
                                  <a:gd name="T4" fmla="*/ 1 w 88"/>
                                  <a:gd name="T5" fmla="*/ 1 h 134"/>
                                  <a:gd name="T6" fmla="*/ 1 w 88"/>
                                  <a:gd name="T7" fmla="*/ 1 h 134"/>
                                  <a:gd name="T8" fmla="*/ 2 w 88"/>
                                  <a:gd name="T9" fmla="*/ 0 h 1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8" h="134">
                                    <a:moveTo>
                                      <a:pt x="0" y="134"/>
                                    </a:moveTo>
                                    <a:lnTo>
                                      <a:pt x="28" y="104"/>
                                    </a:lnTo>
                                    <a:lnTo>
                                      <a:pt x="53" y="71"/>
                                    </a:lnTo>
                                    <a:lnTo>
                                      <a:pt x="72" y="37"/>
                                    </a:lnTo>
                                    <a:lnTo>
                                      <a:pt x="8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5" name="Freeform 12032"/>
                            <wps:cNvSpPr>
                              <a:spLocks noChangeAspect="1"/>
                            </wps:cNvSpPr>
                            <wps:spPr bwMode="auto">
                              <a:xfrm>
                                <a:off x="6239" y="2547"/>
                                <a:ext cx="13" cy="40"/>
                              </a:xfrm>
                              <a:custGeom>
                                <a:avLst/>
                                <a:gdLst>
                                  <a:gd name="T0" fmla="*/ 1 w 51"/>
                                  <a:gd name="T1" fmla="*/ 0 h 158"/>
                                  <a:gd name="T2" fmla="*/ 1 w 51"/>
                                  <a:gd name="T3" fmla="*/ 1 h 158"/>
                                  <a:gd name="T4" fmla="*/ 0 w 51"/>
                                  <a:gd name="T5" fmla="*/ 3 h 158"/>
                                  <a:gd name="T6" fmla="*/ 0 60000 65536"/>
                                  <a:gd name="T7" fmla="*/ 0 60000 65536"/>
                                  <a:gd name="T8" fmla="*/ 0 60000 65536"/>
                                </a:gdLst>
                                <a:ahLst/>
                                <a:cxnLst>
                                  <a:cxn ang="T6">
                                    <a:pos x="T0" y="T1"/>
                                  </a:cxn>
                                  <a:cxn ang="T7">
                                    <a:pos x="T2" y="T3"/>
                                  </a:cxn>
                                  <a:cxn ang="T8">
                                    <a:pos x="T4" y="T5"/>
                                  </a:cxn>
                                </a:cxnLst>
                                <a:rect l="0" t="0" r="r" b="b"/>
                                <a:pathLst>
                                  <a:path w="51" h="158">
                                    <a:moveTo>
                                      <a:pt x="51" y="0"/>
                                    </a:moveTo>
                                    <a:lnTo>
                                      <a:pt x="31" y="81"/>
                                    </a:lnTo>
                                    <a:lnTo>
                                      <a:pt x="0" y="15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6" name="Freeform 12033"/>
                            <wps:cNvSpPr>
                              <a:spLocks noChangeAspect="1"/>
                            </wps:cNvSpPr>
                            <wps:spPr bwMode="auto">
                              <a:xfrm>
                                <a:off x="6259" y="2548"/>
                                <a:ext cx="26" cy="52"/>
                              </a:xfrm>
                              <a:custGeom>
                                <a:avLst/>
                                <a:gdLst>
                                  <a:gd name="T0" fmla="*/ 0 w 106"/>
                                  <a:gd name="T1" fmla="*/ 3 h 206"/>
                                  <a:gd name="T2" fmla="*/ 0 w 106"/>
                                  <a:gd name="T3" fmla="*/ 3 h 206"/>
                                  <a:gd name="T4" fmla="*/ 1 w 106"/>
                                  <a:gd name="T5" fmla="*/ 2 h 206"/>
                                  <a:gd name="T6" fmla="*/ 1 w 106"/>
                                  <a:gd name="T7" fmla="*/ 1 h 206"/>
                                  <a:gd name="T8" fmla="*/ 1 w 106"/>
                                  <a:gd name="T9" fmla="*/ 0 h 2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6" h="206">
                                    <a:moveTo>
                                      <a:pt x="0" y="206"/>
                                    </a:moveTo>
                                    <a:lnTo>
                                      <a:pt x="41" y="163"/>
                                    </a:lnTo>
                                    <a:lnTo>
                                      <a:pt x="74" y="114"/>
                                    </a:lnTo>
                                    <a:lnTo>
                                      <a:pt x="96" y="59"/>
                                    </a:lnTo>
                                    <a:lnTo>
                                      <a:pt x="10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 name="Line 12034"/>
                            <wps:cNvCnPr>
                              <a:cxnSpLocks noChangeShapeType="1"/>
                            </wps:cNvCnPr>
                            <wps:spPr bwMode="auto">
                              <a:xfrm flipH="1" flipV="1">
                                <a:off x="6285" y="2548"/>
                                <a:ext cx="86" cy="14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38" name="Freeform 12035"/>
                            <wps:cNvSpPr>
                              <a:spLocks noChangeAspect="1"/>
                            </wps:cNvSpPr>
                            <wps:spPr bwMode="auto">
                              <a:xfrm>
                                <a:off x="6214" y="2587"/>
                                <a:ext cx="25" cy="36"/>
                              </a:xfrm>
                              <a:custGeom>
                                <a:avLst/>
                                <a:gdLst>
                                  <a:gd name="T0" fmla="*/ 0 w 98"/>
                                  <a:gd name="T1" fmla="*/ 2 h 145"/>
                                  <a:gd name="T2" fmla="*/ 1 w 98"/>
                                  <a:gd name="T3" fmla="*/ 2 h 145"/>
                                  <a:gd name="T4" fmla="*/ 1 w 98"/>
                                  <a:gd name="T5" fmla="*/ 1 h 145"/>
                                  <a:gd name="T6" fmla="*/ 1 w 98"/>
                                  <a:gd name="T7" fmla="*/ 1 h 145"/>
                                  <a:gd name="T8" fmla="*/ 2 w 98"/>
                                  <a:gd name="T9" fmla="*/ 0 h 1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8" h="145">
                                    <a:moveTo>
                                      <a:pt x="0" y="145"/>
                                    </a:moveTo>
                                    <a:lnTo>
                                      <a:pt x="26" y="118"/>
                                    </a:lnTo>
                                    <a:lnTo>
                                      <a:pt x="52" y="84"/>
                                    </a:lnTo>
                                    <a:lnTo>
                                      <a:pt x="76" y="44"/>
                                    </a:lnTo>
                                    <a:lnTo>
                                      <a:pt x="9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9" name="Freeform 12036"/>
                            <wps:cNvSpPr>
                              <a:spLocks noChangeAspect="1"/>
                            </wps:cNvSpPr>
                            <wps:spPr bwMode="auto">
                              <a:xfrm>
                                <a:off x="6214" y="2600"/>
                                <a:ext cx="45" cy="23"/>
                              </a:xfrm>
                              <a:custGeom>
                                <a:avLst/>
                                <a:gdLst>
                                  <a:gd name="T0" fmla="*/ 0 w 177"/>
                                  <a:gd name="T1" fmla="*/ 1 h 94"/>
                                  <a:gd name="T2" fmla="*/ 1 w 177"/>
                                  <a:gd name="T3" fmla="*/ 1 h 94"/>
                                  <a:gd name="T4" fmla="*/ 2 w 177"/>
                                  <a:gd name="T5" fmla="*/ 1 h 94"/>
                                  <a:gd name="T6" fmla="*/ 2 w 177"/>
                                  <a:gd name="T7" fmla="*/ 0 h 94"/>
                                  <a:gd name="T8" fmla="*/ 3 w 177"/>
                                  <a:gd name="T9" fmla="*/ 0 h 9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77" h="94">
                                    <a:moveTo>
                                      <a:pt x="0" y="94"/>
                                    </a:moveTo>
                                    <a:lnTo>
                                      <a:pt x="48" y="81"/>
                                    </a:lnTo>
                                    <a:lnTo>
                                      <a:pt x="93" y="60"/>
                                    </a:lnTo>
                                    <a:lnTo>
                                      <a:pt x="137" y="33"/>
                                    </a:lnTo>
                                    <a:lnTo>
                                      <a:pt x="17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0" name="Line 12037"/>
                            <wps:cNvCnPr>
                              <a:cxnSpLocks noChangeShapeType="1"/>
                            </wps:cNvCnPr>
                            <wps:spPr bwMode="auto">
                              <a:xfrm flipH="1">
                                <a:off x="6235" y="2788"/>
                                <a:ext cx="80"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41" name="Line 12038"/>
                            <wps:cNvCnPr>
                              <a:cxnSpLocks noChangeShapeType="1"/>
                            </wps:cNvCnPr>
                            <wps:spPr bwMode="auto">
                              <a:xfrm>
                                <a:off x="6214" y="2623"/>
                                <a:ext cx="101" cy="1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42" name="Line 12039"/>
                            <wps:cNvCnPr>
                              <a:cxnSpLocks noChangeShapeType="1"/>
                            </wps:cNvCnPr>
                            <wps:spPr bwMode="auto">
                              <a:xfrm>
                                <a:off x="6239" y="2587"/>
                                <a:ext cx="20"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43" name="Freeform 12040"/>
                            <wps:cNvSpPr>
                              <a:spLocks noChangeAspect="1"/>
                            </wps:cNvSpPr>
                            <wps:spPr bwMode="auto">
                              <a:xfrm>
                                <a:off x="6252" y="2547"/>
                                <a:ext cx="29" cy="19"/>
                              </a:xfrm>
                              <a:custGeom>
                                <a:avLst/>
                                <a:gdLst>
                                  <a:gd name="T0" fmla="*/ 2 w 116"/>
                                  <a:gd name="T1" fmla="*/ 1 h 75"/>
                                  <a:gd name="T2" fmla="*/ 1 w 116"/>
                                  <a:gd name="T3" fmla="*/ 1 h 75"/>
                                  <a:gd name="T4" fmla="*/ 0 w 116"/>
                                  <a:gd name="T5" fmla="*/ 0 h 75"/>
                                  <a:gd name="T6" fmla="*/ 0 60000 65536"/>
                                  <a:gd name="T7" fmla="*/ 0 60000 65536"/>
                                  <a:gd name="T8" fmla="*/ 0 60000 65536"/>
                                </a:gdLst>
                                <a:ahLst/>
                                <a:cxnLst>
                                  <a:cxn ang="T6">
                                    <a:pos x="T0" y="T1"/>
                                  </a:cxn>
                                  <a:cxn ang="T7">
                                    <a:pos x="T2" y="T3"/>
                                  </a:cxn>
                                  <a:cxn ang="T8">
                                    <a:pos x="T4" y="T5"/>
                                  </a:cxn>
                                </a:cxnLst>
                                <a:rect l="0" t="0" r="r" b="b"/>
                                <a:pathLst>
                                  <a:path w="116" h="75">
                                    <a:moveTo>
                                      <a:pt x="116" y="75"/>
                                    </a:moveTo>
                                    <a:lnTo>
                                      <a:pt x="62" y="3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4" name="Freeform 12041"/>
                            <wps:cNvSpPr>
                              <a:spLocks noChangeAspect="1"/>
                            </wps:cNvSpPr>
                            <wps:spPr bwMode="auto">
                              <a:xfrm>
                                <a:off x="6281" y="2546"/>
                                <a:ext cx="3" cy="20"/>
                              </a:xfrm>
                              <a:custGeom>
                                <a:avLst/>
                                <a:gdLst>
                                  <a:gd name="T0" fmla="*/ 0 w 13"/>
                                  <a:gd name="T1" fmla="*/ 1 h 79"/>
                                  <a:gd name="T2" fmla="*/ 0 w 13"/>
                                  <a:gd name="T3" fmla="*/ 1 h 79"/>
                                  <a:gd name="T4" fmla="*/ 0 w 13"/>
                                  <a:gd name="T5" fmla="*/ 0 h 79"/>
                                  <a:gd name="T6" fmla="*/ 0 60000 65536"/>
                                  <a:gd name="T7" fmla="*/ 0 60000 65536"/>
                                  <a:gd name="T8" fmla="*/ 0 60000 65536"/>
                                </a:gdLst>
                                <a:ahLst/>
                                <a:cxnLst>
                                  <a:cxn ang="T6">
                                    <a:pos x="T0" y="T1"/>
                                  </a:cxn>
                                  <a:cxn ang="T7">
                                    <a:pos x="T2" y="T3"/>
                                  </a:cxn>
                                  <a:cxn ang="T8">
                                    <a:pos x="T4" y="T5"/>
                                  </a:cxn>
                                </a:cxnLst>
                                <a:rect l="0" t="0" r="r" b="b"/>
                                <a:pathLst>
                                  <a:path w="13" h="79">
                                    <a:moveTo>
                                      <a:pt x="0" y="79"/>
                                    </a:moveTo>
                                    <a:lnTo>
                                      <a:pt x="10" y="39"/>
                                    </a:lnTo>
                                    <a:lnTo>
                                      <a:pt x="1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5" name="Line 12042"/>
                            <wps:cNvCnPr>
                              <a:cxnSpLocks noChangeShapeType="1"/>
                            </wps:cNvCnPr>
                            <wps:spPr bwMode="auto">
                              <a:xfrm flipH="1">
                                <a:off x="6252" y="2544"/>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46" name="Freeform 12043"/>
                            <wps:cNvSpPr>
                              <a:spLocks noChangeAspect="1"/>
                            </wps:cNvSpPr>
                            <wps:spPr bwMode="auto">
                              <a:xfrm>
                                <a:off x="6252" y="2544"/>
                                <a:ext cx="32" cy="2"/>
                              </a:xfrm>
                              <a:custGeom>
                                <a:avLst/>
                                <a:gdLst>
                                  <a:gd name="T0" fmla="*/ 2 w 128"/>
                                  <a:gd name="T1" fmla="*/ 0 h 11"/>
                                  <a:gd name="T2" fmla="*/ 1 w 128"/>
                                  <a:gd name="T3" fmla="*/ 0 h 11"/>
                                  <a:gd name="T4" fmla="*/ 0 w 128"/>
                                  <a:gd name="T5" fmla="*/ 0 h 11"/>
                                  <a:gd name="T6" fmla="*/ 0 60000 65536"/>
                                  <a:gd name="T7" fmla="*/ 0 60000 65536"/>
                                  <a:gd name="T8" fmla="*/ 0 60000 65536"/>
                                </a:gdLst>
                                <a:ahLst/>
                                <a:cxnLst>
                                  <a:cxn ang="T6">
                                    <a:pos x="T0" y="T1"/>
                                  </a:cxn>
                                  <a:cxn ang="T7">
                                    <a:pos x="T2" y="T3"/>
                                  </a:cxn>
                                  <a:cxn ang="T8">
                                    <a:pos x="T4" y="T5"/>
                                  </a:cxn>
                                </a:cxnLst>
                                <a:rect l="0" t="0" r="r" b="b"/>
                                <a:pathLst>
                                  <a:path w="128" h="11">
                                    <a:moveTo>
                                      <a:pt x="128" y="11"/>
                                    </a:moveTo>
                                    <a:lnTo>
                                      <a:pt x="65"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7" name="Line 12044"/>
                            <wps:cNvCnPr>
                              <a:cxnSpLocks noChangeShapeType="1"/>
                            </wps:cNvCnPr>
                            <wps:spPr bwMode="auto">
                              <a:xfrm flipH="1" flipV="1">
                                <a:off x="6284" y="254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48" name="Freeform 12045"/>
                            <wps:cNvSpPr>
                              <a:spLocks noChangeAspect="1"/>
                            </wps:cNvSpPr>
                            <wps:spPr bwMode="auto">
                              <a:xfrm>
                                <a:off x="6384" y="2661"/>
                                <a:ext cx="76" cy="77"/>
                              </a:xfrm>
                              <a:custGeom>
                                <a:avLst/>
                                <a:gdLst>
                                  <a:gd name="T0" fmla="*/ 5 w 305"/>
                                  <a:gd name="T1" fmla="*/ 5 h 310"/>
                                  <a:gd name="T2" fmla="*/ 4 w 305"/>
                                  <a:gd name="T3" fmla="*/ 3 h 310"/>
                                  <a:gd name="T4" fmla="*/ 2 w 305"/>
                                  <a:gd name="T5" fmla="*/ 2 h 310"/>
                                  <a:gd name="T6" fmla="*/ 1 w 305"/>
                                  <a:gd name="T7" fmla="*/ 1 h 310"/>
                                  <a:gd name="T8" fmla="*/ 0 w 305"/>
                                  <a:gd name="T9" fmla="*/ 0 h 3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5" h="310">
                                    <a:moveTo>
                                      <a:pt x="305" y="310"/>
                                    </a:moveTo>
                                    <a:lnTo>
                                      <a:pt x="241" y="222"/>
                                    </a:lnTo>
                                    <a:lnTo>
                                      <a:pt x="168" y="139"/>
                                    </a:lnTo>
                                    <a:lnTo>
                                      <a:pt x="88" y="6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9" name="Freeform 12046"/>
                            <wps:cNvSpPr>
                              <a:spLocks noChangeAspect="1"/>
                            </wps:cNvSpPr>
                            <wps:spPr bwMode="auto">
                              <a:xfrm>
                                <a:off x="6385" y="2664"/>
                                <a:ext cx="74" cy="75"/>
                              </a:xfrm>
                              <a:custGeom>
                                <a:avLst/>
                                <a:gdLst>
                                  <a:gd name="T0" fmla="*/ 5 w 293"/>
                                  <a:gd name="T1" fmla="*/ 5 h 301"/>
                                  <a:gd name="T2" fmla="*/ 4 w 293"/>
                                  <a:gd name="T3" fmla="*/ 3 h 301"/>
                                  <a:gd name="T4" fmla="*/ 3 w 293"/>
                                  <a:gd name="T5" fmla="*/ 2 h 301"/>
                                  <a:gd name="T6" fmla="*/ 1 w 293"/>
                                  <a:gd name="T7" fmla="*/ 1 h 301"/>
                                  <a:gd name="T8" fmla="*/ 0 w 293"/>
                                  <a:gd name="T9" fmla="*/ 0 h 30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93" h="301">
                                    <a:moveTo>
                                      <a:pt x="293" y="301"/>
                                    </a:moveTo>
                                    <a:lnTo>
                                      <a:pt x="231" y="216"/>
                                    </a:lnTo>
                                    <a:lnTo>
                                      <a:pt x="161" y="137"/>
                                    </a:lnTo>
                                    <a:lnTo>
                                      <a:pt x="84" y="6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0" name="Line 12047"/>
                            <wps:cNvCnPr>
                              <a:cxnSpLocks noChangeShapeType="1"/>
                            </wps:cNvCnPr>
                            <wps:spPr bwMode="auto">
                              <a:xfrm flipH="1" flipV="1">
                                <a:off x="6388" y="2726"/>
                                <a:ext cx="16"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51" name="Freeform 12048"/>
                            <wps:cNvSpPr>
                              <a:spLocks noChangeAspect="1"/>
                            </wps:cNvSpPr>
                            <wps:spPr bwMode="auto">
                              <a:xfrm>
                                <a:off x="6389" y="2702"/>
                                <a:ext cx="39" cy="46"/>
                              </a:xfrm>
                              <a:custGeom>
                                <a:avLst/>
                                <a:gdLst>
                                  <a:gd name="T0" fmla="*/ 3 w 156"/>
                                  <a:gd name="T1" fmla="*/ 3 h 186"/>
                                  <a:gd name="T2" fmla="*/ 1 w 156"/>
                                  <a:gd name="T3" fmla="*/ 1 h 186"/>
                                  <a:gd name="T4" fmla="*/ 0 w 156"/>
                                  <a:gd name="T5" fmla="*/ 0 h 186"/>
                                  <a:gd name="T6" fmla="*/ 0 60000 65536"/>
                                  <a:gd name="T7" fmla="*/ 0 60000 65536"/>
                                  <a:gd name="T8" fmla="*/ 0 60000 65536"/>
                                </a:gdLst>
                                <a:ahLst/>
                                <a:cxnLst>
                                  <a:cxn ang="T6">
                                    <a:pos x="T0" y="T1"/>
                                  </a:cxn>
                                  <a:cxn ang="T7">
                                    <a:pos x="T2" y="T3"/>
                                  </a:cxn>
                                  <a:cxn ang="T8">
                                    <a:pos x="T4" y="T5"/>
                                  </a:cxn>
                                </a:cxnLst>
                                <a:rect l="0" t="0" r="r" b="b"/>
                                <a:pathLst>
                                  <a:path w="156" h="186">
                                    <a:moveTo>
                                      <a:pt x="156" y="186"/>
                                    </a:moveTo>
                                    <a:lnTo>
                                      <a:pt x="85" y="8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2" name="Line 12049"/>
                            <wps:cNvCnPr>
                              <a:cxnSpLocks noChangeShapeType="1"/>
                            </wps:cNvCnPr>
                            <wps:spPr bwMode="auto">
                              <a:xfrm flipV="1">
                                <a:off x="6428" y="2744"/>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53" name="Freeform 12050"/>
                            <wps:cNvSpPr>
                              <a:spLocks noChangeAspect="1"/>
                            </wps:cNvSpPr>
                            <wps:spPr bwMode="auto">
                              <a:xfrm>
                                <a:off x="6389" y="2698"/>
                                <a:ext cx="39" cy="46"/>
                              </a:xfrm>
                              <a:custGeom>
                                <a:avLst/>
                                <a:gdLst>
                                  <a:gd name="T0" fmla="*/ 2 w 157"/>
                                  <a:gd name="T1" fmla="*/ 3 h 186"/>
                                  <a:gd name="T2" fmla="*/ 1 w 157"/>
                                  <a:gd name="T3" fmla="*/ 1 h 186"/>
                                  <a:gd name="T4" fmla="*/ 0 w 157"/>
                                  <a:gd name="T5" fmla="*/ 0 h 186"/>
                                  <a:gd name="T6" fmla="*/ 0 60000 65536"/>
                                  <a:gd name="T7" fmla="*/ 0 60000 65536"/>
                                  <a:gd name="T8" fmla="*/ 0 60000 65536"/>
                                </a:gdLst>
                                <a:ahLst/>
                                <a:cxnLst>
                                  <a:cxn ang="T6">
                                    <a:pos x="T0" y="T1"/>
                                  </a:cxn>
                                  <a:cxn ang="T7">
                                    <a:pos x="T2" y="T3"/>
                                  </a:cxn>
                                  <a:cxn ang="T8">
                                    <a:pos x="T4" y="T5"/>
                                  </a:cxn>
                                </a:cxnLst>
                                <a:rect l="0" t="0" r="r" b="b"/>
                                <a:pathLst>
                                  <a:path w="157" h="186">
                                    <a:moveTo>
                                      <a:pt x="157" y="186"/>
                                    </a:moveTo>
                                    <a:lnTo>
                                      <a:pt x="85" y="8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4" name="Freeform 12051"/>
                            <wps:cNvSpPr>
                              <a:spLocks noChangeAspect="1"/>
                            </wps:cNvSpPr>
                            <wps:spPr bwMode="auto">
                              <a:xfrm>
                                <a:off x="6404" y="2747"/>
                                <a:ext cx="11" cy="4"/>
                              </a:xfrm>
                              <a:custGeom>
                                <a:avLst/>
                                <a:gdLst>
                                  <a:gd name="T0" fmla="*/ 1 w 47"/>
                                  <a:gd name="T1" fmla="*/ 0 h 14"/>
                                  <a:gd name="T2" fmla="*/ 0 w 47"/>
                                  <a:gd name="T3" fmla="*/ 0 h 14"/>
                                  <a:gd name="T4" fmla="*/ 0 w 47"/>
                                  <a:gd name="T5" fmla="*/ 0 h 14"/>
                                  <a:gd name="T6" fmla="*/ 0 w 47"/>
                                  <a:gd name="T7" fmla="*/ 0 h 1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7" h="14">
                                    <a:moveTo>
                                      <a:pt x="47" y="14"/>
                                    </a:moveTo>
                                    <a:lnTo>
                                      <a:pt x="34" y="5"/>
                                    </a:lnTo>
                                    <a:lnTo>
                                      <a:pt x="17"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5" name="Freeform 12052"/>
                            <wps:cNvSpPr>
                              <a:spLocks noChangeAspect="1"/>
                            </wps:cNvSpPr>
                            <wps:spPr bwMode="auto">
                              <a:xfrm>
                                <a:off x="6388" y="2715"/>
                                <a:ext cx="27" cy="36"/>
                              </a:xfrm>
                              <a:custGeom>
                                <a:avLst/>
                                <a:gdLst>
                                  <a:gd name="T0" fmla="*/ 2 w 110"/>
                                  <a:gd name="T1" fmla="*/ 2 h 140"/>
                                  <a:gd name="T2" fmla="*/ 1 w 110"/>
                                  <a:gd name="T3" fmla="*/ 1 h 140"/>
                                  <a:gd name="T4" fmla="*/ 0 w 110"/>
                                  <a:gd name="T5" fmla="*/ 0 h 140"/>
                                  <a:gd name="T6" fmla="*/ 0 60000 65536"/>
                                  <a:gd name="T7" fmla="*/ 0 60000 65536"/>
                                  <a:gd name="T8" fmla="*/ 0 60000 65536"/>
                                </a:gdLst>
                                <a:ahLst/>
                                <a:cxnLst>
                                  <a:cxn ang="T6">
                                    <a:pos x="T0" y="T1"/>
                                  </a:cxn>
                                  <a:cxn ang="T7">
                                    <a:pos x="T2" y="T3"/>
                                  </a:cxn>
                                  <a:cxn ang="T8">
                                    <a:pos x="T4" y="T5"/>
                                  </a:cxn>
                                </a:cxnLst>
                                <a:rect l="0" t="0" r="r" b="b"/>
                                <a:pathLst>
                                  <a:path w="110" h="140">
                                    <a:moveTo>
                                      <a:pt x="110" y="140"/>
                                    </a:moveTo>
                                    <a:lnTo>
                                      <a:pt x="44" y="4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6" name="Freeform 12053"/>
                            <wps:cNvSpPr>
                              <a:spLocks noChangeAspect="1"/>
                            </wps:cNvSpPr>
                            <wps:spPr bwMode="auto">
                              <a:xfrm>
                                <a:off x="6459" y="2738"/>
                                <a:ext cx="1" cy="1"/>
                              </a:xfrm>
                              <a:custGeom>
                                <a:avLst/>
                                <a:gdLst>
                                  <a:gd name="T0" fmla="*/ 0 w 5"/>
                                  <a:gd name="T1" fmla="*/ 0 h 5"/>
                                  <a:gd name="T2" fmla="*/ 0 w 5"/>
                                  <a:gd name="T3" fmla="*/ 0 h 5"/>
                                  <a:gd name="T4" fmla="*/ 0 w 5"/>
                                  <a:gd name="T5" fmla="*/ 0 h 5"/>
                                  <a:gd name="T6" fmla="*/ 0 60000 65536"/>
                                  <a:gd name="T7" fmla="*/ 0 60000 65536"/>
                                  <a:gd name="T8" fmla="*/ 0 60000 65536"/>
                                </a:gdLst>
                                <a:ahLst/>
                                <a:cxnLst>
                                  <a:cxn ang="T6">
                                    <a:pos x="T0" y="T1"/>
                                  </a:cxn>
                                  <a:cxn ang="T7">
                                    <a:pos x="T2" y="T3"/>
                                  </a:cxn>
                                  <a:cxn ang="T8">
                                    <a:pos x="T4" y="T5"/>
                                  </a:cxn>
                                </a:cxnLst>
                                <a:rect l="0" t="0" r="r" b="b"/>
                                <a:pathLst>
                                  <a:path w="5" h="5">
                                    <a:moveTo>
                                      <a:pt x="0" y="5"/>
                                    </a:moveTo>
                                    <a:lnTo>
                                      <a:pt x="3" y="3"/>
                                    </a:lnTo>
                                    <a:lnTo>
                                      <a:pt x="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7" name="Line 12054"/>
                            <wps:cNvCnPr>
                              <a:cxnSpLocks noChangeShapeType="1"/>
                            </wps:cNvCnPr>
                            <wps:spPr bwMode="auto">
                              <a:xfrm flipH="1" flipV="1">
                                <a:off x="6325" y="1199"/>
                                <a:ext cx="112" cy="18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58" name="Line 12055"/>
                            <wps:cNvCnPr>
                              <a:cxnSpLocks noChangeShapeType="1"/>
                            </wps:cNvCnPr>
                            <wps:spPr bwMode="auto">
                              <a:xfrm>
                                <a:off x="6363" y="1160"/>
                                <a:ext cx="118" cy="19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59" name="Freeform 12056"/>
                            <wps:cNvSpPr>
                              <a:spLocks noChangeAspect="1"/>
                            </wps:cNvSpPr>
                            <wps:spPr bwMode="auto">
                              <a:xfrm>
                                <a:off x="6325" y="1160"/>
                                <a:ext cx="38" cy="39"/>
                              </a:xfrm>
                              <a:custGeom>
                                <a:avLst/>
                                <a:gdLst>
                                  <a:gd name="T0" fmla="*/ 3 w 152"/>
                                  <a:gd name="T1" fmla="*/ 0 h 154"/>
                                  <a:gd name="T2" fmla="*/ 2 w 152"/>
                                  <a:gd name="T3" fmla="*/ 0 h 154"/>
                                  <a:gd name="T4" fmla="*/ 1 w 152"/>
                                  <a:gd name="T5" fmla="*/ 1 h 154"/>
                                  <a:gd name="T6" fmla="*/ 1 w 152"/>
                                  <a:gd name="T7" fmla="*/ 1 h 154"/>
                                  <a:gd name="T8" fmla="*/ 0 w 152"/>
                                  <a:gd name="T9" fmla="*/ 2 h 154"/>
                                  <a:gd name="T10" fmla="*/ 0 w 152"/>
                                  <a:gd name="T11" fmla="*/ 3 h 15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2" h="154">
                                    <a:moveTo>
                                      <a:pt x="152" y="0"/>
                                    </a:moveTo>
                                    <a:lnTo>
                                      <a:pt x="107" y="12"/>
                                    </a:lnTo>
                                    <a:lnTo>
                                      <a:pt x="67" y="35"/>
                                    </a:lnTo>
                                    <a:lnTo>
                                      <a:pt x="35" y="68"/>
                                    </a:lnTo>
                                    <a:lnTo>
                                      <a:pt x="12" y="108"/>
                                    </a:lnTo>
                                    <a:lnTo>
                                      <a:pt x="0" y="15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0" name="Line 12057"/>
                            <wps:cNvCnPr>
                              <a:cxnSpLocks noChangeShapeType="1"/>
                            </wps:cNvCnPr>
                            <wps:spPr bwMode="auto">
                              <a:xfrm flipH="1" flipV="1">
                                <a:off x="6428" y="1467"/>
                                <a:ext cx="20"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61" name="Freeform 12058"/>
                            <wps:cNvSpPr>
                              <a:spLocks noChangeAspect="1"/>
                            </wps:cNvSpPr>
                            <wps:spPr bwMode="auto">
                              <a:xfrm>
                                <a:off x="6419" y="1494"/>
                                <a:ext cx="30" cy="27"/>
                              </a:xfrm>
                              <a:custGeom>
                                <a:avLst/>
                                <a:gdLst>
                                  <a:gd name="T0" fmla="*/ 0 w 123"/>
                                  <a:gd name="T1" fmla="*/ 1 h 108"/>
                                  <a:gd name="T2" fmla="*/ 0 w 123"/>
                                  <a:gd name="T3" fmla="*/ 1 h 108"/>
                                  <a:gd name="T4" fmla="*/ 0 w 123"/>
                                  <a:gd name="T5" fmla="*/ 1 h 108"/>
                                  <a:gd name="T6" fmla="*/ 0 w 123"/>
                                  <a:gd name="T7" fmla="*/ 0 h 108"/>
                                  <a:gd name="T8" fmla="*/ 1 w 123"/>
                                  <a:gd name="T9" fmla="*/ 0 h 108"/>
                                  <a:gd name="T10" fmla="*/ 1 w 123"/>
                                  <a:gd name="T11" fmla="*/ 0 h 108"/>
                                  <a:gd name="T12" fmla="*/ 1 w 123"/>
                                  <a:gd name="T13" fmla="*/ 0 h 108"/>
                                  <a:gd name="T14" fmla="*/ 2 w 123"/>
                                  <a:gd name="T15" fmla="*/ 1 h 108"/>
                                  <a:gd name="T16" fmla="*/ 2 w 123"/>
                                  <a:gd name="T17" fmla="*/ 1 h 108"/>
                                  <a:gd name="T18" fmla="*/ 2 w 123"/>
                                  <a:gd name="T19" fmla="*/ 1 h 108"/>
                                  <a:gd name="T20" fmla="*/ 1 w 123"/>
                                  <a:gd name="T21" fmla="*/ 1 h 108"/>
                                  <a:gd name="T22" fmla="*/ 1 w 123"/>
                                  <a:gd name="T23" fmla="*/ 2 h 108"/>
                                  <a:gd name="T24" fmla="*/ 1 w 123"/>
                                  <a:gd name="T25" fmla="*/ 2 h 108"/>
                                  <a:gd name="T26" fmla="*/ 0 w 123"/>
                                  <a:gd name="T27" fmla="*/ 2 h 108"/>
                                  <a:gd name="T28" fmla="*/ 0 w 123"/>
                                  <a:gd name="T29" fmla="*/ 2 h 108"/>
                                  <a:gd name="T30" fmla="*/ 0 w 123"/>
                                  <a:gd name="T31" fmla="*/ 1 h 108"/>
                                  <a:gd name="T32" fmla="*/ 0 w 123"/>
                                  <a:gd name="T33" fmla="*/ 1 h 10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 h="108">
                                    <a:moveTo>
                                      <a:pt x="0" y="64"/>
                                    </a:moveTo>
                                    <a:lnTo>
                                      <a:pt x="7" y="42"/>
                                    </a:lnTo>
                                    <a:lnTo>
                                      <a:pt x="20" y="22"/>
                                    </a:lnTo>
                                    <a:lnTo>
                                      <a:pt x="40" y="7"/>
                                    </a:lnTo>
                                    <a:lnTo>
                                      <a:pt x="63" y="0"/>
                                    </a:lnTo>
                                    <a:lnTo>
                                      <a:pt x="87" y="0"/>
                                    </a:lnTo>
                                    <a:lnTo>
                                      <a:pt x="107" y="8"/>
                                    </a:lnTo>
                                    <a:lnTo>
                                      <a:pt x="119" y="24"/>
                                    </a:lnTo>
                                    <a:lnTo>
                                      <a:pt x="123" y="43"/>
                                    </a:lnTo>
                                    <a:lnTo>
                                      <a:pt x="118" y="66"/>
                                    </a:lnTo>
                                    <a:lnTo>
                                      <a:pt x="104" y="85"/>
                                    </a:lnTo>
                                    <a:lnTo>
                                      <a:pt x="84" y="100"/>
                                    </a:lnTo>
                                    <a:lnTo>
                                      <a:pt x="60" y="108"/>
                                    </a:lnTo>
                                    <a:lnTo>
                                      <a:pt x="37" y="107"/>
                                    </a:lnTo>
                                    <a:lnTo>
                                      <a:pt x="18" y="99"/>
                                    </a:lnTo>
                                    <a:lnTo>
                                      <a:pt x="4" y="84"/>
                                    </a:lnTo>
                                    <a:lnTo>
                                      <a:pt x="0" y="64"/>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2" name="Line 12059"/>
                            <wps:cNvCnPr>
                              <a:cxnSpLocks noChangeShapeType="1"/>
                            </wps:cNvCnPr>
                            <wps:spPr bwMode="auto">
                              <a:xfrm>
                                <a:off x="6418" y="1512"/>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63" name="Line 12060"/>
                            <wps:cNvCnPr>
                              <a:cxnSpLocks noChangeShapeType="1"/>
                            </wps:cNvCnPr>
                            <wps:spPr bwMode="auto">
                              <a:xfrm flipH="1" flipV="1">
                                <a:off x="6468" y="1143"/>
                                <a:ext cx="118" cy="19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64" name="Line 12061"/>
                            <wps:cNvCnPr>
                              <a:cxnSpLocks noChangeShapeType="1"/>
                            </wps:cNvCnPr>
                            <wps:spPr bwMode="auto">
                              <a:xfrm>
                                <a:off x="6418" y="1135"/>
                                <a:ext cx="110" cy="1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65" name="Line 12062"/>
                            <wps:cNvCnPr>
                              <a:cxnSpLocks noChangeShapeType="1"/>
                            </wps:cNvCnPr>
                            <wps:spPr bwMode="auto">
                              <a:xfrm flipH="1" flipV="1">
                                <a:off x="6445" y="1118"/>
                                <a:ext cx="113" cy="18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66" name="Line 12063"/>
                            <wps:cNvCnPr>
                              <a:cxnSpLocks noChangeShapeType="1"/>
                            </wps:cNvCnPr>
                            <wps:spPr bwMode="auto">
                              <a:xfrm flipH="1" flipV="1">
                                <a:off x="6494" y="1153"/>
                                <a:ext cx="115" cy="18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67" name="Line 12064"/>
                            <wps:cNvCnPr>
                              <a:cxnSpLocks noChangeShapeType="1"/>
                            </wps:cNvCnPr>
                            <wps:spPr bwMode="auto">
                              <a:xfrm flipH="1">
                                <a:off x="6478" y="1346"/>
                                <a:ext cx="105"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68" name="Line 12065"/>
                            <wps:cNvCnPr>
                              <a:cxnSpLocks noChangeShapeType="1"/>
                            </wps:cNvCnPr>
                            <wps:spPr bwMode="auto">
                              <a:xfrm flipV="1">
                                <a:off x="6481" y="1337"/>
                                <a:ext cx="105"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69" name="Freeform 12066"/>
                            <wps:cNvSpPr>
                              <a:spLocks noChangeAspect="1"/>
                            </wps:cNvSpPr>
                            <wps:spPr bwMode="auto">
                              <a:xfrm>
                                <a:off x="6437" y="1354"/>
                                <a:ext cx="44" cy="28"/>
                              </a:xfrm>
                              <a:custGeom>
                                <a:avLst/>
                                <a:gdLst>
                                  <a:gd name="T0" fmla="*/ 3 w 177"/>
                                  <a:gd name="T1" fmla="*/ 0 h 113"/>
                                  <a:gd name="T2" fmla="*/ 2 w 177"/>
                                  <a:gd name="T3" fmla="*/ 0 h 113"/>
                                  <a:gd name="T4" fmla="*/ 1 w 177"/>
                                  <a:gd name="T5" fmla="*/ 0 h 113"/>
                                  <a:gd name="T6" fmla="*/ 1 w 177"/>
                                  <a:gd name="T7" fmla="*/ 1 h 113"/>
                                  <a:gd name="T8" fmla="*/ 0 w 177"/>
                                  <a:gd name="T9" fmla="*/ 1 h 113"/>
                                  <a:gd name="T10" fmla="*/ 0 w 177"/>
                                  <a:gd name="T11" fmla="*/ 1 h 113"/>
                                  <a:gd name="T12" fmla="*/ 0 w 177"/>
                                  <a:gd name="T13" fmla="*/ 1 h 113"/>
                                  <a:gd name="T14" fmla="*/ 0 w 177"/>
                                  <a:gd name="T15" fmla="*/ 2 h 11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7" h="113">
                                    <a:moveTo>
                                      <a:pt x="177" y="0"/>
                                    </a:moveTo>
                                    <a:lnTo>
                                      <a:pt x="115" y="18"/>
                                    </a:lnTo>
                                    <a:lnTo>
                                      <a:pt x="86" y="30"/>
                                    </a:lnTo>
                                    <a:lnTo>
                                      <a:pt x="61" y="45"/>
                                    </a:lnTo>
                                    <a:lnTo>
                                      <a:pt x="38" y="61"/>
                                    </a:lnTo>
                                    <a:lnTo>
                                      <a:pt x="21" y="79"/>
                                    </a:lnTo>
                                    <a:lnTo>
                                      <a:pt x="9" y="96"/>
                                    </a:lnTo>
                                    <a:lnTo>
                                      <a:pt x="0" y="1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0" name="Freeform 12067"/>
                            <wps:cNvSpPr>
                              <a:spLocks noChangeAspect="1"/>
                            </wps:cNvSpPr>
                            <wps:spPr bwMode="auto">
                              <a:xfrm>
                                <a:off x="6453" y="1363"/>
                                <a:ext cx="25" cy="16"/>
                              </a:xfrm>
                              <a:custGeom>
                                <a:avLst/>
                                <a:gdLst>
                                  <a:gd name="T0" fmla="*/ 2 w 99"/>
                                  <a:gd name="T1" fmla="*/ 0 h 64"/>
                                  <a:gd name="T2" fmla="*/ 1 w 99"/>
                                  <a:gd name="T3" fmla="*/ 0 h 64"/>
                                  <a:gd name="T4" fmla="*/ 1 w 99"/>
                                  <a:gd name="T5" fmla="*/ 1 h 64"/>
                                  <a:gd name="T6" fmla="*/ 0 w 99"/>
                                  <a:gd name="T7" fmla="*/ 1 h 64"/>
                                  <a:gd name="T8" fmla="*/ 0 w 99"/>
                                  <a:gd name="T9" fmla="*/ 1 h 6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9" h="64">
                                    <a:moveTo>
                                      <a:pt x="99" y="0"/>
                                    </a:moveTo>
                                    <a:lnTo>
                                      <a:pt x="65" y="9"/>
                                    </a:lnTo>
                                    <a:lnTo>
                                      <a:pt x="34" y="25"/>
                                    </a:lnTo>
                                    <a:lnTo>
                                      <a:pt x="12" y="45"/>
                                    </a:lnTo>
                                    <a:lnTo>
                                      <a:pt x="0" y="6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1" name="Freeform 12068"/>
                            <wps:cNvSpPr>
                              <a:spLocks noChangeAspect="1"/>
                            </wps:cNvSpPr>
                            <wps:spPr bwMode="auto">
                              <a:xfrm>
                                <a:off x="6583" y="1346"/>
                                <a:ext cx="11" cy="7"/>
                              </a:xfrm>
                              <a:custGeom>
                                <a:avLst/>
                                <a:gdLst>
                                  <a:gd name="T0" fmla="*/ 1 w 43"/>
                                  <a:gd name="T1" fmla="*/ 1 h 25"/>
                                  <a:gd name="T2" fmla="*/ 1 w 43"/>
                                  <a:gd name="T3" fmla="*/ 0 h 25"/>
                                  <a:gd name="T4" fmla="*/ 1 w 43"/>
                                  <a:gd name="T5" fmla="*/ 0 h 25"/>
                                  <a:gd name="T6" fmla="*/ 0 w 43"/>
                                  <a:gd name="T7" fmla="*/ 0 h 25"/>
                                  <a:gd name="T8" fmla="*/ 0 w 43"/>
                                  <a:gd name="T9" fmla="*/ 0 h 2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3" h="25">
                                    <a:moveTo>
                                      <a:pt x="43" y="25"/>
                                    </a:moveTo>
                                    <a:lnTo>
                                      <a:pt x="43" y="13"/>
                                    </a:lnTo>
                                    <a:lnTo>
                                      <a:pt x="36" y="5"/>
                                    </a:lnTo>
                                    <a:lnTo>
                                      <a:pt x="21" y="0"/>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2" name="Freeform 12069"/>
                            <wps:cNvSpPr>
                              <a:spLocks noChangeAspect="1"/>
                            </wps:cNvSpPr>
                            <wps:spPr bwMode="auto">
                              <a:xfrm>
                                <a:off x="6578" y="1353"/>
                                <a:ext cx="16" cy="10"/>
                              </a:xfrm>
                              <a:custGeom>
                                <a:avLst/>
                                <a:gdLst>
                                  <a:gd name="T0" fmla="*/ 0 w 64"/>
                                  <a:gd name="T1" fmla="*/ 0 h 42"/>
                                  <a:gd name="T2" fmla="*/ 1 w 64"/>
                                  <a:gd name="T3" fmla="*/ 0 h 42"/>
                                  <a:gd name="T4" fmla="*/ 1 w 64"/>
                                  <a:gd name="T5" fmla="*/ 0 h 42"/>
                                  <a:gd name="T6" fmla="*/ 1 w 64"/>
                                  <a:gd name="T7" fmla="*/ 0 h 42"/>
                                  <a:gd name="T8" fmla="*/ 1 w 64"/>
                                  <a:gd name="T9" fmla="*/ 0 h 4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4" h="42">
                                    <a:moveTo>
                                      <a:pt x="0" y="42"/>
                                    </a:moveTo>
                                    <a:lnTo>
                                      <a:pt x="22" y="36"/>
                                    </a:lnTo>
                                    <a:lnTo>
                                      <a:pt x="43" y="25"/>
                                    </a:lnTo>
                                    <a:lnTo>
                                      <a:pt x="57" y="12"/>
                                    </a:lnTo>
                                    <a:lnTo>
                                      <a:pt x="6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3" name="Freeform 12070"/>
                            <wps:cNvSpPr>
                              <a:spLocks noChangeAspect="1"/>
                            </wps:cNvSpPr>
                            <wps:spPr bwMode="auto">
                              <a:xfrm>
                                <a:off x="6575" y="1350"/>
                                <a:ext cx="35" cy="23"/>
                              </a:xfrm>
                              <a:custGeom>
                                <a:avLst/>
                                <a:gdLst>
                                  <a:gd name="T0" fmla="*/ 0 w 140"/>
                                  <a:gd name="T1" fmla="*/ 1 h 93"/>
                                  <a:gd name="T2" fmla="*/ 1 w 140"/>
                                  <a:gd name="T3" fmla="*/ 1 h 93"/>
                                  <a:gd name="T4" fmla="*/ 2 w 140"/>
                                  <a:gd name="T5" fmla="*/ 1 h 93"/>
                                  <a:gd name="T6" fmla="*/ 2 w 140"/>
                                  <a:gd name="T7" fmla="*/ 0 h 93"/>
                                  <a:gd name="T8" fmla="*/ 2 w 140"/>
                                  <a:gd name="T9" fmla="*/ 0 h 93"/>
                                  <a:gd name="T10" fmla="*/ 2 w 140"/>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40" h="93">
                                    <a:moveTo>
                                      <a:pt x="0" y="93"/>
                                    </a:moveTo>
                                    <a:lnTo>
                                      <a:pt x="49" y="78"/>
                                    </a:lnTo>
                                    <a:lnTo>
                                      <a:pt x="92" y="56"/>
                                    </a:lnTo>
                                    <a:lnTo>
                                      <a:pt x="110" y="42"/>
                                    </a:lnTo>
                                    <a:lnTo>
                                      <a:pt x="124" y="29"/>
                                    </a:lnTo>
                                    <a:lnTo>
                                      <a:pt x="14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4" name="Freeform 12071"/>
                            <wps:cNvSpPr>
                              <a:spLocks noChangeAspect="1"/>
                            </wps:cNvSpPr>
                            <wps:spPr bwMode="auto">
                              <a:xfrm>
                                <a:off x="6586" y="1336"/>
                                <a:ext cx="24" cy="14"/>
                              </a:xfrm>
                              <a:custGeom>
                                <a:avLst/>
                                <a:gdLst>
                                  <a:gd name="T0" fmla="*/ 2 w 94"/>
                                  <a:gd name="T1" fmla="*/ 1 h 54"/>
                                  <a:gd name="T2" fmla="*/ 2 w 94"/>
                                  <a:gd name="T3" fmla="*/ 1 h 54"/>
                                  <a:gd name="T4" fmla="*/ 2 w 94"/>
                                  <a:gd name="T5" fmla="*/ 0 h 54"/>
                                  <a:gd name="T6" fmla="*/ 1 w 94"/>
                                  <a:gd name="T7" fmla="*/ 0 h 54"/>
                                  <a:gd name="T8" fmla="*/ 1 w 94"/>
                                  <a:gd name="T9" fmla="*/ 0 h 54"/>
                                  <a:gd name="T10" fmla="*/ 1 w 94"/>
                                  <a:gd name="T11" fmla="*/ 0 h 54"/>
                                  <a:gd name="T12" fmla="*/ 1 w 94"/>
                                  <a:gd name="T13" fmla="*/ 0 h 54"/>
                                  <a:gd name="T14" fmla="*/ 0 w 94"/>
                                  <a:gd name="T15" fmla="*/ 0 h 5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94" h="54">
                                    <a:moveTo>
                                      <a:pt x="94" y="54"/>
                                    </a:moveTo>
                                    <a:lnTo>
                                      <a:pt x="94" y="30"/>
                                    </a:lnTo>
                                    <a:lnTo>
                                      <a:pt x="88" y="19"/>
                                    </a:lnTo>
                                    <a:lnTo>
                                      <a:pt x="78" y="10"/>
                                    </a:lnTo>
                                    <a:lnTo>
                                      <a:pt x="64" y="4"/>
                                    </a:lnTo>
                                    <a:lnTo>
                                      <a:pt x="45" y="0"/>
                                    </a:lnTo>
                                    <a:lnTo>
                                      <a:pt x="23" y="0"/>
                                    </a:lnTo>
                                    <a:lnTo>
                                      <a:pt x="0"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5" name="Freeform 12072"/>
                            <wps:cNvSpPr>
                              <a:spLocks noChangeAspect="1"/>
                            </wps:cNvSpPr>
                            <wps:spPr bwMode="auto">
                              <a:xfrm>
                                <a:off x="6527" y="1301"/>
                                <a:ext cx="31" cy="18"/>
                              </a:xfrm>
                              <a:custGeom>
                                <a:avLst/>
                                <a:gdLst>
                                  <a:gd name="T0" fmla="*/ 1 w 124"/>
                                  <a:gd name="T1" fmla="*/ 1 h 72"/>
                                  <a:gd name="T2" fmla="*/ 1 w 124"/>
                                  <a:gd name="T3" fmla="*/ 1 h 72"/>
                                  <a:gd name="T4" fmla="*/ 0 w 124"/>
                                  <a:gd name="T5" fmla="*/ 1 h 72"/>
                                  <a:gd name="T6" fmla="*/ 0 w 124"/>
                                  <a:gd name="T7" fmla="*/ 1 h 72"/>
                                  <a:gd name="T8" fmla="*/ 0 w 124"/>
                                  <a:gd name="T9" fmla="*/ 1 h 72"/>
                                  <a:gd name="T10" fmla="*/ 0 w 124"/>
                                  <a:gd name="T11" fmla="*/ 1 h 72"/>
                                  <a:gd name="T12" fmla="*/ 1 w 124"/>
                                  <a:gd name="T13" fmla="*/ 0 h 72"/>
                                  <a:gd name="T14" fmla="*/ 1 w 124"/>
                                  <a:gd name="T15" fmla="*/ 0 h 72"/>
                                  <a:gd name="T16" fmla="*/ 1 w 124"/>
                                  <a:gd name="T17" fmla="*/ 0 h 72"/>
                                  <a:gd name="T18" fmla="*/ 2 w 124"/>
                                  <a:gd name="T19" fmla="*/ 0 h 72"/>
                                  <a:gd name="T20" fmla="*/ 2 w 124"/>
                                  <a:gd name="T21" fmla="*/ 0 h 72"/>
                                  <a:gd name="T22" fmla="*/ 2 w 124"/>
                                  <a:gd name="T23" fmla="*/ 0 h 72"/>
                                  <a:gd name="T24" fmla="*/ 2 w 124"/>
                                  <a:gd name="T25" fmla="*/ 1 h 72"/>
                                  <a:gd name="T26" fmla="*/ 2 w 124"/>
                                  <a:gd name="T27" fmla="*/ 1 h 72"/>
                                  <a:gd name="T28" fmla="*/ 2 w 124"/>
                                  <a:gd name="T29" fmla="*/ 1 h 72"/>
                                  <a:gd name="T30" fmla="*/ 1 w 124"/>
                                  <a:gd name="T31" fmla="*/ 1 h 72"/>
                                  <a:gd name="T32" fmla="*/ 1 w 124"/>
                                  <a:gd name="T33" fmla="*/ 1 h 72"/>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4" h="72">
                                    <a:moveTo>
                                      <a:pt x="49" y="71"/>
                                    </a:moveTo>
                                    <a:lnTo>
                                      <a:pt x="25" y="72"/>
                                    </a:lnTo>
                                    <a:lnTo>
                                      <a:pt x="8" y="67"/>
                                    </a:lnTo>
                                    <a:lnTo>
                                      <a:pt x="0" y="58"/>
                                    </a:lnTo>
                                    <a:lnTo>
                                      <a:pt x="1" y="46"/>
                                    </a:lnTo>
                                    <a:lnTo>
                                      <a:pt x="10" y="32"/>
                                    </a:lnTo>
                                    <a:lnTo>
                                      <a:pt x="26" y="19"/>
                                    </a:lnTo>
                                    <a:lnTo>
                                      <a:pt x="50" y="8"/>
                                    </a:lnTo>
                                    <a:lnTo>
                                      <a:pt x="75" y="1"/>
                                    </a:lnTo>
                                    <a:lnTo>
                                      <a:pt x="99" y="0"/>
                                    </a:lnTo>
                                    <a:lnTo>
                                      <a:pt x="116" y="4"/>
                                    </a:lnTo>
                                    <a:lnTo>
                                      <a:pt x="124" y="13"/>
                                    </a:lnTo>
                                    <a:lnTo>
                                      <a:pt x="124" y="25"/>
                                    </a:lnTo>
                                    <a:lnTo>
                                      <a:pt x="115" y="38"/>
                                    </a:lnTo>
                                    <a:lnTo>
                                      <a:pt x="98" y="53"/>
                                    </a:lnTo>
                                    <a:lnTo>
                                      <a:pt x="75" y="64"/>
                                    </a:lnTo>
                                    <a:lnTo>
                                      <a:pt x="49" y="7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6" name="Line 12073"/>
                            <wps:cNvCnPr>
                              <a:cxnSpLocks noChangeShapeType="1"/>
                            </wps:cNvCnPr>
                            <wps:spPr bwMode="auto">
                              <a:xfrm flipH="1" flipV="1">
                                <a:off x="6561" y="1350"/>
                                <a:ext cx="14" cy="2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77" name="Line 12074"/>
                            <wps:cNvCnPr>
                              <a:cxnSpLocks noChangeShapeType="1"/>
                            </wps:cNvCnPr>
                            <wps:spPr bwMode="auto">
                              <a:xfrm flipH="1" flipV="1">
                                <a:off x="6569" y="1349"/>
                                <a:ext cx="9"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78" name="Line 12075"/>
                            <wps:cNvCnPr>
                              <a:cxnSpLocks noChangeShapeType="1"/>
                            </wps:cNvCnPr>
                            <wps:spPr bwMode="auto">
                              <a:xfrm flipH="1">
                                <a:off x="6575" y="1363"/>
                                <a:ext cx="3"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79" name="Line 12076"/>
                            <wps:cNvCnPr>
                              <a:cxnSpLocks noChangeShapeType="1"/>
                            </wps:cNvCnPr>
                            <wps:spPr bwMode="auto">
                              <a:xfrm>
                                <a:off x="6591" y="1347"/>
                                <a:ext cx="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80" name="Freeform 12077"/>
                            <wps:cNvSpPr>
                              <a:spLocks noChangeAspect="1"/>
                            </wps:cNvSpPr>
                            <wps:spPr bwMode="auto">
                              <a:xfrm>
                                <a:off x="6446" y="1118"/>
                                <a:ext cx="12" cy="1"/>
                              </a:xfrm>
                              <a:custGeom>
                                <a:avLst/>
                                <a:gdLst>
                                  <a:gd name="T0" fmla="*/ 1 w 48"/>
                                  <a:gd name="T1" fmla="*/ 0 h 5"/>
                                  <a:gd name="T2" fmla="*/ 1 w 48"/>
                                  <a:gd name="T3" fmla="*/ 0 h 5"/>
                                  <a:gd name="T4" fmla="*/ 0 w 48"/>
                                  <a:gd name="T5" fmla="*/ 0 h 5"/>
                                  <a:gd name="T6" fmla="*/ 0 60000 65536"/>
                                  <a:gd name="T7" fmla="*/ 0 60000 65536"/>
                                  <a:gd name="T8" fmla="*/ 0 60000 65536"/>
                                </a:gdLst>
                                <a:ahLst/>
                                <a:cxnLst>
                                  <a:cxn ang="T6">
                                    <a:pos x="T0" y="T1"/>
                                  </a:cxn>
                                  <a:cxn ang="T7">
                                    <a:pos x="T2" y="T3"/>
                                  </a:cxn>
                                  <a:cxn ang="T8">
                                    <a:pos x="T4" y="T5"/>
                                  </a:cxn>
                                </a:cxnLst>
                                <a:rect l="0" t="0" r="r" b="b"/>
                                <a:pathLst>
                                  <a:path w="48" h="5">
                                    <a:moveTo>
                                      <a:pt x="48" y="5"/>
                                    </a:moveTo>
                                    <a:lnTo>
                                      <a:pt x="25" y="0"/>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1" name="Line 12078"/>
                            <wps:cNvCnPr>
                              <a:cxnSpLocks noChangeShapeType="1"/>
                            </wps:cNvCnPr>
                            <wps:spPr bwMode="auto">
                              <a:xfrm flipH="1" flipV="1">
                                <a:off x="6436" y="1108"/>
                                <a:ext cx="22"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82" name="Freeform 12079"/>
                            <wps:cNvSpPr>
                              <a:spLocks noChangeAspect="1"/>
                            </wps:cNvSpPr>
                            <wps:spPr bwMode="auto">
                              <a:xfrm>
                                <a:off x="6393" y="1142"/>
                                <a:ext cx="32" cy="11"/>
                              </a:xfrm>
                              <a:custGeom>
                                <a:avLst/>
                                <a:gdLst>
                                  <a:gd name="T0" fmla="*/ 0 w 126"/>
                                  <a:gd name="T1" fmla="*/ 0 h 43"/>
                                  <a:gd name="T2" fmla="*/ 0 w 126"/>
                                  <a:gd name="T3" fmla="*/ 0 h 43"/>
                                  <a:gd name="T4" fmla="*/ 0 w 126"/>
                                  <a:gd name="T5" fmla="*/ 1 h 43"/>
                                  <a:gd name="T6" fmla="*/ 1 w 126"/>
                                  <a:gd name="T7" fmla="*/ 1 h 43"/>
                                  <a:gd name="T8" fmla="*/ 1 w 126"/>
                                  <a:gd name="T9" fmla="*/ 1 h 43"/>
                                  <a:gd name="T10" fmla="*/ 2 w 126"/>
                                  <a:gd name="T11" fmla="*/ 1 h 43"/>
                                  <a:gd name="T12" fmla="*/ 2 w 126"/>
                                  <a:gd name="T13" fmla="*/ 1 h 43"/>
                                  <a:gd name="T14" fmla="*/ 2 w 126"/>
                                  <a:gd name="T15" fmla="*/ 1 h 43"/>
                                  <a:gd name="T16" fmla="*/ 2 w 126"/>
                                  <a:gd name="T17" fmla="*/ 0 h 4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6" h="43">
                                    <a:moveTo>
                                      <a:pt x="0" y="0"/>
                                    </a:moveTo>
                                    <a:lnTo>
                                      <a:pt x="4" y="14"/>
                                    </a:lnTo>
                                    <a:lnTo>
                                      <a:pt x="16" y="28"/>
                                    </a:lnTo>
                                    <a:lnTo>
                                      <a:pt x="35" y="38"/>
                                    </a:lnTo>
                                    <a:lnTo>
                                      <a:pt x="60" y="43"/>
                                    </a:lnTo>
                                    <a:lnTo>
                                      <a:pt x="85" y="42"/>
                                    </a:lnTo>
                                    <a:lnTo>
                                      <a:pt x="108" y="35"/>
                                    </a:lnTo>
                                    <a:lnTo>
                                      <a:pt x="123" y="24"/>
                                    </a:lnTo>
                                    <a:lnTo>
                                      <a:pt x="126" y="1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3" name="Freeform 12080"/>
                            <wps:cNvSpPr>
                              <a:spLocks noChangeAspect="1"/>
                            </wps:cNvSpPr>
                            <wps:spPr bwMode="auto">
                              <a:xfrm>
                                <a:off x="6416" y="1113"/>
                                <a:ext cx="29" cy="16"/>
                              </a:xfrm>
                              <a:custGeom>
                                <a:avLst/>
                                <a:gdLst>
                                  <a:gd name="T0" fmla="*/ 2 w 117"/>
                                  <a:gd name="T1" fmla="*/ 0 h 66"/>
                                  <a:gd name="T2" fmla="*/ 1 w 117"/>
                                  <a:gd name="T3" fmla="*/ 0 h 66"/>
                                  <a:gd name="T4" fmla="*/ 1 w 117"/>
                                  <a:gd name="T5" fmla="*/ 0 h 66"/>
                                  <a:gd name="T6" fmla="*/ 1 w 117"/>
                                  <a:gd name="T7" fmla="*/ 0 h 66"/>
                                  <a:gd name="T8" fmla="*/ 0 w 117"/>
                                  <a:gd name="T9" fmla="*/ 0 h 66"/>
                                  <a:gd name="T10" fmla="*/ 0 w 117"/>
                                  <a:gd name="T11" fmla="*/ 0 h 66"/>
                                  <a:gd name="T12" fmla="*/ 0 w 117"/>
                                  <a:gd name="T13" fmla="*/ 0 h 66"/>
                                  <a:gd name="T14" fmla="*/ 0 w 117"/>
                                  <a:gd name="T15" fmla="*/ 1 h 66"/>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 h="66">
                                    <a:moveTo>
                                      <a:pt x="117" y="22"/>
                                    </a:moveTo>
                                    <a:lnTo>
                                      <a:pt x="106" y="10"/>
                                    </a:lnTo>
                                    <a:lnTo>
                                      <a:pt x="87" y="1"/>
                                    </a:lnTo>
                                    <a:lnTo>
                                      <a:pt x="63" y="0"/>
                                    </a:lnTo>
                                    <a:lnTo>
                                      <a:pt x="40" y="9"/>
                                    </a:lnTo>
                                    <a:lnTo>
                                      <a:pt x="20" y="24"/>
                                    </a:lnTo>
                                    <a:lnTo>
                                      <a:pt x="5" y="43"/>
                                    </a:lnTo>
                                    <a:lnTo>
                                      <a:pt x="0" y="6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4" name="Freeform 12081"/>
                            <wps:cNvSpPr>
                              <a:spLocks noChangeAspect="1"/>
                            </wps:cNvSpPr>
                            <wps:spPr bwMode="auto">
                              <a:xfrm>
                                <a:off x="6416" y="1129"/>
                                <a:ext cx="2" cy="6"/>
                              </a:xfrm>
                              <a:custGeom>
                                <a:avLst/>
                                <a:gdLst>
                                  <a:gd name="T0" fmla="*/ 0 w 6"/>
                                  <a:gd name="T1" fmla="*/ 0 h 23"/>
                                  <a:gd name="T2" fmla="*/ 0 w 6"/>
                                  <a:gd name="T3" fmla="*/ 0 h 23"/>
                                  <a:gd name="T4" fmla="*/ 0 w 6"/>
                                  <a:gd name="T5" fmla="*/ 1 h 23"/>
                                  <a:gd name="T6" fmla="*/ 0 60000 65536"/>
                                  <a:gd name="T7" fmla="*/ 0 60000 65536"/>
                                  <a:gd name="T8" fmla="*/ 0 60000 65536"/>
                                </a:gdLst>
                                <a:ahLst/>
                                <a:cxnLst>
                                  <a:cxn ang="T6">
                                    <a:pos x="T0" y="T1"/>
                                  </a:cxn>
                                  <a:cxn ang="T7">
                                    <a:pos x="T2" y="T3"/>
                                  </a:cxn>
                                  <a:cxn ang="T8">
                                    <a:pos x="T4" y="T5"/>
                                  </a:cxn>
                                </a:cxnLst>
                                <a:rect l="0" t="0" r="r" b="b"/>
                                <a:pathLst>
                                  <a:path w="6" h="23">
                                    <a:moveTo>
                                      <a:pt x="0" y="0"/>
                                    </a:moveTo>
                                    <a:lnTo>
                                      <a:pt x="4" y="19"/>
                                    </a:lnTo>
                                    <a:lnTo>
                                      <a:pt x="6" y="2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5" name="Freeform 12082"/>
                            <wps:cNvSpPr>
                              <a:spLocks noChangeAspect="1"/>
                            </wps:cNvSpPr>
                            <wps:spPr bwMode="auto">
                              <a:xfrm>
                                <a:off x="6389" y="1138"/>
                                <a:ext cx="25" cy="18"/>
                              </a:xfrm>
                              <a:custGeom>
                                <a:avLst/>
                                <a:gdLst>
                                  <a:gd name="T0" fmla="*/ 0 w 102"/>
                                  <a:gd name="T1" fmla="*/ 0 h 70"/>
                                  <a:gd name="T2" fmla="*/ 0 w 102"/>
                                  <a:gd name="T3" fmla="*/ 0 h 70"/>
                                  <a:gd name="T4" fmla="*/ 0 w 102"/>
                                  <a:gd name="T5" fmla="*/ 1 h 70"/>
                                  <a:gd name="T6" fmla="*/ 0 w 102"/>
                                  <a:gd name="T7" fmla="*/ 1 h 70"/>
                                  <a:gd name="T8" fmla="*/ 0 w 102"/>
                                  <a:gd name="T9" fmla="*/ 1 h 70"/>
                                  <a:gd name="T10" fmla="*/ 1 w 102"/>
                                  <a:gd name="T11" fmla="*/ 1 h 70"/>
                                  <a:gd name="T12" fmla="*/ 1 w 102"/>
                                  <a:gd name="T13" fmla="*/ 1 h 70"/>
                                  <a:gd name="T14" fmla="*/ 1 w 102"/>
                                  <a:gd name="T15" fmla="*/ 1 h 7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2" h="70">
                                    <a:moveTo>
                                      <a:pt x="19" y="0"/>
                                    </a:moveTo>
                                    <a:lnTo>
                                      <a:pt x="9" y="8"/>
                                    </a:lnTo>
                                    <a:lnTo>
                                      <a:pt x="0" y="24"/>
                                    </a:lnTo>
                                    <a:lnTo>
                                      <a:pt x="4" y="41"/>
                                    </a:lnTo>
                                    <a:lnTo>
                                      <a:pt x="19" y="55"/>
                                    </a:lnTo>
                                    <a:lnTo>
                                      <a:pt x="43" y="65"/>
                                    </a:lnTo>
                                    <a:lnTo>
                                      <a:pt x="73" y="70"/>
                                    </a:lnTo>
                                    <a:lnTo>
                                      <a:pt x="102" y="6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6" name="Freeform 12083"/>
                            <wps:cNvSpPr>
                              <a:spLocks noChangeAspect="1"/>
                            </wps:cNvSpPr>
                            <wps:spPr bwMode="auto">
                              <a:xfrm>
                                <a:off x="6414" y="1149"/>
                                <a:ext cx="12" cy="7"/>
                              </a:xfrm>
                              <a:custGeom>
                                <a:avLst/>
                                <a:gdLst>
                                  <a:gd name="T0" fmla="*/ 0 w 49"/>
                                  <a:gd name="T1" fmla="*/ 1 h 24"/>
                                  <a:gd name="T2" fmla="*/ 0 w 49"/>
                                  <a:gd name="T3" fmla="*/ 0 h 24"/>
                                  <a:gd name="T4" fmla="*/ 1 w 49"/>
                                  <a:gd name="T5" fmla="*/ 0 h 24"/>
                                  <a:gd name="T6" fmla="*/ 0 60000 65536"/>
                                  <a:gd name="T7" fmla="*/ 0 60000 65536"/>
                                  <a:gd name="T8" fmla="*/ 0 60000 65536"/>
                                </a:gdLst>
                                <a:ahLst/>
                                <a:cxnLst>
                                  <a:cxn ang="T6">
                                    <a:pos x="T0" y="T1"/>
                                  </a:cxn>
                                  <a:cxn ang="T7">
                                    <a:pos x="T2" y="T3"/>
                                  </a:cxn>
                                  <a:cxn ang="T8">
                                    <a:pos x="T4" y="T5"/>
                                  </a:cxn>
                                </a:cxnLst>
                                <a:rect l="0" t="0" r="r" b="b"/>
                                <a:pathLst>
                                  <a:path w="49" h="24">
                                    <a:moveTo>
                                      <a:pt x="0" y="24"/>
                                    </a:moveTo>
                                    <a:lnTo>
                                      <a:pt x="27" y="17"/>
                                    </a:lnTo>
                                    <a:lnTo>
                                      <a:pt x="4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7" name="Line 12084"/>
                            <wps:cNvCnPr>
                              <a:cxnSpLocks noChangeShapeType="1"/>
                            </wps:cNvCnPr>
                            <wps:spPr bwMode="auto">
                              <a:xfrm flipH="1">
                                <a:off x="6393" y="1142"/>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88" name="Line 12085"/>
                            <wps:cNvCnPr>
                              <a:cxnSpLocks noChangeShapeType="1"/>
                            </wps:cNvCnPr>
                            <wps:spPr bwMode="auto">
                              <a:xfrm flipV="1">
                                <a:off x="6425" y="1148"/>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89" name="Freeform 12086"/>
                            <wps:cNvSpPr>
                              <a:spLocks noChangeAspect="1"/>
                            </wps:cNvSpPr>
                            <wps:spPr bwMode="auto">
                              <a:xfrm>
                                <a:off x="6393" y="1101"/>
                                <a:ext cx="52" cy="41"/>
                              </a:xfrm>
                              <a:custGeom>
                                <a:avLst/>
                                <a:gdLst>
                                  <a:gd name="T0" fmla="*/ 3 w 208"/>
                                  <a:gd name="T1" fmla="*/ 1 h 166"/>
                                  <a:gd name="T2" fmla="*/ 3 w 208"/>
                                  <a:gd name="T3" fmla="*/ 0 h 166"/>
                                  <a:gd name="T4" fmla="*/ 3 w 208"/>
                                  <a:gd name="T5" fmla="*/ 0 h 166"/>
                                  <a:gd name="T6" fmla="*/ 3 w 208"/>
                                  <a:gd name="T7" fmla="*/ 0 h 166"/>
                                  <a:gd name="T8" fmla="*/ 2 w 208"/>
                                  <a:gd name="T9" fmla="*/ 0 h 166"/>
                                  <a:gd name="T10" fmla="*/ 2 w 208"/>
                                  <a:gd name="T11" fmla="*/ 0 h 166"/>
                                  <a:gd name="T12" fmla="*/ 2 w 208"/>
                                  <a:gd name="T13" fmla="*/ 0 h 166"/>
                                  <a:gd name="T14" fmla="*/ 1 w 208"/>
                                  <a:gd name="T15" fmla="*/ 0 h 166"/>
                                  <a:gd name="T16" fmla="*/ 1 w 208"/>
                                  <a:gd name="T17" fmla="*/ 0 h 166"/>
                                  <a:gd name="T18" fmla="*/ 1 w 208"/>
                                  <a:gd name="T19" fmla="*/ 0 h 166"/>
                                  <a:gd name="T20" fmla="*/ 0 w 208"/>
                                  <a:gd name="T21" fmla="*/ 1 h 166"/>
                                  <a:gd name="T22" fmla="*/ 0 w 208"/>
                                  <a:gd name="T23" fmla="*/ 2 h 166"/>
                                  <a:gd name="T24" fmla="*/ 0 w 208"/>
                                  <a:gd name="T25" fmla="*/ 2 h 16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08" h="166">
                                    <a:moveTo>
                                      <a:pt x="208" y="70"/>
                                    </a:moveTo>
                                    <a:lnTo>
                                      <a:pt x="184" y="36"/>
                                    </a:lnTo>
                                    <a:lnTo>
                                      <a:pt x="170" y="23"/>
                                    </a:lnTo>
                                    <a:lnTo>
                                      <a:pt x="152" y="11"/>
                                    </a:lnTo>
                                    <a:lnTo>
                                      <a:pt x="132" y="3"/>
                                    </a:lnTo>
                                    <a:lnTo>
                                      <a:pt x="109" y="0"/>
                                    </a:lnTo>
                                    <a:lnTo>
                                      <a:pt x="86" y="3"/>
                                    </a:lnTo>
                                    <a:lnTo>
                                      <a:pt x="65" y="12"/>
                                    </a:lnTo>
                                    <a:lnTo>
                                      <a:pt x="48" y="25"/>
                                    </a:lnTo>
                                    <a:lnTo>
                                      <a:pt x="33" y="41"/>
                                    </a:lnTo>
                                    <a:lnTo>
                                      <a:pt x="16" y="78"/>
                                    </a:lnTo>
                                    <a:lnTo>
                                      <a:pt x="6" y="119"/>
                                    </a:lnTo>
                                    <a:lnTo>
                                      <a:pt x="0" y="16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0" name="Freeform 12087"/>
                            <wps:cNvSpPr>
                              <a:spLocks noChangeAspect="1"/>
                            </wps:cNvSpPr>
                            <wps:spPr bwMode="auto">
                              <a:xfrm>
                                <a:off x="6415" y="1132"/>
                                <a:ext cx="3" cy="3"/>
                              </a:xfrm>
                              <a:custGeom>
                                <a:avLst/>
                                <a:gdLst>
                                  <a:gd name="T0" fmla="*/ 0 w 9"/>
                                  <a:gd name="T1" fmla="*/ 0 h 13"/>
                                  <a:gd name="T2" fmla="*/ 0 w 9"/>
                                  <a:gd name="T3" fmla="*/ 0 h 13"/>
                                  <a:gd name="T4" fmla="*/ 0 w 9"/>
                                  <a:gd name="T5" fmla="*/ 0 h 13"/>
                                  <a:gd name="T6" fmla="*/ 0 60000 65536"/>
                                  <a:gd name="T7" fmla="*/ 0 60000 65536"/>
                                  <a:gd name="T8" fmla="*/ 0 60000 65536"/>
                                </a:gdLst>
                                <a:ahLst/>
                                <a:cxnLst>
                                  <a:cxn ang="T6">
                                    <a:pos x="T0" y="T1"/>
                                  </a:cxn>
                                  <a:cxn ang="T7">
                                    <a:pos x="T2" y="T3"/>
                                  </a:cxn>
                                  <a:cxn ang="T8">
                                    <a:pos x="T4" y="T5"/>
                                  </a:cxn>
                                </a:cxnLst>
                                <a:rect l="0" t="0" r="r" b="b"/>
                                <a:pathLst>
                                  <a:path w="9" h="13">
                                    <a:moveTo>
                                      <a:pt x="0" y="0"/>
                                    </a:moveTo>
                                    <a:lnTo>
                                      <a:pt x="2" y="3"/>
                                    </a:lnTo>
                                    <a:lnTo>
                                      <a:pt x="9" y="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1" name="Freeform 12088"/>
                            <wps:cNvSpPr>
                              <a:spLocks noChangeAspect="1"/>
                            </wps:cNvSpPr>
                            <wps:spPr bwMode="auto">
                              <a:xfrm>
                                <a:off x="6468" y="1142"/>
                                <a:ext cx="26" cy="11"/>
                              </a:xfrm>
                              <a:custGeom>
                                <a:avLst/>
                                <a:gdLst>
                                  <a:gd name="T0" fmla="*/ 2 w 104"/>
                                  <a:gd name="T1" fmla="*/ 1 h 43"/>
                                  <a:gd name="T2" fmla="*/ 1 w 104"/>
                                  <a:gd name="T3" fmla="*/ 1 h 43"/>
                                  <a:gd name="T4" fmla="*/ 1 w 104"/>
                                  <a:gd name="T5" fmla="*/ 0 h 43"/>
                                  <a:gd name="T6" fmla="*/ 1 w 104"/>
                                  <a:gd name="T7" fmla="*/ 0 h 43"/>
                                  <a:gd name="T8" fmla="*/ 0 w 104"/>
                                  <a:gd name="T9" fmla="*/ 0 h 4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4" h="43">
                                    <a:moveTo>
                                      <a:pt x="104" y="43"/>
                                    </a:moveTo>
                                    <a:lnTo>
                                      <a:pt x="83" y="22"/>
                                    </a:lnTo>
                                    <a:lnTo>
                                      <a:pt x="58" y="7"/>
                                    </a:lnTo>
                                    <a:lnTo>
                                      <a:pt x="29" y="0"/>
                                    </a:lnTo>
                                    <a:lnTo>
                                      <a:pt x="0" y="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2" name="Freeform 12089"/>
                            <wps:cNvSpPr>
                              <a:spLocks noChangeAspect="1"/>
                            </wps:cNvSpPr>
                            <wps:spPr bwMode="auto">
                              <a:xfrm>
                                <a:off x="6448" y="1123"/>
                                <a:ext cx="20" cy="20"/>
                              </a:xfrm>
                              <a:custGeom>
                                <a:avLst/>
                                <a:gdLst>
                                  <a:gd name="T0" fmla="*/ 1 w 81"/>
                                  <a:gd name="T1" fmla="*/ 1 h 77"/>
                                  <a:gd name="T2" fmla="*/ 1 w 81"/>
                                  <a:gd name="T3" fmla="*/ 1 h 77"/>
                                  <a:gd name="T4" fmla="*/ 0 w 81"/>
                                  <a:gd name="T5" fmla="*/ 0 h 77"/>
                                  <a:gd name="T6" fmla="*/ 0 60000 65536"/>
                                  <a:gd name="T7" fmla="*/ 0 60000 65536"/>
                                  <a:gd name="T8" fmla="*/ 0 60000 65536"/>
                                </a:gdLst>
                                <a:ahLst/>
                                <a:cxnLst>
                                  <a:cxn ang="T6">
                                    <a:pos x="T0" y="T1"/>
                                  </a:cxn>
                                  <a:cxn ang="T7">
                                    <a:pos x="T2" y="T3"/>
                                  </a:cxn>
                                  <a:cxn ang="T8">
                                    <a:pos x="T4" y="T5"/>
                                  </a:cxn>
                                </a:cxnLst>
                                <a:rect l="0" t="0" r="r" b="b"/>
                                <a:pathLst>
                                  <a:path w="81" h="77">
                                    <a:moveTo>
                                      <a:pt x="81" y="77"/>
                                    </a:moveTo>
                                    <a:lnTo>
                                      <a:pt x="45" y="3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 name="Freeform 12090"/>
                            <wps:cNvSpPr>
                              <a:spLocks noChangeAspect="1"/>
                            </wps:cNvSpPr>
                            <wps:spPr bwMode="auto">
                              <a:xfrm>
                                <a:off x="6458" y="1119"/>
                                <a:ext cx="36" cy="34"/>
                              </a:xfrm>
                              <a:custGeom>
                                <a:avLst/>
                                <a:gdLst>
                                  <a:gd name="T0" fmla="*/ 2 w 146"/>
                                  <a:gd name="T1" fmla="*/ 2 h 132"/>
                                  <a:gd name="T2" fmla="*/ 2 w 146"/>
                                  <a:gd name="T3" fmla="*/ 2 h 132"/>
                                  <a:gd name="T4" fmla="*/ 1 w 146"/>
                                  <a:gd name="T5" fmla="*/ 1 h 132"/>
                                  <a:gd name="T6" fmla="*/ 1 w 146"/>
                                  <a:gd name="T7" fmla="*/ 1 h 132"/>
                                  <a:gd name="T8" fmla="*/ 0 w 146"/>
                                  <a:gd name="T9" fmla="*/ 0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6" h="132">
                                    <a:moveTo>
                                      <a:pt x="146" y="132"/>
                                    </a:moveTo>
                                    <a:lnTo>
                                      <a:pt x="117" y="93"/>
                                    </a:lnTo>
                                    <a:lnTo>
                                      <a:pt x="83" y="58"/>
                                    </a:lnTo>
                                    <a:lnTo>
                                      <a:pt x="44" y="2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4" name="Line 12091"/>
                            <wps:cNvCnPr>
                              <a:cxnSpLocks noChangeShapeType="1"/>
                            </wps:cNvCnPr>
                            <wps:spPr bwMode="auto">
                              <a:xfrm flipH="1" flipV="1">
                                <a:off x="6780" y="1304"/>
                                <a:ext cx="102" cy="16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95" name="Line 12092"/>
                            <wps:cNvCnPr>
                              <a:cxnSpLocks noChangeShapeType="1"/>
                            </wps:cNvCnPr>
                            <wps:spPr bwMode="auto">
                              <a:xfrm>
                                <a:off x="6743" y="1310"/>
                                <a:ext cx="103" cy="16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96" name="Line 12093"/>
                            <wps:cNvCnPr>
                              <a:cxnSpLocks noChangeShapeType="1"/>
                            </wps:cNvCnPr>
                            <wps:spPr bwMode="auto">
                              <a:xfrm flipH="1" flipV="1">
                                <a:off x="6737" y="1317"/>
                                <a:ext cx="101" cy="16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97" name="Line 12094"/>
                            <wps:cNvCnPr>
                              <a:cxnSpLocks noChangeShapeType="1"/>
                            </wps:cNvCnPr>
                            <wps:spPr bwMode="auto">
                              <a:xfrm flipH="1">
                                <a:off x="6734" y="1317"/>
                                <a:ext cx="3" cy="10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98" name="Line 12095"/>
                            <wps:cNvCnPr>
                              <a:cxnSpLocks noChangeShapeType="1"/>
                            </wps:cNvCnPr>
                            <wps:spPr bwMode="auto">
                              <a:xfrm flipV="1">
                                <a:off x="6730" y="1310"/>
                                <a:ext cx="3" cy="10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699" name="Line 12096"/>
                            <wps:cNvCnPr>
                              <a:cxnSpLocks noChangeShapeType="1"/>
                            </wps:cNvCnPr>
                            <wps:spPr bwMode="auto">
                              <a:xfrm>
                                <a:off x="6730" y="1413"/>
                                <a:ext cx="4"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00" name="Line 12097"/>
                            <wps:cNvCnPr>
                              <a:cxnSpLocks noChangeShapeType="1"/>
                            </wps:cNvCnPr>
                            <wps:spPr bwMode="auto">
                              <a:xfrm flipH="1">
                                <a:off x="6730" y="1413"/>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01" name="Line 12098"/>
                            <wps:cNvCnPr>
                              <a:cxnSpLocks noChangeShapeType="1"/>
                            </wps:cNvCnPr>
                            <wps:spPr bwMode="auto">
                              <a:xfrm>
                                <a:off x="6734" y="1418"/>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02" name="Line 12099"/>
                            <wps:cNvCnPr>
                              <a:cxnSpLocks noChangeShapeType="1"/>
                            </wps:cNvCnPr>
                            <wps:spPr bwMode="auto">
                              <a:xfrm flipV="1">
                                <a:off x="6743" y="1304"/>
                                <a:ext cx="37"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03" name="Freeform 12100"/>
                            <wps:cNvSpPr>
                              <a:spLocks noChangeAspect="1"/>
                            </wps:cNvSpPr>
                            <wps:spPr bwMode="auto">
                              <a:xfrm>
                                <a:off x="6737" y="1310"/>
                                <a:ext cx="6" cy="7"/>
                              </a:xfrm>
                              <a:custGeom>
                                <a:avLst/>
                                <a:gdLst>
                                  <a:gd name="T0" fmla="*/ 0 w 25"/>
                                  <a:gd name="T1" fmla="*/ 0 h 26"/>
                                  <a:gd name="T2" fmla="*/ 0 w 25"/>
                                  <a:gd name="T3" fmla="*/ 0 h 26"/>
                                  <a:gd name="T4" fmla="*/ 0 w 25"/>
                                  <a:gd name="T5" fmla="*/ 0 h 26"/>
                                  <a:gd name="T6" fmla="*/ 0 w 25"/>
                                  <a:gd name="T7" fmla="*/ 1 h 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26">
                                    <a:moveTo>
                                      <a:pt x="25" y="0"/>
                                    </a:moveTo>
                                    <a:lnTo>
                                      <a:pt x="13" y="5"/>
                                    </a:lnTo>
                                    <a:lnTo>
                                      <a:pt x="4" y="14"/>
                                    </a:lnTo>
                                    <a:lnTo>
                                      <a:pt x="0" y="2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4" name="Line 12101"/>
                            <wps:cNvCnPr>
                              <a:cxnSpLocks noChangeShapeType="1"/>
                            </wps:cNvCnPr>
                            <wps:spPr bwMode="auto">
                              <a:xfrm flipV="1">
                                <a:off x="6739" y="1302"/>
                                <a:ext cx="37"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05" name="Line 12102"/>
                            <wps:cNvCnPr>
                              <a:cxnSpLocks noChangeShapeType="1"/>
                            </wps:cNvCnPr>
                            <wps:spPr bwMode="auto">
                              <a:xfrm flipV="1">
                                <a:off x="6738" y="1309"/>
                                <a:ext cx="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06" name="Freeform 12103"/>
                            <wps:cNvSpPr>
                              <a:spLocks noChangeAspect="1"/>
                            </wps:cNvSpPr>
                            <wps:spPr bwMode="auto">
                              <a:xfrm>
                                <a:off x="6738" y="1308"/>
                                <a:ext cx="1" cy="1"/>
                              </a:xfrm>
                              <a:custGeom>
                                <a:avLst/>
                                <a:gdLst>
                                  <a:gd name="T0" fmla="*/ 0 w 5"/>
                                  <a:gd name="T1" fmla="*/ 0 h 5"/>
                                  <a:gd name="T2" fmla="*/ 0 w 5"/>
                                  <a:gd name="T3" fmla="*/ 0 h 5"/>
                                  <a:gd name="T4" fmla="*/ 0 w 5"/>
                                  <a:gd name="T5" fmla="*/ 0 h 5"/>
                                  <a:gd name="T6" fmla="*/ 0 60000 65536"/>
                                  <a:gd name="T7" fmla="*/ 0 60000 65536"/>
                                  <a:gd name="T8" fmla="*/ 0 60000 65536"/>
                                </a:gdLst>
                                <a:ahLst/>
                                <a:cxnLst>
                                  <a:cxn ang="T6">
                                    <a:pos x="T0" y="T1"/>
                                  </a:cxn>
                                  <a:cxn ang="T7">
                                    <a:pos x="T2" y="T3"/>
                                  </a:cxn>
                                  <a:cxn ang="T8">
                                    <a:pos x="T4" y="T5"/>
                                  </a:cxn>
                                </a:cxnLst>
                                <a:rect l="0" t="0" r="r" b="b"/>
                                <a:pathLst>
                                  <a:path w="5" h="5">
                                    <a:moveTo>
                                      <a:pt x="5" y="0"/>
                                    </a:moveTo>
                                    <a:lnTo>
                                      <a:pt x="2" y="2"/>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7" name="Line 12104"/>
                            <wps:cNvCnPr>
                              <a:cxnSpLocks noChangeShapeType="1"/>
                            </wps:cNvCnPr>
                            <wps:spPr bwMode="auto">
                              <a:xfrm>
                                <a:off x="3363" y="4190"/>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08" name="Line 12105"/>
                            <wps:cNvCnPr>
                              <a:cxnSpLocks noChangeShapeType="1"/>
                            </wps:cNvCnPr>
                            <wps:spPr bwMode="auto">
                              <a:xfrm flipV="1">
                                <a:off x="3375" y="4210"/>
                                <a:ext cx="2"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09" name="Line 12106"/>
                            <wps:cNvCnPr>
                              <a:cxnSpLocks noChangeShapeType="1"/>
                            </wps:cNvCnPr>
                            <wps:spPr bwMode="auto">
                              <a:xfrm>
                                <a:off x="3375" y="4215"/>
                                <a:ext cx="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10" name="Line 12107"/>
                            <wps:cNvCnPr>
                              <a:cxnSpLocks noChangeShapeType="1"/>
                            </wps:cNvCnPr>
                            <wps:spPr bwMode="auto">
                              <a:xfrm flipV="1">
                                <a:off x="3373" y="4213"/>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11" name="Line 12108"/>
                            <wps:cNvCnPr>
                              <a:cxnSpLocks noChangeShapeType="1"/>
                            </wps:cNvCnPr>
                            <wps:spPr bwMode="auto">
                              <a:xfrm flipH="1" flipV="1">
                                <a:off x="3377" y="4210"/>
                                <a:ext cx="6"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12" name="Line 12109"/>
                            <wps:cNvCnPr>
                              <a:cxnSpLocks noChangeShapeType="1"/>
                            </wps:cNvCnPr>
                            <wps:spPr bwMode="auto">
                              <a:xfrm flipV="1">
                                <a:off x="3377" y="4220"/>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13" name="Line 12110"/>
                            <wps:cNvCnPr>
                              <a:cxnSpLocks noChangeShapeType="1"/>
                            </wps:cNvCnPr>
                            <wps:spPr bwMode="auto">
                              <a:xfrm flipV="1">
                                <a:off x="3377" y="4209"/>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14" name="Line 12111"/>
                            <wps:cNvCnPr>
                              <a:cxnSpLocks noChangeShapeType="1"/>
                            </wps:cNvCnPr>
                            <wps:spPr bwMode="auto">
                              <a:xfrm>
                                <a:off x="3394" y="4189"/>
                                <a:ext cx="5"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15" name="Line 12112"/>
                            <wps:cNvCnPr>
                              <a:cxnSpLocks noChangeShapeType="1"/>
                            </wps:cNvCnPr>
                            <wps:spPr bwMode="auto">
                              <a:xfrm flipH="1">
                                <a:off x="3384" y="4196"/>
                                <a:ext cx="1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16" name="Freeform 12113"/>
                            <wps:cNvSpPr>
                              <a:spLocks noChangeAspect="1"/>
                            </wps:cNvSpPr>
                            <wps:spPr bwMode="auto">
                              <a:xfrm>
                                <a:off x="3368" y="4182"/>
                                <a:ext cx="11" cy="6"/>
                              </a:xfrm>
                              <a:custGeom>
                                <a:avLst/>
                                <a:gdLst>
                                  <a:gd name="T0" fmla="*/ 0 w 41"/>
                                  <a:gd name="T1" fmla="*/ 0 h 26"/>
                                  <a:gd name="T2" fmla="*/ 0 w 41"/>
                                  <a:gd name="T3" fmla="*/ 0 h 26"/>
                                  <a:gd name="T4" fmla="*/ 0 w 41"/>
                                  <a:gd name="T5" fmla="*/ 0 h 26"/>
                                  <a:gd name="T6" fmla="*/ 0 w 41"/>
                                  <a:gd name="T7" fmla="*/ 0 h 26"/>
                                  <a:gd name="T8" fmla="*/ 0 w 41"/>
                                  <a:gd name="T9" fmla="*/ 0 h 26"/>
                                  <a:gd name="T10" fmla="*/ 1 w 41"/>
                                  <a:gd name="T11" fmla="*/ 0 h 26"/>
                                  <a:gd name="T12" fmla="*/ 1 w 41"/>
                                  <a:gd name="T13" fmla="*/ 0 h 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1" h="26">
                                    <a:moveTo>
                                      <a:pt x="0" y="22"/>
                                    </a:moveTo>
                                    <a:lnTo>
                                      <a:pt x="2" y="8"/>
                                    </a:lnTo>
                                    <a:lnTo>
                                      <a:pt x="6" y="1"/>
                                    </a:lnTo>
                                    <a:lnTo>
                                      <a:pt x="11" y="0"/>
                                    </a:lnTo>
                                    <a:lnTo>
                                      <a:pt x="17" y="1"/>
                                    </a:lnTo>
                                    <a:lnTo>
                                      <a:pt x="29" y="10"/>
                                    </a:lnTo>
                                    <a:lnTo>
                                      <a:pt x="41" y="2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7" name="Freeform 12114"/>
                            <wps:cNvSpPr>
                              <a:spLocks noChangeAspect="1"/>
                            </wps:cNvSpPr>
                            <wps:spPr bwMode="auto">
                              <a:xfrm>
                                <a:off x="3379" y="4188"/>
                                <a:ext cx="15" cy="1"/>
                              </a:xfrm>
                              <a:custGeom>
                                <a:avLst/>
                                <a:gdLst>
                                  <a:gd name="T0" fmla="*/ 0 w 63"/>
                                  <a:gd name="T1" fmla="*/ 0 h 4"/>
                                  <a:gd name="T2" fmla="*/ 0 w 63"/>
                                  <a:gd name="T3" fmla="*/ 0 h 4"/>
                                  <a:gd name="T4" fmla="*/ 1 w 63"/>
                                  <a:gd name="T5" fmla="*/ 0 h 4"/>
                                  <a:gd name="T6" fmla="*/ 0 60000 65536"/>
                                  <a:gd name="T7" fmla="*/ 0 60000 65536"/>
                                  <a:gd name="T8" fmla="*/ 0 60000 65536"/>
                                </a:gdLst>
                                <a:ahLst/>
                                <a:cxnLst>
                                  <a:cxn ang="T6">
                                    <a:pos x="T0" y="T1"/>
                                  </a:cxn>
                                  <a:cxn ang="T7">
                                    <a:pos x="T2" y="T3"/>
                                  </a:cxn>
                                  <a:cxn ang="T8">
                                    <a:pos x="T4" y="T5"/>
                                  </a:cxn>
                                </a:cxnLst>
                                <a:rect l="0" t="0" r="r" b="b"/>
                                <a:pathLst>
                                  <a:path w="63" h="4">
                                    <a:moveTo>
                                      <a:pt x="0" y="0"/>
                                    </a:moveTo>
                                    <a:lnTo>
                                      <a:pt x="32" y="0"/>
                                    </a:lnTo>
                                    <a:lnTo>
                                      <a:pt x="63"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8" name="Line 12115"/>
                            <wps:cNvCnPr>
                              <a:cxnSpLocks noChangeShapeType="1"/>
                            </wps:cNvCnPr>
                            <wps:spPr bwMode="auto">
                              <a:xfrm flipH="1">
                                <a:off x="3382" y="4196"/>
                                <a:ext cx="2"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19" name="Line 12116"/>
                            <wps:cNvCnPr>
                              <a:cxnSpLocks noChangeShapeType="1"/>
                            </wps:cNvCnPr>
                            <wps:spPr bwMode="auto">
                              <a:xfrm flipH="1">
                                <a:off x="3360" y="4187"/>
                                <a:ext cx="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0" name="Line 12117"/>
                            <wps:cNvCnPr>
                              <a:cxnSpLocks noChangeShapeType="1"/>
                            </wps:cNvCnPr>
                            <wps:spPr bwMode="auto">
                              <a:xfrm flipH="1">
                                <a:off x="3352" y="4199"/>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1" name="Line 12118"/>
                            <wps:cNvCnPr>
                              <a:cxnSpLocks noChangeShapeType="1"/>
                            </wps:cNvCnPr>
                            <wps:spPr bwMode="auto">
                              <a:xfrm flipH="1" flipV="1">
                                <a:off x="3347" y="4196"/>
                                <a:ext cx="5"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2" name="Line 12119"/>
                            <wps:cNvCnPr>
                              <a:cxnSpLocks noChangeShapeType="1"/>
                            </wps:cNvCnPr>
                            <wps:spPr bwMode="auto">
                              <a:xfrm flipV="1">
                                <a:off x="3347" y="4190"/>
                                <a:ext cx="16"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3" name="Freeform 12120"/>
                            <wps:cNvSpPr>
                              <a:spLocks noChangeAspect="1"/>
                            </wps:cNvSpPr>
                            <wps:spPr bwMode="auto">
                              <a:xfrm>
                                <a:off x="3354" y="4184"/>
                                <a:ext cx="9" cy="6"/>
                              </a:xfrm>
                              <a:custGeom>
                                <a:avLst/>
                                <a:gdLst>
                                  <a:gd name="T0" fmla="*/ 1 w 32"/>
                                  <a:gd name="T1" fmla="*/ 0 h 25"/>
                                  <a:gd name="T2" fmla="*/ 0 w 32"/>
                                  <a:gd name="T3" fmla="*/ 0 h 25"/>
                                  <a:gd name="T4" fmla="*/ 0 w 32"/>
                                  <a:gd name="T5" fmla="*/ 0 h 25"/>
                                  <a:gd name="T6" fmla="*/ 0 w 32"/>
                                  <a:gd name="T7" fmla="*/ 0 h 2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2" h="25">
                                    <a:moveTo>
                                      <a:pt x="32" y="25"/>
                                    </a:moveTo>
                                    <a:lnTo>
                                      <a:pt x="15" y="6"/>
                                    </a:lnTo>
                                    <a:lnTo>
                                      <a:pt x="7"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4" name="Line 12121"/>
                            <wps:cNvCnPr>
                              <a:cxnSpLocks noChangeShapeType="1"/>
                            </wps:cNvCnPr>
                            <wps:spPr bwMode="auto">
                              <a:xfrm>
                                <a:off x="3396" y="4149"/>
                                <a:ext cx="8"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5" name="Line 12122"/>
                            <wps:cNvCnPr>
                              <a:cxnSpLocks noChangeShapeType="1"/>
                            </wps:cNvCnPr>
                            <wps:spPr bwMode="auto">
                              <a:xfrm flipH="1" flipV="1">
                                <a:off x="3446" y="4303"/>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6" name="Line 12123"/>
                            <wps:cNvCnPr>
                              <a:cxnSpLocks noChangeShapeType="1"/>
                            </wps:cNvCnPr>
                            <wps:spPr bwMode="auto">
                              <a:xfrm>
                                <a:off x="3470" y="4270"/>
                                <a:ext cx="4"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7" name="Line 12124"/>
                            <wps:cNvCnPr>
                              <a:cxnSpLocks noChangeShapeType="1"/>
                            </wps:cNvCnPr>
                            <wps:spPr bwMode="auto">
                              <a:xfrm flipH="1">
                                <a:off x="3472" y="4277"/>
                                <a:ext cx="2"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8" name="Line 12125"/>
                            <wps:cNvCnPr>
                              <a:cxnSpLocks noChangeShapeType="1"/>
                            </wps:cNvCnPr>
                            <wps:spPr bwMode="auto">
                              <a:xfrm flipV="1">
                                <a:off x="3413" y="4210"/>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29" name="Line 12126"/>
                            <wps:cNvCnPr>
                              <a:cxnSpLocks noChangeShapeType="1"/>
                            </wps:cNvCnPr>
                            <wps:spPr bwMode="auto">
                              <a:xfrm flipV="1">
                                <a:off x="3502" y="4164"/>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0" name="Line 12127"/>
                            <wps:cNvCnPr>
                              <a:cxnSpLocks noChangeShapeType="1"/>
                            </wps:cNvCnPr>
                            <wps:spPr bwMode="auto">
                              <a:xfrm>
                                <a:off x="3545" y="4186"/>
                                <a:ext cx="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1" name="Line 12128"/>
                            <wps:cNvCnPr>
                              <a:cxnSpLocks noChangeShapeType="1"/>
                            </wps:cNvCnPr>
                            <wps:spPr bwMode="auto">
                              <a:xfrm flipH="1">
                                <a:off x="3540" y="4162"/>
                                <a:ext cx="1"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2" name="Line 12129"/>
                            <wps:cNvCnPr>
                              <a:cxnSpLocks noChangeShapeType="1"/>
                            </wps:cNvCnPr>
                            <wps:spPr bwMode="auto">
                              <a:xfrm flipV="1">
                                <a:off x="2985" y="3894"/>
                                <a:ext cx="3"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3" name="Line 12130"/>
                            <wps:cNvCnPr>
                              <a:cxnSpLocks noChangeShapeType="1"/>
                            </wps:cNvCnPr>
                            <wps:spPr bwMode="auto">
                              <a:xfrm flipV="1">
                                <a:off x="3039" y="3809"/>
                                <a:ext cx="6" cy="9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4" name="Line 12131"/>
                            <wps:cNvCnPr>
                              <a:cxnSpLocks noChangeShapeType="1"/>
                            </wps:cNvCnPr>
                            <wps:spPr bwMode="auto">
                              <a:xfrm>
                                <a:off x="3078" y="3867"/>
                                <a:ext cx="116" cy="19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5" name="Line 12132"/>
                            <wps:cNvCnPr>
                              <a:cxnSpLocks noChangeShapeType="1"/>
                            </wps:cNvCnPr>
                            <wps:spPr bwMode="auto">
                              <a:xfrm flipH="1" flipV="1">
                                <a:off x="3098" y="3930"/>
                                <a:ext cx="58" cy="9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6" name="Line 12133"/>
                            <wps:cNvCnPr>
                              <a:cxnSpLocks noChangeShapeType="1"/>
                            </wps:cNvCnPr>
                            <wps:spPr bwMode="auto">
                              <a:xfrm flipH="1">
                                <a:off x="3100" y="4024"/>
                                <a:ext cx="69"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7" name="Line 12134"/>
                            <wps:cNvCnPr>
                              <a:cxnSpLocks noChangeShapeType="1"/>
                            </wps:cNvCnPr>
                            <wps:spPr bwMode="auto">
                              <a:xfrm flipH="1" flipV="1">
                                <a:off x="3072" y="3985"/>
                                <a:ext cx="22" cy="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8" name="Line 12135"/>
                            <wps:cNvCnPr>
                              <a:cxnSpLocks noChangeShapeType="1"/>
                            </wps:cNvCnPr>
                            <wps:spPr bwMode="auto">
                              <a:xfrm flipH="1" flipV="1">
                                <a:off x="3068" y="3989"/>
                                <a:ext cx="19"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39" name="Line 12136"/>
                            <wps:cNvCnPr>
                              <a:cxnSpLocks noChangeShapeType="1"/>
                            </wps:cNvCnPr>
                            <wps:spPr bwMode="auto">
                              <a:xfrm flipH="1">
                                <a:off x="3059" y="3989"/>
                                <a:ext cx="9" cy="1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40" name="Line 12137"/>
                            <wps:cNvCnPr>
                              <a:cxnSpLocks noChangeShapeType="1"/>
                            </wps:cNvCnPr>
                            <wps:spPr bwMode="auto">
                              <a:xfrm flipV="1">
                                <a:off x="3051" y="3986"/>
                                <a:ext cx="9" cy="1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41" name="Freeform 12138"/>
                            <wps:cNvSpPr>
                              <a:spLocks noChangeAspect="1"/>
                            </wps:cNvSpPr>
                            <wps:spPr bwMode="auto">
                              <a:xfrm>
                                <a:off x="3051" y="4107"/>
                                <a:ext cx="8" cy="2"/>
                              </a:xfrm>
                              <a:custGeom>
                                <a:avLst/>
                                <a:gdLst>
                                  <a:gd name="T0" fmla="*/ 0 w 33"/>
                                  <a:gd name="T1" fmla="*/ 0 h 10"/>
                                  <a:gd name="T2" fmla="*/ 0 w 33"/>
                                  <a:gd name="T3" fmla="*/ 0 h 10"/>
                                  <a:gd name="T4" fmla="*/ 0 w 33"/>
                                  <a:gd name="T5" fmla="*/ 0 h 10"/>
                                  <a:gd name="T6" fmla="*/ 0 60000 65536"/>
                                  <a:gd name="T7" fmla="*/ 0 60000 65536"/>
                                  <a:gd name="T8" fmla="*/ 0 60000 65536"/>
                                </a:gdLst>
                                <a:ahLst/>
                                <a:cxnLst>
                                  <a:cxn ang="T6">
                                    <a:pos x="T0" y="T1"/>
                                  </a:cxn>
                                  <a:cxn ang="T7">
                                    <a:pos x="T2" y="T3"/>
                                  </a:cxn>
                                  <a:cxn ang="T8">
                                    <a:pos x="T4" y="T5"/>
                                  </a:cxn>
                                </a:cxnLst>
                                <a:rect l="0" t="0" r="r" b="b"/>
                                <a:pathLst>
                                  <a:path w="33" h="10">
                                    <a:moveTo>
                                      <a:pt x="33" y="10"/>
                                    </a:moveTo>
                                    <a:lnTo>
                                      <a:pt x="18"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2" name="Freeform 12139"/>
                            <wps:cNvSpPr>
                              <a:spLocks noChangeAspect="1"/>
                            </wps:cNvSpPr>
                            <wps:spPr bwMode="auto">
                              <a:xfrm>
                                <a:off x="3071" y="4040"/>
                                <a:ext cx="7" cy="45"/>
                              </a:xfrm>
                              <a:custGeom>
                                <a:avLst/>
                                <a:gdLst>
                                  <a:gd name="T0" fmla="*/ 0 w 27"/>
                                  <a:gd name="T1" fmla="*/ 0 h 180"/>
                                  <a:gd name="T2" fmla="*/ 0 w 27"/>
                                  <a:gd name="T3" fmla="*/ 1 h 180"/>
                                  <a:gd name="T4" fmla="*/ 0 w 27"/>
                                  <a:gd name="T5" fmla="*/ 2 h 180"/>
                                  <a:gd name="T6" fmla="*/ 0 w 27"/>
                                  <a:gd name="T7" fmla="*/ 2 h 180"/>
                                  <a:gd name="T8" fmla="*/ 1 w 27"/>
                                  <a:gd name="T9" fmla="*/ 3 h 18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 h="180">
                                    <a:moveTo>
                                      <a:pt x="9" y="0"/>
                                    </a:moveTo>
                                    <a:lnTo>
                                      <a:pt x="0" y="46"/>
                                    </a:lnTo>
                                    <a:lnTo>
                                      <a:pt x="0" y="91"/>
                                    </a:lnTo>
                                    <a:lnTo>
                                      <a:pt x="9" y="137"/>
                                    </a:lnTo>
                                    <a:lnTo>
                                      <a:pt x="27" y="18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3" name="Line 12140"/>
                            <wps:cNvCnPr>
                              <a:cxnSpLocks noChangeShapeType="1"/>
                            </wps:cNvCnPr>
                            <wps:spPr bwMode="auto">
                              <a:xfrm>
                                <a:off x="3078" y="4085"/>
                                <a:ext cx="18" cy="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44" name="Line 12141"/>
                            <wps:cNvCnPr>
                              <a:cxnSpLocks noChangeShapeType="1"/>
                            </wps:cNvCnPr>
                            <wps:spPr bwMode="auto">
                              <a:xfrm flipH="1">
                                <a:off x="3071" y="4085"/>
                                <a:ext cx="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45" name="Line 12142"/>
                            <wps:cNvCnPr>
                              <a:cxnSpLocks noChangeShapeType="1"/>
                            </wps:cNvCnPr>
                            <wps:spPr bwMode="auto">
                              <a:xfrm flipV="1">
                                <a:off x="3087" y="4020"/>
                                <a:ext cx="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46" name="Freeform 12143"/>
                            <wps:cNvSpPr>
                              <a:spLocks noChangeAspect="1"/>
                            </wps:cNvSpPr>
                            <wps:spPr bwMode="auto">
                              <a:xfrm>
                                <a:off x="3065" y="4039"/>
                                <a:ext cx="9" cy="47"/>
                              </a:xfrm>
                              <a:custGeom>
                                <a:avLst/>
                                <a:gdLst>
                                  <a:gd name="T0" fmla="*/ 0 w 40"/>
                                  <a:gd name="T1" fmla="*/ 0 h 189"/>
                                  <a:gd name="T2" fmla="*/ 0 w 40"/>
                                  <a:gd name="T3" fmla="*/ 0 h 189"/>
                                  <a:gd name="T4" fmla="*/ 0 w 40"/>
                                  <a:gd name="T5" fmla="*/ 0 h 189"/>
                                  <a:gd name="T6" fmla="*/ 0 w 40"/>
                                  <a:gd name="T7" fmla="*/ 0 h 189"/>
                                  <a:gd name="T8" fmla="*/ 0 w 40"/>
                                  <a:gd name="T9" fmla="*/ 1 h 189"/>
                                  <a:gd name="T10" fmla="*/ 0 w 40"/>
                                  <a:gd name="T11" fmla="*/ 1 h 189"/>
                                  <a:gd name="T12" fmla="*/ 0 w 40"/>
                                  <a:gd name="T13" fmla="*/ 2 h 189"/>
                                  <a:gd name="T14" fmla="*/ 0 w 40"/>
                                  <a:gd name="T15" fmla="*/ 2 h 189"/>
                                  <a:gd name="T16" fmla="*/ 0 w 40"/>
                                  <a:gd name="T17" fmla="*/ 3 h 18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0" h="189">
                                    <a:moveTo>
                                      <a:pt x="40" y="14"/>
                                    </a:moveTo>
                                    <a:lnTo>
                                      <a:pt x="27" y="0"/>
                                    </a:lnTo>
                                    <a:lnTo>
                                      <a:pt x="14" y="2"/>
                                    </a:lnTo>
                                    <a:lnTo>
                                      <a:pt x="5" y="18"/>
                                    </a:lnTo>
                                    <a:lnTo>
                                      <a:pt x="0" y="48"/>
                                    </a:lnTo>
                                    <a:lnTo>
                                      <a:pt x="1" y="85"/>
                                    </a:lnTo>
                                    <a:lnTo>
                                      <a:pt x="6" y="125"/>
                                    </a:lnTo>
                                    <a:lnTo>
                                      <a:pt x="15" y="161"/>
                                    </a:lnTo>
                                    <a:lnTo>
                                      <a:pt x="28" y="18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7" name="Line 12144"/>
                            <wps:cNvCnPr>
                              <a:cxnSpLocks noChangeShapeType="1"/>
                            </wps:cNvCnPr>
                            <wps:spPr bwMode="auto">
                              <a:xfrm flipH="1" flipV="1">
                                <a:off x="3074" y="4043"/>
                                <a:ext cx="19"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48" name="Line 12145"/>
                            <wps:cNvCnPr>
                              <a:cxnSpLocks noChangeShapeType="1"/>
                            </wps:cNvCnPr>
                            <wps:spPr bwMode="auto">
                              <a:xfrm>
                                <a:off x="3071" y="4063"/>
                                <a:ext cx="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49" name="Line 12146"/>
                            <wps:cNvCnPr>
                              <a:cxnSpLocks noChangeShapeType="1"/>
                            </wps:cNvCnPr>
                            <wps:spPr bwMode="auto">
                              <a:xfrm flipH="1">
                                <a:off x="3076" y="404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50" name="Line 12147"/>
                            <wps:cNvCnPr>
                              <a:cxnSpLocks noChangeShapeType="1"/>
                            </wps:cNvCnPr>
                            <wps:spPr bwMode="auto">
                              <a:xfrm>
                                <a:off x="3075" y="4069"/>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51" name="Line 12148"/>
                            <wps:cNvCnPr>
                              <a:cxnSpLocks noChangeShapeType="1"/>
                            </wps:cNvCnPr>
                            <wps:spPr bwMode="auto">
                              <a:xfrm>
                                <a:off x="3073" y="4041"/>
                                <a:ext cx="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52" name="Freeform 12149"/>
                            <wps:cNvSpPr>
                              <a:spLocks noChangeAspect="1"/>
                            </wps:cNvSpPr>
                            <wps:spPr bwMode="auto">
                              <a:xfrm>
                                <a:off x="3060" y="3986"/>
                                <a:ext cx="8" cy="3"/>
                              </a:xfrm>
                              <a:custGeom>
                                <a:avLst/>
                                <a:gdLst>
                                  <a:gd name="T0" fmla="*/ 1 w 32"/>
                                  <a:gd name="T1" fmla="*/ 0 h 10"/>
                                  <a:gd name="T2" fmla="*/ 0 w 32"/>
                                  <a:gd name="T3" fmla="*/ 0 h 10"/>
                                  <a:gd name="T4" fmla="*/ 0 w 32"/>
                                  <a:gd name="T5" fmla="*/ 0 h 10"/>
                                  <a:gd name="T6" fmla="*/ 0 60000 65536"/>
                                  <a:gd name="T7" fmla="*/ 0 60000 65536"/>
                                  <a:gd name="T8" fmla="*/ 0 60000 65536"/>
                                </a:gdLst>
                                <a:ahLst/>
                                <a:cxnLst>
                                  <a:cxn ang="T6">
                                    <a:pos x="T0" y="T1"/>
                                  </a:cxn>
                                  <a:cxn ang="T7">
                                    <a:pos x="T2" y="T3"/>
                                  </a:cxn>
                                  <a:cxn ang="T8">
                                    <a:pos x="T4" y="T5"/>
                                  </a:cxn>
                                </a:cxnLst>
                                <a:rect l="0" t="0" r="r" b="b"/>
                                <a:pathLst>
                                  <a:path w="32" h="10">
                                    <a:moveTo>
                                      <a:pt x="32" y="10"/>
                                    </a:moveTo>
                                    <a:lnTo>
                                      <a:pt x="17"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3" name="Line 12150"/>
                            <wps:cNvCnPr>
                              <a:cxnSpLocks noChangeShapeType="1"/>
                            </wps:cNvCnPr>
                            <wps:spPr bwMode="auto">
                              <a:xfrm flipH="1">
                                <a:off x="3060" y="3985"/>
                                <a:ext cx="1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54" name="Line 12151"/>
                            <wps:cNvCnPr>
                              <a:cxnSpLocks noChangeShapeType="1"/>
                            </wps:cNvCnPr>
                            <wps:spPr bwMode="auto">
                              <a:xfrm flipV="1">
                                <a:off x="3072" y="3968"/>
                                <a:ext cx="1"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55" name="Line 12152"/>
                            <wps:cNvCnPr>
                              <a:cxnSpLocks noChangeShapeType="1"/>
                            </wps:cNvCnPr>
                            <wps:spPr bwMode="auto">
                              <a:xfrm flipH="1" flipV="1">
                                <a:off x="3071" y="3959"/>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56" name="Line 12153"/>
                            <wps:cNvCnPr>
                              <a:cxnSpLocks noChangeShapeType="1"/>
                            </wps:cNvCnPr>
                            <wps:spPr bwMode="auto">
                              <a:xfrm flipH="1">
                                <a:off x="3057" y="3930"/>
                                <a:ext cx="4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57" name="Line 12154"/>
                            <wps:cNvCnPr>
                              <a:cxnSpLocks noChangeShapeType="1"/>
                            </wps:cNvCnPr>
                            <wps:spPr bwMode="auto">
                              <a:xfrm flipH="1">
                                <a:off x="3098" y="3903"/>
                                <a:ext cx="2"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58" name="Freeform 12155"/>
                            <wps:cNvSpPr>
                              <a:spLocks noChangeAspect="1"/>
                            </wps:cNvSpPr>
                            <wps:spPr bwMode="auto">
                              <a:xfrm>
                                <a:off x="3180" y="4036"/>
                                <a:ext cx="10" cy="78"/>
                              </a:xfrm>
                              <a:custGeom>
                                <a:avLst/>
                                <a:gdLst>
                                  <a:gd name="T0" fmla="*/ 0 w 37"/>
                                  <a:gd name="T1" fmla="*/ 0 h 312"/>
                                  <a:gd name="T2" fmla="*/ 0 w 37"/>
                                  <a:gd name="T3" fmla="*/ 1 h 312"/>
                                  <a:gd name="T4" fmla="*/ 1 w 37"/>
                                  <a:gd name="T5" fmla="*/ 1 h 312"/>
                                  <a:gd name="T6" fmla="*/ 1 w 37"/>
                                  <a:gd name="T7" fmla="*/ 2 h 312"/>
                                  <a:gd name="T8" fmla="*/ 1 w 37"/>
                                  <a:gd name="T9" fmla="*/ 3 h 312"/>
                                  <a:gd name="T10" fmla="*/ 1 w 37"/>
                                  <a:gd name="T11" fmla="*/ 4 h 312"/>
                                  <a:gd name="T12" fmla="*/ 1 w 37"/>
                                  <a:gd name="T13" fmla="*/ 5 h 312"/>
                                  <a:gd name="T14" fmla="*/ 0 w 37"/>
                                  <a:gd name="T15" fmla="*/ 5 h 312"/>
                                  <a:gd name="T16" fmla="*/ 0 w 37"/>
                                  <a:gd name="T17" fmla="*/ 5 h 3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7" h="312">
                                    <a:moveTo>
                                      <a:pt x="0" y="0"/>
                                    </a:moveTo>
                                    <a:lnTo>
                                      <a:pt x="10" y="27"/>
                                    </a:lnTo>
                                    <a:lnTo>
                                      <a:pt x="24" y="81"/>
                                    </a:lnTo>
                                    <a:lnTo>
                                      <a:pt x="34" y="141"/>
                                    </a:lnTo>
                                    <a:lnTo>
                                      <a:pt x="37" y="200"/>
                                    </a:lnTo>
                                    <a:lnTo>
                                      <a:pt x="34" y="251"/>
                                    </a:lnTo>
                                    <a:lnTo>
                                      <a:pt x="23" y="288"/>
                                    </a:lnTo>
                                    <a:lnTo>
                                      <a:pt x="9" y="309"/>
                                    </a:lnTo>
                                    <a:lnTo>
                                      <a:pt x="2" y="31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9" name="Freeform 12156"/>
                            <wps:cNvSpPr>
                              <a:spLocks noChangeAspect="1"/>
                            </wps:cNvSpPr>
                            <wps:spPr bwMode="auto">
                              <a:xfrm>
                                <a:off x="3169" y="4024"/>
                                <a:ext cx="6" cy="3"/>
                              </a:xfrm>
                              <a:custGeom>
                                <a:avLst/>
                                <a:gdLst>
                                  <a:gd name="T0" fmla="*/ 0 w 23"/>
                                  <a:gd name="T1" fmla="*/ 0 h 11"/>
                                  <a:gd name="T2" fmla="*/ 0 w 23"/>
                                  <a:gd name="T3" fmla="*/ 0 h 11"/>
                                  <a:gd name="T4" fmla="*/ 1 w 23"/>
                                  <a:gd name="T5" fmla="*/ 0 h 11"/>
                                  <a:gd name="T6" fmla="*/ 0 60000 65536"/>
                                  <a:gd name="T7" fmla="*/ 0 60000 65536"/>
                                  <a:gd name="T8" fmla="*/ 0 60000 65536"/>
                                </a:gdLst>
                                <a:ahLst/>
                                <a:cxnLst>
                                  <a:cxn ang="T6">
                                    <a:pos x="T0" y="T1"/>
                                  </a:cxn>
                                  <a:cxn ang="T7">
                                    <a:pos x="T2" y="T3"/>
                                  </a:cxn>
                                  <a:cxn ang="T8">
                                    <a:pos x="T4" y="T5"/>
                                  </a:cxn>
                                </a:cxnLst>
                                <a:rect l="0" t="0" r="r" b="b"/>
                                <a:pathLst>
                                  <a:path w="23" h="11">
                                    <a:moveTo>
                                      <a:pt x="0" y="0"/>
                                    </a:moveTo>
                                    <a:lnTo>
                                      <a:pt x="18" y="6"/>
                                    </a:lnTo>
                                    <a:lnTo>
                                      <a:pt x="23" y="1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0" name="Line 12157"/>
                            <wps:cNvCnPr>
                              <a:cxnSpLocks noChangeShapeType="1"/>
                            </wps:cNvCnPr>
                            <wps:spPr bwMode="auto">
                              <a:xfrm flipH="1" flipV="1">
                                <a:off x="3187" y="4022"/>
                                <a:ext cx="9"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61" name="Line 12158"/>
                            <wps:cNvCnPr>
                              <a:cxnSpLocks noChangeShapeType="1"/>
                            </wps:cNvCnPr>
                            <wps:spPr bwMode="auto">
                              <a:xfrm flipV="1">
                                <a:off x="3176" y="4021"/>
                                <a:ext cx="18"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62" name="Line 12159"/>
                            <wps:cNvCnPr>
                              <a:cxnSpLocks noChangeShapeType="1"/>
                            </wps:cNvCnPr>
                            <wps:spPr bwMode="auto">
                              <a:xfrm flipV="1">
                                <a:off x="3201" y="3924"/>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63" name="Line 12160"/>
                            <wps:cNvCnPr>
                              <a:cxnSpLocks noChangeShapeType="1"/>
                            </wps:cNvCnPr>
                            <wps:spPr bwMode="auto">
                              <a:xfrm flipV="1">
                                <a:off x="3200" y="3939"/>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64" name="Line 12161"/>
                            <wps:cNvCnPr>
                              <a:cxnSpLocks noChangeShapeType="1"/>
                            </wps:cNvCnPr>
                            <wps:spPr bwMode="auto">
                              <a:xfrm>
                                <a:off x="3199" y="3955"/>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65" name="Line 12162"/>
                            <wps:cNvCnPr>
                              <a:cxnSpLocks noChangeShapeType="1"/>
                            </wps:cNvCnPr>
                            <wps:spPr bwMode="auto">
                              <a:xfrm flipH="1" flipV="1">
                                <a:off x="2998" y="3766"/>
                                <a:ext cx="37" cy="6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66" name="Line 12163"/>
                            <wps:cNvCnPr>
                              <a:cxnSpLocks noChangeShapeType="1"/>
                            </wps:cNvCnPr>
                            <wps:spPr bwMode="auto">
                              <a:xfrm flipV="1">
                                <a:off x="3030" y="3795"/>
                                <a:ext cx="7" cy="9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67" name="Line 12164"/>
                            <wps:cNvCnPr>
                              <a:cxnSpLocks noChangeShapeType="1"/>
                            </wps:cNvCnPr>
                            <wps:spPr bwMode="auto">
                              <a:xfrm flipV="1">
                                <a:off x="3078" y="3863"/>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68" name="Freeform 12165"/>
                            <wps:cNvSpPr>
                              <a:spLocks noChangeAspect="1"/>
                            </wps:cNvSpPr>
                            <wps:spPr bwMode="auto">
                              <a:xfrm>
                                <a:off x="2989" y="3722"/>
                                <a:ext cx="9" cy="44"/>
                              </a:xfrm>
                              <a:custGeom>
                                <a:avLst/>
                                <a:gdLst>
                                  <a:gd name="T0" fmla="*/ 0 w 37"/>
                                  <a:gd name="T1" fmla="*/ 3 h 179"/>
                                  <a:gd name="T2" fmla="*/ 0 w 37"/>
                                  <a:gd name="T3" fmla="*/ 1 h 179"/>
                                  <a:gd name="T4" fmla="*/ 0 w 37"/>
                                  <a:gd name="T5" fmla="*/ 0 h 179"/>
                                  <a:gd name="T6" fmla="*/ 0 60000 65536"/>
                                  <a:gd name="T7" fmla="*/ 0 60000 65536"/>
                                  <a:gd name="T8" fmla="*/ 0 60000 65536"/>
                                </a:gdLst>
                                <a:ahLst/>
                                <a:cxnLst>
                                  <a:cxn ang="T6">
                                    <a:pos x="T0" y="T1"/>
                                  </a:cxn>
                                  <a:cxn ang="T7">
                                    <a:pos x="T2" y="T3"/>
                                  </a:cxn>
                                  <a:cxn ang="T8">
                                    <a:pos x="T4" y="T5"/>
                                  </a:cxn>
                                </a:cxnLst>
                                <a:rect l="0" t="0" r="r" b="b"/>
                                <a:pathLst>
                                  <a:path w="37" h="179">
                                    <a:moveTo>
                                      <a:pt x="37" y="179"/>
                                    </a:moveTo>
                                    <a:lnTo>
                                      <a:pt x="27" y="8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9" name="Line 12166"/>
                            <wps:cNvCnPr>
                              <a:cxnSpLocks noChangeShapeType="1"/>
                            </wps:cNvCnPr>
                            <wps:spPr bwMode="auto">
                              <a:xfrm>
                                <a:off x="3207" y="3840"/>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70" name="Line 12167"/>
                            <wps:cNvCnPr>
                              <a:cxnSpLocks noChangeShapeType="1"/>
                            </wps:cNvCnPr>
                            <wps:spPr bwMode="auto">
                              <a:xfrm>
                                <a:off x="3207" y="3840"/>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71" name="Line 12168"/>
                            <wps:cNvCnPr>
                              <a:cxnSpLocks noChangeShapeType="1"/>
                            </wps:cNvCnPr>
                            <wps:spPr bwMode="auto">
                              <a:xfrm>
                                <a:off x="3208" y="3818"/>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72" name="Line 12169"/>
                            <wps:cNvCnPr>
                              <a:cxnSpLocks noChangeShapeType="1"/>
                            </wps:cNvCnPr>
                            <wps:spPr bwMode="auto">
                              <a:xfrm>
                                <a:off x="3210" y="3796"/>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73" name="Line 12170"/>
                            <wps:cNvCnPr>
                              <a:cxnSpLocks noChangeShapeType="1"/>
                            </wps:cNvCnPr>
                            <wps:spPr bwMode="auto">
                              <a:xfrm flipH="1" flipV="1">
                                <a:off x="3217" y="3699"/>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74" name="Line 12171"/>
                            <wps:cNvCnPr>
                              <a:cxnSpLocks noChangeShapeType="1"/>
                            </wps:cNvCnPr>
                            <wps:spPr bwMode="auto">
                              <a:xfrm>
                                <a:off x="3218" y="3688"/>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75" name="Freeform 12172"/>
                            <wps:cNvSpPr>
                              <a:spLocks noChangeAspect="1"/>
                            </wps:cNvSpPr>
                            <wps:spPr bwMode="auto">
                              <a:xfrm>
                                <a:off x="3421" y="3894"/>
                                <a:ext cx="7" cy="30"/>
                              </a:xfrm>
                              <a:custGeom>
                                <a:avLst/>
                                <a:gdLst>
                                  <a:gd name="T0" fmla="*/ 0 w 28"/>
                                  <a:gd name="T1" fmla="*/ 0 h 122"/>
                                  <a:gd name="T2" fmla="*/ 0 w 28"/>
                                  <a:gd name="T3" fmla="*/ 0 h 122"/>
                                  <a:gd name="T4" fmla="*/ 1 w 28"/>
                                  <a:gd name="T5" fmla="*/ 2 h 122"/>
                                  <a:gd name="T6" fmla="*/ 0 60000 65536"/>
                                  <a:gd name="T7" fmla="*/ 0 60000 65536"/>
                                  <a:gd name="T8" fmla="*/ 0 60000 65536"/>
                                </a:gdLst>
                                <a:ahLst/>
                                <a:cxnLst>
                                  <a:cxn ang="T6">
                                    <a:pos x="T0" y="T1"/>
                                  </a:cxn>
                                  <a:cxn ang="T7">
                                    <a:pos x="T2" y="T3"/>
                                  </a:cxn>
                                  <a:cxn ang="T8">
                                    <a:pos x="T4" y="T5"/>
                                  </a:cxn>
                                </a:cxnLst>
                                <a:rect l="0" t="0" r="r" b="b"/>
                                <a:pathLst>
                                  <a:path w="28" h="122">
                                    <a:moveTo>
                                      <a:pt x="0" y="0"/>
                                    </a:moveTo>
                                    <a:lnTo>
                                      <a:pt x="5" y="33"/>
                                    </a:lnTo>
                                    <a:lnTo>
                                      <a:pt x="28" y="12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6" name="Line 12173"/>
                            <wps:cNvCnPr>
                              <a:cxnSpLocks noChangeShapeType="1"/>
                            </wps:cNvCnPr>
                            <wps:spPr bwMode="auto">
                              <a:xfrm>
                                <a:off x="3424" y="3893"/>
                                <a:ext cx="8" cy="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77" name="Freeform 12174"/>
                            <wps:cNvSpPr>
                              <a:spLocks noChangeAspect="1"/>
                            </wps:cNvSpPr>
                            <wps:spPr bwMode="auto">
                              <a:xfrm>
                                <a:off x="3405" y="3892"/>
                                <a:ext cx="70" cy="17"/>
                              </a:xfrm>
                              <a:custGeom>
                                <a:avLst/>
                                <a:gdLst>
                                  <a:gd name="T0" fmla="*/ 4 w 283"/>
                                  <a:gd name="T1" fmla="*/ 1 h 71"/>
                                  <a:gd name="T2" fmla="*/ 4 w 283"/>
                                  <a:gd name="T3" fmla="*/ 1 h 71"/>
                                  <a:gd name="T4" fmla="*/ 4 w 283"/>
                                  <a:gd name="T5" fmla="*/ 0 h 71"/>
                                  <a:gd name="T6" fmla="*/ 3 w 283"/>
                                  <a:gd name="T7" fmla="*/ 0 h 71"/>
                                  <a:gd name="T8" fmla="*/ 2 w 283"/>
                                  <a:gd name="T9" fmla="*/ 0 h 71"/>
                                  <a:gd name="T10" fmla="*/ 2 w 283"/>
                                  <a:gd name="T11" fmla="*/ 0 h 71"/>
                                  <a:gd name="T12" fmla="*/ 1 w 283"/>
                                  <a:gd name="T13" fmla="*/ 0 h 71"/>
                                  <a:gd name="T14" fmla="*/ 0 w 283"/>
                                  <a:gd name="T15" fmla="*/ 0 h 71"/>
                                  <a:gd name="T16" fmla="*/ 0 w 283"/>
                                  <a:gd name="T17" fmla="*/ 1 h 71"/>
                                  <a:gd name="T18" fmla="*/ 0 w 283"/>
                                  <a:gd name="T19" fmla="*/ 1 h 7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3" h="71">
                                    <a:moveTo>
                                      <a:pt x="283" y="71"/>
                                    </a:moveTo>
                                    <a:lnTo>
                                      <a:pt x="276" y="54"/>
                                    </a:lnTo>
                                    <a:lnTo>
                                      <a:pt x="250" y="29"/>
                                    </a:lnTo>
                                    <a:lnTo>
                                      <a:pt x="211" y="10"/>
                                    </a:lnTo>
                                    <a:lnTo>
                                      <a:pt x="161" y="0"/>
                                    </a:lnTo>
                                    <a:lnTo>
                                      <a:pt x="109" y="0"/>
                                    </a:lnTo>
                                    <a:lnTo>
                                      <a:pt x="60" y="10"/>
                                    </a:lnTo>
                                    <a:lnTo>
                                      <a:pt x="23" y="30"/>
                                    </a:lnTo>
                                    <a:lnTo>
                                      <a:pt x="2" y="55"/>
                                    </a:lnTo>
                                    <a:lnTo>
                                      <a:pt x="0" y="6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8" name="Freeform 12175"/>
                            <wps:cNvSpPr>
                              <a:spLocks noChangeAspect="1"/>
                            </wps:cNvSpPr>
                            <wps:spPr bwMode="auto">
                              <a:xfrm>
                                <a:off x="3405" y="3890"/>
                                <a:ext cx="70" cy="36"/>
                              </a:xfrm>
                              <a:custGeom>
                                <a:avLst/>
                                <a:gdLst>
                                  <a:gd name="T0" fmla="*/ 1 w 284"/>
                                  <a:gd name="T1" fmla="*/ 0 h 141"/>
                                  <a:gd name="T2" fmla="*/ 0 w 284"/>
                                  <a:gd name="T3" fmla="*/ 0 h 141"/>
                                  <a:gd name="T4" fmla="*/ 0 w 284"/>
                                  <a:gd name="T5" fmla="*/ 1 h 141"/>
                                  <a:gd name="T6" fmla="*/ 0 w 284"/>
                                  <a:gd name="T7" fmla="*/ 1 h 141"/>
                                  <a:gd name="T8" fmla="*/ 0 w 284"/>
                                  <a:gd name="T9" fmla="*/ 2 h 141"/>
                                  <a:gd name="T10" fmla="*/ 1 w 284"/>
                                  <a:gd name="T11" fmla="*/ 2 h 141"/>
                                  <a:gd name="T12" fmla="*/ 1 w 284"/>
                                  <a:gd name="T13" fmla="*/ 2 h 141"/>
                                  <a:gd name="T14" fmla="*/ 2 w 284"/>
                                  <a:gd name="T15" fmla="*/ 2 h 141"/>
                                  <a:gd name="T16" fmla="*/ 3 w 284"/>
                                  <a:gd name="T17" fmla="*/ 2 h 141"/>
                                  <a:gd name="T18" fmla="*/ 4 w 284"/>
                                  <a:gd name="T19" fmla="*/ 2 h 141"/>
                                  <a:gd name="T20" fmla="*/ 4 w 284"/>
                                  <a:gd name="T21" fmla="*/ 2 h 141"/>
                                  <a:gd name="T22" fmla="*/ 4 w 284"/>
                                  <a:gd name="T23" fmla="*/ 1 h 141"/>
                                  <a:gd name="T24" fmla="*/ 4 w 284"/>
                                  <a:gd name="T25" fmla="*/ 1 h 14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84" h="141">
                                    <a:moveTo>
                                      <a:pt x="55" y="0"/>
                                    </a:moveTo>
                                    <a:lnTo>
                                      <a:pt x="24" y="17"/>
                                    </a:lnTo>
                                    <a:lnTo>
                                      <a:pt x="3" y="43"/>
                                    </a:lnTo>
                                    <a:lnTo>
                                      <a:pt x="0" y="71"/>
                                    </a:lnTo>
                                    <a:lnTo>
                                      <a:pt x="17" y="99"/>
                                    </a:lnTo>
                                    <a:lnTo>
                                      <a:pt x="51" y="121"/>
                                    </a:lnTo>
                                    <a:lnTo>
                                      <a:pt x="97" y="136"/>
                                    </a:lnTo>
                                    <a:lnTo>
                                      <a:pt x="148" y="141"/>
                                    </a:lnTo>
                                    <a:lnTo>
                                      <a:pt x="199" y="136"/>
                                    </a:lnTo>
                                    <a:lnTo>
                                      <a:pt x="242" y="121"/>
                                    </a:lnTo>
                                    <a:lnTo>
                                      <a:pt x="272" y="98"/>
                                    </a:lnTo>
                                    <a:lnTo>
                                      <a:pt x="284" y="70"/>
                                    </a:lnTo>
                                    <a:lnTo>
                                      <a:pt x="277" y="4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9" name="Freeform 12176"/>
                            <wps:cNvSpPr>
                              <a:spLocks noChangeAspect="1"/>
                            </wps:cNvSpPr>
                            <wps:spPr bwMode="auto">
                              <a:xfrm>
                                <a:off x="3440" y="3887"/>
                                <a:ext cx="34" cy="14"/>
                              </a:xfrm>
                              <a:custGeom>
                                <a:avLst/>
                                <a:gdLst>
                                  <a:gd name="T0" fmla="*/ 2 w 135"/>
                                  <a:gd name="T1" fmla="*/ 1 h 56"/>
                                  <a:gd name="T2" fmla="*/ 2 w 135"/>
                                  <a:gd name="T3" fmla="*/ 1 h 56"/>
                                  <a:gd name="T4" fmla="*/ 1 w 135"/>
                                  <a:gd name="T5" fmla="*/ 0 h 56"/>
                                  <a:gd name="T6" fmla="*/ 0 w 135"/>
                                  <a:gd name="T7" fmla="*/ 0 h 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 h="56">
                                    <a:moveTo>
                                      <a:pt x="135" y="56"/>
                                    </a:moveTo>
                                    <a:lnTo>
                                      <a:pt x="96" y="24"/>
                                    </a:lnTo>
                                    <a:lnTo>
                                      <a:pt x="50" y="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0" name="Line 12177"/>
                            <wps:cNvCnPr>
                              <a:cxnSpLocks noChangeShapeType="1"/>
                            </wps:cNvCnPr>
                            <wps:spPr bwMode="auto">
                              <a:xfrm flipV="1">
                                <a:off x="3408" y="401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1" name="Line 12178"/>
                            <wps:cNvCnPr>
                              <a:cxnSpLocks noChangeShapeType="1"/>
                            </wps:cNvCnPr>
                            <wps:spPr bwMode="auto">
                              <a:xfrm>
                                <a:off x="3306" y="4002"/>
                                <a:ext cx="112" cy="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2" name="Line 12179"/>
                            <wps:cNvCnPr>
                              <a:cxnSpLocks noChangeShapeType="1"/>
                            </wps:cNvCnPr>
                            <wps:spPr bwMode="auto">
                              <a:xfrm flipH="1">
                                <a:off x="3395" y="4003"/>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3" name="Line 12180"/>
                            <wps:cNvCnPr>
                              <a:cxnSpLocks noChangeShapeType="1"/>
                            </wps:cNvCnPr>
                            <wps:spPr bwMode="auto">
                              <a:xfrm flipH="1">
                                <a:off x="3393" y="4003"/>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4" name="Line 12181"/>
                            <wps:cNvCnPr>
                              <a:cxnSpLocks noChangeShapeType="1"/>
                            </wps:cNvCnPr>
                            <wps:spPr bwMode="auto">
                              <a:xfrm>
                                <a:off x="3393" y="4012"/>
                                <a:ext cx="15"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5" name="Line 12182"/>
                            <wps:cNvCnPr>
                              <a:cxnSpLocks noChangeShapeType="1"/>
                            </wps:cNvCnPr>
                            <wps:spPr bwMode="auto">
                              <a:xfrm flipV="1">
                                <a:off x="3336" y="3991"/>
                                <a:ext cx="1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6" name="Line 12183"/>
                            <wps:cNvCnPr>
                              <a:cxnSpLocks noChangeShapeType="1"/>
                            </wps:cNvCnPr>
                            <wps:spPr bwMode="auto">
                              <a:xfrm flipH="1">
                                <a:off x="3323" y="3985"/>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7" name="Line 12184"/>
                            <wps:cNvCnPr>
                              <a:cxnSpLocks noChangeShapeType="1"/>
                            </wps:cNvCnPr>
                            <wps:spPr bwMode="auto">
                              <a:xfrm>
                                <a:off x="3320" y="3994"/>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8" name="Line 12185"/>
                            <wps:cNvCnPr>
                              <a:cxnSpLocks noChangeShapeType="1"/>
                            </wps:cNvCnPr>
                            <wps:spPr bwMode="auto">
                              <a:xfrm flipH="1">
                                <a:off x="3320" y="3985"/>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89" name="Line 12186"/>
                            <wps:cNvCnPr>
                              <a:cxnSpLocks noChangeShapeType="1"/>
                            </wps:cNvCnPr>
                            <wps:spPr bwMode="auto">
                              <a:xfrm>
                                <a:off x="3311" y="3982"/>
                                <a:ext cx="1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0" name="Line 12187"/>
                            <wps:cNvCnPr>
                              <a:cxnSpLocks noChangeShapeType="1"/>
                            </wps:cNvCnPr>
                            <wps:spPr bwMode="auto">
                              <a:xfrm flipV="1">
                                <a:off x="3306" y="3982"/>
                                <a:ext cx="5"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1" name="Line 12188"/>
                            <wps:cNvCnPr>
                              <a:cxnSpLocks noChangeShapeType="1"/>
                            </wps:cNvCnPr>
                            <wps:spPr bwMode="auto">
                              <a:xfrm>
                                <a:off x="3305" y="4000"/>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2" name="Line 12189"/>
                            <wps:cNvCnPr>
                              <a:cxnSpLocks noChangeShapeType="1"/>
                            </wps:cNvCnPr>
                            <wps:spPr bwMode="auto">
                              <a:xfrm flipH="1">
                                <a:off x="3358" y="3994"/>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3" name="Line 12190"/>
                            <wps:cNvCnPr>
                              <a:cxnSpLocks noChangeShapeType="1"/>
                            </wps:cNvCnPr>
                            <wps:spPr bwMode="auto">
                              <a:xfrm>
                                <a:off x="3383" y="4000"/>
                                <a:ext cx="1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4" name="Line 12191"/>
                            <wps:cNvCnPr>
                              <a:cxnSpLocks noChangeShapeType="1"/>
                            </wps:cNvCnPr>
                            <wps:spPr bwMode="auto">
                              <a:xfrm flipV="1">
                                <a:off x="3372" y="4000"/>
                                <a:ext cx="1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5" name="Line 12192"/>
                            <wps:cNvCnPr>
                              <a:cxnSpLocks noChangeShapeType="1"/>
                            </wps:cNvCnPr>
                            <wps:spPr bwMode="auto">
                              <a:xfrm>
                                <a:off x="3356" y="4003"/>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6" name="Line 12193"/>
                            <wps:cNvCnPr>
                              <a:cxnSpLocks noChangeShapeType="1"/>
                            </wps:cNvCnPr>
                            <wps:spPr bwMode="auto">
                              <a:xfrm flipH="1">
                                <a:off x="3356" y="3994"/>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7" name="Line 12194"/>
                            <wps:cNvCnPr>
                              <a:cxnSpLocks noChangeShapeType="1"/>
                            </wps:cNvCnPr>
                            <wps:spPr bwMode="auto">
                              <a:xfrm>
                                <a:off x="3347" y="3991"/>
                                <a:ext cx="1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8" name="Line 12195"/>
                            <wps:cNvCnPr>
                              <a:cxnSpLocks noChangeShapeType="1"/>
                            </wps:cNvCnPr>
                            <wps:spPr bwMode="auto">
                              <a:xfrm flipH="1">
                                <a:off x="3503" y="4030"/>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799" name="Line 12196"/>
                            <wps:cNvCnPr>
                              <a:cxnSpLocks noChangeShapeType="1"/>
                            </wps:cNvCnPr>
                            <wps:spPr bwMode="auto">
                              <a:xfrm flipH="1">
                                <a:off x="3539" y="4038"/>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0" name="Line 12197"/>
                            <wps:cNvCnPr>
                              <a:cxnSpLocks noChangeShapeType="1"/>
                            </wps:cNvCnPr>
                            <wps:spPr bwMode="auto">
                              <a:xfrm>
                                <a:off x="3537" y="4048"/>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1" name="Line 12198"/>
                            <wps:cNvCnPr>
                              <a:cxnSpLocks noChangeShapeType="1"/>
                            </wps:cNvCnPr>
                            <wps:spPr bwMode="auto">
                              <a:xfrm flipH="1">
                                <a:off x="3537" y="4038"/>
                                <a:ext cx="2"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2" name="Line 12199"/>
                            <wps:cNvCnPr>
                              <a:cxnSpLocks noChangeShapeType="1"/>
                            </wps:cNvCnPr>
                            <wps:spPr bwMode="auto">
                              <a:xfrm>
                                <a:off x="3527" y="4035"/>
                                <a:ext cx="1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3" name="Line 12200"/>
                            <wps:cNvCnPr>
                              <a:cxnSpLocks noChangeShapeType="1"/>
                            </wps:cNvCnPr>
                            <wps:spPr bwMode="auto">
                              <a:xfrm flipV="1">
                                <a:off x="3516" y="4035"/>
                                <a:ext cx="1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4" name="Line 12201"/>
                            <wps:cNvCnPr>
                              <a:cxnSpLocks noChangeShapeType="1"/>
                            </wps:cNvCnPr>
                            <wps:spPr bwMode="auto">
                              <a:xfrm>
                                <a:off x="3501" y="4039"/>
                                <a:ext cx="15"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5" name="Line 12202"/>
                            <wps:cNvCnPr>
                              <a:cxnSpLocks noChangeShapeType="1"/>
                            </wps:cNvCnPr>
                            <wps:spPr bwMode="auto">
                              <a:xfrm flipH="1">
                                <a:off x="3501" y="4030"/>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6" name="Line 12203"/>
                            <wps:cNvCnPr>
                              <a:cxnSpLocks noChangeShapeType="1"/>
                            </wps:cNvCnPr>
                            <wps:spPr bwMode="auto">
                              <a:xfrm>
                                <a:off x="3491" y="4026"/>
                                <a:ext cx="1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7" name="Line 12204"/>
                            <wps:cNvCnPr>
                              <a:cxnSpLocks noChangeShapeType="1"/>
                            </wps:cNvCnPr>
                            <wps:spPr bwMode="auto">
                              <a:xfrm flipV="1">
                                <a:off x="3486" y="4026"/>
                                <a:ext cx="5"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8" name="Line 12205"/>
                            <wps:cNvCnPr>
                              <a:cxnSpLocks noChangeShapeType="1"/>
                            </wps:cNvCnPr>
                            <wps:spPr bwMode="auto">
                              <a:xfrm>
                                <a:off x="3494" y="4049"/>
                                <a:ext cx="22"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09" name="Line 12206"/>
                            <wps:cNvCnPr>
                              <a:cxnSpLocks noChangeShapeType="1"/>
                            </wps:cNvCnPr>
                            <wps:spPr bwMode="auto">
                              <a:xfrm flipH="1" flipV="1">
                                <a:off x="3542" y="4093"/>
                                <a:ext cx="5"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10" name="Line 12207"/>
                            <wps:cNvCnPr>
                              <a:cxnSpLocks noChangeShapeType="1"/>
                            </wps:cNvCnPr>
                            <wps:spPr bwMode="auto">
                              <a:xfrm flipH="1">
                                <a:off x="3527" y="4104"/>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11" name="Freeform 12208"/>
                            <wps:cNvSpPr>
                              <a:spLocks noChangeAspect="1"/>
                            </wps:cNvSpPr>
                            <wps:spPr bwMode="auto">
                              <a:xfrm>
                                <a:off x="3527" y="4080"/>
                                <a:ext cx="22" cy="24"/>
                              </a:xfrm>
                              <a:custGeom>
                                <a:avLst/>
                                <a:gdLst>
                                  <a:gd name="T0" fmla="*/ 1 w 89"/>
                                  <a:gd name="T1" fmla="*/ 0 h 92"/>
                                  <a:gd name="T2" fmla="*/ 1 w 89"/>
                                  <a:gd name="T3" fmla="*/ 0 h 92"/>
                                  <a:gd name="T4" fmla="*/ 0 w 89"/>
                                  <a:gd name="T5" fmla="*/ 1 h 92"/>
                                  <a:gd name="T6" fmla="*/ 0 w 89"/>
                                  <a:gd name="T7" fmla="*/ 1 h 92"/>
                                  <a:gd name="T8" fmla="*/ 0 w 89"/>
                                  <a:gd name="T9" fmla="*/ 1 h 92"/>
                                  <a:gd name="T10" fmla="*/ 0 w 89"/>
                                  <a:gd name="T11" fmla="*/ 2 h 9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9" h="92">
                                    <a:moveTo>
                                      <a:pt x="89" y="0"/>
                                    </a:moveTo>
                                    <a:lnTo>
                                      <a:pt x="55" y="14"/>
                                    </a:lnTo>
                                    <a:lnTo>
                                      <a:pt x="27" y="35"/>
                                    </a:lnTo>
                                    <a:lnTo>
                                      <a:pt x="16" y="48"/>
                                    </a:lnTo>
                                    <a:lnTo>
                                      <a:pt x="7" y="62"/>
                                    </a:lnTo>
                                    <a:lnTo>
                                      <a:pt x="0" y="9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 name="Line 12209"/>
                            <wps:cNvCnPr>
                              <a:cxnSpLocks noChangeShapeType="1"/>
                            </wps:cNvCnPr>
                            <wps:spPr bwMode="auto">
                              <a:xfrm flipV="1">
                                <a:off x="3432" y="3921"/>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13" name="Line 12210"/>
                            <wps:cNvCnPr>
                              <a:cxnSpLocks noChangeShapeType="1"/>
                            </wps:cNvCnPr>
                            <wps:spPr bwMode="auto">
                              <a:xfrm flipV="1">
                                <a:off x="3432" y="3908"/>
                                <a:ext cx="43"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14" name="Freeform 12211"/>
                            <wps:cNvSpPr>
                              <a:spLocks noChangeAspect="1"/>
                            </wps:cNvSpPr>
                            <wps:spPr bwMode="auto">
                              <a:xfrm>
                                <a:off x="3397" y="3793"/>
                                <a:ext cx="15" cy="1"/>
                              </a:xfrm>
                              <a:custGeom>
                                <a:avLst/>
                                <a:gdLst>
                                  <a:gd name="T0" fmla="*/ 0 w 63"/>
                                  <a:gd name="T1" fmla="*/ 0 h 4"/>
                                  <a:gd name="T2" fmla="*/ 0 w 63"/>
                                  <a:gd name="T3" fmla="*/ 0 h 4"/>
                                  <a:gd name="T4" fmla="*/ 1 w 63"/>
                                  <a:gd name="T5" fmla="*/ 0 h 4"/>
                                  <a:gd name="T6" fmla="*/ 0 60000 65536"/>
                                  <a:gd name="T7" fmla="*/ 0 60000 65536"/>
                                  <a:gd name="T8" fmla="*/ 0 60000 65536"/>
                                </a:gdLst>
                                <a:ahLst/>
                                <a:cxnLst>
                                  <a:cxn ang="T6">
                                    <a:pos x="T0" y="T1"/>
                                  </a:cxn>
                                  <a:cxn ang="T7">
                                    <a:pos x="T2" y="T3"/>
                                  </a:cxn>
                                  <a:cxn ang="T8">
                                    <a:pos x="T4" y="T5"/>
                                  </a:cxn>
                                </a:cxnLst>
                                <a:rect l="0" t="0" r="r" b="b"/>
                                <a:pathLst>
                                  <a:path w="63" h="4">
                                    <a:moveTo>
                                      <a:pt x="0" y="0"/>
                                    </a:moveTo>
                                    <a:lnTo>
                                      <a:pt x="31" y="0"/>
                                    </a:lnTo>
                                    <a:lnTo>
                                      <a:pt x="63"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5" name="Freeform 12212"/>
                            <wps:cNvSpPr>
                              <a:spLocks noChangeAspect="1"/>
                            </wps:cNvSpPr>
                            <wps:spPr bwMode="auto">
                              <a:xfrm>
                                <a:off x="3398" y="3801"/>
                                <a:ext cx="24" cy="90"/>
                              </a:xfrm>
                              <a:custGeom>
                                <a:avLst/>
                                <a:gdLst>
                                  <a:gd name="T0" fmla="*/ 0 w 97"/>
                                  <a:gd name="T1" fmla="*/ 0 h 358"/>
                                  <a:gd name="T2" fmla="*/ 0 w 97"/>
                                  <a:gd name="T3" fmla="*/ 0 h 358"/>
                                  <a:gd name="T4" fmla="*/ 0 w 97"/>
                                  <a:gd name="T5" fmla="*/ 0 h 358"/>
                                  <a:gd name="T6" fmla="*/ 1 w 97"/>
                                  <a:gd name="T7" fmla="*/ 1 h 358"/>
                                  <a:gd name="T8" fmla="*/ 1 w 97"/>
                                  <a:gd name="T9" fmla="*/ 1 h 358"/>
                                  <a:gd name="T10" fmla="*/ 1 w 97"/>
                                  <a:gd name="T11" fmla="*/ 2 h 358"/>
                                  <a:gd name="T12" fmla="*/ 1 w 97"/>
                                  <a:gd name="T13" fmla="*/ 3 h 358"/>
                                  <a:gd name="T14" fmla="*/ 1 w 97"/>
                                  <a:gd name="T15" fmla="*/ 4 h 358"/>
                                  <a:gd name="T16" fmla="*/ 1 w 97"/>
                                  <a:gd name="T17" fmla="*/ 5 h 358"/>
                                  <a:gd name="T18" fmla="*/ 1 w 97"/>
                                  <a:gd name="T19" fmla="*/ 5 h 358"/>
                                  <a:gd name="T20" fmla="*/ 1 w 97"/>
                                  <a:gd name="T21" fmla="*/ 6 h 358"/>
                                  <a:gd name="T22" fmla="*/ 1 w 97"/>
                                  <a:gd name="T23" fmla="*/ 6 h 358"/>
                                  <a:gd name="T24" fmla="*/ 1 w 97"/>
                                  <a:gd name="T25" fmla="*/ 6 h 35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97" h="358">
                                    <a:moveTo>
                                      <a:pt x="0" y="7"/>
                                    </a:moveTo>
                                    <a:lnTo>
                                      <a:pt x="12" y="0"/>
                                    </a:lnTo>
                                    <a:lnTo>
                                      <a:pt x="30" y="9"/>
                                    </a:lnTo>
                                    <a:lnTo>
                                      <a:pt x="48" y="36"/>
                                    </a:lnTo>
                                    <a:lnTo>
                                      <a:pt x="67" y="78"/>
                                    </a:lnTo>
                                    <a:lnTo>
                                      <a:pt x="82" y="132"/>
                                    </a:lnTo>
                                    <a:lnTo>
                                      <a:pt x="92" y="191"/>
                                    </a:lnTo>
                                    <a:lnTo>
                                      <a:pt x="97" y="248"/>
                                    </a:lnTo>
                                    <a:lnTo>
                                      <a:pt x="95" y="298"/>
                                    </a:lnTo>
                                    <a:lnTo>
                                      <a:pt x="88" y="336"/>
                                    </a:lnTo>
                                    <a:lnTo>
                                      <a:pt x="75" y="356"/>
                                    </a:lnTo>
                                    <a:lnTo>
                                      <a:pt x="59" y="358"/>
                                    </a:lnTo>
                                    <a:lnTo>
                                      <a:pt x="56" y="35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6" name="Freeform 12213"/>
                            <wps:cNvSpPr>
                              <a:spLocks noChangeAspect="1"/>
                            </wps:cNvSpPr>
                            <wps:spPr bwMode="auto">
                              <a:xfrm>
                                <a:off x="3401" y="3802"/>
                                <a:ext cx="21" cy="87"/>
                              </a:xfrm>
                              <a:custGeom>
                                <a:avLst/>
                                <a:gdLst>
                                  <a:gd name="T0" fmla="*/ 1 w 83"/>
                                  <a:gd name="T1" fmla="*/ 5 h 349"/>
                                  <a:gd name="T2" fmla="*/ 1 w 83"/>
                                  <a:gd name="T3" fmla="*/ 5 h 349"/>
                                  <a:gd name="T4" fmla="*/ 1 w 83"/>
                                  <a:gd name="T5" fmla="*/ 5 h 349"/>
                                  <a:gd name="T6" fmla="*/ 1 w 83"/>
                                  <a:gd name="T7" fmla="*/ 4 h 349"/>
                                  <a:gd name="T8" fmla="*/ 1 w 83"/>
                                  <a:gd name="T9" fmla="*/ 4 h 349"/>
                                  <a:gd name="T10" fmla="*/ 1 w 83"/>
                                  <a:gd name="T11" fmla="*/ 3 h 349"/>
                                  <a:gd name="T12" fmla="*/ 1 w 83"/>
                                  <a:gd name="T13" fmla="*/ 2 h 349"/>
                                  <a:gd name="T14" fmla="*/ 1 w 83"/>
                                  <a:gd name="T15" fmla="*/ 1 h 349"/>
                                  <a:gd name="T16" fmla="*/ 1 w 83"/>
                                  <a:gd name="T17" fmla="*/ 0 h 349"/>
                                  <a:gd name="T18" fmla="*/ 0 w 83"/>
                                  <a:gd name="T19" fmla="*/ 0 h 349"/>
                                  <a:gd name="T20" fmla="*/ 0 w 83"/>
                                  <a:gd name="T21" fmla="*/ 0 h 349"/>
                                  <a:gd name="T22" fmla="*/ 0 w 83"/>
                                  <a:gd name="T23" fmla="*/ 0 h 34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3" h="349">
                                    <a:moveTo>
                                      <a:pt x="56" y="349"/>
                                    </a:moveTo>
                                    <a:lnTo>
                                      <a:pt x="62" y="346"/>
                                    </a:lnTo>
                                    <a:lnTo>
                                      <a:pt x="74" y="327"/>
                                    </a:lnTo>
                                    <a:lnTo>
                                      <a:pt x="82" y="290"/>
                                    </a:lnTo>
                                    <a:lnTo>
                                      <a:pt x="83" y="241"/>
                                    </a:lnTo>
                                    <a:lnTo>
                                      <a:pt x="79" y="185"/>
                                    </a:lnTo>
                                    <a:lnTo>
                                      <a:pt x="69" y="128"/>
                                    </a:lnTo>
                                    <a:lnTo>
                                      <a:pt x="54" y="76"/>
                                    </a:lnTo>
                                    <a:lnTo>
                                      <a:pt x="36" y="35"/>
                                    </a:lnTo>
                                    <a:lnTo>
                                      <a:pt x="18" y="9"/>
                                    </a:lnTo>
                                    <a:lnTo>
                                      <a:pt x="1" y="0"/>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7" name="Line 12214"/>
                            <wps:cNvCnPr>
                              <a:cxnSpLocks noChangeShapeType="1"/>
                            </wps:cNvCnPr>
                            <wps:spPr bwMode="auto">
                              <a:xfrm flipV="1">
                                <a:off x="3396" y="3778"/>
                                <a:ext cx="54"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18" name="Freeform 12215"/>
                            <wps:cNvSpPr>
                              <a:spLocks noChangeAspect="1"/>
                            </wps:cNvSpPr>
                            <wps:spPr bwMode="auto">
                              <a:xfrm>
                                <a:off x="3392" y="3787"/>
                                <a:ext cx="31" cy="10"/>
                              </a:xfrm>
                              <a:custGeom>
                                <a:avLst/>
                                <a:gdLst>
                                  <a:gd name="T0" fmla="*/ 2 w 124"/>
                                  <a:gd name="T1" fmla="*/ 0 h 44"/>
                                  <a:gd name="T2" fmla="*/ 2 w 124"/>
                                  <a:gd name="T3" fmla="*/ 0 h 44"/>
                                  <a:gd name="T4" fmla="*/ 1 w 124"/>
                                  <a:gd name="T5" fmla="*/ 0 h 44"/>
                                  <a:gd name="T6" fmla="*/ 1 w 124"/>
                                  <a:gd name="T7" fmla="*/ 0 h 44"/>
                                  <a:gd name="T8" fmla="*/ 0 w 124"/>
                                  <a:gd name="T9" fmla="*/ 0 h 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 h="44">
                                    <a:moveTo>
                                      <a:pt x="124" y="44"/>
                                    </a:moveTo>
                                    <a:lnTo>
                                      <a:pt x="98" y="26"/>
                                    </a:lnTo>
                                    <a:lnTo>
                                      <a:pt x="67" y="12"/>
                                    </a:lnTo>
                                    <a:lnTo>
                                      <a:pt x="35"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9" name="Line 12216"/>
                            <wps:cNvCnPr>
                              <a:cxnSpLocks noChangeShapeType="1"/>
                            </wps:cNvCnPr>
                            <wps:spPr bwMode="auto">
                              <a:xfrm flipV="1">
                                <a:off x="3325" y="3708"/>
                                <a:ext cx="208" cy="3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20" name="Line 12217"/>
                            <wps:cNvCnPr>
                              <a:cxnSpLocks noChangeShapeType="1"/>
                            </wps:cNvCnPr>
                            <wps:spPr bwMode="auto">
                              <a:xfrm flipV="1">
                                <a:off x="3378" y="3889"/>
                                <a:ext cx="37"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21" name="Freeform 12218"/>
                            <wps:cNvSpPr>
                              <a:spLocks noChangeAspect="1"/>
                            </wps:cNvSpPr>
                            <wps:spPr bwMode="auto">
                              <a:xfrm>
                                <a:off x="3386" y="3787"/>
                                <a:ext cx="11" cy="6"/>
                              </a:xfrm>
                              <a:custGeom>
                                <a:avLst/>
                                <a:gdLst>
                                  <a:gd name="T0" fmla="*/ 0 w 42"/>
                                  <a:gd name="T1" fmla="*/ 0 h 26"/>
                                  <a:gd name="T2" fmla="*/ 0 w 42"/>
                                  <a:gd name="T3" fmla="*/ 0 h 26"/>
                                  <a:gd name="T4" fmla="*/ 0 w 42"/>
                                  <a:gd name="T5" fmla="*/ 0 h 26"/>
                                  <a:gd name="T6" fmla="*/ 0 w 42"/>
                                  <a:gd name="T7" fmla="*/ 0 h 26"/>
                                  <a:gd name="T8" fmla="*/ 0 w 42"/>
                                  <a:gd name="T9" fmla="*/ 0 h 26"/>
                                  <a:gd name="T10" fmla="*/ 1 w 42"/>
                                  <a:gd name="T11" fmla="*/ 0 h 26"/>
                                  <a:gd name="T12" fmla="*/ 1 w 42"/>
                                  <a:gd name="T13" fmla="*/ 0 h 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2" h="26">
                                    <a:moveTo>
                                      <a:pt x="0" y="22"/>
                                    </a:moveTo>
                                    <a:lnTo>
                                      <a:pt x="2" y="8"/>
                                    </a:lnTo>
                                    <a:lnTo>
                                      <a:pt x="6" y="1"/>
                                    </a:lnTo>
                                    <a:lnTo>
                                      <a:pt x="11" y="0"/>
                                    </a:lnTo>
                                    <a:lnTo>
                                      <a:pt x="17" y="1"/>
                                    </a:lnTo>
                                    <a:lnTo>
                                      <a:pt x="29" y="10"/>
                                    </a:lnTo>
                                    <a:lnTo>
                                      <a:pt x="42" y="2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2" name="Freeform 12219"/>
                            <wps:cNvSpPr>
                              <a:spLocks noChangeAspect="1"/>
                            </wps:cNvSpPr>
                            <wps:spPr bwMode="auto">
                              <a:xfrm>
                                <a:off x="3372" y="3789"/>
                                <a:ext cx="9" cy="6"/>
                              </a:xfrm>
                              <a:custGeom>
                                <a:avLst/>
                                <a:gdLst>
                                  <a:gd name="T0" fmla="*/ 1 w 33"/>
                                  <a:gd name="T1" fmla="*/ 0 h 25"/>
                                  <a:gd name="T2" fmla="*/ 0 w 33"/>
                                  <a:gd name="T3" fmla="*/ 0 h 25"/>
                                  <a:gd name="T4" fmla="*/ 0 w 33"/>
                                  <a:gd name="T5" fmla="*/ 0 h 25"/>
                                  <a:gd name="T6" fmla="*/ 0 w 33"/>
                                  <a:gd name="T7" fmla="*/ 0 h 2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 h="25">
                                    <a:moveTo>
                                      <a:pt x="33" y="25"/>
                                    </a:moveTo>
                                    <a:lnTo>
                                      <a:pt x="16" y="6"/>
                                    </a:lnTo>
                                    <a:lnTo>
                                      <a:pt x="7"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3" name="Line 12220"/>
                            <wps:cNvCnPr>
                              <a:cxnSpLocks noChangeShapeType="1"/>
                            </wps:cNvCnPr>
                            <wps:spPr bwMode="auto">
                              <a:xfrm flipV="1">
                                <a:off x="3319" y="3788"/>
                                <a:ext cx="68"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24" name="Freeform 12221"/>
                            <wps:cNvSpPr>
                              <a:spLocks noChangeAspect="1"/>
                            </wps:cNvSpPr>
                            <wps:spPr bwMode="auto">
                              <a:xfrm>
                                <a:off x="3350" y="3789"/>
                                <a:ext cx="22" cy="23"/>
                              </a:xfrm>
                              <a:custGeom>
                                <a:avLst/>
                                <a:gdLst>
                                  <a:gd name="T0" fmla="*/ 1 w 89"/>
                                  <a:gd name="T1" fmla="*/ 0 h 94"/>
                                  <a:gd name="T2" fmla="*/ 1 w 89"/>
                                  <a:gd name="T3" fmla="*/ 0 h 94"/>
                                  <a:gd name="T4" fmla="*/ 0 w 89"/>
                                  <a:gd name="T5" fmla="*/ 0 h 94"/>
                                  <a:gd name="T6" fmla="*/ 0 w 89"/>
                                  <a:gd name="T7" fmla="*/ 1 h 94"/>
                                  <a:gd name="T8" fmla="*/ 0 w 89"/>
                                  <a:gd name="T9" fmla="*/ 1 h 94"/>
                                  <a:gd name="T10" fmla="*/ 0 w 89"/>
                                  <a:gd name="T11" fmla="*/ 1 h 9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9" h="94">
                                    <a:moveTo>
                                      <a:pt x="89" y="0"/>
                                    </a:moveTo>
                                    <a:lnTo>
                                      <a:pt x="54" y="16"/>
                                    </a:lnTo>
                                    <a:lnTo>
                                      <a:pt x="27" y="37"/>
                                    </a:lnTo>
                                    <a:lnTo>
                                      <a:pt x="16" y="49"/>
                                    </a:lnTo>
                                    <a:lnTo>
                                      <a:pt x="8" y="63"/>
                                    </a:lnTo>
                                    <a:lnTo>
                                      <a:pt x="0" y="9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5" name="Line 12222"/>
                            <wps:cNvCnPr>
                              <a:cxnSpLocks noChangeShapeType="1"/>
                            </wps:cNvCnPr>
                            <wps:spPr bwMode="auto">
                              <a:xfrm flipV="1">
                                <a:off x="3314" y="3862"/>
                                <a:ext cx="58"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26" name="Line 12223"/>
                            <wps:cNvCnPr>
                              <a:cxnSpLocks noChangeShapeType="1"/>
                            </wps:cNvCnPr>
                            <wps:spPr bwMode="auto">
                              <a:xfrm flipH="1">
                                <a:off x="3316" y="3842"/>
                                <a:ext cx="5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27" name="Line 12224"/>
                            <wps:cNvCnPr>
                              <a:cxnSpLocks noChangeShapeType="1"/>
                            </wps:cNvCnPr>
                            <wps:spPr bwMode="auto">
                              <a:xfrm flipV="1">
                                <a:off x="3314" y="3871"/>
                                <a:ext cx="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28" name="Freeform 12225"/>
                            <wps:cNvSpPr>
                              <a:spLocks noChangeAspect="1"/>
                            </wps:cNvSpPr>
                            <wps:spPr bwMode="auto">
                              <a:xfrm>
                                <a:off x="3350" y="3812"/>
                                <a:ext cx="7" cy="14"/>
                              </a:xfrm>
                              <a:custGeom>
                                <a:avLst/>
                                <a:gdLst>
                                  <a:gd name="T0" fmla="*/ 0 w 29"/>
                                  <a:gd name="T1" fmla="*/ 0 h 54"/>
                                  <a:gd name="T2" fmla="*/ 0 w 29"/>
                                  <a:gd name="T3" fmla="*/ 0 h 54"/>
                                  <a:gd name="T4" fmla="*/ 0 w 29"/>
                                  <a:gd name="T5" fmla="*/ 1 h 54"/>
                                  <a:gd name="T6" fmla="*/ 0 w 29"/>
                                  <a:gd name="T7" fmla="*/ 1 h 5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9" h="54">
                                    <a:moveTo>
                                      <a:pt x="0" y="0"/>
                                    </a:moveTo>
                                    <a:lnTo>
                                      <a:pt x="3" y="21"/>
                                    </a:lnTo>
                                    <a:lnTo>
                                      <a:pt x="14" y="40"/>
                                    </a:lnTo>
                                    <a:lnTo>
                                      <a:pt x="29" y="5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9" name="Line 12226"/>
                            <wps:cNvCnPr>
                              <a:cxnSpLocks noChangeShapeType="1"/>
                            </wps:cNvCnPr>
                            <wps:spPr bwMode="auto">
                              <a:xfrm flipH="1" flipV="1">
                                <a:off x="3387" y="3802"/>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0" name="Line 12227"/>
                            <wps:cNvCnPr>
                              <a:cxnSpLocks noChangeShapeType="1"/>
                            </wps:cNvCnPr>
                            <wps:spPr bwMode="auto">
                              <a:xfrm>
                                <a:off x="3381" y="380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1" name="Line 12228"/>
                            <wps:cNvCnPr>
                              <a:cxnSpLocks noChangeShapeType="1"/>
                            </wps:cNvCnPr>
                            <wps:spPr bwMode="auto">
                              <a:xfrm flipH="1">
                                <a:off x="3381" y="3802"/>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2" name="Line 12229"/>
                            <wps:cNvCnPr>
                              <a:cxnSpLocks noChangeShapeType="1"/>
                            </wps:cNvCnPr>
                            <wps:spPr bwMode="auto">
                              <a:xfrm>
                                <a:off x="3386" y="3792"/>
                                <a:ext cx="7"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3" name="Line 12230"/>
                            <wps:cNvCnPr>
                              <a:cxnSpLocks noChangeShapeType="1"/>
                            </wps:cNvCnPr>
                            <wps:spPr bwMode="auto">
                              <a:xfrm flipH="1" flipV="1">
                                <a:off x="3397" y="3793"/>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4" name="Line 12231"/>
                            <wps:cNvCnPr>
                              <a:cxnSpLocks noChangeShapeType="1"/>
                            </wps:cNvCnPr>
                            <wps:spPr bwMode="auto">
                              <a:xfrm>
                                <a:off x="3381" y="3795"/>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5" name="Freeform 12232"/>
                            <wps:cNvSpPr>
                              <a:spLocks noChangeAspect="1"/>
                            </wps:cNvSpPr>
                            <wps:spPr bwMode="auto">
                              <a:xfrm>
                                <a:off x="3350" y="3822"/>
                                <a:ext cx="7" cy="13"/>
                              </a:xfrm>
                              <a:custGeom>
                                <a:avLst/>
                                <a:gdLst>
                                  <a:gd name="T0" fmla="*/ 0 w 29"/>
                                  <a:gd name="T1" fmla="*/ 0 h 52"/>
                                  <a:gd name="T2" fmla="*/ 0 w 29"/>
                                  <a:gd name="T3" fmla="*/ 1 h 52"/>
                                  <a:gd name="T4" fmla="*/ 0 w 29"/>
                                  <a:gd name="T5" fmla="*/ 1 h 52"/>
                                  <a:gd name="T6" fmla="*/ 0 60000 65536"/>
                                  <a:gd name="T7" fmla="*/ 0 60000 65536"/>
                                  <a:gd name="T8" fmla="*/ 0 60000 65536"/>
                                </a:gdLst>
                                <a:ahLst/>
                                <a:cxnLst>
                                  <a:cxn ang="T6">
                                    <a:pos x="T0" y="T1"/>
                                  </a:cxn>
                                  <a:cxn ang="T7">
                                    <a:pos x="T2" y="T3"/>
                                  </a:cxn>
                                  <a:cxn ang="T8">
                                    <a:pos x="T4" y="T5"/>
                                  </a:cxn>
                                </a:cxnLst>
                                <a:rect l="0" t="0" r="r" b="b"/>
                                <a:pathLst>
                                  <a:path w="29" h="52">
                                    <a:moveTo>
                                      <a:pt x="0" y="0"/>
                                    </a:moveTo>
                                    <a:lnTo>
                                      <a:pt x="9" y="30"/>
                                    </a:lnTo>
                                    <a:lnTo>
                                      <a:pt x="29" y="5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36" name="Line 12233"/>
                            <wps:cNvCnPr>
                              <a:cxnSpLocks noChangeShapeType="1"/>
                            </wps:cNvCnPr>
                            <wps:spPr bwMode="auto">
                              <a:xfrm flipH="1">
                                <a:off x="3378" y="3792"/>
                                <a:ext cx="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7" name="Line 12234"/>
                            <wps:cNvCnPr>
                              <a:cxnSpLocks noChangeShapeType="1"/>
                            </wps:cNvCnPr>
                            <wps:spPr bwMode="auto">
                              <a:xfrm flipH="1" flipV="1">
                                <a:off x="3366" y="3801"/>
                                <a:ext cx="4"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8" name="Line 12235"/>
                            <wps:cNvCnPr>
                              <a:cxnSpLocks noChangeShapeType="1"/>
                            </wps:cNvCnPr>
                            <wps:spPr bwMode="auto">
                              <a:xfrm flipV="1">
                                <a:off x="3366" y="3795"/>
                                <a:ext cx="15"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39" name="Freeform 12236"/>
                            <wps:cNvSpPr>
                              <a:spLocks noChangeAspect="1"/>
                            </wps:cNvSpPr>
                            <wps:spPr bwMode="auto">
                              <a:xfrm>
                                <a:off x="3372" y="3857"/>
                                <a:ext cx="2" cy="5"/>
                              </a:xfrm>
                              <a:custGeom>
                                <a:avLst/>
                                <a:gdLst>
                                  <a:gd name="T0" fmla="*/ 0 w 6"/>
                                  <a:gd name="T1" fmla="*/ 0 h 18"/>
                                  <a:gd name="T2" fmla="*/ 0 w 6"/>
                                  <a:gd name="T3" fmla="*/ 0 h 18"/>
                                  <a:gd name="T4" fmla="*/ 0 w 6"/>
                                  <a:gd name="T5" fmla="*/ 0 h 18"/>
                                  <a:gd name="T6" fmla="*/ 0 w 6"/>
                                  <a:gd name="T7" fmla="*/ 0 h 1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 h="18">
                                    <a:moveTo>
                                      <a:pt x="0" y="18"/>
                                    </a:moveTo>
                                    <a:lnTo>
                                      <a:pt x="2" y="17"/>
                                    </a:lnTo>
                                    <a:lnTo>
                                      <a:pt x="5" y="11"/>
                                    </a:lnTo>
                                    <a:lnTo>
                                      <a:pt x="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0" name="Freeform 12237"/>
                            <wps:cNvSpPr>
                              <a:spLocks noChangeAspect="1"/>
                            </wps:cNvSpPr>
                            <wps:spPr bwMode="auto">
                              <a:xfrm>
                                <a:off x="3369" y="3842"/>
                                <a:ext cx="5" cy="15"/>
                              </a:xfrm>
                              <a:custGeom>
                                <a:avLst/>
                                <a:gdLst>
                                  <a:gd name="T0" fmla="*/ 0 w 18"/>
                                  <a:gd name="T1" fmla="*/ 1 h 59"/>
                                  <a:gd name="T2" fmla="*/ 0 w 18"/>
                                  <a:gd name="T3" fmla="*/ 1 h 59"/>
                                  <a:gd name="T4" fmla="*/ 0 w 18"/>
                                  <a:gd name="T5" fmla="*/ 1 h 59"/>
                                  <a:gd name="T6" fmla="*/ 0 w 18"/>
                                  <a:gd name="T7" fmla="*/ 0 h 59"/>
                                  <a:gd name="T8" fmla="*/ 0 w 18"/>
                                  <a:gd name="T9" fmla="*/ 0 h 59"/>
                                  <a:gd name="T10" fmla="*/ 0 w 18"/>
                                  <a:gd name="T11" fmla="*/ 0 h 59"/>
                                  <a:gd name="T12" fmla="*/ 0 w 18"/>
                                  <a:gd name="T13" fmla="*/ 0 h 59"/>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8" h="59">
                                    <a:moveTo>
                                      <a:pt x="18" y="59"/>
                                    </a:moveTo>
                                    <a:lnTo>
                                      <a:pt x="18" y="45"/>
                                    </a:lnTo>
                                    <a:lnTo>
                                      <a:pt x="16" y="30"/>
                                    </a:lnTo>
                                    <a:lnTo>
                                      <a:pt x="12" y="16"/>
                                    </a:lnTo>
                                    <a:lnTo>
                                      <a:pt x="7" y="6"/>
                                    </a:lnTo>
                                    <a:lnTo>
                                      <a:pt x="3"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1" name="Freeform 12238"/>
                            <wps:cNvSpPr>
                              <a:spLocks noChangeAspect="1"/>
                            </wps:cNvSpPr>
                            <wps:spPr bwMode="auto">
                              <a:xfrm>
                                <a:off x="3361" y="3864"/>
                                <a:ext cx="24" cy="32"/>
                              </a:xfrm>
                              <a:custGeom>
                                <a:avLst/>
                                <a:gdLst>
                                  <a:gd name="T0" fmla="*/ 0 w 97"/>
                                  <a:gd name="T1" fmla="*/ 0 h 128"/>
                                  <a:gd name="T2" fmla="*/ 0 w 97"/>
                                  <a:gd name="T3" fmla="*/ 1 h 128"/>
                                  <a:gd name="T4" fmla="*/ 0 w 97"/>
                                  <a:gd name="T5" fmla="*/ 2 h 128"/>
                                  <a:gd name="T6" fmla="*/ 1 w 97"/>
                                  <a:gd name="T7" fmla="*/ 2 h 128"/>
                                  <a:gd name="T8" fmla="*/ 1 w 97"/>
                                  <a:gd name="T9" fmla="*/ 2 h 128"/>
                                  <a:gd name="T10" fmla="*/ 1 w 97"/>
                                  <a:gd name="T11" fmla="*/ 2 h 128"/>
                                  <a:gd name="T12" fmla="*/ 1 w 97"/>
                                  <a:gd name="T13" fmla="*/ 2 h 128"/>
                                  <a:gd name="T14" fmla="*/ 1 w 97"/>
                                  <a:gd name="T15" fmla="*/ 1 h 12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97" h="128">
                                    <a:moveTo>
                                      <a:pt x="0" y="0"/>
                                    </a:moveTo>
                                    <a:lnTo>
                                      <a:pt x="14" y="52"/>
                                    </a:lnTo>
                                    <a:lnTo>
                                      <a:pt x="32" y="94"/>
                                    </a:lnTo>
                                    <a:lnTo>
                                      <a:pt x="51" y="120"/>
                                    </a:lnTo>
                                    <a:lnTo>
                                      <a:pt x="68" y="128"/>
                                    </a:lnTo>
                                    <a:lnTo>
                                      <a:pt x="82" y="117"/>
                                    </a:lnTo>
                                    <a:lnTo>
                                      <a:pt x="93" y="89"/>
                                    </a:lnTo>
                                    <a:lnTo>
                                      <a:pt x="97" y="4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2" name="Freeform 12239"/>
                            <wps:cNvSpPr>
                              <a:spLocks noChangeAspect="1"/>
                            </wps:cNvSpPr>
                            <wps:spPr bwMode="auto">
                              <a:xfrm>
                                <a:off x="3357" y="3809"/>
                                <a:ext cx="28" cy="66"/>
                              </a:xfrm>
                              <a:custGeom>
                                <a:avLst/>
                                <a:gdLst>
                                  <a:gd name="T0" fmla="*/ 2 w 112"/>
                                  <a:gd name="T1" fmla="*/ 4 h 264"/>
                                  <a:gd name="T2" fmla="*/ 2 w 112"/>
                                  <a:gd name="T3" fmla="*/ 3 h 264"/>
                                  <a:gd name="T4" fmla="*/ 2 w 112"/>
                                  <a:gd name="T5" fmla="*/ 3 h 264"/>
                                  <a:gd name="T6" fmla="*/ 2 w 112"/>
                                  <a:gd name="T7" fmla="*/ 2 h 264"/>
                                  <a:gd name="T8" fmla="*/ 1 w 112"/>
                                  <a:gd name="T9" fmla="*/ 1 h 264"/>
                                  <a:gd name="T10" fmla="*/ 1 w 112"/>
                                  <a:gd name="T11" fmla="*/ 0 h 264"/>
                                  <a:gd name="T12" fmla="*/ 1 w 112"/>
                                  <a:gd name="T13" fmla="*/ 0 h 264"/>
                                  <a:gd name="T14" fmla="*/ 0 w 112"/>
                                  <a:gd name="T15" fmla="*/ 0 h 264"/>
                                  <a:gd name="T16" fmla="*/ 0 w 112"/>
                                  <a:gd name="T17" fmla="*/ 0 h 264"/>
                                  <a:gd name="T18" fmla="*/ 0 w 112"/>
                                  <a:gd name="T19" fmla="*/ 1 h 264"/>
                                  <a:gd name="T20" fmla="*/ 0 w 112"/>
                                  <a:gd name="T21" fmla="*/ 2 h 264"/>
                                  <a:gd name="T22" fmla="*/ 0 w 112"/>
                                  <a:gd name="T23" fmla="*/ 2 h 26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12" h="264">
                                    <a:moveTo>
                                      <a:pt x="112" y="264"/>
                                    </a:moveTo>
                                    <a:lnTo>
                                      <a:pt x="111" y="211"/>
                                    </a:lnTo>
                                    <a:lnTo>
                                      <a:pt x="103" y="153"/>
                                    </a:lnTo>
                                    <a:lnTo>
                                      <a:pt x="90" y="98"/>
                                    </a:lnTo>
                                    <a:lnTo>
                                      <a:pt x="74" y="50"/>
                                    </a:lnTo>
                                    <a:lnTo>
                                      <a:pt x="56" y="17"/>
                                    </a:lnTo>
                                    <a:lnTo>
                                      <a:pt x="37" y="0"/>
                                    </a:lnTo>
                                    <a:lnTo>
                                      <a:pt x="21" y="1"/>
                                    </a:lnTo>
                                    <a:lnTo>
                                      <a:pt x="9" y="20"/>
                                    </a:lnTo>
                                    <a:lnTo>
                                      <a:pt x="2" y="57"/>
                                    </a:lnTo>
                                    <a:lnTo>
                                      <a:pt x="0" y="105"/>
                                    </a:lnTo>
                                    <a:lnTo>
                                      <a:pt x="3" y="14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3" name="Line 12240"/>
                            <wps:cNvCnPr>
                              <a:cxnSpLocks noChangeShapeType="1"/>
                            </wps:cNvCnPr>
                            <wps:spPr bwMode="auto">
                              <a:xfrm flipH="1">
                                <a:off x="3350" y="3813"/>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44" name="Line 12241"/>
                            <wps:cNvCnPr>
                              <a:cxnSpLocks noChangeShapeType="1"/>
                            </wps:cNvCnPr>
                            <wps:spPr bwMode="auto">
                              <a:xfrm flipH="1">
                                <a:off x="3364" y="3803"/>
                                <a:ext cx="37"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45" name="Freeform 12242"/>
                            <wps:cNvSpPr>
                              <a:spLocks noChangeAspect="1"/>
                            </wps:cNvSpPr>
                            <wps:spPr bwMode="auto">
                              <a:xfrm>
                                <a:off x="3323" y="3682"/>
                                <a:ext cx="9" cy="60"/>
                              </a:xfrm>
                              <a:custGeom>
                                <a:avLst/>
                                <a:gdLst>
                                  <a:gd name="T0" fmla="*/ 0 w 34"/>
                                  <a:gd name="T1" fmla="*/ 0 h 239"/>
                                  <a:gd name="T2" fmla="*/ 0 w 34"/>
                                  <a:gd name="T3" fmla="*/ 0 h 239"/>
                                  <a:gd name="T4" fmla="*/ 1 w 34"/>
                                  <a:gd name="T5" fmla="*/ 1 h 239"/>
                                  <a:gd name="T6" fmla="*/ 1 w 34"/>
                                  <a:gd name="T7" fmla="*/ 2 h 239"/>
                                  <a:gd name="T8" fmla="*/ 1 w 34"/>
                                  <a:gd name="T9" fmla="*/ 3 h 239"/>
                                  <a:gd name="T10" fmla="*/ 1 w 34"/>
                                  <a:gd name="T11" fmla="*/ 4 h 239"/>
                                  <a:gd name="T12" fmla="*/ 0 w 34"/>
                                  <a:gd name="T13" fmla="*/ 4 h 239"/>
                                  <a:gd name="T14" fmla="*/ 0 w 34"/>
                                  <a:gd name="T15" fmla="*/ 4 h 23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4" h="239">
                                    <a:moveTo>
                                      <a:pt x="16" y="0"/>
                                    </a:moveTo>
                                    <a:lnTo>
                                      <a:pt x="19" y="13"/>
                                    </a:lnTo>
                                    <a:lnTo>
                                      <a:pt x="29" y="71"/>
                                    </a:lnTo>
                                    <a:lnTo>
                                      <a:pt x="34" y="128"/>
                                    </a:lnTo>
                                    <a:lnTo>
                                      <a:pt x="33" y="179"/>
                                    </a:lnTo>
                                    <a:lnTo>
                                      <a:pt x="25" y="216"/>
                                    </a:lnTo>
                                    <a:lnTo>
                                      <a:pt x="13" y="236"/>
                                    </a:lnTo>
                                    <a:lnTo>
                                      <a:pt x="0" y="23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6" name="Freeform 12243"/>
                            <wps:cNvSpPr>
                              <a:spLocks noChangeAspect="1"/>
                            </wps:cNvSpPr>
                            <wps:spPr bwMode="auto">
                              <a:xfrm>
                                <a:off x="3324" y="3683"/>
                                <a:ext cx="7" cy="58"/>
                              </a:xfrm>
                              <a:custGeom>
                                <a:avLst/>
                                <a:gdLst>
                                  <a:gd name="T0" fmla="*/ 0 w 27"/>
                                  <a:gd name="T1" fmla="*/ 4 h 230"/>
                                  <a:gd name="T2" fmla="*/ 0 w 27"/>
                                  <a:gd name="T3" fmla="*/ 4 h 230"/>
                                  <a:gd name="T4" fmla="*/ 0 w 27"/>
                                  <a:gd name="T5" fmla="*/ 3 h 230"/>
                                  <a:gd name="T6" fmla="*/ 1 w 27"/>
                                  <a:gd name="T7" fmla="*/ 3 h 230"/>
                                  <a:gd name="T8" fmla="*/ 1 w 27"/>
                                  <a:gd name="T9" fmla="*/ 2 h 230"/>
                                  <a:gd name="T10" fmla="*/ 1 w 27"/>
                                  <a:gd name="T11" fmla="*/ 1 h 230"/>
                                  <a:gd name="T12" fmla="*/ 0 w 27"/>
                                  <a:gd name="T13" fmla="*/ 0 h 230"/>
                                  <a:gd name="T14" fmla="*/ 0 w 27"/>
                                  <a:gd name="T15" fmla="*/ 0 h 23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7" h="230">
                                    <a:moveTo>
                                      <a:pt x="0" y="230"/>
                                    </a:moveTo>
                                    <a:lnTo>
                                      <a:pt x="7" y="227"/>
                                    </a:lnTo>
                                    <a:lnTo>
                                      <a:pt x="19" y="208"/>
                                    </a:lnTo>
                                    <a:lnTo>
                                      <a:pt x="26" y="171"/>
                                    </a:lnTo>
                                    <a:lnTo>
                                      <a:pt x="27" y="122"/>
                                    </a:lnTo>
                                    <a:lnTo>
                                      <a:pt x="23" y="66"/>
                                    </a:lnTo>
                                    <a:lnTo>
                                      <a:pt x="13" y="10"/>
                                    </a:lnTo>
                                    <a:lnTo>
                                      <a:pt x="1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7" name="Line 12244"/>
                            <wps:cNvCnPr>
                              <a:cxnSpLocks noChangeShapeType="1"/>
                            </wps:cNvCnPr>
                            <wps:spPr bwMode="auto">
                              <a:xfrm flipV="1">
                                <a:off x="3323" y="374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48" name="Line 12245"/>
                            <wps:cNvCnPr>
                              <a:cxnSpLocks noChangeShapeType="1"/>
                            </wps:cNvCnPr>
                            <wps:spPr bwMode="auto">
                              <a:xfrm flipH="1" flipV="1">
                                <a:off x="3450" y="3778"/>
                                <a:ext cx="8"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49" name="Line 12246"/>
                            <wps:cNvCnPr>
                              <a:cxnSpLocks noChangeShapeType="1"/>
                            </wps:cNvCnPr>
                            <wps:spPr bwMode="auto">
                              <a:xfrm flipH="1" flipV="1">
                                <a:off x="3451" y="3777"/>
                                <a:ext cx="9"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0" name="Line 12247"/>
                            <wps:cNvCnPr>
                              <a:cxnSpLocks noChangeShapeType="1"/>
                            </wps:cNvCnPr>
                            <wps:spPr bwMode="auto">
                              <a:xfrm flipV="1">
                                <a:off x="3411" y="3794"/>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1" name="Line 12248"/>
                            <wps:cNvCnPr>
                              <a:cxnSpLocks noChangeShapeType="1"/>
                            </wps:cNvCnPr>
                            <wps:spPr bwMode="auto">
                              <a:xfrm>
                                <a:off x="3412" y="3794"/>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2" name="Line 12249"/>
                            <wps:cNvCnPr>
                              <a:cxnSpLocks noChangeShapeType="1"/>
                            </wps:cNvCnPr>
                            <wps:spPr bwMode="auto">
                              <a:xfrm>
                                <a:off x="3425" y="3726"/>
                                <a:ext cx="26" cy="4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3" name="Freeform 12250"/>
                            <wps:cNvSpPr>
                              <a:spLocks noChangeAspect="1"/>
                            </wps:cNvSpPr>
                            <wps:spPr bwMode="auto">
                              <a:xfrm>
                                <a:off x="3450" y="3777"/>
                                <a:ext cx="1" cy="1"/>
                              </a:xfrm>
                              <a:custGeom>
                                <a:avLst/>
                                <a:gdLst>
                                  <a:gd name="T0" fmla="*/ 0 w 5"/>
                                  <a:gd name="T1" fmla="*/ 0 h 5"/>
                                  <a:gd name="T2" fmla="*/ 0 w 5"/>
                                  <a:gd name="T3" fmla="*/ 0 h 5"/>
                                  <a:gd name="T4" fmla="*/ 0 w 5"/>
                                  <a:gd name="T5" fmla="*/ 0 h 5"/>
                                  <a:gd name="T6" fmla="*/ 0 60000 65536"/>
                                  <a:gd name="T7" fmla="*/ 0 60000 65536"/>
                                  <a:gd name="T8" fmla="*/ 0 60000 65536"/>
                                </a:gdLst>
                                <a:ahLst/>
                                <a:cxnLst>
                                  <a:cxn ang="T6">
                                    <a:pos x="T0" y="T1"/>
                                  </a:cxn>
                                  <a:cxn ang="T7">
                                    <a:pos x="T2" y="T3"/>
                                  </a:cxn>
                                  <a:cxn ang="T8">
                                    <a:pos x="T4" y="T5"/>
                                  </a:cxn>
                                </a:cxnLst>
                                <a:rect l="0" t="0" r="r" b="b"/>
                                <a:pathLst>
                                  <a:path w="5" h="5">
                                    <a:moveTo>
                                      <a:pt x="0" y="5"/>
                                    </a:moveTo>
                                    <a:lnTo>
                                      <a:pt x="3" y="3"/>
                                    </a:lnTo>
                                    <a:lnTo>
                                      <a:pt x="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4" name="Line 12251"/>
                            <wps:cNvCnPr>
                              <a:cxnSpLocks noChangeShapeType="1"/>
                            </wps:cNvCnPr>
                            <wps:spPr bwMode="auto">
                              <a:xfrm flipV="1">
                                <a:off x="3451" y="3721"/>
                                <a:ext cx="2" cy="5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5" name="Line 12252"/>
                            <wps:cNvCnPr>
                              <a:cxnSpLocks noChangeShapeType="1"/>
                            </wps:cNvCnPr>
                            <wps:spPr bwMode="auto">
                              <a:xfrm>
                                <a:off x="3425" y="3726"/>
                                <a:ext cx="26" cy="4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6" name="Freeform 12253"/>
                            <wps:cNvSpPr>
                              <a:spLocks noChangeAspect="1"/>
                            </wps:cNvSpPr>
                            <wps:spPr bwMode="auto">
                              <a:xfrm>
                                <a:off x="3521" y="3692"/>
                                <a:ext cx="17" cy="25"/>
                              </a:xfrm>
                              <a:custGeom>
                                <a:avLst/>
                                <a:gdLst>
                                  <a:gd name="T0" fmla="*/ 1 w 70"/>
                                  <a:gd name="T1" fmla="*/ 0 h 99"/>
                                  <a:gd name="T2" fmla="*/ 1 w 70"/>
                                  <a:gd name="T3" fmla="*/ 1 h 99"/>
                                  <a:gd name="T4" fmla="*/ 1 w 70"/>
                                  <a:gd name="T5" fmla="*/ 1 h 99"/>
                                  <a:gd name="T6" fmla="*/ 0 w 70"/>
                                  <a:gd name="T7" fmla="*/ 2 h 99"/>
                                  <a:gd name="T8" fmla="*/ 0 w 70"/>
                                  <a:gd name="T9" fmla="*/ 2 h 99"/>
                                  <a:gd name="T10" fmla="*/ 0 w 70"/>
                                  <a:gd name="T11" fmla="*/ 1 h 99"/>
                                  <a:gd name="T12" fmla="*/ 0 w 70"/>
                                  <a:gd name="T13" fmla="*/ 1 h 99"/>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70" h="99">
                                    <a:moveTo>
                                      <a:pt x="70" y="0"/>
                                    </a:moveTo>
                                    <a:lnTo>
                                      <a:pt x="65" y="48"/>
                                    </a:lnTo>
                                    <a:lnTo>
                                      <a:pt x="55" y="81"/>
                                    </a:lnTo>
                                    <a:lnTo>
                                      <a:pt x="41" y="99"/>
                                    </a:lnTo>
                                    <a:lnTo>
                                      <a:pt x="22" y="97"/>
                                    </a:lnTo>
                                    <a:lnTo>
                                      <a:pt x="2" y="75"/>
                                    </a:lnTo>
                                    <a:lnTo>
                                      <a:pt x="0" y="7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7" name="Line 12254"/>
                            <wps:cNvCnPr>
                              <a:cxnSpLocks noChangeShapeType="1"/>
                            </wps:cNvCnPr>
                            <wps:spPr bwMode="auto">
                              <a:xfrm flipH="1">
                                <a:off x="3533" y="3707"/>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8" name="Line 12255"/>
                            <wps:cNvCnPr>
                              <a:cxnSpLocks noChangeShapeType="1"/>
                            </wps:cNvCnPr>
                            <wps:spPr bwMode="auto">
                              <a:xfrm flipH="1">
                                <a:off x="2909" y="3585"/>
                                <a:ext cx="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59" name="Line 12256"/>
                            <wps:cNvCnPr>
                              <a:cxnSpLocks noChangeShapeType="1"/>
                            </wps:cNvCnPr>
                            <wps:spPr bwMode="auto">
                              <a:xfrm flipH="1" flipV="1">
                                <a:off x="2560" y="2820"/>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60" name="Freeform 12257"/>
                            <wps:cNvSpPr>
                              <a:spLocks noChangeAspect="1"/>
                            </wps:cNvSpPr>
                            <wps:spPr bwMode="auto">
                              <a:xfrm>
                                <a:off x="2560" y="2820"/>
                                <a:ext cx="14" cy="7"/>
                              </a:xfrm>
                              <a:custGeom>
                                <a:avLst/>
                                <a:gdLst>
                                  <a:gd name="T0" fmla="*/ 0 w 58"/>
                                  <a:gd name="T1" fmla="*/ 0 h 25"/>
                                  <a:gd name="T2" fmla="*/ 0 w 58"/>
                                  <a:gd name="T3" fmla="*/ 0 h 25"/>
                                  <a:gd name="T4" fmla="*/ 1 w 58"/>
                                  <a:gd name="T5" fmla="*/ 1 h 25"/>
                                  <a:gd name="T6" fmla="*/ 0 60000 65536"/>
                                  <a:gd name="T7" fmla="*/ 0 60000 65536"/>
                                  <a:gd name="T8" fmla="*/ 0 60000 65536"/>
                                </a:gdLst>
                                <a:ahLst/>
                                <a:cxnLst>
                                  <a:cxn ang="T6">
                                    <a:pos x="T0" y="T1"/>
                                  </a:cxn>
                                  <a:cxn ang="T7">
                                    <a:pos x="T2" y="T3"/>
                                  </a:cxn>
                                  <a:cxn ang="T8">
                                    <a:pos x="T4" y="T5"/>
                                  </a:cxn>
                                </a:cxnLst>
                                <a:rect l="0" t="0" r="r" b="b"/>
                                <a:pathLst>
                                  <a:path w="58" h="25">
                                    <a:moveTo>
                                      <a:pt x="0" y="0"/>
                                    </a:moveTo>
                                    <a:lnTo>
                                      <a:pt x="27" y="19"/>
                                    </a:lnTo>
                                    <a:lnTo>
                                      <a:pt x="58" y="2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1" name="Freeform 12258"/>
                            <wps:cNvSpPr>
                              <a:spLocks noChangeAspect="1"/>
                            </wps:cNvSpPr>
                            <wps:spPr bwMode="auto">
                              <a:xfrm>
                                <a:off x="2559" y="2819"/>
                                <a:ext cx="3" cy="2"/>
                              </a:xfrm>
                              <a:custGeom>
                                <a:avLst/>
                                <a:gdLst>
                                  <a:gd name="T0" fmla="*/ 0 w 12"/>
                                  <a:gd name="T1" fmla="*/ 0 h 8"/>
                                  <a:gd name="T2" fmla="*/ 0 w 12"/>
                                  <a:gd name="T3" fmla="*/ 0 h 8"/>
                                  <a:gd name="T4" fmla="*/ 0 w 12"/>
                                  <a:gd name="T5" fmla="*/ 0 h 8"/>
                                  <a:gd name="T6" fmla="*/ 0 60000 65536"/>
                                  <a:gd name="T7" fmla="*/ 0 60000 65536"/>
                                  <a:gd name="T8" fmla="*/ 0 60000 65536"/>
                                </a:gdLst>
                                <a:ahLst/>
                                <a:cxnLst>
                                  <a:cxn ang="T6">
                                    <a:pos x="T0" y="T1"/>
                                  </a:cxn>
                                  <a:cxn ang="T7">
                                    <a:pos x="T2" y="T3"/>
                                  </a:cxn>
                                  <a:cxn ang="T8">
                                    <a:pos x="T4" y="T5"/>
                                  </a:cxn>
                                </a:cxnLst>
                                <a:rect l="0" t="0" r="r" b="b"/>
                                <a:pathLst>
                                  <a:path w="12" h="8">
                                    <a:moveTo>
                                      <a:pt x="12" y="8"/>
                                    </a:moveTo>
                                    <a:lnTo>
                                      <a:pt x="8"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2" name="Line 12259"/>
                            <wps:cNvCnPr>
                              <a:cxnSpLocks noChangeShapeType="1"/>
                            </wps:cNvCnPr>
                            <wps:spPr bwMode="auto">
                              <a:xfrm flipH="1" flipV="1">
                                <a:off x="2559" y="2820"/>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63" name="Line 12260"/>
                            <wps:cNvCnPr>
                              <a:cxnSpLocks noChangeShapeType="1"/>
                            </wps:cNvCnPr>
                            <wps:spPr bwMode="auto">
                              <a:xfrm>
                                <a:off x="2574" y="282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64" name="Freeform 12261"/>
                            <wps:cNvSpPr>
                              <a:spLocks noChangeAspect="1"/>
                            </wps:cNvSpPr>
                            <wps:spPr bwMode="auto">
                              <a:xfrm>
                                <a:off x="2562" y="2821"/>
                                <a:ext cx="12" cy="5"/>
                              </a:xfrm>
                              <a:custGeom>
                                <a:avLst/>
                                <a:gdLst>
                                  <a:gd name="T0" fmla="*/ 1 w 48"/>
                                  <a:gd name="T1" fmla="*/ 0 h 19"/>
                                  <a:gd name="T2" fmla="*/ 1 w 48"/>
                                  <a:gd name="T3" fmla="*/ 0 h 19"/>
                                  <a:gd name="T4" fmla="*/ 0 w 48"/>
                                  <a:gd name="T5" fmla="*/ 0 h 19"/>
                                  <a:gd name="T6" fmla="*/ 0 w 48"/>
                                  <a:gd name="T7" fmla="*/ 0 h 19"/>
                                  <a:gd name="T8" fmla="*/ 0 w 48"/>
                                  <a:gd name="T9" fmla="*/ 0 h 1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9">
                                    <a:moveTo>
                                      <a:pt x="48" y="19"/>
                                    </a:moveTo>
                                    <a:lnTo>
                                      <a:pt x="32" y="17"/>
                                    </a:lnTo>
                                    <a:lnTo>
                                      <a:pt x="18" y="12"/>
                                    </a:lnTo>
                                    <a:lnTo>
                                      <a:pt x="7" y="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5" name="Line 12262"/>
                            <wps:cNvCnPr>
                              <a:cxnSpLocks noChangeShapeType="1"/>
                            </wps:cNvCnPr>
                            <wps:spPr bwMode="auto">
                              <a:xfrm flipH="1">
                                <a:off x="2739" y="286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66" name="Freeform 12263"/>
                            <wps:cNvSpPr>
                              <a:spLocks noChangeAspect="1"/>
                            </wps:cNvSpPr>
                            <wps:spPr bwMode="auto">
                              <a:xfrm>
                                <a:off x="2706" y="2863"/>
                                <a:ext cx="60" cy="13"/>
                              </a:xfrm>
                              <a:custGeom>
                                <a:avLst/>
                                <a:gdLst>
                                  <a:gd name="T0" fmla="*/ 4 w 241"/>
                                  <a:gd name="T1" fmla="*/ 1 h 51"/>
                                  <a:gd name="T2" fmla="*/ 3 w 241"/>
                                  <a:gd name="T3" fmla="*/ 1 h 51"/>
                                  <a:gd name="T4" fmla="*/ 2 w 241"/>
                                  <a:gd name="T5" fmla="*/ 0 h 51"/>
                                  <a:gd name="T6" fmla="*/ 2 w 241"/>
                                  <a:gd name="T7" fmla="*/ 0 h 51"/>
                                  <a:gd name="T8" fmla="*/ 1 w 241"/>
                                  <a:gd name="T9" fmla="*/ 0 h 51"/>
                                  <a:gd name="T10" fmla="*/ 0 w 241"/>
                                  <a:gd name="T11" fmla="*/ 0 h 51"/>
                                  <a:gd name="T12" fmla="*/ 0 w 241"/>
                                  <a:gd name="T13" fmla="*/ 1 h 51"/>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41" h="51">
                                    <a:moveTo>
                                      <a:pt x="241" y="51"/>
                                    </a:moveTo>
                                    <a:lnTo>
                                      <a:pt x="206" y="24"/>
                                    </a:lnTo>
                                    <a:lnTo>
                                      <a:pt x="166" y="7"/>
                                    </a:lnTo>
                                    <a:lnTo>
                                      <a:pt x="122" y="0"/>
                                    </a:lnTo>
                                    <a:lnTo>
                                      <a:pt x="77" y="4"/>
                                    </a:lnTo>
                                    <a:lnTo>
                                      <a:pt x="37" y="19"/>
                                    </a:lnTo>
                                    <a:lnTo>
                                      <a:pt x="0" y="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7" name="Freeform 12264"/>
                            <wps:cNvSpPr>
                              <a:spLocks noChangeAspect="1"/>
                            </wps:cNvSpPr>
                            <wps:spPr bwMode="auto">
                              <a:xfrm>
                                <a:off x="2704" y="2851"/>
                                <a:ext cx="64" cy="35"/>
                              </a:xfrm>
                              <a:custGeom>
                                <a:avLst/>
                                <a:gdLst>
                                  <a:gd name="T0" fmla="*/ 4 w 258"/>
                                  <a:gd name="T1" fmla="*/ 1 h 140"/>
                                  <a:gd name="T2" fmla="*/ 4 w 258"/>
                                  <a:gd name="T3" fmla="*/ 1 h 140"/>
                                  <a:gd name="T4" fmla="*/ 4 w 258"/>
                                  <a:gd name="T5" fmla="*/ 2 h 140"/>
                                  <a:gd name="T6" fmla="*/ 3 w 258"/>
                                  <a:gd name="T7" fmla="*/ 2 h 140"/>
                                  <a:gd name="T8" fmla="*/ 2 w 258"/>
                                  <a:gd name="T9" fmla="*/ 2 h 140"/>
                                  <a:gd name="T10" fmla="*/ 2 w 258"/>
                                  <a:gd name="T11" fmla="*/ 2 h 140"/>
                                  <a:gd name="T12" fmla="*/ 1 w 258"/>
                                  <a:gd name="T13" fmla="*/ 2 h 140"/>
                                  <a:gd name="T14" fmla="*/ 0 w 258"/>
                                  <a:gd name="T15" fmla="*/ 2 h 140"/>
                                  <a:gd name="T16" fmla="*/ 0 w 258"/>
                                  <a:gd name="T17" fmla="*/ 2 h 140"/>
                                  <a:gd name="T18" fmla="*/ 0 w 258"/>
                                  <a:gd name="T19" fmla="*/ 1 h 140"/>
                                  <a:gd name="T20" fmla="*/ 0 w 258"/>
                                  <a:gd name="T21" fmla="*/ 1 h 140"/>
                                  <a:gd name="T22" fmla="*/ 1 w 258"/>
                                  <a:gd name="T23" fmla="*/ 0 h 140"/>
                                  <a:gd name="T24" fmla="*/ 1 w 258"/>
                                  <a:gd name="T25" fmla="*/ 0 h 140"/>
                                  <a:gd name="T26" fmla="*/ 2 w 258"/>
                                  <a:gd name="T27" fmla="*/ 0 h 140"/>
                                  <a:gd name="T28" fmla="*/ 3 w 258"/>
                                  <a:gd name="T29" fmla="*/ 0 h 140"/>
                                  <a:gd name="T30" fmla="*/ 3 w 258"/>
                                  <a:gd name="T31" fmla="*/ 1 h 140"/>
                                  <a:gd name="T32" fmla="*/ 4 w 258"/>
                                  <a:gd name="T33" fmla="*/ 1 h 14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58" h="140">
                                    <a:moveTo>
                                      <a:pt x="252" y="50"/>
                                    </a:moveTo>
                                    <a:lnTo>
                                      <a:pt x="258" y="77"/>
                                    </a:lnTo>
                                    <a:lnTo>
                                      <a:pt x="245" y="103"/>
                                    </a:lnTo>
                                    <a:lnTo>
                                      <a:pt x="215" y="125"/>
                                    </a:lnTo>
                                    <a:lnTo>
                                      <a:pt x="170" y="137"/>
                                    </a:lnTo>
                                    <a:lnTo>
                                      <a:pt x="120" y="140"/>
                                    </a:lnTo>
                                    <a:lnTo>
                                      <a:pt x="71" y="132"/>
                                    </a:lnTo>
                                    <a:lnTo>
                                      <a:pt x="32" y="114"/>
                                    </a:lnTo>
                                    <a:lnTo>
                                      <a:pt x="6" y="89"/>
                                    </a:lnTo>
                                    <a:lnTo>
                                      <a:pt x="0" y="62"/>
                                    </a:lnTo>
                                    <a:lnTo>
                                      <a:pt x="13" y="36"/>
                                    </a:lnTo>
                                    <a:lnTo>
                                      <a:pt x="45" y="15"/>
                                    </a:lnTo>
                                    <a:lnTo>
                                      <a:pt x="88" y="2"/>
                                    </a:lnTo>
                                    <a:lnTo>
                                      <a:pt x="138" y="0"/>
                                    </a:lnTo>
                                    <a:lnTo>
                                      <a:pt x="187" y="8"/>
                                    </a:lnTo>
                                    <a:lnTo>
                                      <a:pt x="227" y="25"/>
                                    </a:lnTo>
                                    <a:lnTo>
                                      <a:pt x="252" y="5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8" name="Freeform 12265"/>
                            <wps:cNvSpPr>
                              <a:spLocks noChangeAspect="1"/>
                            </wps:cNvSpPr>
                            <wps:spPr bwMode="auto">
                              <a:xfrm>
                                <a:off x="3511" y="3218"/>
                                <a:ext cx="14" cy="39"/>
                              </a:xfrm>
                              <a:custGeom>
                                <a:avLst/>
                                <a:gdLst>
                                  <a:gd name="T0" fmla="*/ 0 w 57"/>
                                  <a:gd name="T1" fmla="*/ 0 h 155"/>
                                  <a:gd name="T2" fmla="*/ 0 w 57"/>
                                  <a:gd name="T3" fmla="*/ 0 h 155"/>
                                  <a:gd name="T4" fmla="*/ 0 w 57"/>
                                  <a:gd name="T5" fmla="*/ 0 h 155"/>
                                  <a:gd name="T6" fmla="*/ 0 w 57"/>
                                  <a:gd name="T7" fmla="*/ 0 h 155"/>
                                  <a:gd name="T8" fmla="*/ 0 w 57"/>
                                  <a:gd name="T9" fmla="*/ 1 h 155"/>
                                  <a:gd name="T10" fmla="*/ 1 w 57"/>
                                  <a:gd name="T11" fmla="*/ 1 h 155"/>
                                  <a:gd name="T12" fmla="*/ 1 w 57"/>
                                  <a:gd name="T13" fmla="*/ 2 h 155"/>
                                  <a:gd name="T14" fmla="*/ 1 w 57"/>
                                  <a:gd name="T15" fmla="*/ 3 h 15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57" h="155">
                                    <a:moveTo>
                                      <a:pt x="0" y="4"/>
                                    </a:moveTo>
                                    <a:lnTo>
                                      <a:pt x="3" y="1"/>
                                    </a:lnTo>
                                    <a:lnTo>
                                      <a:pt x="14" y="0"/>
                                    </a:lnTo>
                                    <a:lnTo>
                                      <a:pt x="27" y="14"/>
                                    </a:lnTo>
                                    <a:lnTo>
                                      <a:pt x="39" y="41"/>
                                    </a:lnTo>
                                    <a:lnTo>
                                      <a:pt x="49" y="78"/>
                                    </a:lnTo>
                                    <a:lnTo>
                                      <a:pt x="55" y="118"/>
                                    </a:lnTo>
                                    <a:lnTo>
                                      <a:pt x="57" y="15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9" name="Freeform 12266"/>
                            <wps:cNvSpPr>
                              <a:spLocks noChangeAspect="1"/>
                            </wps:cNvSpPr>
                            <wps:spPr bwMode="auto">
                              <a:xfrm>
                                <a:off x="3506" y="3223"/>
                                <a:ext cx="13" cy="41"/>
                              </a:xfrm>
                              <a:custGeom>
                                <a:avLst/>
                                <a:gdLst>
                                  <a:gd name="T0" fmla="*/ 1 w 54"/>
                                  <a:gd name="T1" fmla="*/ 2 h 167"/>
                                  <a:gd name="T2" fmla="*/ 1 w 54"/>
                                  <a:gd name="T3" fmla="*/ 1 h 167"/>
                                  <a:gd name="T4" fmla="*/ 1 w 54"/>
                                  <a:gd name="T5" fmla="*/ 1 h 167"/>
                                  <a:gd name="T6" fmla="*/ 0 w 54"/>
                                  <a:gd name="T7" fmla="*/ 0 h 167"/>
                                  <a:gd name="T8" fmla="*/ 0 w 54"/>
                                  <a:gd name="T9" fmla="*/ 0 h 167"/>
                                  <a:gd name="T10" fmla="*/ 0 w 54"/>
                                  <a:gd name="T11" fmla="*/ 0 h 167"/>
                                  <a:gd name="T12" fmla="*/ 0 w 54"/>
                                  <a:gd name="T13" fmla="*/ 0 h 167"/>
                                  <a:gd name="T14" fmla="*/ 0 w 54"/>
                                  <a:gd name="T15" fmla="*/ 0 h 167"/>
                                  <a:gd name="T16" fmla="*/ 0 w 54"/>
                                  <a:gd name="T17" fmla="*/ 0 h 167"/>
                                  <a:gd name="T18" fmla="*/ 0 w 54"/>
                                  <a:gd name="T19" fmla="*/ 1 h 167"/>
                                  <a:gd name="T20" fmla="*/ 0 w 54"/>
                                  <a:gd name="T21" fmla="*/ 1 h 167"/>
                                  <a:gd name="T22" fmla="*/ 0 w 54"/>
                                  <a:gd name="T23" fmla="*/ 2 h 167"/>
                                  <a:gd name="T24" fmla="*/ 0 w 54"/>
                                  <a:gd name="T25" fmla="*/ 2 h 167"/>
                                  <a:gd name="T26" fmla="*/ 0 w 54"/>
                                  <a:gd name="T27" fmla="*/ 2 h 167"/>
                                  <a:gd name="T28" fmla="*/ 1 w 54"/>
                                  <a:gd name="T29" fmla="*/ 2 h 167"/>
                                  <a:gd name="T30" fmla="*/ 1 w 54"/>
                                  <a:gd name="T31" fmla="*/ 2 h 167"/>
                                  <a:gd name="T32" fmla="*/ 1 w 54"/>
                                  <a:gd name="T33" fmla="*/ 2 h 167"/>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54" h="167">
                                    <a:moveTo>
                                      <a:pt x="54" y="128"/>
                                    </a:moveTo>
                                    <a:lnTo>
                                      <a:pt x="53" y="98"/>
                                    </a:lnTo>
                                    <a:lnTo>
                                      <a:pt x="48" y="64"/>
                                    </a:lnTo>
                                    <a:lnTo>
                                      <a:pt x="40" y="35"/>
                                    </a:lnTo>
                                    <a:lnTo>
                                      <a:pt x="29" y="12"/>
                                    </a:lnTo>
                                    <a:lnTo>
                                      <a:pt x="18" y="0"/>
                                    </a:lnTo>
                                    <a:lnTo>
                                      <a:pt x="9" y="1"/>
                                    </a:lnTo>
                                    <a:lnTo>
                                      <a:pt x="3" y="15"/>
                                    </a:lnTo>
                                    <a:lnTo>
                                      <a:pt x="0" y="39"/>
                                    </a:lnTo>
                                    <a:lnTo>
                                      <a:pt x="1" y="70"/>
                                    </a:lnTo>
                                    <a:lnTo>
                                      <a:pt x="6" y="103"/>
                                    </a:lnTo>
                                    <a:lnTo>
                                      <a:pt x="15" y="133"/>
                                    </a:lnTo>
                                    <a:lnTo>
                                      <a:pt x="25" y="156"/>
                                    </a:lnTo>
                                    <a:lnTo>
                                      <a:pt x="35" y="167"/>
                                    </a:lnTo>
                                    <a:lnTo>
                                      <a:pt x="45" y="166"/>
                                    </a:lnTo>
                                    <a:lnTo>
                                      <a:pt x="52" y="153"/>
                                    </a:lnTo>
                                    <a:lnTo>
                                      <a:pt x="54" y="128"/>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0" name="Freeform 12267"/>
                            <wps:cNvSpPr>
                              <a:spLocks noChangeAspect="1"/>
                            </wps:cNvSpPr>
                            <wps:spPr bwMode="auto">
                              <a:xfrm>
                                <a:off x="3460" y="3233"/>
                                <a:ext cx="13" cy="14"/>
                              </a:xfrm>
                              <a:custGeom>
                                <a:avLst/>
                                <a:gdLst>
                                  <a:gd name="T0" fmla="*/ 1 w 55"/>
                                  <a:gd name="T1" fmla="*/ 0 h 56"/>
                                  <a:gd name="T2" fmla="*/ 0 w 55"/>
                                  <a:gd name="T3" fmla="*/ 0 h 56"/>
                                  <a:gd name="T4" fmla="*/ 0 w 55"/>
                                  <a:gd name="T5" fmla="*/ 1 h 56"/>
                                  <a:gd name="T6" fmla="*/ 0 w 55"/>
                                  <a:gd name="T7" fmla="*/ 1 h 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 h="56">
                                    <a:moveTo>
                                      <a:pt x="55" y="0"/>
                                    </a:moveTo>
                                    <a:lnTo>
                                      <a:pt x="28" y="9"/>
                                    </a:lnTo>
                                    <a:lnTo>
                                      <a:pt x="9" y="29"/>
                                    </a:lnTo>
                                    <a:lnTo>
                                      <a:pt x="0" y="5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1" name="Freeform 12268"/>
                            <wps:cNvSpPr>
                              <a:spLocks noChangeAspect="1"/>
                            </wps:cNvSpPr>
                            <wps:spPr bwMode="auto">
                              <a:xfrm>
                                <a:off x="3007" y="3539"/>
                                <a:ext cx="17" cy="51"/>
                              </a:xfrm>
                              <a:custGeom>
                                <a:avLst/>
                                <a:gdLst>
                                  <a:gd name="T0" fmla="*/ 1 w 65"/>
                                  <a:gd name="T1" fmla="*/ 3 h 203"/>
                                  <a:gd name="T2" fmla="*/ 1 w 65"/>
                                  <a:gd name="T3" fmla="*/ 2 h 203"/>
                                  <a:gd name="T4" fmla="*/ 1 w 65"/>
                                  <a:gd name="T5" fmla="*/ 1 h 203"/>
                                  <a:gd name="T6" fmla="*/ 1 w 65"/>
                                  <a:gd name="T7" fmla="*/ 1 h 203"/>
                                  <a:gd name="T8" fmla="*/ 1 w 65"/>
                                  <a:gd name="T9" fmla="*/ 0 h 203"/>
                                  <a:gd name="T10" fmla="*/ 1 w 65"/>
                                  <a:gd name="T11" fmla="*/ 0 h 203"/>
                                  <a:gd name="T12" fmla="*/ 0 w 65"/>
                                  <a:gd name="T13" fmla="*/ 0 h 203"/>
                                  <a:gd name="T14" fmla="*/ 0 w 65"/>
                                  <a:gd name="T15" fmla="*/ 0 h 203"/>
                                  <a:gd name="T16" fmla="*/ 0 w 65"/>
                                  <a:gd name="T17" fmla="*/ 1 h 203"/>
                                  <a:gd name="T18" fmla="*/ 0 w 65"/>
                                  <a:gd name="T19" fmla="*/ 1 h 203"/>
                                  <a:gd name="T20" fmla="*/ 0 w 65"/>
                                  <a:gd name="T21" fmla="*/ 2 h 203"/>
                                  <a:gd name="T22" fmla="*/ 0 w 65"/>
                                  <a:gd name="T23" fmla="*/ 3 h 203"/>
                                  <a:gd name="T24" fmla="*/ 1 w 65"/>
                                  <a:gd name="T25" fmla="*/ 3 h 203"/>
                                  <a:gd name="T26" fmla="*/ 1 w 65"/>
                                  <a:gd name="T27" fmla="*/ 3 h 203"/>
                                  <a:gd name="T28" fmla="*/ 1 w 65"/>
                                  <a:gd name="T29" fmla="*/ 3 h 203"/>
                                  <a:gd name="T30" fmla="*/ 1 w 65"/>
                                  <a:gd name="T31" fmla="*/ 3 h 203"/>
                                  <a:gd name="T32" fmla="*/ 1 w 65"/>
                                  <a:gd name="T33" fmla="*/ 3 h 20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5" h="203">
                                    <a:moveTo>
                                      <a:pt x="65" y="155"/>
                                    </a:moveTo>
                                    <a:lnTo>
                                      <a:pt x="65" y="118"/>
                                    </a:lnTo>
                                    <a:lnTo>
                                      <a:pt x="60" y="78"/>
                                    </a:lnTo>
                                    <a:lnTo>
                                      <a:pt x="51" y="42"/>
                                    </a:lnTo>
                                    <a:lnTo>
                                      <a:pt x="39" y="14"/>
                                    </a:lnTo>
                                    <a:lnTo>
                                      <a:pt x="26" y="0"/>
                                    </a:lnTo>
                                    <a:lnTo>
                                      <a:pt x="14" y="1"/>
                                    </a:lnTo>
                                    <a:lnTo>
                                      <a:pt x="4" y="18"/>
                                    </a:lnTo>
                                    <a:lnTo>
                                      <a:pt x="0" y="47"/>
                                    </a:lnTo>
                                    <a:lnTo>
                                      <a:pt x="0" y="85"/>
                                    </a:lnTo>
                                    <a:lnTo>
                                      <a:pt x="5" y="125"/>
                                    </a:lnTo>
                                    <a:lnTo>
                                      <a:pt x="15" y="162"/>
                                    </a:lnTo>
                                    <a:lnTo>
                                      <a:pt x="27" y="189"/>
                                    </a:lnTo>
                                    <a:lnTo>
                                      <a:pt x="40" y="203"/>
                                    </a:lnTo>
                                    <a:lnTo>
                                      <a:pt x="51" y="201"/>
                                    </a:lnTo>
                                    <a:lnTo>
                                      <a:pt x="60" y="185"/>
                                    </a:lnTo>
                                    <a:lnTo>
                                      <a:pt x="65" y="15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2" name="Line 12269"/>
                            <wps:cNvCnPr>
                              <a:cxnSpLocks noChangeShapeType="1"/>
                            </wps:cNvCnPr>
                            <wps:spPr bwMode="auto">
                              <a:xfrm>
                                <a:off x="3220" y="3649"/>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73" name="Line 12270"/>
                            <wps:cNvCnPr>
                              <a:cxnSpLocks noChangeShapeType="1"/>
                            </wps:cNvCnPr>
                            <wps:spPr bwMode="auto">
                              <a:xfrm>
                                <a:off x="3237" y="3415"/>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74" name="Freeform 12271"/>
                            <wps:cNvSpPr>
                              <a:spLocks noChangeAspect="1"/>
                            </wps:cNvSpPr>
                            <wps:spPr bwMode="auto">
                              <a:xfrm>
                                <a:off x="3240" y="3360"/>
                                <a:ext cx="4" cy="1"/>
                              </a:xfrm>
                              <a:custGeom>
                                <a:avLst/>
                                <a:gdLst>
                                  <a:gd name="T0" fmla="*/ 0 w 13"/>
                                  <a:gd name="T1" fmla="*/ 0 h 4"/>
                                  <a:gd name="T2" fmla="*/ 0 w 13"/>
                                  <a:gd name="T3" fmla="*/ 0 h 4"/>
                                  <a:gd name="T4" fmla="*/ 0 w 13"/>
                                  <a:gd name="T5" fmla="*/ 0 h 4"/>
                                  <a:gd name="T6" fmla="*/ 0 60000 65536"/>
                                  <a:gd name="T7" fmla="*/ 0 60000 65536"/>
                                  <a:gd name="T8" fmla="*/ 0 60000 65536"/>
                                </a:gdLst>
                                <a:ahLst/>
                                <a:cxnLst>
                                  <a:cxn ang="T6">
                                    <a:pos x="T0" y="T1"/>
                                  </a:cxn>
                                  <a:cxn ang="T7">
                                    <a:pos x="T2" y="T3"/>
                                  </a:cxn>
                                  <a:cxn ang="T8">
                                    <a:pos x="T4" y="T5"/>
                                  </a:cxn>
                                </a:cxnLst>
                                <a:rect l="0" t="0" r="r" b="b"/>
                                <a:pathLst>
                                  <a:path w="13" h="4">
                                    <a:moveTo>
                                      <a:pt x="0" y="4"/>
                                    </a:moveTo>
                                    <a:lnTo>
                                      <a:pt x="12" y="0"/>
                                    </a:lnTo>
                                    <a:lnTo>
                                      <a:pt x="1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5" name="Line 12272"/>
                            <wps:cNvCnPr>
                              <a:cxnSpLocks noChangeShapeType="1"/>
                            </wps:cNvCnPr>
                            <wps:spPr bwMode="auto">
                              <a:xfrm>
                                <a:off x="3236" y="3416"/>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76" name="Line 12273"/>
                            <wps:cNvCnPr>
                              <a:cxnSpLocks noChangeShapeType="1"/>
                            </wps:cNvCnPr>
                            <wps:spPr bwMode="auto">
                              <a:xfrm flipH="1">
                                <a:off x="3247" y="3256"/>
                                <a:ext cx="4"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77" name="Freeform 12274"/>
                            <wps:cNvSpPr>
                              <a:spLocks noChangeAspect="1"/>
                            </wps:cNvSpPr>
                            <wps:spPr bwMode="auto">
                              <a:xfrm>
                                <a:off x="3241" y="3347"/>
                                <a:ext cx="3" cy="1"/>
                              </a:xfrm>
                              <a:custGeom>
                                <a:avLst/>
                                <a:gdLst>
                                  <a:gd name="T0" fmla="*/ 0 w 12"/>
                                  <a:gd name="T1" fmla="*/ 0 h 4"/>
                                  <a:gd name="T2" fmla="*/ 0 w 12"/>
                                  <a:gd name="T3" fmla="*/ 0 h 4"/>
                                  <a:gd name="T4" fmla="*/ 0 w 12"/>
                                  <a:gd name="T5" fmla="*/ 0 h 4"/>
                                  <a:gd name="T6" fmla="*/ 0 60000 65536"/>
                                  <a:gd name="T7" fmla="*/ 0 60000 65536"/>
                                  <a:gd name="T8" fmla="*/ 0 60000 65536"/>
                                </a:gdLst>
                                <a:ahLst/>
                                <a:cxnLst>
                                  <a:cxn ang="T6">
                                    <a:pos x="T0" y="T1"/>
                                  </a:cxn>
                                  <a:cxn ang="T7">
                                    <a:pos x="T2" y="T3"/>
                                  </a:cxn>
                                  <a:cxn ang="T8">
                                    <a:pos x="T4" y="T5"/>
                                  </a:cxn>
                                </a:cxnLst>
                                <a:rect l="0" t="0" r="r" b="b"/>
                                <a:pathLst>
                                  <a:path w="12" h="4">
                                    <a:moveTo>
                                      <a:pt x="0" y="4"/>
                                    </a:moveTo>
                                    <a:lnTo>
                                      <a:pt x="10" y="1"/>
                                    </a:lnTo>
                                    <a:lnTo>
                                      <a:pt x="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8" name="Line 12275"/>
                            <wps:cNvCnPr>
                              <a:cxnSpLocks noChangeShapeType="1"/>
                            </wps:cNvCnPr>
                            <wps:spPr bwMode="auto">
                              <a:xfrm flipH="1">
                                <a:off x="3249" y="3259"/>
                                <a:ext cx="1"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79" name="Freeform 12276"/>
                            <wps:cNvSpPr>
                              <a:spLocks noChangeAspect="1"/>
                            </wps:cNvSpPr>
                            <wps:spPr bwMode="auto">
                              <a:xfrm>
                                <a:off x="3241" y="3347"/>
                                <a:ext cx="3" cy="1"/>
                              </a:xfrm>
                              <a:custGeom>
                                <a:avLst/>
                                <a:gdLst>
                                  <a:gd name="T0" fmla="*/ 0 w 12"/>
                                  <a:gd name="T1" fmla="*/ 0 h 4"/>
                                  <a:gd name="T2" fmla="*/ 0 w 12"/>
                                  <a:gd name="T3" fmla="*/ 0 h 4"/>
                                  <a:gd name="T4" fmla="*/ 0 w 12"/>
                                  <a:gd name="T5" fmla="*/ 0 h 4"/>
                                  <a:gd name="T6" fmla="*/ 0 60000 65536"/>
                                  <a:gd name="T7" fmla="*/ 0 60000 65536"/>
                                  <a:gd name="T8" fmla="*/ 0 60000 65536"/>
                                </a:gdLst>
                                <a:ahLst/>
                                <a:cxnLst>
                                  <a:cxn ang="T6">
                                    <a:pos x="T0" y="T1"/>
                                  </a:cxn>
                                  <a:cxn ang="T7">
                                    <a:pos x="T2" y="T3"/>
                                  </a:cxn>
                                  <a:cxn ang="T8">
                                    <a:pos x="T4" y="T5"/>
                                  </a:cxn>
                                </a:cxnLst>
                                <a:rect l="0" t="0" r="r" b="b"/>
                                <a:pathLst>
                                  <a:path w="12" h="4">
                                    <a:moveTo>
                                      <a:pt x="0" y="4"/>
                                    </a:moveTo>
                                    <a:lnTo>
                                      <a:pt x="10" y="1"/>
                                    </a:lnTo>
                                    <a:lnTo>
                                      <a:pt x="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0" name="Line 12277"/>
                            <wps:cNvCnPr>
                              <a:cxnSpLocks noChangeShapeType="1"/>
                            </wps:cNvCnPr>
                            <wps:spPr bwMode="auto">
                              <a:xfrm flipV="1">
                                <a:off x="3455" y="3400"/>
                                <a:ext cx="7" cy="22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81" name="Line 12278"/>
                            <wps:cNvCnPr>
                              <a:cxnSpLocks noChangeShapeType="1"/>
                            </wps:cNvCnPr>
                            <wps:spPr bwMode="auto">
                              <a:xfrm flipH="1">
                                <a:off x="3329" y="3619"/>
                                <a:ext cx="190"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82" name="Line 12279"/>
                            <wps:cNvCnPr>
                              <a:cxnSpLocks noChangeShapeType="1"/>
                            </wps:cNvCnPr>
                            <wps:spPr bwMode="auto">
                              <a:xfrm>
                                <a:off x="3335" y="3576"/>
                                <a:ext cx="40" cy="6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83" name="Line 12280"/>
                            <wps:cNvCnPr>
                              <a:cxnSpLocks noChangeShapeType="1"/>
                            </wps:cNvCnPr>
                            <wps:spPr bwMode="auto">
                              <a:xfrm>
                                <a:off x="3335" y="3578"/>
                                <a:ext cx="39" cy="6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84" name="Freeform 12281"/>
                            <wps:cNvSpPr>
                              <a:spLocks noChangeAspect="1"/>
                            </wps:cNvSpPr>
                            <wps:spPr bwMode="auto">
                              <a:xfrm>
                                <a:off x="3519" y="3619"/>
                                <a:ext cx="2" cy="1"/>
                              </a:xfrm>
                              <a:custGeom>
                                <a:avLst/>
                                <a:gdLst>
                                  <a:gd name="T0" fmla="*/ 0 w 9"/>
                                  <a:gd name="T1" fmla="*/ 0 h 1"/>
                                  <a:gd name="T2" fmla="*/ 0 w 9"/>
                                  <a:gd name="T3" fmla="*/ 0 h 1"/>
                                  <a:gd name="T4" fmla="*/ 0 w 9"/>
                                  <a:gd name="T5" fmla="*/ 1 h 1"/>
                                  <a:gd name="T6" fmla="*/ 0 60000 65536"/>
                                  <a:gd name="T7" fmla="*/ 0 60000 65536"/>
                                  <a:gd name="T8" fmla="*/ 0 60000 65536"/>
                                </a:gdLst>
                                <a:ahLst/>
                                <a:cxnLst>
                                  <a:cxn ang="T6">
                                    <a:pos x="T0" y="T1"/>
                                  </a:cxn>
                                  <a:cxn ang="T7">
                                    <a:pos x="T2" y="T3"/>
                                  </a:cxn>
                                  <a:cxn ang="T8">
                                    <a:pos x="T4" y="T5"/>
                                  </a:cxn>
                                </a:cxnLst>
                                <a:rect l="0" t="0" r="r" b="b"/>
                                <a:pathLst>
                                  <a:path w="9" h="1">
                                    <a:moveTo>
                                      <a:pt x="0" y="0"/>
                                    </a:moveTo>
                                    <a:lnTo>
                                      <a:pt x="2" y="0"/>
                                    </a:lnTo>
                                    <a:lnTo>
                                      <a:pt x="9"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5" name="Freeform 12282"/>
                            <wps:cNvSpPr>
                              <a:spLocks noChangeAspect="1"/>
                            </wps:cNvSpPr>
                            <wps:spPr bwMode="auto">
                              <a:xfrm>
                                <a:off x="3494" y="3544"/>
                                <a:ext cx="1" cy="3"/>
                              </a:xfrm>
                              <a:custGeom>
                                <a:avLst/>
                                <a:gdLst>
                                  <a:gd name="T0" fmla="*/ 0 w 4"/>
                                  <a:gd name="T1" fmla="*/ 0 h 13"/>
                                  <a:gd name="T2" fmla="*/ 0 w 4"/>
                                  <a:gd name="T3" fmla="*/ 0 h 13"/>
                                  <a:gd name="T4" fmla="*/ 0 w 4"/>
                                  <a:gd name="T5" fmla="*/ 0 h 13"/>
                                  <a:gd name="T6" fmla="*/ 0 60000 65536"/>
                                  <a:gd name="T7" fmla="*/ 0 60000 65536"/>
                                  <a:gd name="T8" fmla="*/ 0 60000 65536"/>
                                </a:gdLst>
                                <a:ahLst/>
                                <a:cxnLst>
                                  <a:cxn ang="T6">
                                    <a:pos x="T0" y="T1"/>
                                  </a:cxn>
                                  <a:cxn ang="T7">
                                    <a:pos x="T2" y="T3"/>
                                  </a:cxn>
                                  <a:cxn ang="T8">
                                    <a:pos x="T4" y="T5"/>
                                  </a:cxn>
                                </a:cxnLst>
                                <a:rect l="0" t="0" r="r" b="b"/>
                                <a:pathLst>
                                  <a:path w="4" h="13">
                                    <a:moveTo>
                                      <a:pt x="0" y="0"/>
                                    </a:moveTo>
                                    <a:lnTo>
                                      <a:pt x="1" y="7"/>
                                    </a:lnTo>
                                    <a:lnTo>
                                      <a:pt x="4" y="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6" name="Freeform 12283"/>
                            <wps:cNvSpPr>
                              <a:spLocks noChangeAspect="1"/>
                            </wps:cNvSpPr>
                            <wps:spPr bwMode="auto">
                              <a:xfrm>
                                <a:off x="3495" y="3547"/>
                                <a:ext cx="1" cy="7"/>
                              </a:xfrm>
                              <a:custGeom>
                                <a:avLst/>
                                <a:gdLst>
                                  <a:gd name="T0" fmla="*/ 0 w 6"/>
                                  <a:gd name="T1" fmla="*/ 0 h 28"/>
                                  <a:gd name="T2" fmla="*/ 0 w 6"/>
                                  <a:gd name="T3" fmla="*/ 0 h 28"/>
                                  <a:gd name="T4" fmla="*/ 0 w 6"/>
                                  <a:gd name="T5" fmla="*/ 0 h 28"/>
                                  <a:gd name="T6" fmla="*/ 0 w 6"/>
                                  <a:gd name="T7" fmla="*/ 1 h 2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 h="28">
                                    <a:moveTo>
                                      <a:pt x="0" y="0"/>
                                    </a:moveTo>
                                    <a:lnTo>
                                      <a:pt x="0" y="10"/>
                                    </a:lnTo>
                                    <a:lnTo>
                                      <a:pt x="2" y="19"/>
                                    </a:lnTo>
                                    <a:lnTo>
                                      <a:pt x="6" y="2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7" name="Line 12284"/>
                            <wps:cNvCnPr>
                              <a:cxnSpLocks noChangeShapeType="1"/>
                            </wps:cNvCnPr>
                            <wps:spPr bwMode="auto">
                              <a:xfrm flipH="1">
                                <a:off x="3495" y="3476"/>
                                <a:ext cx="2" cy="7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88" name="Freeform 12285"/>
                            <wps:cNvSpPr>
                              <a:spLocks noChangeAspect="1"/>
                            </wps:cNvSpPr>
                            <wps:spPr bwMode="auto">
                              <a:xfrm>
                                <a:off x="3496" y="3466"/>
                                <a:ext cx="6" cy="10"/>
                              </a:xfrm>
                              <a:custGeom>
                                <a:avLst/>
                                <a:gdLst>
                                  <a:gd name="T0" fmla="*/ 0 w 25"/>
                                  <a:gd name="T1" fmla="*/ 0 h 44"/>
                                  <a:gd name="T2" fmla="*/ 0 w 25"/>
                                  <a:gd name="T3" fmla="*/ 0 h 44"/>
                                  <a:gd name="T4" fmla="*/ 0 w 25"/>
                                  <a:gd name="T5" fmla="*/ 0 h 44"/>
                                  <a:gd name="T6" fmla="*/ 0 w 25"/>
                                  <a:gd name="T7" fmla="*/ 0 h 44"/>
                                  <a:gd name="T8" fmla="*/ 0 w 25"/>
                                  <a:gd name="T9" fmla="*/ 0 h 44"/>
                                  <a:gd name="T10" fmla="*/ 0 w 25"/>
                                  <a:gd name="T11" fmla="*/ 0 h 44"/>
                                  <a:gd name="T12" fmla="*/ 0 w 25"/>
                                  <a:gd name="T13" fmla="*/ 0 h 4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5" h="44">
                                    <a:moveTo>
                                      <a:pt x="25" y="0"/>
                                    </a:moveTo>
                                    <a:lnTo>
                                      <a:pt x="16" y="5"/>
                                    </a:lnTo>
                                    <a:lnTo>
                                      <a:pt x="8" y="12"/>
                                    </a:lnTo>
                                    <a:lnTo>
                                      <a:pt x="3" y="19"/>
                                    </a:lnTo>
                                    <a:lnTo>
                                      <a:pt x="0" y="28"/>
                                    </a:lnTo>
                                    <a:lnTo>
                                      <a:pt x="1" y="36"/>
                                    </a:lnTo>
                                    <a:lnTo>
                                      <a:pt x="4" y="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9" name="Freeform 12286"/>
                            <wps:cNvSpPr>
                              <a:spLocks noChangeAspect="1"/>
                            </wps:cNvSpPr>
                            <wps:spPr bwMode="auto">
                              <a:xfrm>
                                <a:off x="3494" y="3544"/>
                                <a:ext cx="3" cy="10"/>
                              </a:xfrm>
                              <a:custGeom>
                                <a:avLst/>
                                <a:gdLst>
                                  <a:gd name="T0" fmla="*/ 0 w 10"/>
                                  <a:gd name="T1" fmla="*/ 0 h 40"/>
                                  <a:gd name="T2" fmla="*/ 0 w 10"/>
                                  <a:gd name="T3" fmla="*/ 1 h 40"/>
                                  <a:gd name="T4" fmla="*/ 0 w 10"/>
                                  <a:gd name="T5" fmla="*/ 1 h 40"/>
                                  <a:gd name="T6" fmla="*/ 0 60000 65536"/>
                                  <a:gd name="T7" fmla="*/ 0 60000 65536"/>
                                  <a:gd name="T8" fmla="*/ 0 60000 65536"/>
                                </a:gdLst>
                                <a:ahLst/>
                                <a:cxnLst>
                                  <a:cxn ang="T6">
                                    <a:pos x="T0" y="T1"/>
                                  </a:cxn>
                                  <a:cxn ang="T7">
                                    <a:pos x="T2" y="T3"/>
                                  </a:cxn>
                                  <a:cxn ang="T8">
                                    <a:pos x="T4" y="T5"/>
                                  </a:cxn>
                                </a:cxnLst>
                                <a:rect l="0" t="0" r="r" b="b"/>
                                <a:pathLst>
                                  <a:path w="10" h="40">
                                    <a:moveTo>
                                      <a:pt x="0" y="0"/>
                                    </a:moveTo>
                                    <a:lnTo>
                                      <a:pt x="1" y="22"/>
                                    </a:lnTo>
                                    <a:lnTo>
                                      <a:pt x="10" y="4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0" name="Line 12287"/>
                            <wps:cNvCnPr>
                              <a:cxnSpLocks noChangeShapeType="1"/>
                            </wps:cNvCnPr>
                            <wps:spPr bwMode="auto">
                              <a:xfrm flipH="1">
                                <a:off x="3494" y="3473"/>
                                <a:ext cx="2" cy="7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91" name="Line 12288"/>
                            <wps:cNvCnPr>
                              <a:cxnSpLocks noChangeShapeType="1"/>
                            </wps:cNvCnPr>
                            <wps:spPr bwMode="auto">
                              <a:xfrm flipV="1">
                                <a:off x="3455" y="3247"/>
                                <a:ext cx="5" cy="13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92" name="Line 12289"/>
                            <wps:cNvCnPr>
                              <a:cxnSpLocks noChangeShapeType="1"/>
                            </wps:cNvCnPr>
                            <wps:spPr bwMode="auto">
                              <a:xfrm>
                                <a:off x="3455" y="3386"/>
                                <a:ext cx="2"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93" name="Freeform 12290"/>
                            <wps:cNvSpPr>
                              <a:spLocks noChangeAspect="1"/>
                            </wps:cNvSpPr>
                            <wps:spPr bwMode="auto">
                              <a:xfrm>
                                <a:off x="3519" y="3257"/>
                                <a:ext cx="6" cy="11"/>
                              </a:xfrm>
                              <a:custGeom>
                                <a:avLst/>
                                <a:gdLst>
                                  <a:gd name="T0" fmla="*/ 0 w 25"/>
                                  <a:gd name="T1" fmla="*/ 0 h 47"/>
                                  <a:gd name="T2" fmla="*/ 0 w 25"/>
                                  <a:gd name="T3" fmla="*/ 0 h 47"/>
                                  <a:gd name="T4" fmla="*/ 0 w 25"/>
                                  <a:gd name="T5" fmla="*/ 1 h 47"/>
                                  <a:gd name="T6" fmla="*/ 0 w 25"/>
                                  <a:gd name="T7" fmla="*/ 1 h 47"/>
                                  <a:gd name="T8" fmla="*/ 0 w 25"/>
                                  <a:gd name="T9" fmla="*/ 1 h 4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 h="47">
                                    <a:moveTo>
                                      <a:pt x="25" y="0"/>
                                    </a:moveTo>
                                    <a:lnTo>
                                      <a:pt x="22" y="29"/>
                                    </a:lnTo>
                                    <a:lnTo>
                                      <a:pt x="14" y="46"/>
                                    </a:lnTo>
                                    <a:lnTo>
                                      <a:pt x="3" y="47"/>
                                    </a:lnTo>
                                    <a:lnTo>
                                      <a:pt x="0" y="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4" name="Line 12291"/>
                            <wps:cNvCnPr>
                              <a:cxnSpLocks noChangeShapeType="1"/>
                            </wps:cNvCnPr>
                            <wps:spPr bwMode="auto">
                              <a:xfrm>
                                <a:off x="3514" y="3264"/>
                                <a:ext cx="5"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95" name="Line 12292"/>
                            <wps:cNvCnPr>
                              <a:cxnSpLocks noChangeShapeType="1"/>
                            </wps:cNvCnPr>
                            <wps:spPr bwMode="auto">
                              <a:xfrm flipV="1">
                                <a:off x="3265" y="3044"/>
                                <a:ext cx="73"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96" name="Line 12293"/>
                            <wps:cNvCnPr>
                              <a:cxnSpLocks noChangeShapeType="1"/>
                            </wps:cNvCnPr>
                            <wps:spPr bwMode="auto">
                              <a:xfrm flipH="1" flipV="1">
                                <a:off x="3265" y="3054"/>
                                <a:ext cx="8"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97" name="Line 12294"/>
                            <wps:cNvCnPr>
                              <a:cxnSpLocks noChangeShapeType="1"/>
                            </wps:cNvCnPr>
                            <wps:spPr bwMode="auto">
                              <a:xfrm flipV="1">
                                <a:off x="3251" y="2949"/>
                                <a:ext cx="18"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98" name="Line 12295"/>
                            <wps:cNvCnPr>
                              <a:cxnSpLocks noChangeShapeType="1"/>
                            </wps:cNvCnPr>
                            <wps:spPr bwMode="auto">
                              <a:xfrm flipH="1">
                                <a:off x="3264" y="3017"/>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899" name="Line 12296"/>
                            <wps:cNvCnPr>
                              <a:cxnSpLocks noChangeShapeType="1"/>
                            </wps:cNvCnPr>
                            <wps:spPr bwMode="auto">
                              <a:xfrm>
                                <a:off x="3257" y="3128"/>
                                <a:ext cx="2"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00" name="Line 12297"/>
                            <wps:cNvCnPr>
                              <a:cxnSpLocks noChangeShapeType="1"/>
                            </wps:cNvCnPr>
                            <wps:spPr bwMode="auto">
                              <a:xfrm flipH="1">
                                <a:off x="3253" y="3162"/>
                                <a:ext cx="4"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01" name="Line 12298"/>
                            <wps:cNvCnPr>
                              <a:cxnSpLocks noChangeShapeType="1"/>
                            </wps:cNvCnPr>
                            <wps:spPr bwMode="auto">
                              <a:xfrm>
                                <a:off x="3255" y="3150"/>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02" name="Freeform 12299"/>
                            <wps:cNvSpPr>
                              <a:spLocks noChangeAspect="1"/>
                            </wps:cNvSpPr>
                            <wps:spPr bwMode="auto">
                              <a:xfrm>
                                <a:off x="3163" y="3050"/>
                                <a:ext cx="16" cy="51"/>
                              </a:xfrm>
                              <a:custGeom>
                                <a:avLst/>
                                <a:gdLst>
                                  <a:gd name="T0" fmla="*/ 1 w 66"/>
                                  <a:gd name="T1" fmla="*/ 3 h 203"/>
                                  <a:gd name="T2" fmla="*/ 1 w 66"/>
                                  <a:gd name="T3" fmla="*/ 2 h 203"/>
                                  <a:gd name="T4" fmla="*/ 1 w 66"/>
                                  <a:gd name="T5" fmla="*/ 1 h 203"/>
                                  <a:gd name="T6" fmla="*/ 1 w 66"/>
                                  <a:gd name="T7" fmla="*/ 1 h 203"/>
                                  <a:gd name="T8" fmla="*/ 0 w 66"/>
                                  <a:gd name="T9" fmla="*/ 0 h 203"/>
                                  <a:gd name="T10" fmla="*/ 0 w 66"/>
                                  <a:gd name="T11" fmla="*/ 0 h 203"/>
                                  <a:gd name="T12" fmla="*/ 0 w 66"/>
                                  <a:gd name="T13" fmla="*/ 0 h 203"/>
                                  <a:gd name="T14" fmla="*/ 0 w 66"/>
                                  <a:gd name="T15" fmla="*/ 0 h 203"/>
                                  <a:gd name="T16" fmla="*/ 0 w 66"/>
                                  <a:gd name="T17" fmla="*/ 1 h 203"/>
                                  <a:gd name="T18" fmla="*/ 0 w 66"/>
                                  <a:gd name="T19" fmla="*/ 1 h 203"/>
                                  <a:gd name="T20" fmla="*/ 0 w 66"/>
                                  <a:gd name="T21" fmla="*/ 2 h 203"/>
                                  <a:gd name="T22" fmla="*/ 0 w 66"/>
                                  <a:gd name="T23" fmla="*/ 3 h 203"/>
                                  <a:gd name="T24" fmla="*/ 0 w 66"/>
                                  <a:gd name="T25" fmla="*/ 3 h 203"/>
                                  <a:gd name="T26" fmla="*/ 0 w 66"/>
                                  <a:gd name="T27" fmla="*/ 3 h 203"/>
                                  <a:gd name="T28" fmla="*/ 1 w 66"/>
                                  <a:gd name="T29" fmla="*/ 3 h 203"/>
                                  <a:gd name="T30" fmla="*/ 1 w 66"/>
                                  <a:gd name="T31" fmla="*/ 3 h 203"/>
                                  <a:gd name="T32" fmla="*/ 1 w 66"/>
                                  <a:gd name="T33" fmla="*/ 3 h 203"/>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6" h="203">
                                    <a:moveTo>
                                      <a:pt x="66" y="156"/>
                                    </a:moveTo>
                                    <a:lnTo>
                                      <a:pt x="66" y="119"/>
                                    </a:lnTo>
                                    <a:lnTo>
                                      <a:pt x="61" y="78"/>
                                    </a:lnTo>
                                    <a:lnTo>
                                      <a:pt x="52" y="41"/>
                                    </a:lnTo>
                                    <a:lnTo>
                                      <a:pt x="39" y="14"/>
                                    </a:lnTo>
                                    <a:lnTo>
                                      <a:pt x="26" y="0"/>
                                    </a:lnTo>
                                    <a:lnTo>
                                      <a:pt x="14" y="2"/>
                                    </a:lnTo>
                                    <a:lnTo>
                                      <a:pt x="5" y="18"/>
                                    </a:lnTo>
                                    <a:lnTo>
                                      <a:pt x="0" y="48"/>
                                    </a:lnTo>
                                    <a:lnTo>
                                      <a:pt x="1" y="85"/>
                                    </a:lnTo>
                                    <a:lnTo>
                                      <a:pt x="6" y="126"/>
                                    </a:lnTo>
                                    <a:lnTo>
                                      <a:pt x="15" y="162"/>
                                    </a:lnTo>
                                    <a:lnTo>
                                      <a:pt x="27" y="190"/>
                                    </a:lnTo>
                                    <a:lnTo>
                                      <a:pt x="40" y="203"/>
                                    </a:lnTo>
                                    <a:lnTo>
                                      <a:pt x="52" y="202"/>
                                    </a:lnTo>
                                    <a:lnTo>
                                      <a:pt x="61" y="186"/>
                                    </a:lnTo>
                                    <a:lnTo>
                                      <a:pt x="66" y="15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3" name="Line 12300"/>
                            <wps:cNvCnPr>
                              <a:cxnSpLocks noChangeShapeType="1"/>
                            </wps:cNvCnPr>
                            <wps:spPr bwMode="auto">
                              <a:xfrm flipH="1">
                                <a:off x="3260" y="3078"/>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04" name="Freeform 12301"/>
                            <wps:cNvSpPr>
                              <a:spLocks noChangeAspect="1"/>
                            </wps:cNvSpPr>
                            <wps:spPr bwMode="auto">
                              <a:xfrm>
                                <a:off x="3269" y="3017"/>
                                <a:ext cx="18" cy="34"/>
                              </a:xfrm>
                              <a:custGeom>
                                <a:avLst/>
                                <a:gdLst>
                                  <a:gd name="T0" fmla="*/ 1 w 70"/>
                                  <a:gd name="T1" fmla="*/ 2 h 134"/>
                                  <a:gd name="T2" fmla="*/ 1 w 70"/>
                                  <a:gd name="T3" fmla="*/ 2 h 134"/>
                                  <a:gd name="T4" fmla="*/ 1 w 70"/>
                                  <a:gd name="T5" fmla="*/ 1 h 134"/>
                                  <a:gd name="T6" fmla="*/ 1 w 70"/>
                                  <a:gd name="T7" fmla="*/ 1 h 134"/>
                                  <a:gd name="T8" fmla="*/ 0 w 70"/>
                                  <a:gd name="T9" fmla="*/ 0 h 134"/>
                                  <a:gd name="T10" fmla="*/ 0 w 70"/>
                                  <a:gd name="T11" fmla="*/ 0 h 13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0" h="134">
                                    <a:moveTo>
                                      <a:pt x="70" y="134"/>
                                    </a:moveTo>
                                    <a:lnTo>
                                      <a:pt x="66" y="114"/>
                                    </a:lnTo>
                                    <a:lnTo>
                                      <a:pt x="51" y="65"/>
                                    </a:lnTo>
                                    <a:lnTo>
                                      <a:pt x="34" y="27"/>
                                    </a:lnTo>
                                    <a:lnTo>
                                      <a:pt x="15" y="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5" name="Freeform 12302"/>
                            <wps:cNvSpPr>
                              <a:spLocks noChangeAspect="1"/>
                            </wps:cNvSpPr>
                            <wps:spPr bwMode="auto">
                              <a:xfrm>
                                <a:off x="3455" y="3012"/>
                                <a:ext cx="24" cy="77"/>
                              </a:xfrm>
                              <a:custGeom>
                                <a:avLst/>
                                <a:gdLst>
                                  <a:gd name="T0" fmla="*/ 1 w 99"/>
                                  <a:gd name="T1" fmla="*/ 4 h 308"/>
                                  <a:gd name="T2" fmla="*/ 1 w 99"/>
                                  <a:gd name="T3" fmla="*/ 3 h 308"/>
                                  <a:gd name="T4" fmla="*/ 1 w 99"/>
                                  <a:gd name="T5" fmla="*/ 2 h 308"/>
                                  <a:gd name="T6" fmla="*/ 1 w 99"/>
                                  <a:gd name="T7" fmla="*/ 1 h 308"/>
                                  <a:gd name="T8" fmla="*/ 1 w 99"/>
                                  <a:gd name="T9" fmla="*/ 1 h 308"/>
                                  <a:gd name="T10" fmla="*/ 1 w 99"/>
                                  <a:gd name="T11" fmla="*/ 0 h 308"/>
                                  <a:gd name="T12" fmla="*/ 0 w 99"/>
                                  <a:gd name="T13" fmla="*/ 0 h 308"/>
                                  <a:gd name="T14" fmla="*/ 0 w 99"/>
                                  <a:gd name="T15" fmla="*/ 0 h 308"/>
                                  <a:gd name="T16" fmla="*/ 0 w 99"/>
                                  <a:gd name="T17" fmla="*/ 1 h 308"/>
                                  <a:gd name="T18" fmla="*/ 0 w 99"/>
                                  <a:gd name="T19" fmla="*/ 1 h 308"/>
                                  <a:gd name="T20" fmla="*/ 0 w 99"/>
                                  <a:gd name="T21" fmla="*/ 2 h 308"/>
                                  <a:gd name="T22" fmla="*/ 0 w 99"/>
                                  <a:gd name="T23" fmla="*/ 3 h 308"/>
                                  <a:gd name="T24" fmla="*/ 0 w 99"/>
                                  <a:gd name="T25" fmla="*/ 4 h 308"/>
                                  <a:gd name="T26" fmla="*/ 0 w 99"/>
                                  <a:gd name="T27" fmla="*/ 4 h 308"/>
                                  <a:gd name="T28" fmla="*/ 1 w 99"/>
                                  <a:gd name="T29" fmla="*/ 5 h 308"/>
                                  <a:gd name="T30" fmla="*/ 1 w 99"/>
                                  <a:gd name="T31" fmla="*/ 5 h 308"/>
                                  <a:gd name="T32" fmla="*/ 1 w 99"/>
                                  <a:gd name="T33" fmla="*/ 5 h 308"/>
                                  <a:gd name="T34" fmla="*/ 1 w 99"/>
                                  <a:gd name="T35" fmla="*/ 4 h 308"/>
                                  <a:gd name="T36" fmla="*/ 1 w 99"/>
                                  <a:gd name="T37" fmla="*/ 4 h 30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9" h="308">
                                    <a:moveTo>
                                      <a:pt x="99" y="235"/>
                                    </a:moveTo>
                                    <a:lnTo>
                                      <a:pt x="97" y="186"/>
                                    </a:lnTo>
                                    <a:lnTo>
                                      <a:pt x="90" y="132"/>
                                    </a:lnTo>
                                    <a:lnTo>
                                      <a:pt x="78" y="82"/>
                                    </a:lnTo>
                                    <a:lnTo>
                                      <a:pt x="62" y="40"/>
                                    </a:lnTo>
                                    <a:lnTo>
                                      <a:pt x="45" y="11"/>
                                    </a:lnTo>
                                    <a:lnTo>
                                      <a:pt x="28" y="0"/>
                                    </a:lnTo>
                                    <a:lnTo>
                                      <a:pt x="15" y="8"/>
                                    </a:lnTo>
                                    <a:lnTo>
                                      <a:pt x="4" y="33"/>
                                    </a:lnTo>
                                    <a:lnTo>
                                      <a:pt x="0" y="72"/>
                                    </a:lnTo>
                                    <a:lnTo>
                                      <a:pt x="1" y="122"/>
                                    </a:lnTo>
                                    <a:lnTo>
                                      <a:pt x="10" y="176"/>
                                    </a:lnTo>
                                    <a:lnTo>
                                      <a:pt x="22" y="227"/>
                                    </a:lnTo>
                                    <a:lnTo>
                                      <a:pt x="37" y="269"/>
                                    </a:lnTo>
                                    <a:lnTo>
                                      <a:pt x="54" y="297"/>
                                    </a:lnTo>
                                    <a:lnTo>
                                      <a:pt x="71" y="308"/>
                                    </a:lnTo>
                                    <a:lnTo>
                                      <a:pt x="85" y="300"/>
                                    </a:lnTo>
                                    <a:lnTo>
                                      <a:pt x="95" y="275"/>
                                    </a:lnTo>
                                    <a:lnTo>
                                      <a:pt x="99" y="23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6" name="Freeform 12303"/>
                            <wps:cNvSpPr>
                              <a:spLocks noChangeAspect="1"/>
                            </wps:cNvSpPr>
                            <wps:spPr bwMode="auto">
                              <a:xfrm>
                                <a:off x="3485" y="3009"/>
                                <a:ext cx="19" cy="58"/>
                              </a:xfrm>
                              <a:custGeom>
                                <a:avLst/>
                                <a:gdLst>
                                  <a:gd name="T0" fmla="*/ 1 w 74"/>
                                  <a:gd name="T1" fmla="*/ 3 h 235"/>
                                  <a:gd name="T2" fmla="*/ 1 w 74"/>
                                  <a:gd name="T3" fmla="*/ 3 h 235"/>
                                  <a:gd name="T4" fmla="*/ 1 w 74"/>
                                  <a:gd name="T5" fmla="*/ 2 h 235"/>
                                  <a:gd name="T6" fmla="*/ 1 w 74"/>
                                  <a:gd name="T7" fmla="*/ 1 h 235"/>
                                  <a:gd name="T8" fmla="*/ 1 w 74"/>
                                  <a:gd name="T9" fmla="*/ 0 h 235"/>
                                  <a:gd name="T10" fmla="*/ 0 w 74"/>
                                  <a:gd name="T11" fmla="*/ 0 h 235"/>
                                  <a:gd name="T12" fmla="*/ 0 w 74"/>
                                  <a:gd name="T13" fmla="*/ 0 h 235"/>
                                  <a:gd name="T14" fmla="*/ 0 w 74"/>
                                  <a:gd name="T15" fmla="*/ 0 h 235"/>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4" h="235">
                                    <a:moveTo>
                                      <a:pt x="74" y="235"/>
                                    </a:moveTo>
                                    <a:lnTo>
                                      <a:pt x="73" y="185"/>
                                    </a:lnTo>
                                    <a:lnTo>
                                      <a:pt x="66" y="131"/>
                                    </a:lnTo>
                                    <a:lnTo>
                                      <a:pt x="52" y="81"/>
                                    </a:lnTo>
                                    <a:lnTo>
                                      <a:pt x="37" y="39"/>
                                    </a:lnTo>
                                    <a:lnTo>
                                      <a:pt x="20" y="10"/>
                                    </a:lnTo>
                                    <a:lnTo>
                                      <a:pt x="4"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7" name="Line 12304"/>
                            <wps:cNvCnPr>
                              <a:cxnSpLocks noChangeShapeType="1"/>
                            </wps:cNvCnPr>
                            <wps:spPr bwMode="auto">
                              <a:xfrm flipV="1">
                                <a:off x="3273" y="3055"/>
                                <a:ext cx="98"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08" name="Line 12305"/>
                            <wps:cNvCnPr>
                              <a:cxnSpLocks noChangeShapeType="1"/>
                            </wps:cNvCnPr>
                            <wps:spPr bwMode="auto">
                              <a:xfrm flipH="1" flipV="1">
                                <a:off x="3476" y="3089"/>
                                <a:ext cx="47" cy="7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09" name="Freeform 12306"/>
                            <wps:cNvSpPr>
                              <a:spLocks noChangeAspect="1"/>
                            </wps:cNvSpPr>
                            <wps:spPr bwMode="auto">
                              <a:xfrm>
                                <a:off x="3520" y="3121"/>
                                <a:ext cx="25" cy="77"/>
                              </a:xfrm>
                              <a:custGeom>
                                <a:avLst/>
                                <a:gdLst>
                                  <a:gd name="T0" fmla="*/ 2 w 98"/>
                                  <a:gd name="T1" fmla="*/ 4 h 308"/>
                                  <a:gd name="T2" fmla="*/ 2 w 98"/>
                                  <a:gd name="T3" fmla="*/ 3 h 308"/>
                                  <a:gd name="T4" fmla="*/ 2 w 98"/>
                                  <a:gd name="T5" fmla="*/ 2 h 308"/>
                                  <a:gd name="T6" fmla="*/ 1 w 98"/>
                                  <a:gd name="T7" fmla="*/ 1 h 308"/>
                                  <a:gd name="T8" fmla="*/ 1 w 98"/>
                                  <a:gd name="T9" fmla="*/ 1 h 308"/>
                                  <a:gd name="T10" fmla="*/ 1 w 98"/>
                                  <a:gd name="T11" fmla="*/ 0 h 308"/>
                                  <a:gd name="T12" fmla="*/ 1 w 98"/>
                                  <a:gd name="T13" fmla="*/ 0 h 308"/>
                                  <a:gd name="T14" fmla="*/ 0 w 98"/>
                                  <a:gd name="T15" fmla="*/ 0 h 308"/>
                                  <a:gd name="T16" fmla="*/ 0 w 98"/>
                                  <a:gd name="T17" fmla="*/ 1 h 308"/>
                                  <a:gd name="T18" fmla="*/ 0 w 98"/>
                                  <a:gd name="T19" fmla="*/ 1 h 308"/>
                                  <a:gd name="T20" fmla="*/ 0 w 98"/>
                                  <a:gd name="T21" fmla="*/ 2 h 308"/>
                                  <a:gd name="T22" fmla="*/ 0 w 98"/>
                                  <a:gd name="T23" fmla="*/ 3 h 308"/>
                                  <a:gd name="T24" fmla="*/ 0 w 98"/>
                                  <a:gd name="T25" fmla="*/ 4 h 308"/>
                                  <a:gd name="T26" fmla="*/ 1 w 98"/>
                                  <a:gd name="T27" fmla="*/ 4 h 308"/>
                                  <a:gd name="T28" fmla="*/ 1 w 98"/>
                                  <a:gd name="T29" fmla="*/ 5 h 308"/>
                                  <a:gd name="T30" fmla="*/ 1 w 98"/>
                                  <a:gd name="T31" fmla="*/ 5 h 308"/>
                                  <a:gd name="T32" fmla="*/ 1 w 98"/>
                                  <a:gd name="T33" fmla="*/ 5 h 308"/>
                                  <a:gd name="T34" fmla="*/ 2 w 98"/>
                                  <a:gd name="T35" fmla="*/ 4 h 308"/>
                                  <a:gd name="T36" fmla="*/ 2 w 98"/>
                                  <a:gd name="T37" fmla="*/ 4 h 30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8" h="308">
                                    <a:moveTo>
                                      <a:pt x="98" y="235"/>
                                    </a:moveTo>
                                    <a:lnTo>
                                      <a:pt x="96" y="186"/>
                                    </a:lnTo>
                                    <a:lnTo>
                                      <a:pt x="89" y="133"/>
                                    </a:lnTo>
                                    <a:lnTo>
                                      <a:pt x="77" y="82"/>
                                    </a:lnTo>
                                    <a:lnTo>
                                      <a:pt x="61" y="40"/>
                                    </a:lnTo>
                                    <a:lnTo>
                                      <a:pt x="44" y="12"/>
                                    </a:lnTo>
                                    <a:lnTo>
                                      <a:pt x="27" y="0"/>
                                    </a:lnTo>
                                    <a:lnTo>
                                      <a:pt x="13" y="9"/>
                                    </a:lnTo>
                                    <a:lnTo>
                                      <a:pt x="4" y="34"/>
                                    </a:lnTo>
                                    <a:lnTo>
                                      <a:pt x="0" y="74"/>
                                    </a:lnTo>
                                    <a:lnTo>
                                      <a:pt x="1" y="122"/>
                                    </a:lnTo>
                                    <a:lnTo>
                                      <a:pt x="8" y="176"/>
                                    </a:lnTo>
                                    <a:lnTo>
                                      <a:pt x="20" y="227"/>
                                    </a:lnTo>
                                    <a:lnTo>
                                      <a:pt x="36" y="269"/>
                                    </a:lnTo>
                                    <a:lnTo>
                                      <a:pt x="54" y="297"/>
                                    </a:lnTo>
                                    <a:lnTo>
                                      <a:pt x="70" y="308"/>
                                    </a:lnTo>
                                    <a:lnTo>
                                      <a:pt x="84" y="300"/>
                                    </a:lnTo>
                                    <a:lnTo>
                                      <a:pt x="93" y="276"/>
                                    </a:lnTo>
                                    <a:lnTo>
                                      <a:pt x="98" y="23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0" name="Line 12307"/>
                            <wps:cNvCnPr>
                              <a:cxnSpLocks noChangeShapeType="1"/>
                            </wps:cNvCnPr>
                            <wps:spPr bwMode="auto">
                              <a:xfrm flipV="1">
                                <a:off x="3467" y="3089"/>
                                <a:ext cx="5" cy="14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11" name="Line 12308"/>
                            <wps:cNvCnPr>
                              <a:cxnSpLocks noChangeShapeType="1"/>
                            </wps:cNvCnPr>
                            <wps:spPr bwMode="auto">
                              <a:xfrm>
                                <a:off x="3474" y="3089"/>
                                <a:ext cx="50" cy="8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12" name="Line 12309"/>
                            <wps:cNvCnPr>
                              <a:cxnSpLocks noChangeShapeType="1"/>
                            </wps:cNvCnPr>
                            <wps:spPr bwMode="auto">
                              <a:xfrm flipV="1">
                                <a:off x="3473" y="3227"/>
                                <a:ext cx="3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13" name="Freeform 12310"/>
                            <wps:cNvSpPr>
                              <a:spLocks noChangeAspect="1"/>
                            </wps:cNvSpPr>
                            <wps:spPr bwMode="auto">
                              <a:xfrm>
                                <a:off x="3527" y="3140"/>
                                <a:ext cx="12" cy="38"/>
                              </a:xfrm>
                              <a:custGeom>
                                <a:avLst/>
                                <a:gdLst>
                                  <a:gd name="T0" fmla="*/ 1 w 49"/>
                                  <a:gd name="T1" fmla="*/ 2 h 151"/>
                                  <a:gd name="T2" fmla="*/ 1 w 49"/>
                                  <a:gd name="T3" fmla="*/ 2 h 151"/>
                                  <a:gd name="T4" fmla="*/ 1 w 49"/>
                                  <a:gd name="T5" fmla="*/ 1 h 151"/>
                                  <a:gd name="T6" fmla="*/ 0 w 49"/>
                                  <a:gd name="T7" fmla="*/ 1 h 151"/>
                                  <a:gd name="T8" fmla="*/ 0 w 49"/>
                                  <a:gd name="T9" fmla="*/ 0 h 151"/>
                                  <a:gd name="T10" fmla="*/ 0 w 49"/>
                                  <a:gd name="T11" fmla="*/ 0 h 151"/>
                                  <a:gd name="T12" fmla="*/ 0 w 49"/>
                                  <a:gd name="T13" fmla="*/ 0 h 151"/>
                                  <a:gd name="T14" fmla="*/ 0 w 49"/>
                                  <a:gd name="T15" fmla="*/ 0 h 151"/>
                                  <a:gd name="T16" fmla="*/ 0 w 49"/>
                                  <a:gd name="T17" fmla="*/ 1 h 151"/>
                                  <a:gd name="T18" fmla="*/ 0 w 49"/>
                                  <a:gd name="T19" fmla="*/ 1 h 151"/>
                                  <a:gd name="T20" fmla="*/ 0 w 49"/>
                                  <a:gd name="T21" fmla="*/ 2 h 151"/>
                                  <a:gd name="T22" fmla="*/ 0 w 49"/>
                                  <a:gd name="T23" fmla="*/ 2 h 151"/>
                                  <a:gd name="T24" fmla="*/ 0 w 49"/>
                                  <a:gd name="T25" fmla="*/ 2 h 151"/>
                                  <a:gd name="T26" fmla="*/ 0 w 49"/>
                                  <a:gd name="T27" fmla="*/ 3 h 151"/>
                                  <a:gd name="T28" fmla="*/ 0 w 49"/>
                                  <a:gd name="T29" fmla="*/ 3 h 151"/>
                                  <a:gd name="T30" fmla="*/ 1 w 49"/>
                                  <a:gd name="T31" fmla="*/ 2 h 151"/>
                                  <a:gd name="T32" fmla="*/ 1 w 49"/>
                                  <a:gd name="T33" fmla="*/ 2 h 151"/>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49" h="151">
                                    <a:moveTo>
                                      <a:pt x="49" y="117"/>
                                    </a:moveTo>
                                    <a:lnTo>
                                      <a:pt x="48" y="88"/>
                                    </a:lnTo>
                                    <a:lnTo>
                                      <a:pt x="44" y="58"/>
                                    </a:lnTo>
                                    <a:lnTo>
                                      <a:pt x="36" y="31"/>
                                    </a:lnTo>
                                    <a:lnTo>
                                      <a:pt x="27" y="10"/>
                                    </a:lnTo>
                                    <a:lnTo>
                                      <a:pt x="17" y="0"/>
                                    </a:lnTo>
                                    <a:lnTo>
                                      <a:pt x="8" y="1"/>
                                    </a:lnTo>
                                    <a:lnTo>
                                      <a:pt x="2" y="13"/>
                                    </a:lnTo>
                                    <a:lnTo>
                                      <a:pt x="0" y="35"/>
                                    </a:lnTo>
                                    <a:lnTo>
                                      <a:pt x="1" y="63"/>
                                    </a:lnTo>
                                    <a:lnTo>
                                      <a:pt x="6" y="93"/>
                                    </a:lnTo>
                                    <a:lnTo>
                                      <a:pt x="13" y="121"/>
                                    </a:lnTo>
                                    <a:lnTo>
                                      <a:pt x="23" y="141"/>
                                    </a:lnTo>
                                    <a:lnTo>
                                      <a:pt x="33" y="151"/>
                                    </a:lnTo>
                                    <a:lnTo>
                                      <a:pt x="41" y="150"/>
                                    </a:lnTo>
                                    <a:lnTo>
                                      <a:pt x="47" y="138"/>
                                    </a:lnTo>
                                    <a:lnTo>
                                      <a:pt x="49" y="11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4" name="Freeform 12311"/>
                            <wps:cNvSpPr>
                              <a:spLocks noChangeAspect="1"/>
                            </wps:cNvSpPr>
                            <wps:spPr bwMode="auto">
                              <a:xfrm>
                                <a:off x="3543" y="3209"/>
                                <a:ext cx="4" cy="4"/>
                              </a:xfrm>
                              <a:custGeom>
                                <a:avLst/>
                                <a:gdLst>
                                  <a:gd name="T0" fmla="*/ 0 w 17"/>
                                  <a:gd name="T1" fmla="*/ 0 h 16"/>
                                  <a:gd name="T2" fmla="*/ 0 w 17"/>
                                  <a:gd name="T3" fmla="*/ 0 h 16"/>
                                  <a:gd name="T4" fmla="*/ 0 w 17"/>
                                  <a:gd name="T5" fmla="*/ 0 h 16"/>
                                  <a:gd name="T6" fmla="*/ 0 60000 65536"/>
                                  <a:gd name="T7" fmla="*/ 0 60000 65536"/>
                                  <a:gd name="T8" fmla="*/ 0 60000 65536"/>
                                </a:gdLst>
                                <a:ahLst/>
                                <a:cxnLst>
                                  <a:cxn ang="T6">
                                    <a:pos x="T0" y="T1"/>
                                  </a:cxn>
                                  <a:cxn ang="T7">
                                    <a:pos x="T2" y="T3"/>
                                  </a:cxn>
                                  <a:cxn ang="T8">
                                    <a:pos x="T4" y="T5"/>
                                  </a:cxn>
                                </a:cxnLst>
                                <a:rect l="0" t="0" r="r" b="b"/>
                                <a:pathLst>
                                  <a:path w="17" h="16">
                                    <a:moveTo>
                                      <a:pt x="17" y="0"/>
                                    </a:moveTo>
                                    <a:lnTo>
                                      <a:pt x="7" y="2"/>
                                    </a:lnTo>
                                    <a:lnTo>
                                      <a:pt x="0" y="1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5" name="Line 12312"/>
                            <wps:cNvCnPr>
                              <a:cxnSpLocks noChangeShapeType="1"/>
                            </wps:cNvCnPr>
                            <wps:spPr bwMode="auto">
                              <a:xfrm flipV="1">
                                <a:off x="3509" y="3150"/>
                                <a:ext cx="2" cy="7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16" name="Line 12313"/>
                            <wps:cNvCnPr>
                              <a:cxnSpLocks noChangeShapeType="1"/>
                            </wps:cNvCnPr>
                            <wps:spPr bwMode="auto">
                              <a:xfrm flipH="1">
                                <a:off x="3513" y="3212"/>
                                <a:ext cx="34"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17" name="Line 12314"/>
                            <wps:cNvCnPr>
                              <a:cxnSpLocks noChangeShapeType="1"/>
                            </wps:cNvCnPr>
                            <wps:spPr bwMode="auto">
                              <a:xfrm flipH="1">
                                <a:off x="3508" y="3219"/>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18" name="Line 12315"/>
                            <wps:cNvCnPr>
                              <a:cxnSpLocks noChangeShapeType="1"/>
                            </wps:cNvCnPr>
                            <wps:spPr bwMode="auto">
                              <a:xfrm flipH="1">
                                <a:off x="3546" y="320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19" name="Line 12316"/>
                            <wps:cNvCnPr>
                              <a:cxnSpLocks noChangeShapeType="1"/>
                            </wps:cNvCnPr>
                            <wps:spPr bwMode="auto">
                              <a:xfrm flipV="1">
                                <a:off x="3473" y="3085"/>
                                <a:ext cx="25"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20" name="Freeform 12317"/>
                            <wps:cNvSpPr>
                              <a:spLocks noChangeAspect="1"/>
                            </wps:cNvSpPr>
                            <wps:spPr bwMode="auto">
                              <a:xfrm>
                                <a:off x="3461" y="3032"/>
                                <a:ext cx="12" cy="38"/>
                              </a:xfrm>
                              <a:custGeom>
                                <a:avLst/>
                                <a:gdLst>
                                  <a:gd name="T0" fmla="*/ 1 w 50"/>
                                  <a:gd name="T1" fmla="*/ 2 h 151"/>
                                  <a:gd name="T2" fmla="*/ 1 w 50"/>
                                  <a:gd name="T3" fmla="*/ 2 h 151"/>
                                  <a:gd name="T4" fmla="*/ 1 w 50"/>
                                  <a:gd name="T5" fmla="*/ 1 h 151"/>
                                  <a:gd name="T6" fmla="*/ 0 w 50"/>
                                  <a:gd name="T7" fmla="*/ 1 h 151"/>
                                  <a:gd name="T8" fmla="*/ 0 w 50"/>
                                  <a:gd name="T9" fmla="*/ 0 h 151"/>
                                  <a:gd name="T10" fmla="*/ 0 w 50"/>
                                  <a:gd name="T11" fmla="*/ 0 h 151"/>
                                  <a:gd name="T12" fmla="*/ 0 w 50"/>
                                  <a:gd name="T13" fmla="*/ 0 h 151"/>
                                  <a:gd name="T14" fmla="*/ 0 w 50"/>
                                  <a:gd name="T15" fmla="*/ 0 h 151"/>
                                  <a:gd name="T16" fmla="*/ 0 w 50"/>
                                  <a:gd name="T17" fmla="*/ 1 h 151"/>
                                  <a:gd name="T18" fmla="*/ 0 w 50"/>
                                  <a:gd name="T19" fmla="*/ 1 h 151"/>
                                  <a:gd name="T20" fmla="*/ 0 w 50"/>
                                  <a:gd name="T21" fmla="*/ 2 h 151"/>
                                  <a:gd name="T22" fmla="*/ 0 w 50"/>
                                  <a:gd name="T23" fmla="*/ 2 h 151"/>
                                  <a:gd name="T24" fmla="*/ 0 w 50"/>
                                  <a:gd name="T25" fmla="*/ 2 h 151"/>
                                  <a:gd name="T26" fmla="*/ 0 w 50"/>
                                  <a:gd name="T27" fmla="*/ 3 h 151"/>
                                  <a:gd name="T28" fmla="*/ 0 w 50"/>
                                  <a:gd name="T29" fmla="*/ 3 h 151"/>
                                  <a:gd name="T30" fmla="*/ 1 w 50"/>
                                  <a:gd name="T31" fmla="*/ 2 h 151"/>
                                  <a:gd name="T32" fmla="*/ 1 w 50"/>
                                  <a:gd name="T33" fmla="*/ 2 h 151"/>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50" h="151">
                                    <a:moveTo>
                                      <a:pt x="50" y="115"/>
                                    </a:moveTo>
                                    <a:lnTo>
                                      <a:pt x="48" y="88"/>
                                    </a:lnTo>
                                    <a:lnTo>
                                      <a:pt x="44" y="58"/>
                                    </a:lnTo>
                                    <a:lnTo>
                                      <a:pt x="35" y="30"/>
                                    </a:lnTo>
                                    <a:lnTo>
                                      <a:pt x="26" y="10"/>
                                    </a:lnTo>
                                    <a:lnTo>
                                      <a:pt x="17" y="0"/>
                                    </a:lnTo>
                                    <a:lnTo>
                                      <a:pt x="9" y="1"/>
                                    </a:lnTo>
                                    <a:lnTo>
                                      <a:pt x="3" y="13"/>
                                    </a:lnTo>
                                    <a:lnTo>
                                      <a:pt x="0" y="34"/>
                                    </a:lnTo>
                                    <a:lnTo>
                                      <a:pt x="1" y="63"/>
                                    </a:lnTo>
                                    <a:lnTo>
                                      <a:pt x="6" y="93"/>
                                    </a:lnTo>
                                    <a:lnTo>
                                      <a:pt x="13" y="120"/>
                                    </a:lnTo>
                                    <a:lnTo>
                                      <a:pt x="22" y="141"/>
                                    </a:lnTo>
                                    <a:lnTo>
                                      <a:pt x="32" y="151"/>
                                    </a:lnTo>
                                    <a:lnTo>
                                      <a:pt x="40" y="150"/>
                                    </a:lnTo>
                                    <a:lnTo>
                                      <a:pt x="47" y="138"/>
                                    </a:lnTo>
                                    <a:lnTo>
                                      <a:pt x="50" y="11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1" name="Freeform 12318"/>
                            <wps:cNvSpPr>
                              <a:spLocks noChangeAspect="1"/>
                            </wps:cNvSpPr>
                            <wps:spPr bwMode="auto">
                              <a:xfrm>
                                <a:off x="3498" y="3067"/>
                                <a:ext cx="6" cy="18"/>
                              </a:xfrm>
                              <a:custGeom>
                                <a:avLst/>
                                <a:gdLst>
                                  <a:gd name="T0" fmla="*/ 0 w 25"/>
                                  <a:gd name="T1" fmla="*/ 1 h 72"/>
                                  <a:gd name="T2" fmla="*/ 0 w 25"/>
                                  <a:gd name="T3" fmla="*/ 1 h 72"/>
                                  <a:gd name="T4" fmla="*/ 0 w 25"/>
                                  <a:gd name="T5" fmla="*/ 1 h 72"/>
                                  <a:gd name="T6" fmla="*/ 0 w 25"/>
                                  <a:gd name="T7" fmla="*/ 0 h 7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72">
                                    <a:moveTo>
                                      <a:pt x="0" y="72"/>
                                    </a:moveTo>
                                    <a:lnTo>
                                      <a:pt x="11" y="65"/>
                                    </a:lnTo>
                                    <a:lnTo>
                                      <a:pt x="21" y="40"/>
                                    </a:lnTo>
                                    <a:lnTo>
                                      <a:pt x="2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2" name="Line 12319"/>
                            <wps:cNvCnPr>
                              <a:cxnSpLocks noChangeShapeType="1"/>
                            </wps:cNvCnPr>
                            <wps:spPr bwMode="auto">
                              <a:xfrm flipV="1">
                                <a:off x="3476" y="2835"/>
                                <a:ext cx="3" cy="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23" name="Freeform 12320"/>
                            <wps:cNvSpPr>
                              <a:spLocks noChangeAspect="1"/>
                            </wps:cNvSpPr>
                            <wps:spPr bwMode="auto">
                              <a:xfrm>
                                <a:off x="3469" y="2928"/>
                                <a:ext cx="14" cy="14"/>
                              </a:xfrm>
                              <a:custGeom>
                                <a:avLst/>
                                <a:gdLst>
                                  <a:gd name="T0" fmla="*/ 1 w 56"/>
                                  <a:gd name="T1" fmla="*/ 0 h 56"/>
                                  <a:gd name="T2" fmla="*/ 1 w 56"/>
                                  <a:gd name="T3" fmla="*/ 0 h 56"/>
                                  <a:gd name="T4" fmla="*/ 0 w 56"/>
                                  <a:gd name="T5" fmla="*/ 1 h 56"/>
                                  <a:gd name="T6" fmla="*/ 0 w 56"/>
                                  <a:gd name="T7" fmla="*/ 1 h 5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6" h="56">
                                    <a:moveTo>
                                      <a:pt x="56" y="0"/>
                                    </a:moveTo>
                                    <a:lnTo>
                                      <a:pt x="30" y="9"/>
                                    </a:lnTo>
                                    <a:lnTo>
                                      <a:pt x="11" y="29"/>
                                    </a:lnTo>
                                    <a:lnTo>
                                      <a:pt x="0" y="5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4" name="Line 12321"/>
                            <wps:cNvCnPr>
                              <a:cxnSpLocks noChangeShapeType="1"/>
                            </wps:cNvCnPr>
                            <wps:spPr bwMode="auto">
                              <a:xfrm flipH="1">
                                <a:off x="3461" y="3009"/>
                                <a:ext cx="24"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25" name="Line 12322"/>
                            <wps:cNvCnPr>
                              <a:cxnSpLocks noChangeShapeType="1"/>
                            </wps:cNvCnPr>
                            <wps:spPr bwMode="auto">
                              <a:xfrm flipV="1">
                                <a:off x="3467" y="2942"/>
                                <a:ext cx="2" cy="7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26" name="Line 12323"/>
                            <wps:cNvCnPr>
                              <a:cxnSpLocks noChangeShapeType="1"/>
                            </wps:cNvCnPr>
                            <wps:spPr bwMode="auto">
                              <a:xfrm flipV="1">
                                <a:off x="3483" y="2920"/>
                                <a:ext cx="47"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27" name="Line 12324"/>
                            <wps:cNvCnPr>
                              <a:cxnSpLocks noChangeShapeType="1"/>
                            </wps:cNvCnPr>
                            <wps:spPr bwMode="auto">
                              <a:xfrm flipV="1">
                                <a:off x="3479" y="2835"/>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28" name="Line 12325"/>
                            <wps:cNvCnPr>
                              <a:cxnSpLocks noChangeShapeType="1"/>
                            </wps:cNvCnPr>
                            <wps:spPr bwMode="auto">
                              <a:xfrm flipV="1">
                                <a:off x="4167" y="3471"/>
                                <a:ext cx="10" cy="2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29" name="Line 12326"/>
                            <wps:cNvCnPr>
                              <a:cxnSpLocks noChangeShapeType="1"/>
                            </wps:cNvCnPr>
                            <wps:spPr bwMode="auto">
                              <a:xfrm flipV="1">
                                <a:off x="3593" y="3639"/>
                                <a:ext cx="2" cy="7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30" name="Line 12327"/>
                            <wps:cNvCnPr>
                              <a:cxnSpLocks noChangeShapeType="1"/>
                            </wps:cNvCnPr>
                            <wps:spPr bwMode="auto">
                              <a:xfrm flipV="1">
                                <a:off x="3618" y="3646"/>
                                <a:ext cx="2" cy="7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31" name="Line 12328"/>
                            <wps:cNvCnPr>
                              <a:cxnSpLocks noChangeShapeType="1"/>
                            </wps:cNvCnPr>
                            <wps:spPr bwMode="auto">
                              <a:xfrm flipV="1">
                                <a:off x="3674" y="3194"/>
                                <a:ext cx="28" cy="94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32" name="Line 12329"/>
                            <wps:cNvCnPr>
                              <a:cxnSpLocks noChangeShapeType="1"/>
                            </wps:cNvCnPr>
                            <wps:spPr bwMode="auto">
                              <a:xfrm flipH="1">
                                <a:off x="3627" y="3649"/>
                                <a:ext cx="3" cy="9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33" name="Line 12330"/>
                            <wps:cNvCnPr>
                              <a:cxnSpLocks noChangeShapeType="1"/>
                            </wps:cNvCnPr>
                            <wps:spPr bwMode="auto">
                              <a:xfrm flipV="1">
                                <a:off x="3669" y="3194"/>
                                <a:ext cx="28" cy="9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34" name="Freeform 12331"/>
                            <wps:cNvSpPr>
                              <a:spLocks noChangeAspect="1"/>
                            </wps:cNvSpPr>
                            <wps:spPr bwMode="auto">
                              <a:xfrm>
                                <a:off x="4090" y="3696"/>
                                <a:ext cx="76" cy="8"/>
                              </a:xfrm>
                              <a:custGeom>
                                <a:avLst/>
                                <a:gdLst>
                                  <a:gd name="T0" fmla="*/ 0 w 305"/>
                                  <a:gd name="T1" fmla="*/ 0 h 35"/>
                                  <a:gd name="T2" fmla="*/ 1 w 305"/>
                                  <a:gd name="T3" fmla="*/ 0 h 35"/>
                                  <a:gd name="T4" fmla="*/ 2 w 305"/>
                                  <a:gd name="T5" fmla="*/ 0 h 35"/>
                                  <a:gd name="T6" fmla="*/ 3 w 305"/>
                                  <a:gd name="T7" fmla="*/ 0 h 35"/>
                                  <a:gd name="T8" fmla="*/ 5 w 305"/>
                                  <a:gd name="T9" fmla="*/ 0 h 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5" h="35">
                                    <a:moveTo>
                                      <a:pt x="0" y="0"/>
                                    </a:moveTo>
                                    <a:lnTo>
                                      <a:pt x="74" y="22"/>
                                    </a:lnTo>
                                    <a:lnTo>
                                      <a:pt x="151" y="33"/>
                                    </a:lnTo>
                                    <a:lnTo>
                                      <a:pt x="229" y="35"/>
                                    </a:lnTo>
                                    <a:lnTo>
                                      <a:pt x="305" y="2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5" name="Freeform 12332"/>
                            <wps:cNvSpPr>
                              <a:spLocks noChangeAspect="1"/>
                            </wps:cNvSpPr>
                            <wps:spPr bwMode="auto">
                              <a:xfrm>
                                <a:off x="4090" y="3696"/>
                                <a:ext cx="77" cy="8"/>
                              </a:xfrm>
                              <a:custGeom>
                                <a:avLst/>
                                <a:gdLst>
                                  <a:gd name="T0" fmla="*/ 0 w 307"/>
                                  <a:gd name="T1" fmla="*/ 0 h 34"/>
                                  <a:gd name="T2" fmla="*/ 1 w 307"/>
                                  <a:gd name="T3" fmla="*/ 0 h 34"/>
                                  <a:gd name="T4" fmla="*/ 3 w 307"/>
                                  <a:gd name="T5" fmla="*/ 0 h 34"/>
                                  <a:gd name="T6" fmla="*/ 4 w 307"/>
                                  <a:gd name="T7" fmla="*/ 0 h 34"/>
                                  <a:gd name="T8" fmla="*/ 5 w 307"/>
                                  <a:gd name="T9" fmla="*/ 0 h 3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34">
                                    <a:moveTo>
                                      <a:pt x="0" y="0"/>
                                    </a:moveTo>
                                    <a:lnTo>
                                      <a:pt x="75" y="21"/>
                                    </a:lnTo>
                                    <a:lnTo>
                                      <a:pt x="152" y="33"/>
                                    </a:lnTo>
                                    <a:lnTo>
                                      <a:pt x="230" y="34"/>
                                    </a:lnTo>
                                    <a:lnTo>
                                      <a:pt x="307" y="2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6" name="Freeform 12333"/>
                            <wps:cNvSpPr>
                              <a:spLocks noChangeAspect="1"/>
                            </wps:cNvSpPr>
                            <wps:spPr bwMode="auto">
                              <a:xfrm>
                                <a:off x="4085" y="3848"/>
                                <a:ext cx="396" cy="54"/>
                              </a:xfrm>
                              <a:custGeom>
                                <a:avLst/>
                                <a:gdLst>
                                  <a:gd name="T0" fmla="*/ 0 w 1581"/>
                                  <a:gd name="T1" fmla="*/ 0 h 217"/>
                                  <a:gd name="T2" fmla="*/ 3 w 1581"/>
                                  <a:gd name="T3" fmla="*/ 1 h 217"/>
                                  <a:gd name="T4" fmla="*/ 5 w 1581"/>
                                  <a:gd name="T5" fmla="*/ 2 h 217"/>
                                  <a:gd name="T6" fmla="*/ 8 w 1581"/>
                                  <a:gd name="T7" fmla="*/ 2 h 217"/>
                                  <a:gd name="T8" fmla="*/ 11 w 1581"/>
                                  <a:gd name="T9" fmla="*/ 3 h 217"/>
                                  <a:gd name="T10" fmla="*/ 14 w 1581"/>
                                  <a:gd name="T11" fmla="*/ 3 h 217"/>
                                  <a:gd name="T12" fmla="*/ 17 w 1581"/>
                                  <a:gd name="T13" fmla="*/ 3 h 217"/>
                                  <a:gd name="T14" fmla="*/ 19 w 1581"/>
                                  <a:gd name="T15" fmla="*/ 3 h 217"/>
                                  <a:gd name="T16" fmla="*/ 22 w 1581"/>
                                  <a:gd name="T17" fmla="*/ 3 h 217"/>
                                  <a:gd name="T18" fmla="*/ 25 w 1581"/>
                                  <a:gd name="T19" fmla="*/ 3 h 2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581" h="217">
                                    <a:moveTo>
                                      <a:pt x="0" y="0"/>
                                    </a:moveTo>
                                    <a:lnTo>
                                      <a:pt x="168" y="63"/>
                                    </a:lnTo>
                                    <a:lnTo>
                                      <a:pt x="338" y="115"/>
                                    </a:lnTo>
                                    <a:lnTo>
                                      <a:pt x="513" y="157"/>
                                    </a:lnTo>
                                    <a:lnTo>
                                      <a:pt x="689" y="188"/>
                                    </a:lnTo>
                                    <a:lnTo>
                                      <a:pt x="867" y="208"/>
                                    </a:lnTo>
                                    <a:lnTo>
                                      <a:pt x="1046" y="217"/>
                                    </a:lnTo>
                                    <a:lnTo>
                                      <a:pt x="1225" y="215"/>
                                    </a:lnTo>
                                    <a:lnTo>
                                      <a:pt x="1403" y="202"/>
                                    </a:lnTo>
                                    <a:lnTo>
                                      <a:pt x="1581" y="17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7" name="Line 12334"/>
                            <wps:cNvCnPr>
                              <a:cxnSpLocks noChangeShapeType="1"/>
                            </wps:cNvCnPr>
                            <wps:spPr bwMode="auto">
                              <a:xfrm>
                                <a:off x="4105" y="4175"/>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38" name="Line 12335"/>
                            <wps:cNvCnPr>
                              <a:cxnSpLocks noChangeShapeType="1"/>
                            </wps:cNvCnPr>
                            <wps:spPr bwMode="auto">
                              <a:xfrm>
                                <a:off x="4106" y="3862"/>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39" name="Freeform 12336"/>
                            <wps:cNvSpPr>
                              <a:spLocks noChangeAspect="1"/>
                            </wps:cNvSpPr>
                            <wps:spPr bwMode="auto">
                              <a:xfrm>
                                <a:off x="4084" y="3892"/>
                                <a:ext cx="334" cy="50"/>
                              </a:xfrm>
                              <a:custGeom>
                                <a:avLst/>
                                <a:gdLst>
                                  <a:gd name="T0" fmla="*/ 0 w 1335"/>
                                  <a:gd name="T1" fmla="*/ 0 h 197"/>
                                  <a:gd name="T2" fmla="*/ 3 w 1335"/>
                                  <a:gd name="T3" fmla="*/ 1 h 197"/>
                                  <a:gd name="T4" fmla="*/ 6 w 1335"/>
                                  <a:gd name="T5" fmla="*/ 2 h 197"/>
                                  <a:gd name="T6" fmla="*/ 9 w 1335"/>
                                  <a:gd name="T7" fmla="*/ 3 h 197"/>
                                  <a:gd name="T8" fmla="*/ 12 w 1335"/>
                                  <a:gd name="T9" fmla="*/ 3 h 197"/>
                                  <a:gd name="T10" fmla="*/ 15 w 1335"/>
                                  <a:gd name="T11" fmla="*/ 3 h 197"/>
                                  <a:gd name="T12" fmla="*/ 18 w 1335"/>
                                  <a:gd name="T13" fmla="*/ 3 h 197"/>
                                  <a:gd name="T14" fmla="*/ 21 w 1335"/>
                                  <a:gd name="T15" fmla="*/ 3 h 19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335" h="197">
                                    <a:moveTo>
                                      <a:pt x="0" y="0"/>
                                    </a:moveTo>
                                    <a:lnTo>
                                      <a:pt x="184" y="62"/>
                                    </a:lnTo>
                                    <a:lnTo>
                                      <a:pt x="371" y="113"/>
                                    </a:lnTo>
                                    <a:lnTo>
                                      <a:pt x="561" y="152"/>
                                    </a:lnTo>
                                    <a:lnTo>
                                      <a:pt x="753" y="179"/>
                                    </a:lnTo>
                                    <a:lnTo>
                                      <a:pt x="948" y="194"/>
                                    </a:lnTo>
                                    <a:lnTo>
                                      <a:pt x="1141" y="197"/>
                                    </a:lnTo>
                                    <a:lnTo>
                                      <a:pt x="1335" y="18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0" name="Freeform 12337"/>
                            <wps:cNvSpPr>
                              <a:spLocks noChangeAspect="1"/>
                            </wps:cNvSpPr>
                            <wps:spPr bwMode="auto">
                              <a:xfrm>
                                <a:off x="3623" y="4168"/>
                                <a:ext cx="880" cy="201"/>
                              </a:xfrm>
                              <a:custGeom>
                                <a:avLst/>
                                <a:gdLst>
                                  <a:gd name="T0" fmla="*/ 0 w 3519"/>
                                  <a:gd name="T1" fmla="*/ 0 h 803"/>
                                  <a:gd name="T2" fmla="*/ 3 w 3519"/>
                                  <a:gd name="T3" fmla="*/ 2 h 803"/>
                                  <a:gd name="T4" fmla="*/ 6 w 3519"/>
                                  <a:gd name="T5" fmla="*/ 4 h 803"/>
                                  <a:gd name="T6" fmla="*/ 9 w 3519"/>
                                  <a:gd name="T7" fmla="*/ 5 h 803"/>
                                  <a:gd name="T8" fmla="*/ 12 w 3519"/>
                                  <a:gd name="T9" fmla="*/ 6 h 803"/>
                                  <a:gd name="T10" fmla="*/ 16 w 3519"/>
                                  <a:gd name="T11" fmla="*/ 8 h 803"/>
                                  <a:gd name="T12" fmla="*/ 19 w 3519"/>
                                  <a:gd name="T13" fmla="*/ 9 h 803"/>
                                  <a:gd name="T14" fmla="*/ 23 w 3519"/>
                                  <a:gd name="T15" fmla="*/ 10 h 803"/>
                                  <a:gd name="T16" fmla="*/ 27 w 3519"/>
                                  <a:gd name="T17" fmla="*/ 11 h 803"/>
                                  <a:gd name="T18" fmla="*/ 31 w 3519"/>
                                  <a:gd name="T19" fmla="*/ 11 h 803"/>
                                  <a:gd name="T20" fmla="*/ 35 w 3519"/>
                                  <a:gd name="T21" fmla="*/ 12 h 803"/>
                                  <a:gd name="T22" fmla="*/ 39 w 3519"/>
                                  <a:gd name="T23" fmla="*/ 12 h 803"/>
                                  <a:gd name="T24" fmla="*/ 43 w 3519"/>
                                  <a:gd name="T25" fmla="*/ 13 h 803"/>
                                  <a:gd name="T26" fmla="*/ 47 w 3519"/>
                                  <a:gd name="T27" fmla="*/ 13 h 803"/>
                                  <a:gd name="T28" fmla="*/ 51 w 3519"/>
                                  <a:gd name="T29" fmla="*/ 13 h 803"/>
                                  <a:gd name="T30" fmla="*/ 55 w 3519"/>
                                  <a:gd name="T31" fmla="*/ 12 h 803"/>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519" h="803">
                                    <a:moveTo>
                                      <a:pt x="0" y="0"/>
                                    </a:moveTo>
                                    <a:lnTo>
                                      <a:pt x="169" y="110"/>
                                    </a:lnTo>
                                    <a:lnTo>
                                      <a:pt x="356" y="215"/>
                                    </a:lnTo>
                                    <a:lnTo>
                                      <a:pt x="554" y="312"/>
                                    </a:lnTo>
                                    <a:lnTo>
                                      <a:pt x="765" y="402"/>
                                    </a:lnTo>
                                    <a:lnTo>
                                      <a:pt x="986" y="484"/>
                                    </a:lnTo>
                                    <a:lnTo>
                                      <a:pt x="1217" y="556"/>
                                    </a:lnTo>
                                    <a:lnTo>
                                      <a:pt x="1456" y="621"/>
                                    </a:lnTo>
                                    <a:lnTo>
                                      <a:pt x="1702" y="676"/>
                                    </a:lnTo>
                                    <a:lnTo>
                                      <a:pt x="1955" y="721"/>
                                    </a:lnTo>
                                    <a:lnTo>
                                      <a:pt x="2212" y="757"/>
                                    </a:lnTo>
                                    <a:lnTo>
                                      <a:pt x="2471" y="783"/>
                                    </a:lnTo>
                                    <a:lnTo>
                                      <a:pt x="2734" y="798"/>
                                    </a:lnTo>
                                    <a:lnTo>
                                      <a:pt x="2996" y="803"/>
                                    </a:lnTo>
                                    <a:lnTo>
                                      <a:pt x="3258" y="799"/>
                                    </a:lnTo>
                                    <a:lnTo>
                                      <a:pt x="3519" y="78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1" name="Freeform 12338"/>
                            <wps:cNvSpPr>
                              <a:spLocks noChangeAspect="1"/>
                            </wps:cNvSpPr>
                            <wps:spPr bwMode="auto">
                              <a:xfrm>
                                <a:off x="3665" y="4179"/>
                                <a:ext cx="839" cy="174"/>
                              </a:xfrm>
                              <a:custGeom>
                                <a:avLst/>
                                <a:gdLst>
                                  <a:gd name="T0" fmla="*/ 0 w 3354"/>
                                  <a:gd name="T1" fmla="*/ 0 h 696"/>
                                  <a:gd name="T2" fmla="*/ 0 w 3354"/>
                                  <a:gd name="T3" fmla="*/ 0 h 696"/>
                                  <a:gd name="T4" fmla="*/ 3 w 3354"/>
                                  <a:gd name="T5" fmla="*/ 2 h 696"/>
                                  <a:gd name="T6" fmla="*/ 6 w 3354"/>
                                  <a:gd name="T7" fmla="*/ 3 h 696"/>
                                  <a:gd name="T8" fmla="*/ 10 w 3354"/>
                                  <a:gd name="T9" fmla="*/ 5 h 696"/>
                                  <a:gd name="T10" fmla="*/ 13 w 3354"/>
                                  <a:gd name="T11" fmla="*/ 6 h 696"/>
                                  <a:gd name="T12" fmla="*/ 17 w 3354"/>
                                  <a:gd name="T13" fmla="*/ 7 h 696"/>
                                  <a:gd name="T14" fmla="*/ 20 w 3354"/>
                                  <a:gd name="T15" fmla="*/ 8 h 696"/>
                                  <a:gd name="T16" fmla="*/ 24 w 3354"/>
                                  <a:gd name="T17" fmla="*/ 9 h 696"/>
                                  <a:gd name="T18" fmla="*/ 28 w 3354"/>
                                  <a:gd name="T19" fmla="*/ 10 h 696"/>
                                  <a:gd name="T20" fmla="*/ 32 w 3354"/>
                                  <a:gd name="T21" fmla="*/ 10 h 696"/>
                                  <a:gd name="T22" fmla="*/ 36 w 3354"/>
                                  <a:gd name="T23" fmla="*/ 11 h 696"/>
                                  <a:gd name="T24" fmla="*/ 40 w 3354"/>
                                  <a:gd name="T25" fmla="*/ 11 h 696"/>
                                  <a:gd name="T26" fmla="*/ 44 w 3354"/>
                                  <a:gd name="T27" fmla="*/ 11 h 696"/>
                                  <a:gd name="T28" fmla="*/ 49 w 3354"/>
                                  <a:gd name="T29" fmla="*/ 11 h 696"/>
                                  <a:gd name="T30" fmla="*/ 53 w 3354"/>
                                  <a:gd name="T31" fmla="*/ 11 h 69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354" h="696">
                                    <a:moveTo>
                                      <a:pt x="0" y="0"/>
                                    </a:moveTo>
                                    <a:lnTo>
                                      <a:pt x="4" y="2"/>
                                    </a:lnTo>
                                    <a:lnTo>
                                      <a:pt x="190" y="107"/>
                                    </a:lnTo>
                                    <a:lnTo>
                                      <a:pt x="389" y="204"/>
                                    </a:lnTo>
                                    <a:lnTo>
                                      <a:pt x="600" y="295"/>
                                    </a:lnTo>
                                    <a:lnTo>
                                      <a:pt x="821" y="376"/>
                                    </a:lnTo>
                                    <a:lnTo>
                                      <a:pt x="1052" y="449"/>
                                    </a:lnTo>
                                    <a:lnTo>
                                      <a:pt x="1291" y="513"/>
                                    </a:lnTo>
                                    <a:lnTo>
                                      <a:pt x="1537" y="568"/>
                                    </a:lnTo>
                                    <a:lnTo>
                                      <a:pt x="1790" y="614"/>
                                    </a:lnTo>
                                    <a:lnTo>
                                      <a:pt x="2047" y="650"/>
                                    </a:lnTo>
                                    <a:lnTo>
                                      <a:pt x="2306" y="675"/>
                                    </a:lnTo>
                                    <a:lnTo>
                                      <a:pt x="2569" y="691"/>
                                    </a:lnTo>
                                    <a:lnTo>
                                      <a:pt x="2831" y="696"/>
                                    </a:lnTo>
                                    <a:lnTo>
                                      <a:pt x="3093" y="691"/>
                                    </a:lnTo>
                                    <a:lnTo>
                                      <a:pt x="3354" y="67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2" name="Line 12339"/>
                            <wps:cNvCnPr>
                              <a:cxnSpLocks noChangeShapeType="1"/>
                            </wps:cNvCnPr>
                            <wps:spPr bwMode="auto">
                              <a:xfrm>
                                <a:off x="4114" y="4287"/>
                                <a:ext cx="1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43" name="Line 12340"/>
                            <wps:cNvCnPr>
                              <a:cxnSpLocks noChangeShapeType="1"/>
                            </wps:cNvCnPr>
                            <wps:spPr bwMode="auto">
                              <a:xfrm>
                                <a:off x="4105" y="4163"/>
                                <a:ext cx="12"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44" name="Freeform 12341"/>
                            <wps:cNvSpPr>
                              <a:spLocks noChangeAspect="1"/>
                            </wps:cNvSpPr>
                            <wps:spPr bwMode="auto">
                              <a:xfrm>
                                <a:off x="4077" y="4113"/>
                                <a:ext cx="440" cy="32"/>
                              </a:xfrm>
                              <a:custGeom>
                                <a:avLst/>
                                <a:gdLst>
                                  <a:gd name="T0" fmla="*/ 0 w 1761"/>
                                  <a:gd name="T1" fmla="*/ 0 h 127"/>
                                  <a:gd name="T2" fmla="*/ 4 w 1761"/>
                                  <a:gd name="T3" fmla="*/ 1 h 127"/>
                                  <a:gd name="T4" fmla="*/ 8 w 1761"/>
                                  <a:gd name="T5" fmla="*/ 1 h 127"/>
                                  <a:gd name="T6" fmla="*/ 12 w 1761"/>
                                  <a:gd name="T7" fmla="*/ 2 h 127"/>
                                  <a:gd name="T8" fmla="*/ 16 w 1761"/>
                                  <a:gd name="T9" fmla="*/ 2 h 127"/>
                                  <a:gd name="T10" fmla="*/ 19 w 1761"/>
                                  <a:gd name="T11" fmla="*/ 2 h 127"/>
                                  <a:gd name="T12" fmla="*/ 23 w 1761"/>
                                  <a:gd name="T13" fmla="*/ 2 h 127"/>
                                  <a:gd name="T14" fmla="*/ 27 w 1761"/>
                                  <a:gd name="T15" fmla="*/ 2 h 12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761" h="127">
                                    <a:moveTo>
                                      <a:pt x="0" y="0"/>
                                    </a:moveTo>
                                    <a:lnTo>
                                      <a:pt x="248" y="48"/>
                                    </a:lnTo>
                                    <a:lnTo>
                                      <a:pt x="499" y="85"/>
                                    </a:lnTo>
                                    <a:lnTo>
                                      <a:pt x="751" y="110"/>
                                    </a:lnTo>
                                    <a:lnTo>
                                      <a:pt x="1003" y="124"/>
                                    </a:lnTo>
                                    <a:lnTo>
                                      <a:pt x="1256" y="127"/>
                                    </a:lnTo>
                                    <a:lnTo>
                                      <a:pt x="1509" y="118"/>
                                    </a:lnTo>
                                    <a:lnTo>
                                      <a:pt x="1761" y="9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5" name="Line 12342"/>
                            <wps:cNvCnPr>
                              <a:cxnSpLocks noChangeShapeType="1"/>
                            </wps:cNvCnPr>
                            <wps:spPr bwMode="auto">
                              <a:xfrm flipV="1">
                                <a:off x="4089" y="3704"/>
                                <a:ext cx="62"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46" name="Line 12343"/>
                            <wps:cNvCnPr>
                              <a:cxnSpLocks noChangeShapeType="1"/>
                            </wps:cNvCnPr>
                            <wps:spPr bwMode="auto">
                              <a:xfrm flipH="1">
                                <a:off x="4089" y="3714"/>
                                <a:ext cx="99"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47" name="Freeform 12344"/>
                            <wps:cNvSpPr>
                              <a:spLocks noChangeAspect="1"/>
                            </wps:cNvSpPr>
                            <wps:spPr bwMode="auto">
                              <a:xfrm>
                                <a:off x="4086" y="3825"/>
                                <a:ext cx="208" cy="10"/>
                              </a:xfrm>
                              <a:custGeom>
                                <a:avLst/>
                                <a:gdLst>
                                  <a:gd name="T0" fmla="*/ 0 w 831"/>
                                  <a:gd name="T1" fmla="*/ 0 h 38"/>
                                  <a:gd name="T2" fmla="*/ 2 w 831"/>
                                  <a:gd name="T3" fmla="*/ 0 h 38"/>
                                  <a:gd name="T4" fmla="*/ 3 w 831"/>
                                  <a:gd name="T5" fmla="*/ 1 h 38"/>
                                  <a:gd name="T6" fmla="*/ 5 w 831"/>
                                  <a:gd name="T7" fmla="*/ 1 h 38"/>
                                  <a:gd name="T8" fmla="*/ 7 w 831"/>
                                  <a:gd name="T9" fmla="*/ 1 h 38"/>
                                  <a:gd name="T10" fmla="*/ 8 w 831"/>
                                  <a:gd name="T11" fmla="*/ 1 h 38"/>
                                  <a:gd name="T12" fmla="*/ 10 w 831"/>
                                  <a:gd name="T13" fmla="*/ 1 h 38"/>
                                  <a:gd name="T14" fmla="*/ 12 w 831"/>
                                  <a:gd name="T15" fmla="*/ 1 h 38"/>
                                  <a:gd name="T16" fmla="*/ 13 w 831"/>
                                  <a:gd name="T17" fmla="*/ 0 h 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831" h="38">
                                    <a:moveTo>
                                      <a:pt x="0" y="0"/>
                                    </a:moveTo>
                                    <a:lnTo>
                                      <a:pt x="101" y="16"/>
                                    </a:lnTo>
                                    <a:lnTo>
                                      <a:pt x="206" y="27"/>
                                    </a:lnTo>
                                    <a:lnTo>
                                      <a:pt x="311" y="35"/>
                                    </a:lnTo>
                                    <a:lnTo>
                                      <a:pt x="417" y="38"/>
                                    </a:lnTo>
                                    <a:lnTo>
                                      <a:pt x="522" y="37"/>
                                    </a:lnTo>
                                    <a:lnTo>
                                      <a:pt x="626" y="31"/>
                                    </a:lnTo>
                                    <a:lnTo>
                                      <a:pt x="729" y="22"/>
                                    </a:lnTo>
                                    <a:lnTo>
                                      <a:pt x="831" y="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8" name="Freeform 12345"/>
                            <wps:cNvSpPr>
                              <a:spLocks noChangeAspect="1"/>
                            </wps:cNvSpPr>
                            <wps:spPr bwMode="auto">
                              <a:xfrm>
                                <a:off x="4088" y="3733"/>
                                <a:ext cx="191" cy="11"/>
                              </a:xfrm>
                              <a:custGeom>
                                <a:avLst/>
                                <a:gdLst>
                                  <a:gd name="T0" fmla="*/ 12 w 764"/>
                                  <a:gd name="T1" fmla="*/ 0 h 42"/>
                                  <a:gd name="T2" fmla="*/ 11 w 764"/>
                                  <a:gd name="T3" fmla="*/ 1 h 42"/>
                                  <a:gd name="T4" fmla="*/ 9 w 764"/>
                                  <a:gd name="T5" fmla="*/ 1 h 42"/>
                                  <a:gd name="T6" fmla="*/ 8 w 764"/>
                                  <a:gd name="T7" fmla="*/ 1 h 42"/>
                                  <a:gd name="T8" fmla="*/ 6 w 764"/>
                                  <a:gd name="T9" fmla="*/ 1 h 42"/>
                                  <a:gd name="T10" fmla="*/ 5 w 764"/>
                                  <a:gd name="T11" fmla="*/ 1 h 42"/>
                                  <a:gd name="T12" fmla="*/ 3 w 764"/>
                                  <a:gd name="T13" fmla="*/ 1 h 42"/>
                                  <a:gd name="T14" fmla="*/ 2 w 764"/>
                                  <a:gd name="T15" fmla="*/ 0 h 42"/>
                                  <a:gd name="T16" fmla="*/ 0 w 764"/>
                                  <a:gd name="T17" fmla="*/ 0 h 4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64" h="42">
                                    <a:moveTo>
                                      <a:pt x="764" y="17"/>
                                    </a:moveTo>
                                    <a:lnTo>
                                      <a:pt x="670" y="30"/>
                                    </a:lnTo>
                                    <a:lnTo>
                                      <a:pt x="576" y="38"/>
                                    </a:lnTo>
                                    <a:lnTo>
                                      <a:pt x="479" y="42"/>
                                    </a:lnTo>
                                    <a:lnTo>
                                      <a:pt x="381" y="42"/>
                                    </a:lnTo>
                                    <a:lnTo>
                                      <a:pt x="285" y="38"/>
                                    </a:lnTo>
                                    <a:lnTo>
                                      <a:pt x="188" y="30"/>
                                    </a:lnTo>
                                    <a:lnTo>
                                      <a:pt x="94" y="1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9" name="Freeform 12346"/>
                            <wps:cNvSpPr>
                              <a:spLocks noChangeAspect="1"/>
                            </wps:cNvSpPr>
                            <wps:spPr bwMode="auto">
                              <a:xfrm>
                                <a:off x="3588" y="4106"/>
                                <a:ext cx="20" cy="19"/>
                              </a:xfrm>
                              <a:custGeom>
                                <a:avLst/>
                                <a:gdLst>
                                  <a:gd name="T0" fmla="*/ 0 w 81"/>
                                  <a:gd name="T1" fmla="*/ 1 h 74"/>
                                  <a:gd name="T2" fmla="*/ 0 w 81"/>
                                  <a:gd name="T3" fmla="*/ 1 h 74"/>
                                  <a:gd name="T4" fmla="*/ 1 w 81"/>
                                  <a:gd name="T5" fmla="*/ 1 h 74"/>
                                  <a:gd name="T6" fmla="*/ 1 w 81"/>
                                  <a:gd name="T7" fmla="*/ 0 h 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1" h="74">
                                    <a:moveTo>
                                      <a:pt x="0" y="74"/>
                                    </a:moveTo>
                                    <a:lnTo>
                                      <a:pt x="42" y="55"/>
                                    </a:lnTo>
                                    <a:lnTo>
                                      <a:pt x="71" y="30"/>
                                    </a:lnTo>
                                    <a:lnTo>
                                      <a:pt x="8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0" name="Line 12347"/>
                            <wps:cNvCnPr>
                              <a:cxnSpLocks noChangeShapeType="1"/>
                            </wps:cNvCnPr>
                            <wps:spPr bwMode="auto">
                              <a:xfrm>
                                <a:off x="3569" y="4111"/>
                                <a:ext cx="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51" name="Line 12348"/>
                            <wps:cNvCnPr>
                              <a:cxnSpLocks noChangeShapeType="1"/>
                            </wps:cNvCnPr>
                            <wps:spPr bwMode="auto">
                              <a:xfrm flipV="1">
                                <a:off x="3572" y="4116"/>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52" name="Freeform 12349"/>
                            <wps:cNvSpPr>
                              <a:spLocks noChangeAspect="1"/>
                            </wps:cNvSpPr>
                            <wps:spPr bwMode="auto">
                              <a:xfrm>
                                <a:off x="3579" y="4093"/>
                                <a:ext cx="9" cy="32"/>
                              </a:xfrm>
                              <a:custGeom>
                                <a:avLst/>
                                <a:gdLst>
                                  <a:gd name="T0" fmla="*/ 0 w 38"/>
                                  <a:gd name="T1" fmla="*/ 0 h 129"/>
                                  <a:gd name="T2" fmla="*/ 0 w 38"/>
                                  <a:gd name="T3" fmla="*/ 0 h 129"/>
                                  <a:gd name="T4" fmla="*/ 0 w 38"/>
                                  <a:gd name="T5" fmla="*/ 1 h 129"/>
                                  <a:gd name="T6" fmla="*/ 0 w 38"/>
                                  <a:gd name="T7" fmla="*/ 1 h 129"/>
                                  <a:gd name="T8" fmla="*/ 0 w 38"/>
                                  <a:gd name="T9" fmla="*/ 2 h 1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8" h="129">
                                    <a:moveTo>
                                      <a:pt x="0" y="0"/>
                                    </a:moveTo>
                                    <a:lnTo>
                                      <a:pt x="12" y="27"/>
                                    </a:lnTo>
                                    <a:lnTo>
                                      <a:pt x="23" y="56"/>
                                    </a:lnTo>
                                    <a:lnTo>
                                      <a:pt x="33" y="91"/>
                                    </a:lnTo>
                                    <a:lnTo>
                                      <a:pt x="38" y="12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3" name="Line 12350"/>
                            <wps:cNvCnPr>
                              <a:cxnSpLocks noChangeShapeType="1"/>
                            </wps:cNvCnPr>
                            <wps:spPr bwMode="auto">
                              <a:xfrm>
                                <a:off x="3577" y="4106"/>
                                <a:ext cx="11"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54" name="Freeform 12351"/>
                            <wps:cNvSpPr>
                              <a:spLocks noChangeAspect="1"/>
                            </wps:cNvSpPr>
                            <wps:spPr bwMode="auto">
                              <a:xfrm>
                                <a:off x="3563" y="4095"/>
                                <a:ext cx="9" cy="32"/>
                              </a:xfrm>
                              <a:custGeom>
                                <a:avLst/>
                                <a:gdLst>
                                  <a:gd name="T0" fmla="*/ 0 w 38"/>
                                  <a:gd name="T1" fmla="*/ 2 h 130"/>
                                  <a:gd name="T2" fmla="*/ 0 w 38"/>
                                  <a:gd name="T3" fmla="*/ 1 h 130"/>
                                  <a:gd name="T4" fmla="*/ 0 w 38"/>
                                  <a:gd name="T5" fmla="*/ 1 h 130"/>
                                  <a:gd name="T6" fmla="*/ 0 w 38"/>
                                  <a:gd name="T7" fmla="*/ 0 h 130"/>
                                  <a:gd name="T8" fmla="*/ 0 w 38"/>
                                  <a:gd name="T9" fmla="*/ 0 h 1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8" h="130">
                                    <a:moveTo>
                                      <a:pt x="38" y="130"/>
                                    </a:moveTo>
                                    <a:lnTo>
                                      <a:pt x="33" y="91"/>
                                    </a:lnTo>
                                    <a:lnTo>
                                      <a:pt x="24" y="56"/>
                                    </a:lnTo>
                                    <a:lnTo>
                                      <a:pt x="12" y="2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5" name="Freeform 12352"/>
                            <wps:cNvSpPr>
                              <a:spLocks noChangeAspect="1"/>
                            </wps:cNvSpPr>
                            <wps:spPr bwMode="auto">
                              <a:xfrm>
                                <a:off x="3674" y="4128"/>
                                <a:ext cx="309" cy="78"/>
                              </a:xfrm>
                              <a:custGeom>
                                <a:avLst/>
                                <a:gdLst>
                                  <a:gd name="T0" fmla="*/ 0 w 1236"/>
                                  <a:gd name="T1" fmla="*/ 0 h 311"/>
                                  <a:gd name="T2" fmla="*/ 1 w 1236"/>
                                  <a:gd name="T3" fmla="*/ 1 h 311"/>
                                  <a:gd name="T4" fmla="*/ 3 w 1236"/>
                                  <a:gd name="T5" fmla="*/ 2 h 311"/>
                                  <a:gd name="T6" fmla="*/ 4 w 1236"/>
                                  <a:gd name="T7" fmla="*/ 3 h 311"/>
                                  <a:gd name="T8" fmla="*/ 6 w 1236"/>
                                  <a:gd name="T9" fmla="*/ 4 h 311"/>
                                  <a:gd name="T10" fmla="*/ 8 w 1236"/>
                                  <a:gd name="T11" fmla="*/ 4 h 311"/>
                                  <a:gd name="T12" fmla="*/ 10 w 1236"/>
                                  <a:gd name="T13" fmla="*/ 5 h 311"/>
                                  <a:gd name="T14" fmla="*/ 13 w 1236"/>
                                  <a:gd name="T15" fmla="*/ 5 h 311"/>
                                  <a:gd name="T16" fmla="*/ 15 w 1236"/>
                                  <a:gd name="T17" fmla="*/ 5 h 311"/>
                                  <a:gd name="T18" fmla="*/ 17 w 1236"/>
                                  <a:gd name="T19" fmla="*/ 5 h 311"/>
                                  <a:gd name="T20" fmla="*/ 19 w 1236"/>
                                  <a:gd name="T21" fmla="*/ 5 h 31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236" h="311">
                                    <a:moveTo>
                                      <a:pt x="0" y="0"/>
                                    </a:moveTo>
                                    <a:lnTo>
                                      <a:pt x="58" y="51"/>
                                    </a:lnTo>
                                    <a:lnTo>
                                      <a:pt x="151" y="116"/>
                                    </a:lnTo>
                                    <a:lnTo>
                                      <a:pt x="258" y="172"/>
                                    </a:lnTo>
                                    <a:lnTo>
                                      <a:pt x="381" y="221"/>
                                    </a:lnTo>
                                    <a:lnTo>
                                      <a:pt x="513" y="260"/>
                                    </a:lnTo>
                                    <a:lnTo>
                                      <a:pt x="653" y="287"/>
                                    </a:lnTo>
                                    <a:lnTo>
                                      <a:pt x="799" y="305"/>
                                    </a:lnTo>
                                    <a:lnTo>
                                      <a:pt x="946" y="311"/>
                                    </a:lnTo>
                                    <a:lnTo>
                                      <a:pt x="1093" y="306"/>
                                    </a:lnTo>
                                    <a:lnTo>
                                      <a:pt x="1236" y="28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6" name="Line 12353"/>
                            <wps:cNvCnPr>
                              <a:cxnSpLocks noChangeShapeType="1"/>
                            </wps:cNvCnPr>
                            <wps:spPr bwMode="auto">
                              <a:xfrm>
                                <a:off x="3592" y="4160"/>
                                <a:ext cx="409" cy="10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57" name="Freeform 12354"/>
                            <wps:cNvSpPr>
                              <a:spLocks noChangeAspect="1"/>
                            </wps:cNvSpPr>
                            <wps:spPr bwMode="auto">
                              <a:xfrm>
                                <a:off x="3727" y="4166"/>
                                <a:ext cx="254" cy="42"/>
                              </a:xfrm>
                              <a:custGeom>
                                <a:avLst/>
                                <a:gdLst>
                                  <a:gd name="T0" fmla="*/ 0 w 1017"/>
                                  <a:gd name="T1" fmla="*/ 0 h 169"/>
                                  <a:gd name="T2" fmla="*/ 2 w 1017"/>
                                  <a:gd name="T3" fmla="*/ 1 h 169"/>
                                  <a:gd name="T4" fmla="*/ 4 w 1017"/>
                                  <a:gd name="T5" fmla="*/ 1 h 169"/>
                                  <a:gd name="T6" fmla="*/ 6 w 1017"/>
                                  <a:gd name="T7" fmla="*/ 2 h 169"/>
                                  <a:gd name="T8" fmla="*/ 8 w 1017"/>
                                  <a:gd name="T9" fmla="*/ 2 h 169"/>
                                  <a:gd name="T10" fmla="*/ 10 w 1017"/>
                                  <a:gd name="T11" fmla="*/ 2 h 169"/>
                                  <a:gd name="T12" fmla="*/ 12 w 1017"/>
                                  <a:gd name="T13" fmla="*/ 2 h 169"/>
                                  <a:gd name="T14" fmla="*/ 14 w 1017"/>
                                  <a:gd name="T15" fmla="*/ 2 h 169"/>
                                  <a:gd name="T16" fmla="*/ 16 w 1017"/>
                                  <a:gd name="T17" fmla="*/ 2 h 16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17" h="169">
                                    <a:moveTo>
                                      <a:pt x="0" y="0"/>
                                    </a:moveTo>
                                    <a:lnTo>
                                      <a:pt x="119" y="53"/>
                                    </a:lnTo>
                                    <a:lnTo>
                                      <a:pt x="242" y="96"/>
                                    </a:lnTo>
                                    <a:lnTo>
                                      <a:pt x="368" y="129"/>
                                    </a:lnTo>
                                    <a:lnTo>
                                      <a:pt x="497" y="153"/>
                                    </a:lnTo>
                                    <a:lnTo>
                                      <a:pt x="626" y="166"/>
                                    </a:lnTo>
                                    <a:lnTo>
                                      <a:pt x="756" y="169"/>
                                    </a:lnTo>
                                    <a:lnTo>
                                      <a:pt x="888" y="162"/>
                                    </a:lnTo>
                                    <a:lnTo>
                                      <a:pt x="1017" y="1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8" name="Freeform 12355"/>
                            <wps:cNvSpPr>
                              <a:spLocks noChangeAspect="1"/>
                            </wps:cNvSpPr>
                            <wps:spPr bwMode="auto">
                              <a:xfrm>
                                <a:off x="3674" y="4130"/>
                                <a:ext cx="49" cy="36"/>
                              </a:xfrm>
                              <a:custGeom>
                                <a:avLst/>
                                <a:gdLst>
                                  <a:gd name="T0" fmla="*/ 0 w 196"/>
                                  <a:gd name="T1" fmla="*/ 0 h 144"/>
                                  <a:gd name="T2" fmla="*/ 1 w 196"/>
                                  <a:gd name="T3" fmla="*/ 1 h 144"/>
                                  <a:gd name="T4" fmla="*/ 2 w 196"/>
                                  <a:gd name="T5" fmla="*/ 1 h 144"/>
                                  <a:gd name="T6" fmla="*/ 2 w 196"/>
                                  <a:gd name="T7" fmla="*/ 2 h 144"/>
                                  <a:gd name="T8" fmla="*/ 3 w 196"/>
                                  <a:gd name="T9" fmla="*/ 2 h 1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6" h="144">
                                    <a:moveTo>
                                      <a:pt x="0" y="0"/>
                                    </a:moveTo>
                                    <a:lnTo>
                                      <a:pt x="40" y="39"/>
                                    </a:lnTo>
                                    <a:lnTo>
                                      <a:pt x="88" y="77"/>
                                    </a:lnTo>
                                    <a:lnTo>
                                      <a:pt x="138" y="113"/>
                                    </a:lnTo>
                                    <a:lnTo>
                                      <a:pt x="196" y="1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9" name="Line 12356"/>
                            <wps:cNvCnPr>
                              <a:cxnSpLocks noChangeShapeType="1"/>
                            </wps:cNvCnPr>
                            <wps:spPr bwMode="auto">
                              <a:xfrm flipV="1">
                                <a:off x="3572" y="4125"/>
                                <a:ext cx="16"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60" name="Line 12357"/>
                            <wps:cNvCnPr>
                              <a:cxnSpLocks noChangeShapeType="1"/>
                            </wps:cNvCnPr>
                            <wps:spPr bwMode="auto">
                              <a:xfrm flipV="1">
                                <a:off x="3581" y="4187"/>
                                <a:ext cx="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61" name="Line 12358"/>
                            <wps:cNvCnPr>
                              <a:cxnSpLocks noChangeShapeType="1"/>
                            </wps:cNvCnPr>
                            <wps:spPr bwMode="auto">
                              <a:xfrm flipV="1">
                                <a:off x="3591" y="4154"/>
                                <a:ext cx="1" cy="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62" name="Freeform 12359"/>
                            <wps:cNvSpPr>
                              <a:spLocks noChangeAspect="1"/>
                            </wps:cNvSpPr>
                            <wps:spPr bwMode="auto">
                              <a:xfrm>
                                <a:off x="3667" y="4135"/>
                                <a:ext cx="7" cy="6"/>
                              </a:xfrm>
                              <a:custGeom>
                                <a:avLst/>
                                <a:gdLst>
                                  <a:gd name="T0" fmla="*/ 0 w 25"/>
                                  <a:gd name="T1" fmla="*/ 0 h 26"/>
                                  <a:gd name="T2" fmla="*/ 0 w 25"/>
                                  <a:gd name="T3" fmla="*/ 0 h 26"/>
                                  <a:gd name="T4" fmla="*/ 1 w 25"/>
                                  <a:gd name="T5" fmla="*/ 0 h 26"/>
                                  <a:gd name="T6" fmla="*/ 1 w 25"/>
                                  <a:gd name="T7" fmla="*/ 0 h 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 h="26">
                                    <a:moveTo>
                                      <a:pt x="0" y="26"/>
                                    </a:moveTo>
                                    <a:lnTo>
                                      <a:pt x="12" y="21"/>
                                    </a:lnTo>
                                    <a:lnTo>
                                      <a:pt x="21" y="12"/>
                                    </a:lnTo>
                                    <a:lnTo>
                                      <a:pt x="2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3" name="Freeform 12360"/>
                            <wps:cNvSpPr>
                              <a:spLocks noChangeAspect="1"/>
                            </wps:cNvSpPr>
                            <wps:spPr bwMode="auto">
                              <a:xfrm>
                                <a:off x="3668" y="4136"/>
                                <a:ext cx="1" cy="1"/>
                              </a:xfrm>
                              <a:custGeom>
                                <a:avLst/>
                                <a:gdLst>
                                  <a:gd name="T0" fmla="*/ 0 w 5"/>
                                  <a:gd name="T1" fmla="*/ 0 h 5"/>
                                  <a:gd name="T2" fmla="*/ 0 w 5"/>
                                  <a:gd name="T3" fmla="*/ 0 h 5"/>
                                  <a:gd name="T4" fmla="*/ 0 w 5"/>
                                  <a:gd name="T5" fmla="*/ 0 h 5"/>
                                  <a:gd name="T6" fmla="*/ 0 60000 65536"/>
                                  <a:gd name="T7" fmla="*/ 0 60000 65536"/>
                                  <a:gd name="T8" fmla="*/ 0 60000 65536"/>
                                </a:gdLst>
                                <a:ahLst/>
                                <a:cxnLst>
                                  <a:cxn ang="T6">
                                    <a:pos x="T0" y="T1"/>
                                  </a:cxn>
                                  <a:cxn ang="T7">
                                    <a:pos x="T2" y="T3"/>
                                  </a:cxn>
                                  <a:cxn ang="T8">
                                    <a:pos x="T4" y="T5"/>
                                  </a:cxn>
                                </a:cxnLst>
                                <a:rect l="0" t="0" r="r" b="b"/>
                                <a:pathLst>
                                  <a:path w="5" h="5">
                                    <a:moveTo>
                                      <a:pt x="0" y="5"/>
                                    </a:moveTo>
                                    <a:lnTo>
                                      <a:pt x="3" y="3"/>
                                    </a:lnTo>
                                    <a:lnTo>
                                      <a:pt x="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4" name="Line 12361"/>
                            <wps:cNvCnPr>
                              <a:cxnSpLocks noChangeShapeType="1"/>
                            </wps:cNvCnPr>
                            <wps:spPr bwMode="auto">
                              <a:xfrm flipV="1">
                                <a:off x="3667" y="4137"/>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65" name="Line 12362"/>
                            <wps:cNvCnPr>
                              <a:cxnSpLocks noChangeShapeType="1"/>
                            </wps:cNvCnPr>
                            <wps:spPr bwMode="auto">
                              <a:xfrm flipV="1">
                                <a:off x="3669" y="4135"/>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66" name="Line 12363"/>
                            <wps:cNvCnPr>
                              <a:cxnSpLocks noChangeShapeType="1"/>
                            </wps:cNvCnPr>
                            <wps:spPr bwMode="auto">
                              <a:xfrm>
                                <a:off x="3966" y="4253"/>
                                <a:ext cx="1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67" name="Line 12364"/>
                            <wps:cNvCnPr>
                              <a:cxnSpLocks noChangeShapeType="1"/>
                            </wps:cNvCnPr>
                            <wps:spPr bwMode="auto">
                              <a:xfrm flipV="1">
                                <a:off x="3966" y="4253"/>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68" name="Line 12365"/>
                            <wps:cNvCnPr>
                              <a:cxnSpLocks noChangeShapeType="1"/>
                            </wps:cNvCnPr>
                            <wps:spPr bwMode="auto">
                              <a:xfrm>
                                <a:off x="3955" y="4250"/>
                                <a:ext cx="1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69" name="Line 12366"/>
                            <wps:cNvCnPr>
                              <a:cxnSpLocks noChangeShapeType="1"/>
                            </wps:cNvCnPr>
                            <wps:spPr bwMode="auto">
                              <a:xfrm flipH="1">
                                <a:off x="4001" y="4200"/>
                                <a:ext cx="2" cy="6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0" name="Line 12367"/>
                            <wps:cNvCnPr>
                              <a:cxnSpLocks noChangeShapeType="1"/>
                            </wps:cNvCnPr>
                            <wps:spPr bwMode="auto">
                              <a:xfrm>
                                <a:off x="4038" y="4272"/>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1" name="Line 12368"/>
                            <wps:cNvCnPr>
                              <a:cxnSpLocks noChangeShapeType="1"/>
                            </wps:cNvCnPr>
                            <wps:spPr bwMode="auto">
                              <a:xfrm flipH="1">
                                <a:off x="3981" y="4257"/>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2" name="Line 12369"/>
                            <wps:cNvCnPr>
                              <a:cxnSpLocks noChangeShapeType="1"/>
                            </wps:cNvCnPr>
                            <wps:spPr bwMode="auto">
                              <a:xfrm flipV="1">
                                <a:off x="3981" y="4257"/>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3" name="Line 12370"/>
                            <wps:cNvCnPr>
                              <a:cxnSpLocks noChangeShapeType="1"/>
                            </wps:cNvCnPr>
                            <wps:spPr bwMode="auto">
                              <a:xfrm flipH="1">
                                <a:off x="4018" y="426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4" name="Line 12371"/>
                            <wps:cNvCnPr>
                              <a:cxnSpLocks noChangeShapeType="1"/>
                            </wps:cNvCnPr>
                            <wps:spPr bwMode="auto">
                              <a:xfrm flipV="1">
                                <a:off x="4002" y="426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5" name="Line 12372"/>
                            <wps:cNvCnPr>
                              <a:cxnSpLocks noChangeShapeType="1"/>
                            </wps:cNvCnPr>
                            <wps:spPr bwMode="auto">
                              <a:xfrm flipV="1">
                                <a:off x="4018" y="426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6" name="Line 12373"/>
                            <wps:cNvCnPr>
                              <a:cxnSpLocks noChangeShapeType="1"/>
                            </wps:cNvCnPr>
                            <wps:spPr bwMode="auto">
                              <a:xfrm flipV="1">
                                <a:off x="4038" y="4270"/>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7" name="Line 12374"/>
                            <wps:cNvCnPr>
                              <a:cxnSpLocks noChangeShapeType="1"/>
                            </wps:cNvCnPr>
                            <wps:spPr bwMode="auto">
                              <a:xfrm>
                                <a:off x="4018" y="4267"/>
                                <a:ext cx="20"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8" name="Line 12375"/>
                            <wps:cNvCnPr>
                              <a:cxnSpLocks noChangeShapeType="1"/>
                            </wps:cNvCnPr>
                            <wps:spPr bwMode="auto">
                              <a:xfrm>
                                <a:off x="4002" y="4263"/>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79" name="Line 12376"/>
                            <wps:cNvCnPr>
                              <a:cxnSpLocks noChangeShapeType="1"/>
                            </wps:cNvCnPr>
                            <wps:spPr bwMode="auto">
                              <a:xfrm>
                                <a:off x="3981" y="4258"/>
                                <a:ext cx="2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0" name="Line 12377"/>
                            <wps:cNvCnPr>
                              <a:cxnSpLocks noChangeShapeType="1"/>
                            </wps:cNvCnPr>
                            <wps:spPr bwMode="auto">
                              <a:xfrm flipH="1">
                                <a:off x="4055" y="427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1" name="Line 12378"/>
                            <wps:cNvCnPr>
                              <a:cxnSpLocks noChangeShapeType="1"/>
                            </wps:cNvCnPr>
                            <wps:spPr bwMode="auto">
                              <a:xfrm flipV="1">
                                <a:off x="4055" y="427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2" name="Line 12379"/>
                            <wps:cNvCnPr>
                              <a:cxnSpLocks noChangeShapeType="1"/>
                            </wps:cNvCnPr>
                            <wps:spPr bwMode="auto">
                              <a:xfrm flipH="1">
                                <a:off x="4093" y="4281"/>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3" name="Line 12380"/>
                            <wps:cNvCnPr>
                              <a:cxnSpLocks noChangeShapeType="1"/>
                            </wps:cNvCnPr>
                            <wps:spPr bwMode="auto">
                              <a:xfrm flipV="1">
                                <a:off x="4076" y="4278"/>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4" name="Line 12381"/>
                            <wps:cNvCnPr>
                              <a:cxnSpLocks noChangeShapeType="1"/>
                            </wps:cNvCnPr>
                            <wps:spPr bwMode="auto">
                              <a:xfrm flipV="1">
                                <a:off x="4093" y="4281"/>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5" name="Line 12382"/>
                            <wps:cNvCnPr>
                              <a:cxnSpLocks noChangeShapeType="1"/>
                            </wps:cNvCnPr>
                            <wps:spPr bwMode="auto">
                              <a:xfrm flipV="1">
                                <a:off x="4114" y="4285"/>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6" name="Line 12383"/>
                            <wps:cNvCnPr>
                              <a:cxnSpLocks noChangeShapeType="1"/>
                            </wps:cNvCnPr>
                            <wps:spPr bwMode="auto">
                              <a:xfrm flipV="1">
                                <a:off x="4114" y="4285"/>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7" name="Line 12384"/>
                            <wps:cNvCnPr>
                              <a:cxnSpLocks noChangeShapeType="1"/>
                            </wps:cNvCnPr>
                            <wps:spPr bwMode="auto">
                              <a:xfrm>
                                <a:off x="4093" y="4283"/>
                                <a:ext cx="2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8" name="Line 12385"/>
                            <wps:cNvCnPr>
                              <a:cxnSpLocks noChangeShapeType="1"/>
                            </wps:cNvCnPr>
                            <wps:spPr bwMode="auto">
                              <a:xfrm>
                                <a:off x="4076" y="4280"/>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89" name="Line 12386"/>
                            <wps:cNvCnPr>
                              <a:cxnSpLocks noChangeShapeType="1"/>
                            </wps:cNvCnPr>
                            <wps:spPr bwMode="auto">
                              <a:xfrm>
                                <a:off x="4055" y="4275"/>
                                <a:ext cx="2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90" name="Line 12387"/>
                            <wps:cNvCnPr>
                              <a:cxnSpLocks noChangeShapeType="1"/>
                            </wps:cNvCnPr>
                            <wps:spPr bwMode="auto">
                              <a:xfrm flipV="1">
                                <a:off x="3983" y="4185"/>
                                <a:ext cx="92"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91" name="Line 12388"/>
                            <wps:cNvCnPr>
                              <a:cxnSpLocks noChangeShapeType="1"/>
                            </wps:cNvCnPr>
                            <wps:spPr bwMode="auto">
                              <a:xfrm flipV="1">
                                <a:off x="3982" y="4188"/>
                                <a:ext cx="92"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92" name="Freeform 12389"/>
                            <wps:cNvSpPr>
                              <a:spLocks noChangeAspect="1"/>
                            </wps:cNvSpPr>
                            <wps:spPr bwMode="auto">
                              <a:xfrm>
                                <a:off x="3982" y="4200"/>
                                <a:ext cx="1" cy="3"/>
                              </a:xfrm>
                              <a:custGeom>
                                <a:avLst/>
                                <a:gdLst>
                                  <a:gd name="T0" fmla="*/ 0 w 4"/>
                                  <a:gd name="T1" fmla="*/ 0 h 13"/>
                                  <a:gd name="T2" fmla="*/ 0 w 4"/>
                                  <a:gd name="T3" fmla="*/ 0 h 13"/>
                                  <a:gd name="T4" fmla="*/ 0 w 4"/>
                                  <a:gd name="T5" fmla="*/ 0 h 13"/>
                                  <a:gd name="T6" fmla="*/ 0 w 4"/>
                                  <a:gd name="T7" fmla="*/ 0 h 13"/>
                                  <a:gd name="T8" fmla="*/ 0 w 4"/>
                                  <a:gd name="T9" fmla="*/ 0 h 13"/>
                                  <a:gd name="T10" fmla="*/ 0 w 4"/>
                                  <a:gd name="T11" fmla="*/ 0 h 1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 h="13">
                                    <a:moveTo>
                                      <a:pt x="0" y="13"/>
                                    </a:moveTo>
                                    <a:lnTo>
                                      <a:pt x="2" y="12"/>
                                    </a:lnTo>
                                    <a:lnTo>
                                      <a:pt x="3" y="10"/>
                                    </a:lnTo>
                                    <a:lnTo>
                                      <a:pt x="4" y="8"/>
                                    </a:lnTo>
                                    <a:lnTo>
                                      <a:pt x="4" y="4"/>
                                    </a:lnTo>
                                    <a:lnTo>
                                      <a:pt x="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 name="Freeform 12390"/>
                            <wps:cNvSpPr>
                              <a:spLocks noChangeAspect="1"/>
                            </wps:cNvSpPr>
                            <wps:spPr bwMode="auto">
                              <a:xfrm>
                                <a:off x="3981" y="4202"/>
                                <a:ext cx="1" cy="1"/>
                              </a:xfrm>
                              <a:custGeom>
                                <a:avLst/>
                                <a:gdLst>
                                  <a:gd name="T0" fmla="*/ 0 w 4"/>
                                  <a:gd name="T1" fmla="*/ 0 h 4"/>
                                  <a:gd name="T2" fmla="*/ 0 w 4"/>
                                  <a:gd name="T3" fmla="*/ 0 h 4"/>
                                  <a:gd name="T4" fmla="*/ 0 w 4"/>
                                  <a:gd name="T5" fmla="*/ 0 h 4"/>
                                  <a:gd name="T6" fmla="*/ 0 w 4"/>
                                  <a:gd name="T7" fmla="*/ 0 h 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 h="4">
                                    <a:moveTo>
                                      <a:pt x="0" y="0"/>
                                    </a:moveTo>
                                    <a:lnTo>
                                      <a:pt x="1" y="2"/>
                                    </a:lnTo>
                                    <a:lnTo>
                                      <a:pt x="3" y="3"/>
                                    </a:lnTo>
                                    <a:lnTo>
                                      <a:pt x="4"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4" name="Line 12391"/>
                            <wps:cNvCnPr>
                              <a:cxnSpLocks noChangeShapeType="1"/>
                            </wps:cNvCnPr>
                            <wps:spPr bwMode="auto">
                              <a:xfrm flipH="1">
                                <a:off x="4096" y="4175"/>
                                <a:ext cx="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95" name="Line 12392"/>
                            <wps:cNvCnPr>
                              <a:cxnSpLocks noChangeShapeType="1"/>
                            </wps:cNvCnPr>
                            <wps:spPr bwMode="auto">
                              <a:xfrm>
                                <a:off x="4079" y="4180"/>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96" name="Line 12393"/>
                            <wps:cNvCnPr>
                              <a:cxnSpLocks noChangeShapeType="1"/>
                            </wps:cNvCnPr>
                            <wps:spPr bwMode="auto">
                              <a:xfrm>
                                <a:off x="4076" y="4170"/>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97" name="Line 12394"/>
                            <wps:cNvCnPr>
                              <a:cxnSpLocks noChangeShapeType="1"/>
                            </wps:cNvCnPr>
                            <wps:spPr bwMode="auto">
                              <a:xfrm flipV="1">
                                <a:off x="4105" y="4163"/>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98" name="Line 12395"/>
                            <wps:cNvCnPr>
                              <a:cxnSpLocks noChangeShapeType="1"/>
                            </wps:cNvCnPr>
                            <wps:spPr bwMode="auto">
                              <a:xfrm flipV="1">
                                <a:off x="4079" y="4168"/>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3999" name="Line 12396"/>
                            <wps:cNvCnPr>
                              <a:cxnSpLocks noChangeShapeType="1"/>
                            </wps:cNvCnPr>
                            <wps:spPr bwMode="auto">
                              <a:xfrm flipV="1">
                                <a:off x="4096" y="4171"/>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0" name="Line 12397"/>
                            <wps:cNvCnPr>
                              <a:cxnSpLocks noChangeShapeType="1"/>
                            </wps:cNvCnPr>
                            <wps:spPr bwMode="auto">
                              <a:xfrm>
                                <a:off x="4076" y="4157"/>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1" name="Line 12398"/>
                            <wps:cNvCnPr>
                              <a:cxnSpLocks noChangeShapeType="1"/>
                            </wps:cNvCnPr>
                            <wps:spPr bwMode="auto">
                              <a:xfrm flipV="1">
                                <a:off x="4079" y="4158"/>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2" name="Line 12399"/>
                            <wps:cNvCnPr>
                              <a:cxnSpLocks noChangeShapeType="1"/>
                            </wps:cNvCnPr>
                            <wps:spPr bwMode="auto">
                              <a:xfrm>
                                <a:off x="4079" y="4168"/>
                                <a:ext cx="1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3" name="Line 12400"/>
                            <wps:cNvCnPr>
                              <a:cxnSpLocks noChangeShapeType="1"/>
                            </wps:cNvCnPr>
                            <wps:spPr bwMode="auto">
                              <a:xfrm flipH="1">
                                <a:off x="4096" y="4163"/>
                                <a:ext cx="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4" name="Freeform 12401"/>
                            <wps:cNvSpPr>
                              <a:spLocks noChangeAspect="1"/>
                            </wps:cNvSpPr>
                            <wps:spPr bwMode="auto">
                              <a:xfrm>
                                <a:off x="4074" y="4185"/>
                                <a:ext cx="1" cy="3"/>
                              </a:xfrm>
                              <a:custGeom>
                                <a:avLst/>
                                <a:gdLst>
                                  <a:gd name="T0" fmla="*/ 0 w 4"/>
                                  <a:gd name="T1" fmla="*/ 0 h 13"/>
                                  <a:gd name="T2" fmla="*/ 0 w 4"/>
                                  <a:gd name="T3" fmla="*/ 0 h 13"/>
                                  <a:gd name="T4" fmla="*/ 0 w 4"/>
                                  <a:gd name="T5" fmla="*/ 0 h 13"/>
                                  <a:gd name="T6" fmla="*/ 0 w 4"/>
                                  <a:gd name="T7" fmla="*/ 0 h 13"/>
                                  <a:gd name="T8" fmla="*/ 0 w 4"/>
                                  <a:gd name="T9" fmla="*/ 0 h 13"/>
                                  <a:gd name="T10" fmla="*/ 0 w 4"/>
                                  <a:gd name="T11" fmla="*/ 0 h 1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 h="13">
                                    <a:moveTo>
                                      <a:pt x="4" y="0"/>
                                    </a:moveTo>
                                    <a:lnTo>
                                      <a:pt x="3" y="4"/>
                                    </a:lnTo>
                                    <a:lnTo>
                                      <a:pt x="3" y="9"/>
                                    </a:lnTo>
                                    <a:lnTo>
                                      <a:pt x="2" y="11"/>
                                    </a:lnTo>
                                    <a:lnTo>
                                      <a:pt x="1" y="13"/>
                                    </a:lnTo>
                                    <a:lnTo>
                                      <a:pt x="0" y="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5" name="Line 12402"/>
                            <wps:cNvCnPr>
                              <a:cxnSpLocks noChangeShapeType="1"/>
                            </wps:cNvCnPr>
                            <wps:spPr bwMode="auto">
                              <a:xfrm flipH="1" flipV="1">
                                <a:off x="3563" y="4093"/>
                                <a:ext cx="7"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6" name="Line 12403"/>
                            <wps:cNvCnPr>
                              <a:cxnSpLocks noChangeShapeType="1"/>
                            </wps:cNvCnPr>
                            <wps:spPr bwMode="auto">
                              <a:xfrm>
                                <a:off x="3558" y="409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7" name="Line 12404"/>
                            <wps:cNvCnPr>
                              <a:cxnSpLocks noChangeShapeType="1"/>
                            </wps:cNvCnPr>
                            <wps:spPr bwMode="auto">
                              <a:xfrm flipH="1">
                                <a:off x="3558" y="4093"/>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8" name="Line 12405"/>
                            <wps:cNvCnPr>
                              <a:cxnSpLocks noChangeShapeType="1"/>
                            </wps:cNvCnPr>
                            <wps:spPr bwMode="auto">
                              <a:xfrm>
                                <a:off x="3563" y="4083"/>
                                <a:ext cx="12"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09" name="Line 12406"/>
                            <wps:cNvCnPr>
                              <a:cxnSpLocks noChangeShapeType="1"/>
                            </wps:cNvCnPr>
                            <wps:spPr bwMode="auto">
                              <a:xfrm flipH="1">
                                <a:off x="3570" y="4102"/>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0" name="Line 12407"/>
                            <wps:cNvCnPr>
                              <a:cxnSpLocks noChangeShapeType="1"/>
                            </wps:cNvCnPr>
                            <wps:spPr bwMode="auto">
                              <a:xfrm flipH="1">
                                <a:off x="3568" y="4103"/>
                                <a:ext cx="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1" name="Line 12408"/>
                            <wps:cNvCnPr>
                              <a:cxnSpLocks noChangeShapeType="1"/>
                            </wps:cNvCnPr>
                            <wps:spPr bwMode="auto">
                              <a:xfrm flipH="1" flipV="1">
                                <a:off x="3573" y="4084"/>
                                <a:ext cx="2"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2" name="Line 12409"/>
                            <wps:cNvCnPr>
                              <a:cxnSpLocks noChangeShapeType="1"/>
                            </wps:cNvCnPr>
                            <wps:spPr bwMode="auto">
                              <a:xfrm flipV="1">
                                <a:off x="3588" y="4085"/>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3" name="Line 12410"/>
                            <wps:cNvCnPr>
                              <a:cxnSpLocks noChangeShapeType="1"/>
                            </wps:cNvCnPr>
                            <wps:spPr bwMode="auto">
                              <a:xfrm>
                                <a:off x="3558" y="4086"/>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4" name="Line 12411"/>
                            <wps:cNvCnPr>
                              <a:cxnSpLocks noChangeShapeType="1"/>
                            </wps:cNvCnPr>
                            <wps:spPr bwMode="auto">
                              <a:xfrm flipV="1">
                                <a:off x="3569" y="4106"/>
                                <a:ext cx="3"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5" name="Line 12412"/>
                            <wps:cNvCnPr>
                              <a:cxnSpLocks noChangeShapeType="1"/>
                            </wps:cNvCnPr>
                            <wps:spPr bwMode="auto">
                              <a:xfrm flipV="1">
                                <a:off x="3568" y="4109"/>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6" name="Line 12413"/>
                            <wps:cNvCnPr>
                              <a:cxnSpLocks noChangeShapeType="1"/>
                            </wps:cNvCnPr>
                            <wps:spPr bwMode="auto">
                              <a:xfrm flipH="1" flipV="1">
                                <a:off x="3572" y="4106"/>
                                <a:ext cx="6"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7" name="Line 12414"/>
                            <wps:cNvCnPr>
                              <a:cxnSpLocks noChangeShapeType="1"/>
                            </wps:cNvCnPr>
                            <wps:spPr bwMode="auto">
                              <a:xfrm flipV="1">
                                <a:off x="3572" y="4106"/>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8" name="Line 12415"/>
                            <wps:cNvCnPr>
                              <a:cxnSpLocks noChangeShapeType="1"/>
                            </wps:cNvCnPr>
                            <wps:spPr bwMode="auto">
                              <a:xfrm>
                                <a:off x="3589" y="4085"/>
                                <a:ext cx="5"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19" name="Line 12416"/>
                            <wps:cNvCnPr>
                              <a:cxnSpLocks noChangeShapeType="1"/>
                            </wps:cNvCnPr>
                            <wps:spPr bwMode="auto">
                              <a:xfrm flipH="1">
                                <a:off x="3579" y="4093"/>
                                <a:ext cx="1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20" name="Freeform 12417"/>
                            <wps:cNvSpPr>
                              <a:spLocks noChangeAspect="1"/>
                            </wps:cNvSpPr>
                            <wps:spPr bwMode="auto">
                              <a:xfrm>
                                <a:off x="3563" y="4078"/>
                                <a:ext cx="10" cy="6"/>
                              </a:xfrm>
                              <a:custGeom>
                                <a:avLst/>
                                <a:gdLst>
                                  <a:gd name="T0" fmla="*/ 0 w 41"/>
                                  <a:gd name="T1" fmla="*/ 0 h 26"/>
                                  <a:gd name="T2" fmla="*/ 0 w 41"/>
                                  <a:gd name="T3" fmla="*/ 0 h 26"/>
                                  <a:gd name="T4" fmla="*/ 0 w 41"/>
                                  <a:gd name="T5" fmla="*/ 0 h 26"/>
                                  <a:gd name="T6" fmla="*/ 0 w 41"/>
                                  <a:gd name="T7" fmla="*/ 0 h 26"/>
                                  <a:gd name="T8" fmla="*/ 0 w 41"/>
                                  <a:gd name="T9" fmla="*/ 0 h 26"/>
                                  <a:gd name="T10" fmla="*/ 0 w 41"/>
                                  <a:gd name="T11" fmla="*/ 0 h 26"/>
                                  <a:gd name="T12" fmla="*/ 0 w 41"/>
                                  <a:gd name="T13" fmla="*/ 0 h 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1" h="26">
                                    <a:moveTo>
                                      <a:pt x="0" y="22"/>
                                    </a:moveTo>
                                    <a:lnTo>
                                      <a:pt x="2" y="8"/>
                                    </a:lnTo>
                                    <a:lnTo>
                                      <a:pt x="6" y="2"/>
                                    </a:lnTo>
                                    <a:lnTo>
                                      <a:pt x="11" y="0"/>
                                    </a:lnTo>
                                    <a:lnTo>
                                      <a:pt x="17" y="1"/>
                                    </a:lnTo>
                                    <a:lnTo>
                                      <a:pt x="29" y="12"/>
                                    </a:lnTo>
                                    <a:lnTo>
                                      <a:pt x="41" y="2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1" name="Freeform 12418"/>
                            <wps:cNvSpPr>
                              <a:spLocks noChangeAspect="1"/>
                            </wps:cNvSpPr>
                            <wps:spPr bwMode="auto">
                              <a:xfrm>
                                <a:off x="3573" y="4084"/>
                                <a:ext cx="16" cy="1"/>
                              </a:xfrm>
                              <a:custGeom>
                                <a:avLst/>
                                <a:gdLst>
                                  <a:gd name="T0" fmla="*/ 0 w 63"/>
                                  <a:gd name="T1" fmla="*/ 0 h 4"/>
                                  <a:gd name="T2" fmla="*/ 1 w 63"/>
                                  <a:gd name="T3" fmla="*/ 0 h 4"/>
                                  <a:gd name="T4" fmla="*/ 1 w 63"/>
                                  <a:gd name="T5" fmla="*/ 0 h 4"/>
                                  <a:gd name="T6" fmla="*/ 0 60000 65536"/>
                                  <a:gd name="T7" fmla="*/ 0 60000 65536"/>
                                  <a:gd name="T8" fmla="*/ 0 60000 65536"/>
                                </a:gdLst>
                                <a:ahLst/>
                                <a:cxnLst>
                                  <a:cxn ang="T6">
                                    <a:pos x="T0" y="T1"/>
                                  </a:cxn>
                                  <a:cxn ang="T7">
                                    <a:pos x="T2" y="T3"/>
                                  </a:cxn>
                                  <a:cxn ang="T8">
                                    <a:pos x="T4" y="T5"/>
                                  </a:cxn>
                                </a:cxnLst>
                                <a:rect l="0" t="0" r="r" b="b"/>
                                <a:pathLst>
                                  <a:path w="63" h="4">
                                    <a:moveTo>
                                      <a:pt x="0" y="0"/>
                                    </a:moveTo>
                                    <a:lnTo>
                                      <a:pt x="33" y="0"/>
                                    </a:lnTo>
                                    <a:lnTo>
                                      <a:pt x="63"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2" name="Line 12419"/>
                            <wps:cNvCnPr>
                              <a:cxnSpLocks noChangeShapeType="1"/>
                            </wps:cNvCnPr>
                            <wps:spPr bwMode="auto">
                              <a:xfrm flipH="1">
                                <a:off x="3577" y="4093"/>
                                <a:ext cx="2"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23" name="Line 12420"/>
                            <wps:cNvCnPr>
                              <a:cxnSpLocks noChangeShapeType="1"/>
                            </wps:cNvCnPr>
                            <wps:spPr bwMode="auto">
                              <a:xfrm flipH="1">
                                <a:off x="3555" y="4083"/>
                                <a:ext cx="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24" name="Freeform 12421"/>
                            <wps:cNvSpPr>
                              <a:spLocks noChangeAspect="1"/>
                            </wps:cNvSpPr>
                            <wps:spPr bwMode="auto">
                              <a:xfrm>
                                <a:off x="3569" y="4078"/>
                                <a:ext cx="39" cy="29"/>
                              </a:xfrm>
                              <a:custGeom>
                                <a:avLst/>
                                <a:gdLst>
                                  <a:gd name="T0" fmla="*/ 2 w 160"/>
                                  <a:gd name="T1" fmla="*/ 2 h 117"/>
                                  <a:gd name="T2" fmla="*/ 2 w 160"/>
                                  <a:gd name="T3" fmla="*/ 1 h 117"/>
                                  <a:gd name="T4" fmla="*/ 2 w 160"/>
                                  <a:gd name="T5" fmla="*/ 1 h 117"/>
                                  <a:gd name="T6" fmla="*/ 2 w 160"/>
                                  <a:gd name="T7" fmla="*/ 1 h 117"/>
                                  <a:gd name="T8" fmla="*/ 2 w 160"/>
                                  <a:gd name="T9" fmla="*/ 1 h 117"/>
                                  <a:gd name="T10" fmla="*/ 2 w 160"/>
                                  <a:gd name="T11" fmla="*/ 0 h 117"/>
                                  <a:gd name="T12" fmla="*/ 1 w 160"/>
                                  <a:gd name="T13" fmla="*/ 0 h 117"/>
                                  <a:gd name="T14" fmla="*/ 1 w 160"/>
                                  <a:gd name="T15" fmla="*/ 0 h 117"/>
                                  <a:gd name="T16" fmla="*/ 0 w 160"/>
                                  <a:gd name="T17" fmla="*/ 0 h 117"/>
                                  <a:gd name="T18" fmla="*/ 0 w 160"/>
                                  <a:gd name="T19" fmla="*/ 0 h 1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60" h="117">
                                    <a:moveTo>
                                      <a:pt x="159" y="117"/>
                                    </a:moveTo>
                                    <a:lnTo>
                                      <a:pt x="160" y="105"/>
                                    </a:lnTo>
                                    <a:lnTo>
                                      <a:pt x="158" y="94"/>
                                    </a:lnTo>
                                    <a:lnTo>
                                      <a:pt x="148" y="70"/>
                                    </a:lnTo>
                                    <a:lnTo>
                                      <a:pt x="131" y="51"/>
                                    </a:lnTo>
                                    <a:lnTo>
                                      <a:pt x="110" y="34"/>
                                    </a:lnTo>
                                    <a:lnTo>
                                      <a:pt x="85" y="20"/>
                                    </a:lnTo>
                                    <a:lnTo>
                                      <a:pt x="58" y="9"/>
                                    </a:lnTo>
                                    <a:lnTo>
                                      <a:pt x="30"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5" name="Line 12422"/>
                            <wps:cNvCnPr>
                              <a:cxnSpLocks noChangeShapeType="1"/>
                            </wps:cNvCnPr>
                            <wps:spPr bwMode="auto">
                              <a:xfrm flipV="1">
                                <a:off x="3608" y="4106"/>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26" name="Freeform 12423"/>
                            <wps:cNvSpPr>
                              <a:spLocks noChangeAspect="1"/>
                            </wps:cNvSpPr>
                            <wps:spPr bwMode="auto">
                              <a:xfrm>
                                <a:off x="3597" y="3760"/>
                                <a:ext cx="32" cy="81"/>
                              </a:xfrm>
                              <a:custGeom>
                                <a:avLst/>
                                <a:gdLst>
                                  <a:gd name="T0" fmla="*/ 0 w 128"/>
                                  <a:gd name="T1" fmla="*/ 0 h 325"/>
                                  <a:gd name="T2" fmla="*/ 0 w 128"/>
                                  <a:gd name="T3" fmla="*/ 0 h 325"/>
                                  <a:gd name="T4" fmla="*/ 0 w 128"/>
                                  <a:gd name="T5" fmla="*/ 0 h 325"/>
                                  <a:gd name="T6" fmla="*/ 1 w 128"/>
                                  <a:gd name="T7" fmla="*/ 0 h 325"/>
                                  <a:gd name="T8" fmla="*/ 1 w 128"/>
                                  <a:gd name="T9" fmla="*/ 0 h 325"/>
                                  <a:gd name="T10" fmla="*/ 1 w 128"/>
                                  <a:gd name="T11" fmla="*/ 0 h 325"/>
                                  <a:gd name="T12" fmla="*/ 2 w 128"/>
                                  <a:gd name="T13" fmla="*/ 1 h 325"/>
                                  <a:gd name="T14" fmla="*/ 2 w 128"/>
                                  <a:gd name="T15" fmla="*/ 2 h 325"/>
                                  <a:gd name="T16" fmla="*/ 2 w 128"/>
                                  <a:gd name="T17" fmla="*/ 3 h 325"/>
                                  <a:gd name="T18" fmla="*/ 2 w 128"/>
                                  <a:gd name="T19" fmla="*/ 4 h 325"/>
                                  <a:gd name="T20" fmla="*/ 2 w 128"/>
                                  <a:gd name="T21" fmla="*/ 5 h 32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28" h="325">
                                    <a:moveTo>
                                      <a:pt x="0" y="38"/>
                                    </a:moveTo>
                                    <a:lnTo>
                                      <a:pt x="1" y="34"/>
                                    </a:lnTo>
                                    <a:lnTo>
                                      <a:pt x="13" y="9"/>
                                    </a:lnTo>
                                    <a:lnTo>
                                      <a:pt x="30" y="0"/>
                                    </a:lnTo>
                                    <a:lnTo>
                                      <a:pt x="50" y="13"/>
                                    </a:lnTo>
                                    <a:lnTo>
                                      <a:pt x="70" y="41"/>
                                    </a:lnTo>
                                    <a:lnTo>
                                      <a:pt x="89" y="86"/>
                                    </a:lnTo>
                                    <a:lnTo>
                                      <a:pt x="106" y="142"/>
                                    </a:lnTo>
                                    <a:lnTo>
                                      <a:pt x="119" y="204"/>
                                    </a:lnTo>
                                    <a:lnTo>
                                      <a:pt x="126" y="267"/>
                                    </a:lnTo>
                                    <a:lnTo>
                                      <a:pt x="128" y="32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7" name="Freeform 12424"/>
                            <wps:cNvSpPr>
                              <a:spLocks noChangeAspect="1"/>
                            </wps:cNvSpPr>
                            <wps:spPr bwMode="auto">
                              <a:xfrm>
                                <a:off x="3611" y="3767"/>
                                <a:ext cx="17" cy="89"/>
                              </a:xfrm>
                              <a:custGeom>
                                <a:avLst/>
                                <a:gdLst>
                                  <a:gd name="T0" fmla="*/ 0 w 70"/>
                                  <a:gd name="T1" fmla="*/ 0 h 356"/>
                                  <a:gd name="T2" fmla="*/ 0 w 70"/>
                                  <a:gd name="T3" fmla="*/ 0 h 356"/>
                                  <a:gd name="T4" fmla="*/ 0 w 70"/>
                                  <a:gd name="T5" fmla="*/ 0 h 356"/>
                                  <a:gd name="T6" fmla="*/ 0 w 70"/>
                                  <a:gd name="T7" fmla="*/ 0 h 356"/>
                                  <a:gd name="T8" fmla="*/ 0 w 70"/>
                                  <a:gd name="T9" fmla="*/ 1 h 356"/>
                                  <a:gd name="T10" fmla="*/ 0 w 70"/>
                                  <a:gd name="T11" fmla="*/ 1 h 356"/>
                                  <a:gd name="T12" fmla="*/ 0 w 70"/>
                                  <a:gd name="T13" fmla="*/ 1 h 356"/>
                                  <a:gd name="T14" fmla="*/ 1 w 70"/>
                                  <a:gd name="T15" fmla="*/ 2 h 356"/>
                                  <a:gd name="T16" fmla="*/ 1 w 70"/>
                                  <a:gd name="T17" fmla="*/ 3 h 356"/>
                                  <a:gd name="T18" fmla="*/ 1 w 70"/>
                                  <a:gd name="T19" fmla="*/ 4 h 356"/>
                                  <a:gd name="T20" fmla="*/ 1 w 70"/>
                                  <a:gd name="T21" fmla="*/ 4 h 356"/>
                                  <a:gd name="T22" fmla="*/ 1 w 70"/>
                                  <a:gd name="T23" fmla="*/ 5 h 356"/>
                                  <a:gd name="T24" fmla="*/ 1 w 70"/>
                                  <a:gd name="T25" fmla="*/ 5 h 356"/>
                                  <a:gd name="T26" fmla="*/ 1 w 70"/>
                                  <a:gd name="T27" fmla="*/ 5 h 356"/>
                                  <a:gd name="T28" fmla="*/ 1 w 70"/>
                                  <a:gd name="T29" fmla="*/ 6 h 356"/>
                                  <a:gd name="T30" fmla="*/ 1 w 70"/>
                                  <a:gd name="T31" fmla="*/ 6 h 356"/>
                                  <a:gd name="T32" fmla="*/ 1 w 70"/>
                                  <a:gd name="T33" fmla="*/ 6 h 35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70" h="356">
                                    <a:moveTo>
                                      <a:pt x="0" y="0"/>
                                    </a:moveTo>
                                    <a:lnTo>
                                      <a:pt x="0" y="1"/>
                                    </a:lnTo>
                                    <a:lnTo>
                                      <a:pt x="3" y="3"/>
                                    </a:lnTo>
                                    <a:lnTo>
                                      <a:pt x="11" y="14"/>
                                    </a:lnTo>
                                    <a:lnTo>
                                      <a:pt x="20" y="31"/>
                                    </a:lnTo>
                                    <a:lnTo>
                                      <a:pt x="30" y="54"/>
                                    </a:lnTo>
                                    <a:lnTo>
                                      <a:pt x="40" y="79"/>
                                    </a:lnTo>
                                    <a:lnTo>
                                      <a:pt x="48" y="109"/>
                                    </a:lnTo>
                                    <a:lnTo>
                                      <a:pt x="61" y="174"/>
                                    </a:lnTo>
                                    <a:lnTo>
                                      <a:pt x="69" y="239"/>
                                    </a:lnTo>
                                    <a:lnTo>
                                      <a:pt x="70" y="269"/>
                                    </a:lnTo>
                                    <a:lnTo>
                                      <a:pt x="69" y="297"/>
                                    </a:lnTo>
                                    <a:lnTo>
                                      <a:pt x="67" y="321"/>
                                    </a:lnTo>
                                    <a:lnTo>
                                      <a:pt x="64" y="341"/>
                                    </a:lnTo>
                                    <a:lnTo>
                                      <a:pt x="59" y="353"/>
                                    </a:lnTo>
                                    <a:lnTo>
                                      <a:pt x="58" y="356"/>
                                    </a:lnTo>
                                    <a:lnTo>
                                      <a:pt x="59" y="35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8" name="Freeform 12425"/>
                            <wps:cNvSpPr>
                              <a:spLocks noChangeAspect="1"/>
                            </wps:cNvSpPr>
                            <wps:spPr bwMode="auto">
                              <a:xfrm>
                                <a:off x="3611" y="3841"/>
                                <a:ext cx="18" cy="25"/>
                              </a:xfrm>
                              <a:custGeom>
                                <a:avLst/>
                                <a:gdLst>
                                  <a:gd name="T0" fmla="*/ 1 w 71"/>
                                  <a:gd name="T1" fmla="*/ 0 h 98"/>
                                  <a:gd name="T2" fmla="*/ 1 w 71"/>
                                  <a:gd name="T3" fmla="*/ 1 h 98"/>
                                  <a:gd name="T4" fmla="*/ 1 w 71"/>
                                  <a:gd name="T5" fmla="*/ 1 h 98"/>
                                  <a:gd name="T6" fmla="*/ 1 w 71"/>
                                  <a:gd name="T7" fmla="*/ 2 h 98"/>
                                  <a:gd name="T8" fmla="*/ 1 w 71"/>
                                  <a:gd name="T9" fmla="*/ 2 h 98"/>
                                  <a:gd name="T10" fmla="*/ 0 w 71"/>
                                  <a:gd name="T11" fmla="*/ 1 h 98"/>
                                  <a:gd name="T12" fmla="*/ 0 w 71"/>
                                  <a:gd name="T13" fmla="*/ 1 h 98"/>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71" h="98">
                                    <a:moveTo>
                                      <a:pt x="71" y="0"/>
                                    </a:moveTo>
                                    <a:lnTo>
                                      <a:pt x="66" y="48"/>
                                    </a:lnTo>
                                    <a:lnTo>
                                      <a:pt x="56" y="81"/>
                                    </a:lnTo>
                                    <a:lnTo>
                                      <a:pt x="41" y="98"/>
                                    </a:lnTo>
                                    <a:lnTo>
                                      <a:pt x="22" y="96"/>
                                    </a:lnTo>
                                    <a:lnTo>
                                      <a:pt x="2" y="75"/>
                                    </a:lnTo>
                                    <a:lnTo>
                                      <a:pt x="0" y="7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9" name="Line 12426"/>
                            <wps:cNvCnPr>
                              <a:cxnSpLocks noChangeShapeType="1"/>
                            </wps:cNvCnPr>
                            <wps:spPr bwMode="auto">
                              <a:xfrm flipH="1">
                                <a:off x="3623" y="3856"/>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30" name="Line 12427"/>
                            <wps:cNvCnPr>
                              <a:cxnSpLocks noChangeShapeType="1"/>
                            </wps:cNvCnPr>
                            <wps:spPr bwMode="auto">
                              <a:xfrm flipH="1" flipV="1">
                                <a:off x="3619" y="3729"/>
                                <a:ext cx="8"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31" name="Freeform 12428"/>
                            <wps:cNvSpPr>
                              <a:spLocks noChangeAspect="1"/>
                            </wps:cNvSpPr>
                            <wps:spPr bwMode="auto">
                              <a:xfrm>
                                <a:off x="3618" y="3718"/>
                                <a:ext cx="9" cy="25"/>
                              </a:xfrm>
                              <a:custGeom>
                                <a:avLst/>
                                <a:gdLst>
                                  <a:gd name="T0" fmla="*/ 0 w 38"/>
                                  <a:gd name="T1" fmla="*/ 2 h 97"/>
                                  <a:gd name="T2" fmla="*/ 0 w 38"/>
                                  <a:gd name="T3" fmla="*/ 1 h 97"/>
                                  <a:gd name="T4" fmla="*/ 0 w 38"/>
                                  <a:gd name="T5" fmla="*/ 1 h 97"/>
                                  <a:gd name="T6" fmla="*/ 0 w 38"/>
                                  <a:gd name="T7" fmla="*/ 1 h 97"/>
                                  <a:gd name="T8" fmla="*/ 0 w 38"/>
                                  <a:gd name="T9" fmla="*/ 1 h 97"/>
                                  <a:gd name="T10" fmla="*/ 0 w 38"/>
                                  <a:gd name="T11" fmla="*/ 0 h 97"/>
                                  <a:gd name="T12" fmla="*/ 0 w 38"/>
                                  <a:gd name="T13" fmla="*/ 0 h 97"/>
                                  <a:gd name="T14" fmla="*/ 0 w 38"/>
                                  <a:gd name="T15" fmla="*/ 0 h 97"/>
                                  <a:gd name="T16" fmla="*/ 0 w 38"/>
                                  <a:gd name="T17" fmla="*/ 0 h 9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8" h="97">
                                    <a:moveTo>
                                      <a:pt x="38" y="97"/>
                                    </a:moveTo>
                                    <a:lnTo>
                                      <a:pt x="36" y="78"/>
                                    </a:lnTo>
                                    <a:lnTo>
                                      <a:pt x="33" y="59"/>
                                    </a:lnTo>
                                    <a:lnTo>
                                      <a:pt x="29" y="41"/>
                                    </a:lnTo>
                                    <a:lnTo>
                                      <a:pt x="24" y="26"/>
                                    </a:lnTo>
                                    <a:lnTo>
                                      <a:pt x="19" y="14"/>
                                    </a:lnTo>
                                    <a:lnTo>
                                      <a:pt x="13" y="5"/>
                                    </a:lnTo>
                                    <a:lnTo>
                                      <a:pt x="6"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2" name="Freeform 12429"/>
                            <wps:cNvSpPr>
                              <a:spLocks noChangeAspect="1"/>
                            </wps:cNvSpPr>
                            <wps:spPr bwMode="auto">
                              <a:xfrm>
                                <a:off x="3615" y="3727"/>
                                <a:ext cx="7" cy="6"/>
                              </a:xfrm>
                              <a:custGeom>
                                <a:avLst/>
                                <a:gdLst>
                                  <a:gd name="T0" fmla="*/ 0 w 29"/>
                                  <a:gd name="T1" fmla="*/ 0 h 26"/>
                                  <a:gd name="T2" fmla="*/ 0 w 29"/>
                                  <a:gd name="T3" fmla="*/ 0 h 26"/>
                                  <a:gd name="T4" fmla="*/ 0 w 29"/>
                                  <a:gd name="T5" fmla="*/ 0 h 26"/>
                                  <a:gd name="T6" fmla="*/ 0 w 29"/>
                                  <a:gd name="T7" fmla="*/ 0 h 2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9" h="26">
                                    <a:moveTo>
                                      <a:pt x="0" y="0"/>
                                    </a:moveTo>
                                    <a:lnTo>
                                      <a:pt x="6" y="2"/>
                                    </a:lnTo>
                                    <a:lnTo>
                                      <a:pt x="14" y="8"/>
                                    </a:lnTo>
                                    <a:lnTo>
                                      <a:pt x="29" y="2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3" name="Freeform 12430"/>
                            <wps:cNvSpPr>
                              <a:spLocks noChangeAspect="1"/>
                            </wps:cNvSpPr>
                            <wps:spPr bwMode="auto">
                              <a:xfrm>
                                <a:off x="3593" y="3710"/>
                                <a:ext cx="2" cy="7"/>
                              </a:xfrm>
                              <a:custGeom>
                                <a:avLst/>
                                <a:gdLst>
                                  <a:gd name="T0" fmla="*/ 0 w 8"/>
                                  <a:gd name="T1" fmla="*/ 0 h 30"/>
                                  <a:gd name="T2" fmla="*/ 0 w 8"/>
                                  <a:gd name="T3" fmla="*/ 0 h 30"/>
                                  <a:gd name="T4" fmla="*/ 0 w 8"/>
                                  <a:gd name="T5" fmla="*/ 0 h 30"/>
                                  <a:gd name="T6" fmla="*/ 0 w 8"/>
                                  <a:gd name="T7" fmla="*/ 0 h 3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 h="30">
                                    <a:moveTo>
                                      <a:pt x="0" y="0"/>
                                    </a:moveTo>
                                    <a:lnTo>
                                      <a:pt x="1" y="10"/>
                                    </a:lnTo>
                                    <a:lnTo>
                                      <a:pt x="3" y="20"/>
                                    </a:lnTo>
                                    <a:lnTo>
                                      <a:pt x="8" y="3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4" name="Freeform 12431"/>
                            <wps:cNvSpPr>
                              <a:spLocks noChangeAspect="1"/>
                            </wps:cNvSpPr>
                            <wps:spPr bwMode="auto">
                              <a:xfrm>
                                <a:off x="3615" y="3718"/>
                                <a:ext cx="3" cy="9"/>
                              </a:xfrm>
                              <a:custGeom>
                                <a:avLst/>
                                <a:gdLst>
                                  <a:gd name="T0" fmla="*/ 0 w 11"/>
                                  <a:gd name="T1" fmla="*/ 0 h 33"/>
                                  <a:gd name="T2" fmla="*/ 0 w 11"/>
                                  <a:gd name="T3" fmla="*/ 0 h 33"/>
                                  <a:gd name="T4" fmla="*/ 0 w 11"/>
                                  <a:gd name="T5" fmla="*/ 0 h 33"/>
                                  <a:gd name="T6" fmla="*/ 0 w 11"/>
                                  <a:gd name="T7" fmla="*/ 1 h 33"/>
                                  <a:gd name="T8" fmla="*/ 0 w 11"/>
                                  <a:gd name="T9" fmla="*/ 1 h 33"/>
                                  <a:gd name="T10" fmla="*/ 0 w 11"/>
                                  <a:gd name="T11" fmla="*/ 1 h 3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 h="33">
                                    <a:moveTo>
                                      <a:pt x="11" y="0"/>
                                    </a:moveTo>
                                    <a:lnTo>
                                      <a:pt x="11" y="11"/>
                                    </a:lnTo>
                                    <a:lnTo>
                                      <a:pt x="9" y="20"/>
                                    </a:lnTo>
                                    <a:lnTo>
                                      <a:pt x="7" y="27"/>
                                    </a:lnTo>
                                    <a:lnTo>
                                      <a:pt x="4" y="31"/>
                                    </a:lnTo>
                                    <a:lnTo>
                                      <a:pt x="0" y="3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5" name="Freeform 12432"/>
                            <wps:cNvSpPr>
                              <a:spLocks noChangeAspect="1"/>
                            </wps:cNvSpPr>
                            <wps:spPr bwMode="auto">
                              <a:xfrm>
                                <a:off x="3609" y="3767"/>
                                <a:ext cx="2" cy="1"/>
                              </a:xfrm>
                              <a:custGeom>
                                <a:avLst/>
                                <a:gdLst>
                                  <a:gd name="T0" fmla="*/ 0 w 9"/>
                                  <a:gd name="T1" fmla="*/ 0 h 1"/>
                                  <a:gd name="T2" fmla="*/ 0 w 9"/>
                                  <a:gd name="T3" fmla="*/ 0 h 1"/>
                                  <a:gd name="T4" fmla="*/ 0 w 9"/>
                                  <a:gd name="T5" fmla="*/ 1 h 1"/>
                                  <a:gd name="T6" fmla="*/ 0 60000 65536"/>
                                  <a:gd name="T7" fmla="*/ 0 60000 65536"/>
                                  <a:gd name="T8" fmla="*/ 0 60000 65536"/>
                                </a:gdLst>
                                <a:ahLst/>
                                <a:cxnLst>
                                  <a:cxn ang="T6">
                                    <a:pos x="T0" y="T1"/>
                                  </a:cxn>
                                  <a:cxn ang="T7">
                                    <a:pos x="T2" y="T3"/>
                                  </a:cxn>
                                  <a:cxn ang="T8">
                                    <a:pos x="T4" y="T5"/>
                                  </a:cxn>
                                </a:cxnLst>
                                <a:rect l="0" t="0" r="r" b="b"/>
                                <a:pathLst>
                                  <a:path w="9" h="1">
                                    <a:moveTo>
                                      <a:pt x="0" y="0"/>
                                    </a:moveTo>
                                    <a:lnTo>
                                      <a:pt x="2" y="0"/>
                                    </a:lnTo>
                                    <a:lnTo>
                                      <a:pt x="9"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6" name="Freeform 12433"/>
                            <wps:cNvSpPr>
                              <a:spLocks noChangeAspect="1"/>
                            </wps:cNvSpPr>
                            <wps:spPr bwMode="auto">
                              <a:xfrm>
                                <a:off x="3593" y="3710"/>
                                <a:ext cx="25" cy="8"/>
                              </a:xfrm>
                              <a:custGeom>
                                <a:avLst/>
                                <a:gdLst>
                                  <a:gd name="T0" fmla="*/ 0 w 97"/>
                                  <a:gd name="T1" fmla="*/ 0 h 35"/>
                                  <a:gd name="T2" fmla="*/ 0 w 97"/>
                                  <a:gd name="T3" fmla="*/ 0 h 35"/>
                                  <a:gd name="T4" fmla="*/ 0 w 97"/>
                                  <a:gd name="T5" fmla="*/ 0 h 35"/>
                                  <a:gd name="T6" fmla="*/ 1 w 97"/>
                                  <a:gd name="T7" fmla="*/ 0 h 35"/>
                                  <a:gd name="T8" fmla="*/ 1 w 97"/>
                                  <a:gd name="T9" fmla="*/ 0 h 35"/>
                                  <a:gd name="T10" fmla="*/ 1 w 97"/>
                                  <a:gd name="T11" fmla="*/ 0 h 35"/>
                                  <a:gd name="T12" fmla="*/ 1 w 97"/>
                                  <a:gd name="T13" fmla="*/ 0 h 35"/>
                                  <a:gd name="T14" fmla="*/ 1 w 97"/>
                                  <a:gd name="T15" fmla="*/ 0 h 35"/>
                                  <a:gd name="T16" fmla="*/ 2 w 97"/>
                                  <a:gd name="T17" fmla="*/ 0 h 35"/>
                                  <a:gd name="T18" fmla="*/ 2 w 97"/>
                                  <a:gd name="T19" fmla="*/ 0 h 3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7" h="35">
                                    <a:moveTo>
                                      <a:pt x="0" y="0"/>
                                    </a:moveTo>
                                    <a:lnTo>
                                      <a:pt x="5" y="7"/>
                                    </a:lnTo>
                                    <a:lnTo>
                                      <a:pt x="12" y="14"/>
                                    </a:lnTo>
                                    <a:lnTo>
                                      <a:pt x="22" y="21"/>
                                    </a:lnTo>
                                    <a:lnTo>
                                      <a:pt x="32" y="27"/>
                                    </a:lnTo>
                                    <a:lnTo>
                                      <a:pt x="44" y="31"/>
                                    </a:lnTo>
                                    <a:lnTo>
                                      <a:pt x="58" y="33"/>
                                    </a:lnTo>
                                    <a:lnTo>
                                      <a:pt x="71" y="35"/>
                                    </a:lnTo>
                                    <a:lnTo>
                                      <a:pt x="84" y="35"/>
                                    </a:lnTo>
                                    <a:lnTo>
                                      <a:pt x="97" y="3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7" name="Freeform 12434"/>
                            <wps:cNvSpPr>
                              <a:spLocks noChangeAspect="1"/>
                            </wps:cNvSpPr>
                            <wps:spPr bwMode="auto">
                              <a:xfrm>
                                <a:off x="3595" y="3717"/>
                                <a:ext cx="20" cy="10"/>
                              </a:xfrm>
                              <a:custGeom>
                                <a:avLst/>
                                <a:gdLst>
                                  <a:gd name="T0" fmla="*/ 0 w 78"/>
                                  <a:gd name="T1" fmla="*/ 0 h 37"/>
                                  <a:gd name="T2" fmla="*/ 0 w 78"/>
                                  <a:gd name="T3" fmla="*/ 0 h 37"/>
                                  <a:gd name="T4" fmla="*/ 1 w 78"/>
                                  <a:gd name="T5" fmla="*/ 1 h 37"/>
                                  <a:gd name="T6" fmla="*/ 1 w 78"/>
                                  <a:gd name="T7" fmla="*/ 1 h 37"/>
                                  <a:gd name="T8" fmla="*/ 1 w 78"/>
                                  <a:gd name="T9" fmla="*/ 1 h 3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8" h="37">
                                    <a:moveTo>
                                      <a:pt x="0" y="0"/>
                                    </a:moveTo>
                                    <a:lnTo>
                                      <a:pt x="14" y="18"/>
                                    </a:lnTo>
                                    <a:lnTo>
                                      <a:pt x="33" y="30"/>
                                    </a:lnTo>
                                    <a:lnTo>
                                      <a:pt x="56" y="37"/>
                                    </a:lnTo>
                                    <a:lnTo>
                                      <a:pt x="78" y="3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8" name="Freeform 12435"/>
                            <wps:cNvSpPr>
                              <a:spLocks noChangeAspect="1"/>
                            </wps:cNvSpPr>
                            <wps:spPr bwMode="auto">
                              <a:xfrm>
                                <a:off x="3622" y="3733"/>
                                <a:ext cx="5" cy="10"/>
                              </a:xfrm>
                              <a:custGeom>
                                <a:avLst/>
                                <a:gdLst>
                                  <a:gd name="T0" fmla="*/ 0 w 21"/>
                                  <a:gd name="T1" fmla="*/ 1 h 39"/>
                                  <a:gd name="T2" fmla="*/ 0 w 21"/>
                                  <a:gd name="T3" fmla="*/ 1 h 39"/>
                                  <a:gd name="T4" fmla="*/ 0 w 21"/>
                                  <a:gd name="T5" fmla="*/ 0 h 39"/>
                                  <a:gd name="T6" fmla="*/ 0 w 21"/>
                                  <a:gd name="T7" fmla="*/ 0 h 3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 h="39">
                                    <a:moveTo>
                                      <a:pt x="21" y="39"/>
                                    </a:moveTo>
                                    <a:lnTo>
                                      <a:pt x="14" y="25"/>
                                    </a:lnTo>
                                    <a:lnTo>
                                      <a:pt x="8" y="1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9" name="Line 12436"/>
                            <wps:cNvCnPr>
                              <a:cxnSpLocks noChangeShapeType="1"/>
                            </wps:cNvCnPr>
                            <wps:spPr bwMode="auto">
                              <a:xfrm flipV="1">
                                <a:off x="4088" y="3849"/>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40" name="Line 12437"/>
                            <wps:cNvCnPr>
                              <a:cxnSpLocks noChangeShapeType="1"/>
                            </wps:cNvCnPr>
                            <wps:spPr bwMode="auto">
                              <a:xfrm flipV="1">
                                <a:off x="4106" y="3856"/>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41" name="Line 12438"/>
                            <wps:cNvCnPr>
                              <a:cxnSpLocks noChangeShapeType="1"/>
                            </wps:cNvCnPr>
                            <wps:spPr bwMode="auto">
                              <a:xfrm flipV="1">
                                <a:off x="4088" y="3852"/>
                                <a:ext cx="7"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42" name="Freeform 12439"/>
                            <wps:cNvSpPr>
                              <a:spLocks noChangeAspect="1"/>
                            </wps:cNvSpPr>
                            <wps:spPr bwMode="auto">
                              <a:xfrm>
                                <a:off x="4085" y="3853"/>
                                <a:ext cx="3" cy="2"/>
                              </a:xfrm>
                              <a:custGeom>
                                <a:avLst/>
                                <a:gdLst>
                                  <a:gd name="T0" fmla="*/ 0 w 12"/>
                                  <a:gd name="T1" fmla="*/ 0 h 5"/>
                                  <a:gd name="T2" fmla="*/ 0 w 12"/>
                                  <a:gd name="T3" fmla="*/ 0 h 5"/>
                                  <a:gd name="T4" fmla="*/ 0 w 12"/>
                                  <a:gd name="T5" fmla="*/ 0 h 5"/>
                                  <a:gd name="T6" fmla="*/ 0 60000 65536"/>
                                  <a:gd name="T7" fmla="*/ 0 60000 65536"/>
                                  <a:gd name="T8" fmla="*/ 0 60000 65536"/>
                                </a:gdLst>
                                <a:ahLst/>
                                <a:cxnLst>
                                  <a:cxn ang="T6">
                                    <a:pos x="T0" y="T1"/>
                                  </a:cxn>
                                  <a:cxn ang="T7">
                                    <a:pos x="T2" y="T3"/>
                                  </a:cxn>
                                  <a:cxn ang="T8">
                                    <a:pos x="T4" y="T5"/>
                                  </a:cxn>
                                </a:cxnLst>
                                <a:rect l="0" t="0" r="r" b="b"/>
                                <a:pathLst>
                                  <a:path w="12" h="5">
                                    <a:moveTo>
                                      <a:pt x="0" y="0"/>
                                    </a:moveTo>
                                    <a:lnTo>
                                      <a:pt x="5" y="2"/>
                                    </a:lnTo>
                                    <a:lnTo>
                                      <a:pt x="12"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3" name="Line 12440"/>
                            <wps:cNvCnPr>
                              <a:cxnSpLocks noChangeShapeType="1"/>
                            </wps:cNvCnPr>
                            <wps:spPr bwMode="auto">
                              <a:xfrm flipV="1">
                                <a:off x="4391" y="4208"/>
                                <a:ext cx="18"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44" name="Line 12441"/>
                            <wps:cNvCnPr>
                              <a:cxnSpLocks noChangeShapeType="1"/>
                            </wps:cNvCnPr>
                            <wps:spPr bwMode="auto">
                              <a:xfrm flipV="1">
                                <a:off x="4389" y="4308"/>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45" name="Line 12442"/>
                            <wps:cNvCnPr>
                              <a:cxnSpLocks noChangeShapeType="1"/>
                            </wps:cNvCnPr>
                            <wps:spPr bwMode="auto">
                              <a:xfrm flipV="1">
                                <a:off x="4392" y="4196"/>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46" name="Freeform 12443"/>
                            <wps:cNvSpPr>
                              <a:spLocks noChangeAspect="1"/>
                            </wps:cNvSpPr>
                            <wps:spPr bwMode="auto">
                              <a:xfrm>
                                <a:off x="3527" y="4104"/>
                                <a:ext cx="45" cy="23"/>
                              </a:xfrm>
                              <a:custGeom>
                                <a:avLst/>
                                <a:gdLst>
                                  <a:gd name="T0" fmla="*/ 0 w 182"/>
                                  <a:gd name="T1" fmla="*/ 0 h 95"/>
                                  <a:gd name="T2" fmla="*/ 0 w 182"/>
                                  <a:gd name="T3" fmla="*/ 0 h 95"/>
                                  <a:gd name="T4" fmla="*/ 0 w 182"/>
                                  <a:gd name="T5" fmla="*/ 0 h 95"/>
                                  <a:gd name="T6" fmla="*/ 0 w 182"/>
                                  <a:gd name="T7" fmla="*/ 1 h 95"/>
                                  <a:gd name="T8" fmla="*/ 1 w 182"/>
                                  <a:gd name="T9" fmla="*/ 1 h 95"/>
                                  <a:gd name="T10" fmla="*/ 2 w 182"/>
                                  <a:gd name="T11" fmla="*/ 1 h 95"/>
                                  <a:gd name="T12" fmla="*/ 3 w 182"/>
                                  <a:gd name="T13" fmla="*/ 1 h 9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82" h="95">
                                    <a:moveTo>
                                      <a:pt x="0" y="0"/>
                                    </a:moveTo>
                                    <a:lnTo>
                                      <a:pt x="0" y="1"/>
                                    </a:lnTo>
                                    <a:lnTo>
                                      <a:pt x="8" y="31"/>
                                    </a:lnTo>
                                    <a:lnTo>
                                      <a:pt x="35" y="58"/>
                                    </a:lnTo>
                                    <a:lnTo>
                                      <a:pt x="76" y="78"/>
                                    </a:lnTo>
                                    <a:lnTo>
                                      <a:pt x="127" y="92"/>
                                    </a:lnTo>
                                    <a:lnTo>
                                      <a:pt x="182" y="9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7" name="Line 12444"/>
                            <wps:cNvCnPr>
                              <a:cxnSpLocks noChangeShapeType="1"/>
                            </wps:cNvCnPr>
                            <wps:spPr bwMode="auto">
                              <a:xfrm flipH="1" flipV="1">
                                <a:off x="3532" y="3267"/>
                                <a:ext cx="91" cy="1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48" name="Line 12445"/>
                            <wps:cNvCnPr>
                              <a:cxnSpLocks noChangeShapeType="1"/>
                            </wps:cNvCnPr>
                            <wps:spPr bwMode="auto">
                              <a:xfrm flipH="1" flipV="1">
                                <a:off x="3534" y="3267"/>
                                <a:ext cx="90" cy="1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49" name="Line 12446"/>
                            <wps:cNvCnPr>
                              <a:cxnSpLocks noChangeShapeType="1"/>
                            </wps:cNvCnPr>
                            <wps:spPr bwMode="auto">
                              <a:xfrm flipH="1" flipV="1">
                                <a:off x="3542" y="3197"/>
                                <a:ext cx="38" cy="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50" name="Line 12447"/>
                            <wps:cNvCnPr>
                              <a:cxnSpLocks noChangeShapeType="1"/>
                            </wps:cNvCnPr>
                            <wps:spPr bwMode="auto">
                              <a:xfrm flipH="1" flipV="1">
                                <a:off x="3509" y="3876"/>
                                <a:ext cx="159" cy="26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51" name="Line 12448"/>
                            <wps:cNvCnPr>
                              <a:cxnSpLocks noChangeShapeType="1"/>
                            </wps:cNvCnPr>
                            <wps:spPr bwMode="auto">
                              <a:xfrm flipH="1" flipV="1">
                                <a:off x="3511" y="3875"/>
                                <a:ext cx="158" cy="26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52" name="Line 12449"/>
                            <wps:cNvCnPr>
                              <a:cxnSpLocks noChangeShapeType="1"/>
                            </wps:cNvCnPr>
                            <wps:spPr bwMode="auto">
                              <a:xfrm flipV="1">
                                <a:off x="3539" y="4041"/>
                                <a:ext cx="13"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53" name="Freeform 12450"/>
                            <wps:cNvSpPr>
                              <a:spLocks noChangeAspect="1"/>
                            </wps:cNvSpPr>
                            <wps:spPr bwMode="auto">
                              <a:xfrm>
                                <a:off x="3549" y="4188"/>
                                <a:ext cx="32" cy="5"/>
                              </a:xfrm>
                              <a:custGeom>
                                <a:avLst/>
                                <a:gdLst>
                                  <a:gd name="T0" fmla="*/ 0 w 130"/>
                                  <a:gd name="T1" fmla="*/ 0 h 18"/>
                                  <a:gd name="T2" fmla="*/ 0 w 130"/>
                                  <a:gd name="T3" fmla="*/ 0 h 18"/>
                                  <a:gd name="T4" fmla="*/ 1 w 130"/>
                                  <a:gd name="T5" fmla="*/ 0 h 18"/>
                                  <a:gd name="T6" fmla="*/ 2 w 130"/>
                                  <a:gd name="T7" fmla="*/ 0 h 1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0" h="18">
                                    <a:moveTo>
                                      <a:pt x="0" y="0"/>
                                    </a:moveTo>
                                    <a:lnTo>
                                      <a:pt x="41" y="17"/>
                                    </a:lnTo>
                                    <a:lnTo>
                                      <a:pt x="86" y="18"/>
                                    </a:lnTo>
                                    <a:lnTo>
                                      <a:pt x="13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4" name="Freeform 12451"/>
                            <wps:cNvSpPr>
                              <a:spLocks noChangeAspect="1"/>
                            </wps:cNvSpPr>
                            <wps:spPr bwMode="auto">
                              <a:xfrm>
                                <a:off x="3540" y="4177"/>
                                <a:ext cx="51" cy="14"/>
                              </a:xfrm>
                              <a:custGeom>
                                <a:avLst/>
                                <a:gdLst>
                                  <a:gd name="T0" fmla="*/ 0 w 208"/>
                                  <a:gd name="T1" fmla="*/ 0 h 59"/>
                                  <a:gd name="T2" fmla="*/ 0 w 208"/>
                                  <a:gd name="T3" fmla="*/ 0 h 59"/>
                                  <a:gd name="T4" fmla="*/ 0 w 208"/>
                                  <a:gd name="T5" fmla="*/ 0 h 59"/>
                                  <a:gd name="T6" fmla="*/ 1 w 208"/>
                                  <a:gd name="T7" fmla="*/ 1 h 59"/>
                                  <a:gd name="T8" fmla="*/ 1 w 208"/>
                                  <a:gd name="T9" fmla="*/ 1 h 59"/>
                                  <a:gd name="T10" fmla="*/ 2 w 208"/>
                                  <a:gd name="T11" fmla="*/ 1 h 59"/>
                                  <a:gd name="T12" fmla="*/ 2 w 208"/>
                                  <a:gd name="T13" fmla="*/ 1 h 59"/>
                                  <a:gd name="T14" fmla="*/ 3 w 208"/>
                                  <a:gd name="T15" fmla="*/ 0 h 59"/>
                                  <a:gd name="T16" fmla="*/ 3 w 208"/>
                                  <a:gd name="T17" fmla="*/ 0 h 59"/>
                                  <a:gd name="T18" fmla="*/ 3 w 208"/>
                                  <a:gd name="T19" fmla="*/ 0 h 5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08" h="59">
                                    <a:moveTo>
                                      <a:pt x="0" y="0"/>
                                    </a:moveTo>
                                    <a:lnTo>
                                      <a:pt x="5" y="19"/>
                                    </a:lnTo>
                                    <a:lnTo>
                                      <a:pt x="26" y="38"/>
                                    </a:lnTo>
                                    <a:lnTo>
                                      <a:pt x="58" y="53"/>
                                    </a:lnTo>
                                    <a:lnTo>
                                      <a:pt x="97" y="59"/>
                                    </a:lnTo>
                                    <a:lnTo>
                                      <a:pt x="136" y="57"/>
                                    </a:lnTo>
                                    <a:lnTo>
                                      <a:pt x="172" y="47"/>
                                    </a:lnTo>
                                    <a:lnTo>
                                      <a:pt x="196" y="30"/>
                                    </a:lnTo>
                                    <a:lnTo>
                                      <a:pt x="208" y="9"/>
                                    </a:lnTo>
                                    <a:lnTo>
                                      <a:pt x="208" y="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5" name="Freeform 12452"/>
                            <wps:cNvSpPr>
                              <a:spLocks noChangeAspect="1"/>
                            </wps:cNvSpPr>
                            <wps:spPr bwMode="auto">
                              <a:xfrm>
                                <a:off x="3527" y="4113"/>
                                <a:ext cx="81" cy="23"/>
                              </a:xfrm>
                              <a:custGeom>
                                <a:avLst/>
                                <a:gdLst>
                                  <a:gd name="T0" fmla="*/ 0 w 327"/>
                                  <a:gd name="T1" fmla="*/ 0 h 93"/>
                                  <a:gd name="T2" fmla="*/ 0 w 327"/>
                                  <a:gd name="T3" fmla="*/ 0 h 93"/>
                                  <a:gd name="T4" fmla="*/ 0 w 327"/>
                                  <a:gd name="T5" fmla="*/ 1 h 93"/>
                                  <a:gd name="T6" fmla="*/ 1 w 327"/>
                                  <a:gd name="T7" fmla="*/ 1 h 93"/>
                                  <a:gd name="T8" fmla="*/ 2 w 327"/>
                                  <a:gd name="T9" fmla="*/ 1 h 93"/>
                                  <a:gd name="T10" fmla="*/ 3 w 327"/>
                                  <a:gd name="T11" fmla="*/ 1 h 93"/>
                                  <a:gd name="T12" fmla="*/ 4 w 327"/>
                                  <a:gd name="T13" fmla="*/ 1 h 93"/>
                                  <a:gd name="T14" fmla="*/ 4 w 327"/>
                                  <a:gd name="T15" fmla="*/ 1 h 93"/>
                                  <a:gd name="T16" fmla="*/ 5 w 327"/>
                                  <a:gd name="T17" fmla="*/ 0 h 93"/>
                                  <a:gd name="T18" fmla="*/ 5 w 327"/>
                                  <a:gd name="T19" fmla="*/ 0 h 9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327" h="93">
                                    <a:moveTo>
                                      <a:pt x="0" y="0"/>
                                    </a:moveTo>
                                    <a:lnTo>
                                      <a:pt x="8" y="29"/>
                                    </a:lnTo>
                                    <a:lnTo>
                                      <a:pt x="36" y="57"/>
                                    </a:lnTo>
                                    <a:lnTo>
                                      <a:pt x="79" y="78"/>
                                    </a:lnTo>
                                    <a:lnTo>
                                      <a:pt x="130" y="91"/>
                                    </a:lnTo>
                                    <a:lnTo>
                                      <a:pt x="187" y="93"/>
                                    </a:lnTo>
                                    <a:lnTo>
                                      <a:pt x="241" y="84"/>
                                    </a:lnTo>
                                    <a:lnTo>
                                      <a:pt x="286" y="66"/>
                                    </a:lnTo>
                                    <a:lnTo>
                                      <a:pt x="316" y="40"/>
                                    </a:lnTo>
                                    <a:lnTo>
                                      <a:pt x="327"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6" name="Line 12453"/>
                            <wps:cNvCnPr>
                              <a:cxnSpLocks noChangeShapeType="1"/>
                            </wps:cNvCnPr>
                            <wps:spPr bwMode="auto">
                              <a:xfrm flipH="1">
                                <a:off x="3547" y="4095"/>
                                <a:ext cx="16"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57" name="Line 12454"/>
                            <wps:cNvCnPr>
                              <a:cxnSpLocks noChangeShapeType="1"/>
                            </wps:cNvCnPr>
                            <wps:spPr bwMode="auto">
                              <a:xfrm flipV="1">
                                <a:off x="3542" y="4086"/>
                                <a:ext cx="16"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58" name="Freeform 12455"/>
                            <wps:cNvSpPr>
                              <a:spLocks noChangeAspect="1"/>
                            </wps:cNvSpPr>
                            <wps:spPr bwMode="auto">
                              <a:xfrm>
                                <a:off x="3549" y="4080"/>
                                <a:ext cx="9" cy="6"/>
                              </a:xfrm>
                              <a:custGeom>
                                <a:avLst/>
                                <a:gdLst>
                                  <a:gd name="T0" fmla="*/ 1 w 33"/>
                                  <a:gd name="T1" fmla="*/ 1 h 24"/>
                                  <a:gd name="T2" fmla="*/ 0 w 33"/>
                                  <a:gd name="T3" fmla="*/ 0 h 24"/>
                                  <a:gd name="T4" fmla="*/ 0 w 33"/>
                                  <a:gd name="T5" fmla="*/ 0 h 24"/>
                                  <a:gd name="T6" fmla="*/ 0 w 33"/>
                                  <a:gd name="T7" fmla="*/ 0 h 2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 h="24">
                                    <a:moveTo>
                                      <a:pt x="33" y="24"/>
                                    </a:moveTo>
                                    <a:lnTo>
                                      <a:pt x="16" y="6"/>
                                    </a:lnTo>
                                    <a:lnTo>
                                      <a:pt x="8"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9" name="Line 12456"/>
                            <wps:cNvCnPr>
                              <a:cxnSpLocks noChangeShapeType="1"/>
                            </wps:cNvCnPr>
                            <wps:spPr bwMode="auto">
                              <a:xfrm flipH="1" flipV="1">
                                <a:off x="3455" y="3386"/>
                                <a:ext cx="116" cy="19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60" name="Line 12457"/>
                            <wps:cNvCnPr>
                              <a:cxnSpLocks noChangeShapeType="1"/>
                            </wps:cNvCnPr>
                            <wps:spPr bwMode="auto">
                              <a:xfrm flipH="1" flipV="1">
                                <a:off x="3460" y="3247"/>
                                <a:ext cx="115" cy="18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61" name="Line 12458"/>
                            <wps:cNvCnPr>
                              <a:cxnSpLocks noChangeShapeType="1"/>
                            </wps:cNvCnPr>
                            <wps:spPr bwMode="auto">
                              <a:xfrm flipH="1" flipV="1">
                                <a:off x="3473" y="3233"/>
                                <a:ext cx="116" cy="18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62" name="Line 12459"/>
                            <wps:cNvCnPr>
                              <a:cxnSpLocks noChangeShapeType="1"/>
                            </wps:cNvCnPr>
                            <wps:spPr bwMode="auto">
                              <a:xfrm flipH="1" flipV="1">
                                <a:off x="3530" y="2920"/>
                                <a:ext cx="116" cy="19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63" name="Line 12460"/>
                            <wps:cNvCnPr>
                              <a:cxnSpLocks noChangeShapeType="1"/>
                            </wps:cNvCnPr>
                            <wps:spPr bwMode="auto">
                              <a:xfrm flipH="1" flipV="1">
                                <a:off x="3469" y="2942"/>
                                <a:ext cx="115" cy="19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64" name="Line 12461"/>
                            <wps:cNvCnPr>
                              <a:cxnSpLocks noChangeShapeType="1"/>
                            </wps:cNvCnPr>
                            <wps:spPr bwMode="auto">
                              <a:xfrm flipH="1" flipV="1">
                                <a:off x="3483" y="2928"/>
                                <a:ext cx="115" cy="19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65" name="Freeform 12462"/>
                            <wps:cNvSpPr>
                              <a:spLocks noChangeAspect="1"/>
                            </wps:cNvSpPr>
                            <wps:spPr bwMode="auto">
                              <a:xfrm>
                                <a:off x="3483" y="4020"/>
                                <a:ext cx="70" cy="18"/>
                              </a:xfrm>
                              <a:custGeom>
                                <a:avLst/>
                                <a:gdLst>
                                  <a:gd name="T0" fmla="*/ 4 w 283"/>
                                  <a:gd name="T1" fmla="*/ 1 h 73"/>
                                  <a:gd name="T2" fmla="*/ 4 w 283"/>
                                  <a:gd name="T3" fmla="*/ 1 h 73"/>
                                  <a:gd name="T4" fmla="*/ 4 w 283"/>
                                  <a:gd name="T5" fmla="*/ 0 h 73"/>
                                  <a:gd name="T6" fmla="*/ 3 w 283"/>
                                  <a:gd name="T7" fmla="*/ 0 h 73"/>
                                  <a:gd name="T8" fmla="*/ 3 w 283"/>
                                  <a:gd name="T9" fmla="*/ 0 h 73"/>
                                  <a:gd name="T10" fmla="*/ 2 w 283"/>
                                  <a:gd name="T11" fmla="*/ 0 h 73"/>
                                  <a:gd name="T12" fmla="*/ 1 w 283"/>
                                  <a:gd name="T13" fmla="*/ 0 h 73"/>
                                  <a:gd name="T14" fmla="*/ 0 w 283"/>
                                  <a:gd name="T15" fmla="*/ 0 h 73"/>
                                  <a:gd name="T16" fmla="*/ 0 w 283"/>
                                  <a:gd name="T17" fmla="*/ 1 h 73"/>
                                  <a:gd name="T18" fmla="*/ 0 w 283"/>
                                  <a:gd name="T19" fmla="*/ 1 h 7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83" h="73">
                                    <a:moveTo>
                                      <a:pt x="283" y="73"/>
                                    </a:moveTo>
                                    <a:lnTo>
                                      <a:pt x="282" y="70"/>
                                    </a:lnTo>
                                    <a:lnTo>
                                      <a:pt x="266" y="42"/>
                                    </a:lnTo>
                                    <a:lnTo>
                                      <a:pt x="232" y="20"/>
                                    </a:lnTo>
                                    <a:lnTo>
                                      <a:pt x="186" y="5"/>
                                    </a:lnTo>
                                    <a:lnTo>
                                      <a:pt x="135" y="0"/>
                                    </a:lnTo>
                                    <a:lnTo>
                                      <a:pt x="84" y="6"/>
                                    </a:lnTo>
                                    <a:lnTo>
                                      <a:pt x="41" y="21"/>
                                    </a:lnTo>
                                    <a:lnTo>
                                      <a:pt x="11" y="43"/>
                                    </a:lnTo>
                                    <a:lnTo>
                                      <a:pt x="0" y="6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6" name="Freeform 12463"/>
                            <wps:cNvSpPr>
                              <a:spLocks noChangeAspect="1"/>
                            </wps:cNvSpPr>
                            <wps:spPr bwMode="auto">
                              <a:xfrm>
                                <a:off x="3482" y="4015"/>
                                <a:ext cx="71" cy="39"/>
                              </a:xfrm>
                              <a:custGeom>
                                <a:avLst/>
                                <a:gdLst>
                                  <a:gd name="T0" fmla="*/ 0 w 284"/>
                                  <a:gd name="T1" fmla="*/ 2 h 155"/>
                                  <a:gd name="T2" fmla="*/ 1 w 284"/>
                                  <a:gd name="T3" fmla="*/ 2 h 155"/>
                                  <a:gd name="T4" fmla="*/ 1 w 284"/>
                                  <a:gd name="T5" fmla="*/ 2 h 155"/>
                                  <a:gd name="T6" fmla="*/ 2 w 284"/>
                                  <a:gd name="T7" fmla="*/ 3 h 155"/>
                                  <a:gd name="T8" fmla="*/ 3 w 284"/>
                                  <a:gd name="T9" fmla="*/ 3 h 155"/>
                                  <a:gd name="T10" fmla="*/ 4 w 284"/>
                                  <a:gd name="T11" fmla="*/ 2 h 155"/>
                                  <a:gd name="T12" fmla="*/ 4 w 284"/>
                                  <a:gd name="T13" fmla="*/ 2 h 155"/>
                                  <a:gd name="T14" fmla="*/ 5 w 284"/>
                                  <a:gd name="T15" fmla="*/ 2 h 155"/>
                                  <a:gd name="T16" fmla="*/ 5 w 284"/>
                                  <a:gd name="T17" fmla="*/ 1 h 155"/>
                                  <a:gd name="T18" fmla="*/ 4 w 284"/>
                                  <a:gd name="T19" fmla="*/ 1 h 155"/>
                                  <a:gd name="T20" fmla="*/ 4 w 284"/>
                                  <a:gd name="T21" fmla="*/ 0 h 155"/>
                                  <a:gd name="T22" fmla="*/ 3 w 284"/>
                                  <a:gd name="T23" fmla="*/ 0 h 155"/>
                                  <a:gd name="T24" fmla="*/ 2 w 284"/>
                                  <a:gd name="T25" fmla="*/ 0 h 155"/>
                                  <a:gd name="T26" fmla="*/ 2 w 284"/>
                                  <a:gd name="T27" fmla="*/ 0 h 155"/>
                                  <a:gd name="T28" fmla="*/ 1 w 284"/>
                                  <a:gd name="T29" fmla="*/ 1 h 155"/>
                                  <a:gd name="T30" fmla="*/ 0 w 284"/>
                                  <a:gd name="T31" fmla="*/ 1 h 155"/>
                                  <a:gd name="T32" fmla="*/ 0 w 284"/>
                                  <a:gd name="T33" fmla="*/ 1 h 155"/>
                                  <a:gd name="T34" fmla="*/ 0 w 284"/>
                                  <a:gd name="T35" fmla="*/ 2 h 155"/>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284" h="155">
                                    <a:moveTo>
                                      <a:pt x="7" y="100"/>
                                    </a:moveTo>
                                    <a:lnTo>
                                      <a:pt x="33" y="125"/>
                                    </a:lnTo>
                                    <a:lnTo>
                                      <a:pt x="73" y="145"/>
                                    </a:lnTo>
                                    <a:lnTo>
                                      <a:pt x="123" y="155"/>
                                    </a:lnTo>
                                    <a:lnTo>
                                      <a:pt x="175" y="155"/>
                                    </a:lnTo>
                                    <a:lnTo>
                                      <a:pt x="223" y="144"/>
                                    </a:lnTo>
                                    <a:lnTo>
                                      <a:pt x="261" y="124"/>
                                    </a:lnTo>
                                    <a:lnTo>
                                      <a:pt x="281" y="99"/>
                                    </a:lnTo>
                                    <a:lnTo>
                                      <a:pt x="284" y="70"/>
                                    </a:lnTo>
                                    <a:lnTo>
                                      <a:pt x="268" y="43"/>
                                    </a:lnTo>
                                    <a:lnTo>
                                      <a:pt x="234" y="21"/>
                                    </a:lnTo>
                                    <a:lnTo>
                                      <a:pt x="188" y="5"/>
                                    </a:lnTo>
                                    <a:lnTo>
                                      <a:pt x="137" y="0"/>
                                    </a:lnTo>
                                    <a:lnTo>
                                      <a:pt x="86" y="6"/>
                                    </a:lnTo>
                                    <a:lnTo>
                                      <a:pt x="42" y="22"/>
                                    </a:lnTo>
                                    <a:lnTo>
                                      <a:pt x="12" y="44"/>
                                    </a:lnTo>
                                    <a:lnTo>
                                      <a:pt x="0" y="71"/>
                                    </a:lnTo>
                                    <a:lnTo>
                                      <a:pt x="7" y="10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7" name="Line 12464"/>
                            <wps:cNvCnPr>
                              <a:cxnSpLocks noChangeShapeType="1"/>
                            </wps:cNvCnPr>
                            <wps:spPr bwMode="auto">
                              <a:xfrm flipV="1">
                                <a:off x="3502" y="4141"/>
                                <a:ext cx="165"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68" name="Line 12465"/>
                            <wps:cNvCnPr>
                              <a:cxnSpLocks noChangeShapeType="1"/>
                            </wps:cNvCnPr>
                            <wps:spPr bwMode="auto">
                              <a:xfrm flipV="1">
                                <a:off x="3502" y="4137"/>
                                <a:ext cx="166"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69" name="Line 12466"/>
                            <wps:cNvCnPr>
                              <a:cxnSpLocks noChangeShapeType="1"/>
                            </wps:cNvCnPr>
                            <wps:spPr bwMode="auto">
                              <a:xfrm>
                                <a:off x="3495" y="3547"/>
                                <a:ext cx="98" cy="1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0" name="Line 12467"/>
                            <wps:cNvCnPr>
                              <a:cxnSpLocks noChangeShapeType="1"/>
                            </wps:cNvCnPr>
                            <wps:spPr bwMode="auto">
                              <a:xfrm flipH="1" flipV="1">
                                <a:off x="3497" y="3476"/>
                                <a:ext cx="98" cy="1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1" name="Line 12468"/>
                            <wps:cNvCnPr>
                              <a:cxnSpLocks noChangeShapeType="1"/>
                            </wps:cNvCnPr>
                            <wps:spPr bwMode="auto">
                              <a:xfrm flipH="1" flipV="1">
                                <a:off x="3484" y="2835"/>
                                <a:ext cx="71" cy="1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2" name="Line 12469"/>
                            <wps:cNvCnPr>
                              <a:cxnSpLocks noChangeShapeType="1"/>
                            </wps:cNvCnPr>
                            <wps:spPr bwMode="auto">
                              <a:xfrm flipH="1" flipV="1">
                                <a:off x="3479" y="2835"/>
                                <a:ext cx="76" cy="1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3" name="Line 12470"/>
                            <wps:cNvCnPr>
                              <a:cxnSpLocks noChangeShapeType="1"/>
                            </wps:cNvCnPr>
                            <wps:spPr bwMode="auto">
                              <a:xfrm flipV="1">
                                <a:off x="3521" y="3263"/>
                                <a:ext cx="3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4" name="Line 12471"/>
                            <wps:cNvCnPr>
                              <a:cxnSpLocks noChangeShapeType="1"/>
                            </wps:cNvCnPr>
                            <wps:spPr bwMode="auto">
                              <a:xfrm flipH="1">
                                <a:off x="3401" y="3767"/>
                                <a:ext cx="208" cy="3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5" name="Line 12472"/>
                            <wps:cNvCnPr>
                              <a:cxnSpLocks noChangeShapeType="1"/>
                            </wps:cNvCnPr>
                            <wps:spPr bwMode="auto">
                              <a:xfrm flipV="1">
                                <a:off x="3415" y="3857"/>
                                <a:ext cx="209" cy="3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6" name="Line 12473"/>
                            <wps:cNvCnPr>
                              <a:cxnSpLocks noChangeShapeType="1"/>
                            </wps:cNvCnPr>
                            <wps:spPr bwMode="auto">
                              <a:xfrm flipV="1">
                                <a:off x="3539" y="3194"/>
                                <a:ext cx="24"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7" name="Line 12474"/>
                            <wps:cNvCnPr>
                              <a:cxnSpLocks noChangeShapeType="1"/>
                            </wps:cNvCnPr>
                            <wps:spPr bwMode="auto">
                              <a:xfrm flipH="1">
                                <a:off x="3527" y="3117"/>
                                <a:ext cx="24"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8" name="Line 12475"/>
                            <wps:cNvCnPr>
                              <a:cxnSpLocks noChangeShapeType="1"/>
                            </wps:cNvCnPr>
                            <wps:spPr bwMode="auto">
                              <a:xfrm>
                                <a:off x="3457" y="3391"/>
                                <a:ext cx="115" cy="19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79" name="Line 12476"/>
                            <wps:cNvCnPr>
                              <a:cxnSpLocks noChangeShapeType="1"/>
                            </wps:cNvCnPr>
                            <wps:spPr bwMode="auto">
                              <a:xfrm>
                                <a:off x="3540" y="3197"/>
                                <a:ext cx="41" cy="6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0" name="Line 12477"/>
                            <wps:cNvCnPr>
                              <a:cxnSpLocks noChangeShapeType="1"/>
                            </wps:cNvCnPr>
                            <wps:spPr bwMode="auto">
                              <a:xfrm>
                                <a:off x="3496" y="3554"/>
                                <a:ext cx="99" cy="1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1" name="Freeform 12478"/>
                            <wps:cNvSpPr>
                              <a:spLocks noChangeAspect="1"/>
                            </wps:cNvSpPr>
                            <wps:spPr bwMode="auto">
                              <a:xfrm>
                                <a:off x="3506" y="3611"/>
                                <a:ext cx="32" cy="81"/>
                              </a:xfrm>
                              <a:custGeom>
                                <a:avLst/>
                                <a:gdLst>
                                  <a:gd name="T0" fmla="*/ 0 w 128"/>
                                  <a:gd name="T1" fmla="*/ 1 h 324"/>
                                  <a:gd name="T2" fmla="*/ 0 w 128"/>
                                  <a:gd name="T3" fmla="*/ 1 h 324"/>
                                  <a:gd name="T4" fmla="*/ 0 w 128"/>
                                  <a:gd name="T5" fmla="*/ 0 h 324"/>
                                  <a:gd name="T6" fmla="*/ 1 w 128"/>
                                  <a:gd name="T7" fmla="*/ 0 h 324"/>
                                  <a:gd name="T8" fmla="*/ 1 w 128"/>
                                  <a:gd name="T9" fmla="*/ 0 h 324"/>
                                  <a:gd name="T10" fmla="*/ 1 w 128"/>
                                  <a:gd name="T11" fmla="*/ 1 h 324"/>
                                  <a:gd name="T12" fmla="*/ 2 w 128"/>
                                  <a:gd name="T13" fmla="*/ 1 h 324"/>
                                  <a:gd name="T14" fmla="*/ 2 w 128"/>
                                  <a:gd name="T15" fmla="*/ 2 h 324"/>
                                  <a:gd name="T16" fmla="*/ 2 w 128"/>
                                  <a:gd name="T17" fmla="*/ 3 h 324"/>
                                  <a:gd name="T18" fmla="*/ 2 w 128"/>
                                  <a:gd name="T19" fmla="*/ 4 h 324"/>
                                  <a:gd name="T20" fmla="*/ 2 w 128"/>
                                  <a:gd name="T21" fmla="*/ 5 h 32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28" h="324">
                                    <a:moveTo>
                                      <a:pt x="0" y="37"/>
                                    </a:moveTo>
                                    <a:lnTo>
                                      <a:pt x="1" y="33"/>
                                    </a:lnTo>
                                    <a:lnTo>
                                      <a:pt x="14" y="8"/>
                                    </a:lnTo>
                                    <a:lnTo>
                                      <a:pt x="30" y="0"/>
                                    </a:lnTo>
                                    <a:lnTo>
                                      <a:pt x="50" y="12"/>
                                    </a:lnTo>
                                    <a:lnTo>
                                      <a:pt x="70" y="40"/>
                                    </a:lnTo>
                                    <a:lnTo>
                                      <a:pt x="89" y="85"/>
                                    </a:lnTo>
                                    <a:lnTo>
                                      <a:pt x="107" y="141"/>
                                    </a:lnTo>
                                    <a:lnTo>
                                      <a:pt x="119" y="203"/>
                                    </a:lnTo>
                                    <a:lnTo>
                                      <a:pt x="126" y="266"/>
                                    </a:lnTo>
                                    <a:lnTo>
                                      <a:pt x="128" y="3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2" name="Line 12479"/>
                            <wps:cNvCnPr>
                              <a:cxnSpLocks noChangeShapeType="1"/>
                            </wps:cNvCnPr>
                            <wps:spPr bwMode="auto">
                              <a:xfrm>
                                <a:off x="2909" y="3590"/>
                                <a:ext cx="128" cy="2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3" name="Line 12480"/>
                            <wps:cNvCnPr>
                              <a:cxnSpLocks noChangeShapeType="1"/>
                            </wps:cNvCnPr>
                            <wps:spPr bwMode="auto">
                              <a:xfrm flipH="1">
                                <a:off x="2925" y="3626"/>
                                <a:ext cx="6" cy="9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4" name="Line 12481"/>
                            <wps:cNvCnPr>
                              <a:cxnSpLocks noChangeShapeType="1"/>
                            </wps:cNvCnPr>
                            <wps:spPr bwMode="auto">
                              <a:xfrm flipV="1">
                                <a:off x="3276" y="3055"/>
                                <a:ext cx="95" cy="135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5" name="Line 12482"/>
                            <wps:cNvCnPr>
                              <a:cxnSpLocks noChangeShapeType="1"/>
                            </wps:cNvCnPr>
                            <wps:spPr bwMode="auto">
                              <a:xfrm flipV="1">
                                <a:off x="3172" y="3054"/>
                                <a:ext cx="93" cy="13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6" name="Line 12483"/>
                            <wps:cNvCnPr>
                              <a:cxnSpLocks noChangeShapeType="1"/>
                            </wps:cNvCnPr>
                            <wps:spPr bwMode="auto">
                              <a:xfrm flipH="1">
                                <a:off x="2851" y="3514"/>
                                <a:ext cx="15" cy="2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7" name="Line 12484"/>
                            <wps:cNvCnPr>
                              <a:cxnSpLocks noChangeShapeType="1"/>
                            </wps:cNvCnPr>
                            <wps:spPr bwMode="auto">
                              <a:xfrm flipH="1">
                                <a:off x="2842" y="3500"/>
                                <a:ext cx="16" cy="2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8" name="Line 12485"/>
                            <wps:cNvCnPr>
                              <a:cxnSpLocks noChangeShapeType="1"/>
                            </wps:cNvCnPr>
                            <wps:spPr bwMode="auto">
                              <a:xfrm flipV="1">
                                <a:off x="3178" y="3067"/>
                                <a:ext cx="95" cy="13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89" name="Line 12486"/>
                            <wps:cNvCnPr>
                              <a:cxnSpLocks noChangeShapeType="1"/>
                            </wps:cNvCnPr>
                            <wps:spPr bwMode="auto">
                              <a:xfrm flipH="1">
                                <a:off x="3194" y="2949"/>
                                <a:ext cx="75" cy="107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90" name="Line 12487"/>
                            <wps:cNvCnPr>
                              <a:cxnSpLocks noChangeShapeType="1"/>
                            </wps:cNvCnPr>
                            <wps:spPr bwMode="auto">
                              <a:xfrm flipH="1" flipV="1">
                                <a:off x="2831" y="3455"/>
                                <a:ext cx="345" cy="56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91" name="Line 12488"/>
                            <wps:cNvCnPr>
                              <a:cxnSpLocks noChangeShapeType="1"/>
                            </wps:cNvCnPr>
                            <wps:spPr bwMode="auto">
                              <a:xfrm flipH="1">
                                <a:off x="3176" y="2951"/>
                                <a:ext cx="75" cy="107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92" name="Freeform 12489"/>
                            <wps:cNvSpPr>
                              <a:spLocks noChangeAspect="1"/>
                            </wps:cNvSpPr>
                            <wps:spPr bwMode="auto">
                              <a:xfrm>
                                <a:off x="3520" y="3619"/>
                                <a:ext cx="18" cy="88"/>
                              </a:xfrm>
                              <a:custGeom>
                                <a:avLst/>
                                <a:gdLst>
                                  <a:gd name="T0" fmla="*/ 0 w 70"/>
                                  <a:gd name="T1" fmla="*/ 0 h 356"/>
                                  <a:gd name="T2" fmla="*/ 0 w 70"/>
                                  <a:gd name="T3" fmla="*/ 0 h 356"/>
                                  <a:gd name="T4" fmla="*/ 0 w 70"/>
                                  <a:gd name="T5" fmla="*/ 0 h 356"/>
                                  <a:gd name="T6" fmla="*/ 0 w 70"/>
                                  <a:gd name="T7" fmla="*/ 0 h 356"/>
                                  <a:gd name="T8" fmla="*/ 0 w 70"/>
                                  <a:gd name="T9" fmla="*/ 0 h 356"/>
                                  <a:gd name="T10" fmla="*/ 1 w 70"/>
                                  <a:gd name="T11" fmla="*/ 1 h 356"/>
                                  <a:gd name="T12" fmla="*/ 1 w 70"/>
                                  <a:gd name="T13" fmla="*/ 1 h 356"/>
                                  <a:gd name="T14" fmla="*/ 1 w 70"/>
                                  <a:gd name="T15" fmla="*/ 2 h 356"/>
                                  <a:gd name="T16" fmla="*/ 1 w 70"/>
                                  <a:gd name="T17" fmla="*/ 3 h 356"/>
                                  <a:gd name="T18" fmla="*/ 1 w 70"/>
                                  <a:gd name="T19" fmla="*/ 4 h 356"/>
                                  <a:gd name="T20" fmla="*/ 1 w 70"/>
                                  <a:gd name="T21" fmla="*/ 4 h 356"/>
                                  <a:gd name="T22" fmla="*/ 1 w 70"/>
                                  <a:gd name="T23" fmla="*/ 4 h 356"/>
                                  <a:gd name="T24" fmla="*/ 1 w 70"/>
                                  <a:gd name="T25" fmla="*/ 5 h 356"/>
                                  <a:gd name="T26" fmla="*/ 1 w 70"/>
                                  <a:gd name="T27" fmla="*/ 5 h 356"/>
                                  <a:gd name="T28" fmla="*/ 1 w 70"/>
                                  <a:gd name="T29" fmla="*/ 5 h 356"/>
                                  <a:gd name="T30" fmla="*/ 1 w 70"/>
                                  <a:gd name="T31" fmla="*/ 5 h 35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70" h="356">
                                    <a:moveTo>
                                      <a:pt x="1" y="0"/>
                                    </a:moveTo>
                                    <a:lnTo>
                                      <a:pt x="0" y="1"/>
                                    </a:lnTo>
                                    <a:lnTo>
                                      <a:pt x="3" y="3"/>
                                    </a:lnTo>
                                    <a:lnTo>
                                      <a:pt x="12" y="14"/>
                                    </a:lnTo>
                                    <a:lnTo>
                                      <a:pt x="21" y="32"/>
                                    </a:lnTo>
                                    <a:lnTo>
                                      <a:pt x="30" y="54"/>
                                    </a:lnTo>
                                    <a:lnTo>
                                      <a:pt x="39" y="79"/>
                                    </a:lnTo>
                                    <a:lnTo>
                                      <a:pt x="49" y="109"/>
                                    </a:lnTo>
                                    <a:lnTo>
                                      <a:pt x="62" y="174"/>
                                    </a:lnTo>
                                    <a:lnTo>
                                      <a:pt x="69" y="239"/>
                                    </a:lnTo>
                                    <a:lnTo>
                                      <a:pt x="70" y="270"/>
                                    </a:lnTo>
                                    <a:lnTo>
                                      <a:pt x="70" y="297"/>
                                    </a:lnTo>
                                    <a:lnTo>
                                      <a:pt x="68" y="321"/>
                                    </a:lnTo>
                                    <a:lnTo>
                                      <a:pt x="64" y="341"/>
                                    </a:lnTo>
                                    <a:lnTo>
                                      <a:pt x="60" y="353"/>
                                    </a:lnTo>
                                    <a:lnTo>
                                      <a:pt x="59" y="35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3" name="Line 12490"/>
                            <wps:cNvCnPr>
                              <a:cxnSpLocks noChangeShapeType="1"/>
                            </wps:cNvCnPr>
                            <wps:spPr bwMode="auto">
                              <a:xfrm flipH="1">
                                <a:off x="2800" y="4364"/>
                                <a:ext cx="337" cy="5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94" name="Line 12491"/>
                            <wps:cNvCnPr>
                              <a:cxnSpLocks noChangeShapeType="1"/>
                            </wps:cNvCnPr>
                            <wps:spPr bwMode="auto">
                              <a:xfrm flipV="1">
                                <a:off x="2794" y="4335"/>
                                <a:ext cx="330" cy="5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95" name="Line 12492"/>
                            <wps:cNvCnPr>
                              <a:cxnSpLocks noChangeShapeType="1"/>
                            </wps:cNvCnPr>
                            <wps:spPr bwMode="auto">
                              <a:xfrm flipH="1">
                                <a:off x="2799" y="4391"/>
                                <a:ext cx="359"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96" name="Freeform 12493"/>
                            <wps:cNvSpPr>
                              <a:spLocks noChangeAspect="1"/>
                            </wps:cNvSpPr>
                            <wps:spPr bwMode="auto">
                              <a:xfrm>
                                <a:off x="2978" y="3841"/>
                                <a:ext cx="10" cy="53"/>
                              </a:xfrm>
                              <a:custGeom>
                                <a:avLst/>
                                <a:gdLst>
                                  <a:gd name="T0" fmla="*/ 0 w 41"/>
                                  <a:gd name="T1" fmla="*/ 3 h 213"/>
                                  <a:gd name="T2" fmla="*/ 0 w 41"/>
                                  <a:gd name="T3" fmla="*/ 2 h 213"/>
                                  <a:gd name="T4" fmla="*/ 0 w 41"/>
                                  <a:gd name="T5" fmla="*/ 1 h 213"/>
                                  <a:gd name="T6" fmla="*/ 0 w 41"/>
                                  <a:gd name="T7" fmla="*/ 0 h 2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1" h="213">
                                    <a:moveTo>
                                      <a:pt x="41" y="213"/>
                                    </a:moveTo>
                                    <a:lnTo>
                                      <a:pt x="40" y="140"/>
                                    </a:lnTo>
                                    <a:lnTo>
                                      <a:pt x="27" y="6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7" name="Line 12494"/>
                            <wps:cNvCnPr>
                              <a:cxnSpLocks noChangeShapeType="1"/>
                            </wps:cNvCnPr>
                            <wps:spPr bwMode="auto">
                              <a:xfrm flipH="1">
                                <a:off x="2743" y="3894"/>
                                <a:ext cx="245"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98" name="Line 12495"/>
                            <wps:cNvCnPr>
                              <a:cxnSpLocks noChangeShapeType="1"/>
                            </wps:cNvCnPr>
                            <wps:spPr bwMode="auto">
                              <a:xfrm flipH="1" flipV="1">
                                <a:off x="2928" y="3722"/>
                                <a:ext cx="143" cy="23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099" name="Line 12496"/>
                            <wps:cNvCnPr>
                              <a:cxnSpLocks noChangeShapeType="1"/>
                            </wps:cNvCnPr>
                            <wps:spPr bwMode="auto">
                              <a:xfrm flipH="1">
                                <a:off x="2740" y="3927"/>
                                <a:ext cx="245"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0" name="Line 12497"/>
                            <wps:cNvCnPr>
                              <a:cxnSpLocks noChangeShapeType="1"/>
                            </wps:cNvCnPr>
                            <wps:spPr bwMode="auto">
                              <a:xfrm flipV="1">
                                <a:off x="2701" y="4122"/>
                                <a:ext cx="361" cy="4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1" name="Line 12498"/>
                            <wps:cNvCnPr>
                              <a:cxnSpLocks noChangeShapeType="1"/>
                            </wps:cNvCnPr>
                            <wps:spPr bwMode="auto">
                              <a:xfrm flipV="1">
                                <a:off x="2710" y="3959"/>
                                <a:ext cx="361" cy="4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2" name="Line 12499"/>
                            <wps:cNvCnPr>
                              <a:cxnSpLocks noChangeShapeType="1"/>
                            </wps:cNvCnPr>
                            <wps:spPr bwMode="auto">
                              <a:xfrm flipH="1">
                                <a:off x="2711" y="3968"/>
                                <a:ext cx="362" cy="4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3" name="Line 12500"/>
                            <wps:cNvCnPr>
                              <a:cxnSpLocks noChangeShapeType="1"/>
                            </wps:cNvCnPr>
                            <wps:spPr bwMode="auto">
                              <a:xfrm flipH="1">
                                <a:off x="2957" y="3766"/>
                                <a:ext cx="4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4" name="Line 12501"/>
                            <wps:cNvCnPr>
                              <a:cxnSpLocks noChangeShapeType="1"/>
                            </wps:cNvCnPr>
                            <wps:spPr bwMode="auto">
                              <a:xfrm flipV="1">
                                <a:off x="2699" y="4125"/>
                                <a:ext cx="362" cy="4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5" name="Line 12502"/>
                            <wps:cNvCnPr>
                              <a:cxnSpLocks noChangeShapeType="1"/>
                            </wps:cNvCnPr>
                            <wps:spPr bwMode="auto">
                              <a:xfrm>
                                <a:off x="2549" y="3929"/>
                                <a:ext cx="144" cy="23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6" name="Line 12503"/>
                            <wps:cNvCnPr>
                              <a:cxnSpLocks noChangeShapeType="1"/>
                            </wps:cNvCnPr>
                            <wps:spPr bwMode="auto">
                              <a:xfrm flipH="1">
                                <a:off x="2701" y="4015"/>
                                <a:ext cx="10" cy="15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7" name="Line 12504"/>
                            <wps:cNvCnPr>
                              <a:cxnSpLocks noChangeShapeType="1"/>
                            </wps:cNvCnPr>
                            <wps:spPr bwMode="auto">
                              <a:xfrm flipV="1">
                                <a:off x="2693" y="4013"/>
                                <a:ext cx="10" cy="15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8" name="Line 12505"/>
                            <wps:cNvCnPr>
                              <a:cxnSpLocks noChangeShapeType="1"/>
                            </wps:cNvCnPr>
                            <wps:spPr bwMode="auto">
                              <a:xfrm>
                                <a:off x="2549" y="3931"/>
                                <a:ext cx="144" cy="23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09" name="Line 12506"/>
                            <wps:cNvCnPr>
                              <a:cxnSpLocks noChangeShapeType="1"/>
                            </wps:cNvCnPr>
                            <wps:spPr bwMode="auto">
                              <a:xfrm flipH="1" flipV="1">
                                <a:off x="2520" y="4375"/>
                                <a:ext cx="248" cy="7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10" name="Line 12507"/>
                            <wps:cNvCnPr>
                              <a:cxnSpLocks noChangeShapeType="1"/>
                            </wps:cNvCnPr>
                            <wps:spPr bwMode="auto">
                              <a:xfrm>
                                <a:off x="2531" y="4315"/>
                                <a:ext cx="248" cy="7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11" name="Line 12508"/>
                            <wps:cNvCnPr>
                              <a:cxnSpLocks noChangeShapeType="1"/>
                            </wps:cNvCnPr>
                            <wps:spPr bwMode="auto">
                              <a:xfrm flipH="1" flipV="1">
                                <a:off x="2521" y="4344"/>
                                <a:ext cx="248" cy="7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12" name="Line 12509"/>
                            <wps:cNvCnPr>
                              <a:cxnSpLocks noChangeShapeType="1"/>
                            </wps:cNvCnPr>
                            <wps:spPr bwMode="auto">
                              <a:xfrm flipV="1">
                                <a:off x="2499" y="4331"/>
                                <a:ext cx="1"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13" name="Freeform 12510"/>
                            <wps:cNvSpPr>
                              <a:spLocks noChangeAspect="1"/>
                            </wps:cNvSpPr>
                            <wps:spPr bwMode="auto">
                              <a:xfrm>
                                <a:off x="2500" y="4331"/>
                                <a:ext cx="21" cy="13"/>
                              </a:xfrm>
                              <a:custGeom>
                                <a:avLst/>
                                <a:gdLst>
                                  <a:gd name="T0" fmla="*/ 0 w 84"/>
                                  <a:gd name="T1" fmla="*/ 0 h 54"/>
                                  <a:gd name="T2" fmla="*/ 1 w 84"/>
                                  <a:gd name="T3" fmla="*/ 0 h 54"/>
                                  <a:gd name="T4" fmla="*/ 1 w 84"/>
                                  <a:gd name="T5" fmla="*/ 0 h 54"/>
                                  <a:gd name="T6" fmla="*/ 1 w 84"/>
                                  <a:gd name="T7" fmla="*/ 1 h 5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 h="54">
                                    <a:moveTo>
                                      <a:pt x="0" y="0"/>
                                    </a:moveTo>
                                    <a:lnTo>
                                      <a:pt x="24" y="24"/>
                                    </a:lnTo>
                                    <a:lnTo>
                                      <a:pt x="52" y="43"/>
                                    </a:lnTo>
                                    <a:lnTo>
                                      <a:pt x="84" y="5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4" name="Freeform 12511"/>
                            <wps:cNvSpPr>
                              <a:spLocks noChangeAspect="1"/>
                            </wps:cNvSpPr>
                            <wps:spPr bwMode="auto">
                              <a:xfrm>
                                <a:off x="2521" y="4315"/>
                                <a:ext cx="10" cy="29"/>
                              </a:xfrm>
                              <a:custGeom>
                                <a:avLst/>
                                <a:gdLst>
                                  <a:gd name="T0" fmla="*/ 0 w 41"/>
                                  <a:gd name="T1" fmla="*/ 0 h 116"/>
                                  <a:gd name="T2" fmla="*/ 0 w 41"/>
                                  <a:gd name="T3" fmla="*/ 1 h 116"/>
                                  <a:gd name="T4" fmla="*/ 0 w 41"/>
                                  <a:gd name="T5" fmla="*/ 1 h 116"/>
                                  <a:gd name="T6" fmla="*/ 0 w 41"/>
                                  <a:gd name="T7" fmla="*/ 2 h 11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1" h="116">
                                    <a:moveTo>
                                      <a:pt x="41" y="0"/>
                                    </a:moveTo>
                                    <a:lnTo>
                                      <a:pt x="19" y="36"/>
                                    </a:lnTo>
                                    <a:lnTo>
                                      <a:pt x="6" y="74"/>
                                    </a:lnTo>
                                    <a:lnTo>
                                      <a:pt x="0" y="11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5" name="Freeform 12512"/>
                            <wps:cNvSpPr>
                              <a:spLocks noChangeAspect="1"/>
                            </wps:cNvSpPr>
                            <wps:spPr bwMode="auto">
                              <a:xfrm>
                                <a:off x="2499" y="4361"/>
                                <a:ext cx="21" cy="14"/>
                              </a:xfrm>
                              <a:custGeom>
                                <a:avLst/>
                                <a:gdLst>
                                  <a:gd name="T0" fmla="*/ 0 w 84"/>
                                  <a:gd name="T1" fmla="*/ 0 h 54"/>
                                  <a:gd name="T2" fmla="*/ 1 w 84"/>
                                  <a:gd name="T3" fmla="*/ 1 h 54"/>
                                  <a:gd name="T4" fmla="*/ 1 w 84"/>
                                  <a:gd name="T5" fmla="*/ 1 h 54"/>
                                  <a:gd name="T6" fmla="*/ 1 w 84"/>
                                  <a:gd name="T7" fmla="*/ 1 h 5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4" h="54">
                                    <a:moveTo>
                                      <a:pt x="0" y="0"/>
                                    </a:moveTo>
                                    <a:lnTo>
                                      <a:pt x="24" y="24"/>
                                    </a:lnTo>
                                    <a:lnTo>
                                      <a:pt x="51" y="43"/>
                                    </a:lnTo>
                                    <a:lnTo>
                                      <a:pt x="84" y="5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6" name="Line 12513"/>
                            <wps:cNvCnPr>
                              <a:cxnSpLocks noChangeShapeType="1"/>
                            </wps:cNvCnPr>
                            <wps:spPr bwMode="auto">
                              <a:xfrm flipH="1">
                                <a:off x="2520" y="4344"/>
                                <a:ext cx="1" cy="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17" name="Freeform 12514"/>
                            <wps:cNvSpPr>
                              <a:spLocks noChangeAspect="1"/>
                            </wps:cNvSpPr>
                            <wps:spPr bwMode="auto">
                              <a:xfrm>
                                <a:off x="2500" y="4309"/>
                                <a:ext cx="21" cy="22"/>
                              </a:xfrm>
                              <a:custGeom>
                                <a:avLst/>
                                <a:gdLst>
                                  <a:gd name="T0" fmla="*/ 1 w 87"/>
                                  <a:gd name="T1" fmla="*/ 0 h 87"/>
                                  <a:gd name="T2" fmla="*/ 1 w 87"/>
                                  <a:gd name="T3" fmla="*/ 0 h 87"/>
                                  <a:gd name="T4" fmla="*/ 0 w 87"/>
                                  <a:gd name="T5" fmla="*/ 1 h 87"/>
                                  <a:gd name="T6" fmla="*/ 0 w 87"/>
                                  <a:gd name="T7" fmla="*/ 1 h 87"/>
                                  <a:gd name="T8" fmla="*/ 0 w 87"/>
                                  <a:gd name="T9" fmla="*/ 2 h 8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 h="87">
                                    <a:moveTo>
                                      <a:pt x="87" y="0"/>
                                    </a:moveTo>
                                    <a:lnTo>
                                      <a:pt x="55" y="10"/>
                                    </a:lnTo>
                                    <a:lnTo>
                                      <a:pt x="29" y="29"/>
                                    </a:lnTo>
                                    <a:lnTo>
                                      <a:pt x="9" y="55"/>
                                    </a:lnTo>
                                    <a:lnTo>
                                      <a:pt x="0" y="8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 name="Freeform 12515"/>
                            <wps:cNvSpPr>
                              <a:spLocks noChangeAspect="1"/>
                            </wps:cNvSpPr>
                            <wps:spPr bwMode="auto">
                              <a:xfrm>
                                <a:off x="2521" y="4309"/>
                                <a:ext cx="10" cy="6"/>
                              </a:xfrm>
                              <a:custGeom>
                                <a:avLst/>
                                <a:gdLst>
                                  <a:gd name="T0" fmla="*/ 0 w 38"/>
                                  <a:gd name="T1" fmla="*/ 0 h 25"/>
                                  <a:gd name="T2" fmla="*/ 0 w 38"/>
                                  <a:gd name="T3" fmla="*/ 0 h 25"/>
                                  <a:gd name="T4" fmla="*/ 1 w 38"/>
                                  <a:gd name="T5" fmla="*/ 0 h 25"/>
                                  <a:gd name="T6" fmla="*/ 0 60000 65536"/>
                                  <a:gd name="T7" fmla="*/ 0 60000 65536"/>
                                  <a:gd name="T8" fmla="*/ 0 60000 65536"/>
                                </a:gdLst>
                                <a:ahLst/>
                                <a:cxnLst>
                                  <a:cxn ang="T6">
                                    <a:pos x="T0" y="T1"/>
                                  </a:cxn>
                                  <a:cxn ang="T7">
                                    <a:pos x="T2" y="T3"/>
                                  </a:cxn>
                                  <a:cxn ang="T8">
                                    <a:pos x="T4" y="T5"/>
                                  </a:cxn>
                                </a:cxnLst>
                                <a:rect l="0" t="0" r="r" b="b"/>
                                <a:pathLst>
                                  <a:path w="38" h="25">
                                    <a:moveTo>
                                      <a:pt x="0" y="0"/>
                                    </a:moveTo>
                                    <a:lnTo>
                                      <a:pt x="17" y="16"/>
                                    </a:lnTo>
                                    <a:lnTo>
                                      <a:pt x="38" y="2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9" name="Line 12516"/>
                            <wps:cNvCnPr>
                              <a:cxnSpLocks noChangeShapeType="1"/>
                            </wps:cNvCnPr>
                            <wps:spPr bwMode="auto">
                              <a:xfrm>
                                <a:off x="2693" y="416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20" name="Freeform 12517"/>
                            <wps:cNvSpPr>
                              <a:spLocks noChangeAspect="1"/>
                            </wps:cNvSpPr>
                            <wps:spPr bwMode="auto">
                              <a:xfrm>
                                <a:off x="2699" y="4168"/>
                                <a:ext cx="2" cy="3"/>
                              </a:xfrm>
                              <a:custGeom>
                                <a:avLst/>
                                <a:gdLst>
                                  <a:gd name="T0" fmla="*/ 0 w 5"/>
                                  <a:gd name="T1" fmla="*/ 0 h 12"/>
                                  <a:gd name="T2" fmla="*/ 0 w 5"/>
                                  <a:gd name="T3" fmla="*/ 0 h 12"/>
                                  <a:gd name="T4" fmla="*/ 0 w 5"/>
                                  <a:gd name="T5" fmla="*/ 0 h 12"/>
                                  <a:gd name="T6" fmla="*/ 0 w 5"/>
                                  <a:gd name="T7" fmla="*/ 0 h 12"/>
                                  <a:gd name="T8" fmla="*/ 0 w 5"/>
                                  <a:gd name="T9" fmla="*/ 0 h 12"/>
                                  <a:gd name="T10" fmla="*/ 0 w 5"/>
                                  <a:gd name="T11" fmla="*/ 0 h 1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 h="12">
                                    <a:moveTo>
                                      <a:pt x="0" y="12"/>
                                    </a:moveTo>
                                    <a:lnTo>
                                      <a:pt x="2" y="12"/>
                                    </a:lnTo>
                                    <a:lnTo>
                                      <a:pt x="3" y="10"/>
                                    </a:lnTo>
                                    <a:lnTo>
                                      <a:pt x="4" y="8"/>
                                    </a:lnTo>
                                    <a:lnTo>
                                      <a:pt x="5" y="4"/>
                                    </a:lnTo>
                                    <a:lnTo>
                                      <a:pt x="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1" name="Freeform 12518"/>
                            <wps:cNvSpPr>
                              <a:spLocks noChangeAspect="1"/>
                            </wps:cNvSpPr>
                            <wps:spPr bwMode="auto">
                              <a:xfrm>
                                <a:off x="2693" y="4166"/>
                                <a:ext cx="8" cy="2"/>
                              </a:xfrm>
                              <a:custGeom>
                                <a:avLst/>
                                <a:gdLst>
                                  <a:gd name="T0" fmla="*/ 0 w 33"/>
                                  <a:gd name="T1" fmla="*/ 0 h 10"/>
                                  <a:gd name="T2" fmla="*/ 0 w 33"/>
                                  <a:gd name="T3" fmla="*/ 0 h 10"/>
                                  <a:gd name="T4" fmla="*/ 0 w 33"/>
                                  <a:gd name="T5" fmla="*/ 0 h 10"/>
                                  <a:gd name="T6" fmla="*/ 0 60000 65536"/>
                                  <a:gd name="T7" fmla="*/ 0 60000 65536"/>
                                  <a:gd name="T8" fmla="*/ 0 60000 65536"/>
                                </a:gdLst>
                                <a:ahLst/>
                                <a:cxnLst>
                                  <a:cxn ang="T6">
                                    <a:pos x="T0" y="T1"/>
                                  </a:cxn>
                                  <a:cxn ang="T7">
                                    <a:pos x="T2" y="T3"/>
                                  </a:cxn>
                                  <a:cxn ang="T8">
                                    <a:pos x="T4" y="T5"/>
                                  </a:cxn>
                                </a:cxnLst>
                                <a:rect l="0" t="0" r="r" b="b"/>
                                <a:pathLst>
                                  <a:path w="33" h="10">
                                    <a:moveTo>
                                      <a:pt x="0" y="0"/>
                                    </a:moveTo>
                                    <a:lnTo>
                                      <a:pt x="15" y="9"/>
                                    </a:lnTo>
                                    <a:lnTo>
                                      <a:pt x="33"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2" name="Freeform 12519"/>
                            <wps:cNvSpPr>
                              <a:spLocks noChangeAspect="1"/>
                            </wps:cNvSpPr>
                            <wps:spPr bwMode="auto">
                              <a:xfrm>
                                <a:off x="2693" y="4168"/>
                                <a:ext cx="6" cy="3"/>
                              </a:xfrm>
                              <a:custGeom>
                                <a:avLst/>
                                <a:gdLst>
                                  <a:gd name="T0" fmla="*/ 0 w 26"/>
                                  <a:gd name="T1" fmla="*/ 0 h 12"/>
                                  <a:gd name="T2" fmla="*/ 0 w 26"/>
                                  <a:gd name="T3" fmla="*/ 0 h 12"/>
                                  <a:gd name="T4" fmla="*/ 0 w 26"/>
                                  <a:gd name="T5" fmla="*/ 0 h 12"/>
                                  <a:gd name="T6" fmla="*/ 0 60000 65536"/>
                                  <a:gd name="T7" fmla="*/ 0 60000 65536"/>
                                  <a:gd name="T8" fmla="*/ 0 60000 65536"/>
                                </a:gdLst>
                                <a:ahLst/>
                                <a:cxnLst>
                                  <a:cxn ang="T6">
                                    <a:pos x="T0" y="T1"/>
                                  </a:cxn>
                                  <a:cxn ang="T7">
                                    <a:pos x="T2" y="T3"/>
                                  </a:cxn>
                                  <a:cxn ang="T8">
                                    <a:pos x="T4" y="T5"/>
                                  </a:cxn>
                                </a:cxnLst>
                                <a:rect l="0" t="0" r="r" b="b"/>
                                <a:pathLst>
                                  <a:path w="26" h="12">
                                    <a:moveTo>
                                      <a:pt x="0" y="0"/>
                                    </a:moveTo>
                                    <a:lnTo>
                                      <a:pt x="11" y="10"/>
                                    </a:lnTo>
                                    <a:lnTo>
                                      <a:pt x="26" y="1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3" name="Line 12520"/>
                            <wps:cNvCnPr>
                              <a:cxnSpLocks noChangeShapeType="1"/>
                            </wps:cNvCnPr>
                            <wps:spPr bwMode="auto">
                              <a:xfrm flipH="1">
                                <a:off x="2799" y="4419"/>
                                <a:ext cx="1"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24" name="Line 12521"/>
                            <wps:cNvCnPr>
                              <a:cxnSpLocks noChangeShapeType="1"/>
                            </wps:cNvCnPr>
                            <wps:spPr bwMode="auto">
                              <a:xfrm flipV="1">
                                <a:off x="2768" y="4417"/>
                                <a:ext cx="1" cy="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25" name="Freeform 12522"/>
                            <wps:cNvSpPr>
                              <a:spLocks noChangeAspect="1"/>
                            </wps:cNvSpPr>
                            <wps:spPr bwMode="auto">
                              <a:xfrm>
                                <a:off x="2768" y="4447"/>
                                <a:ext cx="31" cy="3"/>
                              </a:xfrm>
                              <a:custGeom>
                                <a:avLst/>
                                <a:gdLst>
                                  <a:gd name="T0" fmla="*/ 0 w 127"/>
                                  <a:gd name="T1" fmla="*/ 0 h 11"/>
                                  <a:gd name="T2" fmla="*/ 1 w 127"/>
                                  <a:gd name="T3" fmla="*/ 0 h 11"/>
                                  <a:gd name="T4" fmla="*/ 2 w 127"/>
                                  <a:gd name="T5" fmla="*/ 0 h 11"/>
                                  <a:gd name="T6" fmla="*/ 0 60000 65536"/>
                                  <a:gd name="T7" fmla="*/ 0 60000 65536"/>
                                  <a:gd name="T8" fmla="*/ 0 60000 65536"/>
                                </a:gdLst>
                                <a:ahLst/>
                                <a:cxnLst>
                                  <a:cxn ang="T6">
                                    <a:pos x="T0" y="T1"/>
                                  </a:cxn>
                                  <a:cxn ang="T7">
                                    <a:pos x="T2" y="T3"/>
                                  </a:cxn>
                                  <a:cxn ang="T8">
                                    <a:pos x="T4" y="T5"/>
                                  </a:cxn>
                                </a:cxnLst>
                                <a:rect l="0" t="0" r="r" b="b"/>
                                <a:pathLst>
                                  <a:path w="127" h="11">
                                    <a:moveTo>
                                      <a:pt x="0" y="0"/>
                                    </a:moveTo>
                                    <a:lnTo>
                                      <a:pt x="63" y="11"/>
                                    </a:lnTo>
                                    <a:lnTo>
                                      <a:pt x="127" y="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6" name="Freeform 12523"/>
                            <wps:cNvSpPr>
                              <a:spLocks noChangeAspect="1"/>
                            </wps:cNvSpPr>
                            <wps:spPr bwMode="auto">
                              <a:xfrm>
                                <a:off x="2769" y="4417"/>
                                <a:ext cx="31" cy="2"/>
                              </a:xfrm>
                              <a:custGeom>
                                <a:avLst/>
                                <a:gdLst>
                                  <a:gd name="T0" fmla="*/ 0 w 126"/>
                                  <a:gd name="T1" fmla="*/ 0 h 11"/>
                                  <a:gd name="T2" fmla="*/ 1 w 126"/>
                                  <a:gd name="T3" fmla="*/ 0 h 11"/>
                                  <a:gd name="T4" fmla="*/ 2 w 126"/>
                                  <a:gd name="T5" fmla="*/ 0 h 11"/>
                                  <a:gd name="T6" fmla="*/ 0 60000 65536"/>
                                  <a:gd name="T7" fmla="*/ 0 60000 65536"/>
                                  <a:gd name="T8" fmla="*/ 0 60000 65536"/>
                                </a:gdLst>
                                <a:ahLst/>
                                <a:cxnLst>
                                  <a:cxn ang="T6">
                                    <a:pos x="T0" y="T1"/>
                                  </a:cxn>
                                  <a:cxn ang="T7">
                                    <a:pos x="T2" y="T3"/>
                                  </a:cxn>
                                  <a:cxn ang="T8">
                                    <a:pos x="T4" y="T5"/>
                                  </a:cxn>
                                </a:cxnLst>
                                <a:rect l="0" t="0" r="r" b="b"/>
                                <a:pathLst>
                                  <a:path w="126" h="11">
                                    <a:moveTo>
                                      <a:pt x="0" y="0"/>
                                    </a:moveTo>
                                    <a:lnTo>
                                      <a:pt x="63" y="11"/>
                                    </a:lnTo>
                                    <a:lnTo>
                                      <a:pt x="126" y="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7" name="Freeform 12524"/>
                            <wps:cNvSpPr>
                              <a:spLocks noChangeAspect="1"/>
                            </wps:cNvSpPr>
                            <wps:spPr bwMode="auto">
                              <a:xfrm>
                                <a:off x="2769" y="4388"/>
                                <a:ext cx="10" cy="29"/>
                              </a:xfrm>
                              <a:custGeom>
                                <a:avLst/>
                                <a:gdLst>
                                  <a:gd name="T0" fmla="*/ 0 w 42"/>
                                  <a:gd name="T1" fmla="*/ 0 h 116"/>
                                  <a:gd name="T2" fmla="*/ 0 w 42"/>
                                  <a:gd name="T3" fmla="*/ 1 h 116"/>
                                  <a:gd name="T4" fmla="*/ 0 w 42"/>
                                  <a:gd name="T5" fmla="*/ 1 h 116"/>
                                  <a:gd name="T6" fmla="*/ 0 w 42"/>
                                  <a:gd name="T7" fmla="*/ 2 h 11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2" h="116">
                                    <a:moveTo>
                                      <a:pt x="42" y="0"/>
                                    </a:moveTo>
                                    <a:lnTo>
                                      <a:pt x="20" y="35"/>
                                    </a:lnTo>
                                    <a:lnTo>
                                      <a:pt x="5" y="75"/>
                                    </a:lnTo>
                                    <a:lnTo>
                                      <a:pt x="0" y="11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8" name="Freeform 12525"/>
                            <wps:cNvSpPr>
                              <a:spLocks noChangeAspect="1"/>
                            </wps:cNvSpPr>
                            <wps:spPr bwMode="auto">
                              <a:xfrm>
                                <a:off x="2786" y="4357"/>
                                <a:ext cx="53" cy="11"/>
                              </a:xfrm>
                              <a:custGeom>
                                <a:avLst/>
                                <a:gdLst>
                                  <a:gd name="T0" fmla="*/ 3 w 211"/>
                                  <a:gd name="T1" fmla="*/ 1 h 44"/>
                                  <a:gd name="T2" fmla="*/ 3 w 211"/>
                                  <a:gd name="T3" fmla="*/ 0 h 44"/>
                                  <a:gd name="T4" fmla="*/ 2 w 211"/>
                                  <a:gd name="T5" fmla="*/ 0 h 44"/>
                                  <a:gd name="T6" fmla="*/ 2 w 211"/>
                                  <a:gd name="T7" fmla="*/ 0 h 44"/>
                                  <a:gd name="T8" fmla="*/ 1 w 211"/>
                                  <a:gd name="T9" fmla="*/ 0 h 44"/>
                                  <a:gd name="T10" fmla="*/ 1 w 211"/>
                                  <a:gd name="T11" fmla="*/ 0 h 44"/>
                                  <a:gd name="T12" fmla="*/ 0 w 211"/>
                                  <a:gd name="T13" fmla="*/ 1 h 4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1" h="44">
                                    <a:moveTo>
                                      <a:pt x="211" y="44"/>
                                    </a:moveTo>
                                    <a:lnTo>
                                      <a:pt x="181" y="21"/>
                                    </a:lnTo>
                                    <a:lnTo>
                                      <a:pt x="145" y="6"/>
                                    </a:lnTo>
                                    <a:lnTo>
                                      <a:pt x="106" y="0"/>
                                    </a:lnTo>
                                    <a:lnTo>
                                      <a:pt x="68" y="4"/>
                                    </a:lnTo>
                                    <a:lnTo>
                                      <a:pt x="32" y="16"/>
                                    </a:lnTo>
                                    <a:lnTo>
                                      <a:pt x="0" y="3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9" name="Freeform 12526"/>
                            <wps:cNvSpPr>
                              <a:spLocks noChangeAspect="1"/>
                            </wps:cNvSpPr>
                            <wps:spPr bwMode="auto">
                              <a:xfrm>
                                <a:off x="2794" y="4388"/>
                                <a:ext cx="6" cy="31"/>
                              </a:xfrm>
                              <a:custGeom>
                                <a:avLst/>
                                <a:gdLst>
                                  <a:gd name="T0" fmla="*/ 0 w 25"/>
                                  <a:gd name="T1" fmla="*/ 2 h 121"/>
                                  <a:gd name="T2" fmla="*/ 0 w 25"/>
                                  <a:gd name="T3" fmla="*/ 1 h 121"/>
                                  <a:gd name="T4" fmla="*/ 0 w 25"/>
                                  <a:gd name="T5" fmla="*/ 0 h 121"/>
                                  <a:gd name="T6" fmla="*/ 0 60000 65536"/>
                                  <a:gd name="T7" fmla="*/ 0 60000 65536"/>
                                  <a:gd name="T8" fmla="*/ 0 60000 65536"/>
                                </a:gdLst>
                                <a:ahLst/>
                                <a:cxnLst>
                                  <a:cxn ang="T6">
                                    <a:pos x="T0" y="T1"/>
                                  </a:cxn>
                                  <a:cxn ang="T7">
                                    <a:pos x="T2" y="T3"/>
                                  </a:cxn>
                                  <a:cxn ang="T8">
                                    <a:pos x="T4" y="T5"/>
                                  </a:cxn>
                                </a:cxnLst>
                                <a:rect l="0" t="0" r="r" b="b"/>
                                <a:pathLst>
                                  <a:path w="25" h="121">
                                    <a:moveTo>
                                      <a:pt x="25" y="121"/>
                                    </a:moveTo>
                                    <a:lnTo>
                                      <a:pt x="20" y="59"/>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0" name="Freeform 12527"/>
                            <wps:cNvSpPr>
                              <a:spLocks noChangeAspect="1"/>
                            </wps:cNvSpPr>
                            <wps:spPr bwMode="auto">
                              <a:xfrm>
                                <a:off x="2779" y="4388"/>
                                <a:ext cx="15" cy="1"/>
                              </a:xfrm>
                              <a:custGeom>
                                <a:avLst/>
                                <a:gdLst>
                                  <a:gd name="T0" fmla="*/ 0 w 59"/>
                                  <a:gd name="T1" fmla="*/ 0 h 5"/>
                                  <a:gd name="T2" fmla="*/ 1 w 59"/>
                                  <a:gd name="T3" fmla="*/ 0 h 5"/>
                                  <a:gd name="T4" fmla="*/ 1 w 59"/>
                                  <a:gd name="T5" fmla="*/ 0 h 5"/>
                                  <a:gd name="T6" fmla="*/ 0 60000 65536"/>
                                  <a:gd name="T7" fmla="*/ 0 60000 65536"/>
                                  <a:gd name="T8" fmla="*/ 0 60000 65536"/>
                                </a:gdLst>
                                <a:ahLst/>
                                <a:cxnLst>
                                  <a:cxn ang="T6">
                                    <a:pos x="T0" y="T1"/>
                                  </a:cxn>
                                  <a:cxn ang="T7">
                                    <a:pos x="T2" y="T3"/>
                                  </a:cxn>
                                  <a:cxn ang="T8">
                                    <a:pos x="T4" y="T5"/>
                                  </a:cxn>
                                </a:cxnLst>
                                <a:rect l="0" t="0" r="r" b="b"/>
                                <a:pathLst>
                                  <a:path w="59" h="5">
                                    <a:moveTo>
                                      <a:pt x="0" y="0"/>
                                    </a:moveTo>
                                    <a:lnTo>
                                      <a:pt x="30" y="5"/>
                                    </a:lnTo>
                                    <a:lnTo>
                                      <a:pt x="59" y="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1" name="Freeform 12528"/>
                            <wps:cNvSpPr>
                              <a:spLocks noChangeAspect="1"/>
                            </wps:cNvSpPr>
                            <wps:spPr bwMode="auto">
                              <a:xfrm>
                                <a:off x="2784" y="4345"/>
                                <a:ext cx="58" cy="32"/>
                              </a:xfrm>
                              <a:custGeom>
                                <a:avLst/>
                                <a:gdLst>
                                  <a:gd name="T0" fmla="*/ 0 w 232"/>
                                  <a:gd name="T1" fmla="*/ 1 h 126"/>
                                  <a:gd name="T2" fmla="*/ 1 w 232"/>
                                  <a:gd name="T3" fmla="*/ 2 h 126"/>
                                  <a:gd name="T4" fmla="*/ 1 w 232"/>
                                  <a:gd name="T5" fmla="*/ 2 h 126"/>
                                  <a:gd name="T6" fmla="*/ 2 w 232"/>
                                  <a:gd name="T7" fmla="*/ 2 h 126"/>
                                  <a:gd name="T8" fmla="*/ 3 w 232"/>
                                  <a:gd name="T9" fmla="*/ 2 h 126"/>
                                  <a:gd name="T10" fmla="*/ 3 w 232"/>
                                  <a:gd name="T11" fmla="*/ 2 h 126"/>
                                  <a:gd name="T12" fmla="*/ 4 w 232"/>
                                  <a:gd name="T13" fmla="*/ 2 h 126"/>
                                  <a:gd name="T14" fmla="*/ 4 w 232"/>
                                  <a:gd name="T15" fmla="*/ 1 h 126"/>
                                  <a:gd name="T16" fmla="*/ 4 w 232"/>
                                  <a:gd name="T17" fmla="*/ 1 h 126"/>
                                  <a:gd name="T18" fmla="*/ 3 w 232"/>
                                  <a:gd name="T19" fmla="*/ 1 h 126"/>
                                  <a:gd name="T20" fmla="*/ 3 w 232"/>
                                  <a:gd name="T21" fmla="*/ 0 h 126"/>
                                  <a:gd name="T22" fmla="*/ 2 w 232"/>
                                  <a:gd name="T23" fmla="*/ 0 h 126"/>
                                  <a:gd name="T24" fmla="*/ 1 w 232"/>
                                  <a:gd name="T25" fmla="*/ 0 h 126"/>
                                  <a:gd name="T26" fmla="*/ 1 w 232"/>
                                  <a:gd name="T27" fmla="*/ 0 h 126"/>
                                  <a:gd name="T28" fmla="*/ 0 w 232"/>
                                  <a:gd name="T29" fmla="*/ 1 h 126"/>
                                  <a:gd name="T30" fmla="*/ 0 w 232"/>
                                  <a:gd name="T31" fmla="*/ 1 h 126"/>
                                  <a:gd name="T32" fmla="*/ 0 w 232"/>
                                  <a:gd name="T33" fmla="*/ 1 h 12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32" h="126">
                                    <a:moveTo>
                                      <a:pt x="5" y="80"/>
                                    </a:moveTo>
                                    <a:lnTo>
                                      <a:pt x="28" y="103"/>
                                    </a:lnTo>
                                    <a:lnTo>
                                      <a:pt x="64" y="118"/>
                                    </a:lnTo>
                                    <a:lnTo>
                                      <a:pt x="108" y="126"/>
                                    </a:lnTo>
                                    <a:lnTo>
                                      <a:pt x="153" y="124"/>
                                    </a:lnTo>
                                    <a:lnTo>
                                      <a:pt x="193" y="112"/>
                                    </a:lnTo>
                                    <a:lnTo>
                                      <a:pt x="220" y="93"/>
                                    </a:lnTo>
                                    <a:lnTo>
                                      <a:pt x="232" y="69"/>
                                    </a:lnTo>
                                    <a:lnTo>
                                      <a:pt x="227" y="45"/>
                                    </a:lnTo>
                                    <a:lnTo>
                                      <a:pt x="204" y="23"/>
                                    </a:lnTo>
                                    <a:lnTo>
                                      <a:pt x="168" y="7"/>
                                    </a:lnTo>
                                    <a:lnTo>
                                      <a:pt x="124" y="0"/>
                                    </a:lnTo>
                                    <a:lnTo>
                                      <a:pt x="79" y="2"/>
                                    </a:lnTo>
                                    <a:lnTo>
                                      <a:pt x="40" y="13"/>
                                    </a:lnTo>
                                    <a:lnTo>
                                      <a:pt x="12" y="32"/>
                                    </a:lnTo>
                                    <a:lnTo>
                                      <a:pt x="0" y="56"/>
                                    </a:lnTo>
                                    <a:lnTo>
                                      <a:pt x="5" y="8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2" name="Line 12529"/>
                            <wps:cNvCnPr>
                              <a:cxnSpLocks noChangeShapeType="1"/>
                            </wps:cNvCnPr>
                            <wps:spPr bwMode="auto">
                              <a:xfrm flipV="1">
                                <a:off x="2719" y="4142"/>
                                <a:ext cx="245"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33" name="Freeform 12530"/>
                            <wps:cNvSpPr>
                              <a:spLocks noChangeAspect="1"/>
                            </wps:cNvSpPr>
                            <wps:spPr bwMode="auto">
                              <a:xfrm>
                                <a:off x="2713" y="4168"/>
                                <a:ext cx="11" cy="6"/>
                              </a:xfrm>
                              <a:custGeom>
                                <a:avLst/>
                                <a:gdLst>
                                  <a:gd name="T0" fmla="*/ 0 w 44"/>
                                  <a:gd name="T1" fmla="*/ 0 h 23"/>
                                  <a:gd name="T2" fmla="*/ 0 w 44"/>
                                  <a:gd name="T3" fmla="*/ 0 h 23"/>
                                  <a:gd name="T4" fmla="*/ 0 w 44"/>
                                  <a:gd name="T5" fmla="*/ 0 h 23"/>
                                  <a:gd name="T6" fmla="*/ 1 w 44"/>
                                  <a:gd name="T7" fmla="*/ 1 h 23"/>
                                  <a:gd name="T8" fmla="*/ 1 w 44"/>
                                  <a:gd name="T9" fmla="*/ 0 h 23"/>
                                  <a:gd name="T10" fmla="*/ 1 w 44"/>
                                  <a:gd name="T11" fmla="*/ 0 h 23"/>
                                  <a:gd name="T12" fmla="*/ 1 w 44"/>
                                  <a:gd name="T13" fmla="*/ 0 h 2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4" h="23">
                                    <a:moveTo>
                                      <a:pt x="0" y="6"/>
                                    </a:moveTo>
                                    <a:lnTo>
                                      <a:pt x="6" y="12"/>
                                    </a:lnTo>
                                    <a:lnTo>
                                      <a:pt x="15" y="21"/>
                                    </a:lnTo>
                                    <a:lnTo>
                                      <a:pt x="24" y="23"/>
                                    </a:lnTo>
                                    <a:lnTo>
                                      <a:pt x="33" y="19"/>
                                    </a:lnTo>
                                    <a:lnTo>
                                      <a:pt x="40" y="8"/>
                                    </a:lnTo>
                                    <a:lnTo>
                                      <a:pt x="4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4" name="Freeform 12531"/>
                            <wps:cNvSpPr>
                              <a:spLocks noChangeAspect="1"/>
                            </wps:cNvSpPr>
                            <wps:spPr bwMode="auto">
                              <a:xfrm>
                                <a:off x="2964" y="4137"/>
                                <a:ext cx="5" cy="5"/>
                              </a:xfrm>
                              <a:custGeom>
                                <a:avLst/>
                                <a:gdLst>
                                  <a:gd name="T0" fmla="*/ 0 w 20"/>
                                  <a:gd name="T1" fmla="*/ 0 h 23"/>
                                  <a:gd name="T2" fmla="*/ 0 w 20"/>
                                  <a:gd name="T3" fmla="*/ 0 h 23"/>
                                  <a:gd name="T4" fmla="*/ 0 w 20"/>
                                  <a:gd name="T5" fmla="*/ 0 h 23"/>
                                  <a:gd name="T6" fmla="*/ 0 60000 65536"/>
                                  <a:gd name="T7" fmla="*/ 0 60000 65536"/>
                                  <a:gd name="T8" fmla="*/ 0 60000 65536"/>
                                </a:gdLst>
                                <a:ahLst/>
                                <a:cxnLst>
                                  <a:cxn ang="T6">
                                    <a:pos x="T0" y="T1"/>
                                  </a:cxn>
                                  <a:cxn ang="T7">
                                    <a:pos x="T2" y="T3"/>
                                  </a:cxn>
                                  <a:cxn ang="T8">
                                    <a:pos x="T4" y="T5"/>
                                  </a:cxn>
                                </a:cxnLst>
                                <a:rect l="0" t="0" r="r" b="b"/>
                                <a:pathLst>
                                  <a:path w="20" h="23">
                                    <a:moveTo>
                                      <a:pt x="0" y="23"/>
                                    </a:moveTo>
                                    <a:lnTo>
                                      <a:pt x="13" y="13"/>
                                    </a:lnTo>
                                    <a:lnTo>
                                      <a:pt x="2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5" name="Line 12532"/>
                            <wps:cNvCnPr>
                              <a:cxnSpLocks noChangeShapeType="1"/>
                            </wps:cNvCnPr>
                            <wps:spPr bwMode="auto">
                              <a:xfrm flipH="1">
                                <a:off x="2663" y="3726"/>
                                <a:ext cx="245"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36" name="Line 12533"/>
                            <wps:cNvCnPr>
                              <a:cxnSpLocks noChangeShapeType="1"/>
                            </wps:cNvCnPr>
                            <wps:spPr bwMode="auto">
                              <a:xfrm flipH="1" flipV="1">
                                <a:off x="2663" y="3758"/>
                                <a:ext cx="69" cy="1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37" name="Line 12534"/>
                            <wps:cNvCnPr>
                              <a:cxnSpLocks noChangeShapeType="1"/>
                            </wps:cNvCnPr>
                            <wps:spPr bwMode="auto">
                              <a:xfrm flipH="1" flipV="1">
                                <a:off x="2646" y="3803"/>
                                <a:ext cx="94" cy="15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38" name="Line 12535"/>
                            <wps:cNvCnPr>
                              <a:cxnSpLocks noChangeShapeType="1"/>
                            </wps:cNvCnPr>
                            <wps:spPr bwMode="auto">
                              <a:xfrm>
                                <a:off x="2566" y="3769"/>
                                <a:ext cx="144" cy="23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39" name="Line 12536"/>
                            <wps:cNvCnPr>
                              <a:cxnSpLocks noChangeShapeType="1"/>
                            </wps:cNvCnPr>
                            <wps:spPr bwMode="auto">
                              <a:xfrm flipH="1" flipV="1">
                                <a:off x="2559" y="3776"/>
                                <a:ext cx="144" cy="23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40" name="Line 12537"/>
                            <wps:cNvCnPr>
                              <a:cxnSpLocks noChangeShapeType="1"/>
                            </wps:cNvCnPr>
                            <wps:spPr bwMode="auto">
                              <a:xfrm flipH="1">
                                <a:off x="2655" y="3720"/>
                                <a:ext cx="246" cy="3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41" name="Line 12538"/>
                            <wps:cNvCnPr>
                              <a:cxnSpLocks noChangeShapeType="1"/>
                            </wps:cNvCnPr>
                            <wps:spPr bwMode="auto">
                              <a:xfrm flipH="1">
                                <a:off x="2549" y="3776"/>
                                <a:ext cx="10" cy="15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42" name="Line 12539"/>
                            <wps:cNvCnPr>
                              <a:cxnSpLocks noChangeShapeType="1"/>
                            </wps:cNvCnPr>
                            <wps:spPr bwMode="auto">
                              <a:xfrm flipH="1">
                                <a:off x="2548" y="3774"/>
                                <a:ext cx="11" cy="15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43" name="Freeform 12540"/>
                            <wps:cNvSpPr>
                              <a:spLocks noChangeAspect="1"/>
                            </wps:cNvSpPr>
                            <wps:spPr bwMode="auto">
                              <a:xfrm>
                                <a:off x="2435" y="4080"/>
                                <a:ext cx="42" cy="12"/>
                              </a:xfrm>
                              <a:custGeom>
                                <a:avLst/>
                                <a:gdLst>
                                  <a:gd name="T0" fmla="*/ 2 w 171"/>
                                  <a:gd name="T1" fmla="*/ 1 h 49"/>
                                  <a:gd name="T2" fmla="*/ 2 w 171"/>
                                  <a:gd name="T3" fmla="*/ 0 h 49"/>
                                  <a:gd name="T4" fmla="*/ 2 w 171"/>
                                  <a:gd name="T5" fmla="*/ 0 h 49"/>
                                  <a:gd name="T6" fmla="*/ 2 w 171"/>
                                  <a:gd name="T7" fmla="*/ 0 h 49"/>
                                  <a:gd name="T8" fmla="*/ 1 w 171"/>
                                  <a:gd name="T9" fmla="*/ 0 h 49"/>
                                  <a:gd name="T10" fmla="*/ 1 w 171"/>
                                  <a:gd name="T11" fmla="*/ 0 h 49"/>
                                  <a:gd name="T12" fmla="*/ 0 w 171"/>
                                  <a:gd name="T13" fmla="*/ 0 h 49"/>
                                  <a:gd name="T14" fmla="*/ 0 w 171"/>
                                  <a:gd name="T15" fmla="*/ 0 h 49"/>
                                  <a:gd name="T16" fmla="*/ 0 w 171"/>
                                  <a:gd name="T17" fmla="*/ 0 h 49"/>
                                  <a:gd name="T18" fmla="*/ 0 w 171"/>
                                  <a:gd name="T19" fmla="*/ 1 h 4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71" h="49">
                                    <a:moveTo>
                                      <a:pt x="171" y="49"/>
                                    </a:moveTo>
                                    <a:lnTo>
                                      <a:pt x="166" y="33"/>
                                    </a:lnTo>
                                    <a:lnTo>
                                      <a:pt x="149" y="17"/>
                                    </a:lnTo>
                                    <a:lnTo>
                                      <a:pt x="123" y="6"/>
                                    </a:lnTo>
                                    <a:lnTo>
                                      <a:pt x="90" y="0"/>
                                    </a:lnTo>
                                    <a:lnTo>
                                      <a:pt x="58" y="2"/>
                                    </a:lnTo>
                                    <a:lnTo>
                                      <a:pt x="28" y="10"/>
                                    </a:lnTo>
                                    <a:lnTo>
                                      <a:pt x="8" y="24"/>
                                    </a:lnTo>
                                    <a:lnTo>
                                      <a:pt x="0" y="41"/>
                                    </a:lnTo>
                                    <a:lnTo>
                                      <a:pt x="0" y="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4" name="Freeform 12541"/>
                            <wps:cNvSpPr>
                              <a:spLocks noChangeAspect="1"/>
                            </wps:cNvSpPr>
                            <wps:spPr bwMode="auto">
                              <a:xfrm>
                                <a:off x="2426" y="4067"/>
                                <a:ext cx="61" cy="33"/>
                              </a:xfrm>
                              <a:custGeom>
                                <a:avLst/>
                                <a:gdLst>
                                  <a:gd name="T0" fmla="*/ 4 w 243"/>
                                  <a:gd name="T1" fmla="*/ 1 h 132"/>
                                  <a:gd name="T2" fmla="*/ 4 w 243"/>
                                  <a:gd name="T3" fmla="*/ 1 h 132"/>
                                  <a:gd name="T4" fmla="*/ 4 w 243"/>
                                  <a:gd name="T5" fmla="*/ 2 h 132"/>
                                  <a:gd name="T6" fmla="*/ 3 w 243"/>
                                  <a:gd name="T7" fmla="*/ 2 h 132"/>
                                  <a:gd name="T8" fmla="*/ 3 w 243"/>
                                  <a:gd name="T9" fmla="*/ 2 h 132"/>
                                  <a:gd name="T10" fmla="*/ 2 w 243"/>
                                  <a:gd name="T11" fmla="*/ 2 h 132"/>
                                  <a:gd name="T12" fmla="*/ 1 w 243"/>
                                  <a:gd name="T13" fmla="*/ 2 h 132"/>
                                  <a:gd name="T14" fmla="*/ 1 w 243"/>
                                  <a:gd name="T15" fmla="*/ 2 h 132"/>
                                  <a:gd name="T16" fmla="*/ 0 w 243"/>
                                  <a:gd name="T17" fmla="*/ 1 h 132"/>
                                  <a:gd name="T18" fmla="*/ 0 w 243"/>
                                  <a:gd name="T19" fmla="*/ 1 h 132"/>
                                  <a:gd name="T20" fmla="*/ 0 w 243"/>
                                  <a:gd name="T21" fmla="*/ 1 h 132"/>
                                  <a:gd name="T22" fmla="*/ 1 w 243"/>
                                  <a:gd name="T23" fmla="*/ 0 h 132"/>
                                  <a:gd name="T24" fmla="*/ 1 w 243"/>
                                  <a:gd name="T25" fmla="*/ 0 h 132"/>
                                  <a:gd name="T26" fmla="*/ 2 w 243"/>
                                  <a:gd name="T27" fmla="*/ 0 h 132"/>
                                  <a:gd name="T28" fmla="*/ 3 w 243"/>
                                  <a:gd name="T29" fmla="*/ 0 h 132"/>
                                  <a:gd name="T30" fmla="*/ 4 w 243"/>
                                  <a:gd name="T31" fmla="*/ 1 h 132"/>
                                  <a:gd name="T32" fmla="*/ 4 w 243"/>
                                  <a:gd name="T33" fmla="*/ 1 h 132"/>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43" h="132">
                                    <a:moveTo>
                                      <a:pt x="237" y="47"/>
                                    </a:moveTo>
                                    <a:lnTo>
                                      <a:pt x="243" y="73"/>
                                    </a:lnTo>
                                    <a:lnTo>
                                      <a:pt x="231" y="97"/>
                                    </a:lnTo>
                                    <a:lnTo>
                                      <a:pt x="202" y="118"/>
                                    </a:lnTo>
                                    <a:lnTo>
                                      <a:pt x="160" y="130"/>
                                    </a:lnTo>
                                    <a:lnTo>
                                      <a:pt x="113" y="132"/>
                                    </a:lnTo>
                                    <a:lnTo>
                                      <a:pt x="67" y="124"/>
                                    </a:lnTo>
                                    <a:lnTo>
                                      <a:pt x="30" y="107"/>
                                    </a:lnTo>
                                    <a:lnTo>
                                      <a:pt x="6" y="84"/>
                                    </a:lnTo>
                                    <a:lnTo>
                                      <a:pt x="0" y="59"/>
                                    </a:lnTo>
                                    <a:lnTo>
                                      <a:pt x="13" y="34"/>
                                    </a:lnTo>
                                    <a:lnTo>
                                      <a:pt x="42" y="14"/>
                                    </a:lnTo>
                                    <a:lnTo>
                                      <a:pt x="83" y="3"/>
                                    </a:lnTo>
                                    <a:lnTo>
                                      <a:pt x="131" y="0"/>
                                    </a:lnTo>
                                    <a:lnTo>
                                      <a:pt x="176" y="8"/>
                                    </a:lnTo>
                                    <a:lnTo>
                                      <a:pt x="214" y="24"/>
                                    </a:lnTo>
                                    <a:lnTo>
                                      <a:pt x="237" y="47"/>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5" name="Freeform 12542"/>
                            <wps:cNvSpPr>
                              <a:spLocks noChangeAspect="1"/>
                            </wps:cNvSpPr>
                            <wps:spPr bwMode="auto">
                              <a:xfrm>
                                <a:off x="2435" y="4091"/>
                                <a:ext cx="42" cy="8"/>
                              </a:xfrm>
                              <a:custGeom>
                                <a:avLst/>
                                <a:gdLst>
                                  <a:gd name="T0" fmla="*/ 2 w 170"/>
                                  <a:gd name="T1" fmla="*/ 0 h 33"/>
                                  <a:gd name="T2" fmla="*/ 2 w 170"/>
                                  <a:gd name="T3" fmla="*/ 0 h 33"/>
                                  <a:gd name="T4" fmla="*/ 2 w 170"/>
                                  <a:gd name="T5" fmla="*/ 0 h 33"/>
                                  <a:gd name="T6" fmla="*/ 2 w 170"/>
                                  <a:gd name="T7" fmla="*/ 0 h 33"/>
                                  <a:gd name="T8" fmla="*/ 2 w 170"/>
                                  <a:gd name="T9" fmla="*/ 0 h 33"/>
                                  <a:gd name="T10" fmla="*/ 1 w 170"/>
                                  <a:gd name="T11" fmla="*/ 0 h 33"/>
                                  <a:gd name="T12" fmla="*/ 1 w 170"/>
                                  <a:gd name="T13" fmla="*/ 0 h 33"/>
                                  <a:gd name="T14" fmla="*/ 0 w 170"/>
                                  <a:gd name="T15" fmla="*/ 0 h 33"/>
                                  <a:gd name="T16" fmla="*/ 0 w 170"/>
                                  <a:gd name="T17" fmla="*/ 0 h 33"/>
                                  <a:gd name="T18" fmla="*/ 0 w 170"/>
                                  <a:gd name="T19" fmla="*/ 0 h 33"/>
                                  <a:gd name="T20" fmla="*/ 0 w 170"/>
                                  <a:gd name="T21" fmla="*/ 0 h 3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70" h="33">
                                    <a:moveTo>
                                      <a:pt x="170" y="5"/>
                                    </a:moveTo>
                                    <a:lnTo>
                                      <a:pt x="168" y="9"/>
                                    </a:lnTo>
                                    <a:lnTo>
                                      <a:pt x="162" y="14"/>
                                    </a:lnTo>
                                    <a:lnTo>
                                      <a:pt x="151" y="21"/>
                                    </a:lnTo>
                                    <a:lnTo>
                                      <a:pt x="121" y="30"/>
                                    </a:lnTo>
                                    <a:lnTo>
                                      <a:pt x="84" y="33"/>
                                    </a:lnTo>
                                    <a:lnTo>
                                      <a:pt x="48" y="28"/>
                                    </a:lnTo>
                                    <a:lnTo>
                                      <a:pt x="17" y="16"/>
                                    </a:lnTo>
                                    <a:lnTo>
                                      <a:pt x="8" y="9"/>
                                    </a:lnTo>
                                    <a:lnTo>
                                      <a:pt x="2" y="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6" name="Freeform 12543"/>
                            <wps:cNvSpPr>
                              <a:spLocks noChangeAspect="1"/>
                            </wps:cNvSpPr>
                            <wps:spPr bwMode="auto">
                              <a:xfrm>
                                <a:off x="2548" y="3928"/>
                                <a:ext cx="1" cy="1"/>
                              </a:xfrm>
                              <a:custGeom>
                                <a:avLst/>
                                <a:gdLst>
                                  <a:gd name="T0" fmla="*/ 0 w 1"/>
                                  <a:gd name="T1" fmla="*/ 0 h 6"/>
                                  <a:gd name="T2" fmla="*/ 0 w 1"/>
                                  <a:gd name="T3" fmla="*/ 0 h 6"/>
                                  <a:gd name="T4" fmla="*/ 1 w 1"/>
                                  <a:gd name="T5" fmla="*/ 0 h 6"/>
                                  <a:gd name="T6" fmla="*/ 0 60000 65536"/>
                                  <a:gd name="T7" fmla="*/ 0 60000 65536"/>
                                  <a:gd name="T8" fmla="*/ 0 60000 65536"/>
                                </a:gdLst>
                                <a:ahLst/>
                                <a:cxnLst>
                                  <a:cxn ang="T6">
                                    <a:pos x="T0" y="T1"/>
                                  </a:cxn>
                                  <a:cxn ang="T7">
                                    <a:pos x="T2" y="T3"/>
                                  </a:cxn>
                                  <a:cxn ang="T8">
                                    <a:pos x="T4" y="T5"/>
                                  </a:cxn>
                                </a:cxnLst>
                                <a:rect l="0" t="0" r="r" b="b"/>
                                <a:pathLst>
                                  <a:path w="1" h="6">
                                    <a:moveTo>
                                      <a:pt x="0" y="0"/>
                                    </a:moveTo>
                                    <a:lnTo>
                                      <a:pt x="0" y="2"/>
                                    </a:lnTo>
                                    <a:lnTo>
                                      <a:pt x="1" y="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7" name="Line 12544"/>
                            <wps:cNvCnPr>
                              <a:cxnSpLocks noChangeShapeType="1"/>
                            </wps:cNvCnPr>
                            <wps:spPr bwMode="auto">
                              <a:xfrm>
                                <a:off x="2549" y="3929"/>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48" name="Line 12545"/>
                            <wps:cNvCnPr>
                              <a:cxnSpLocks noChangeShapeType="1"/>
                            </wps:cNvCnPr>
                            <wps:spPr bwMode="auto">
                              <a:xfrm>
                                <a:off x="2548" y="3928"/>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49" name="Freeform 12546"/>
                            <wps:cNvSpPr>
                              <a:spLocks noChangeAspect="1"/>
                            </wps:cNvSpPr>
                            <wps:spPr bwMode="auto">
                              <a:xfrm>
                                <a:off x="2559" y="3769"/>
                                <a:ext cx="7" cy="7"/>
                              </a:xfrm>
                              <a:custGeom>
                                <a:avLst/>
                                <a:gdLst>
                                  <a:gd name="T0" fmla="*/ 1 w 27"/>
                                  <a:gd name="T1" fmla="*/ 0 h 25"/>
                                  <a:gd name="T2" fmla="*/ 0 w 27"/>
                                  <a:gd name="T3" fmla="*/ 0 h 25"/>
                                  <a:gd name="T4" fmla="*/ 0 w 27"/>
                                  <a:gd name="T5" fmla="*/ 0 h 25"/>
                                  <a:gd name="T6" fmla="*/ 0 w 27"/>
                                  <a:gd name="T7" fmla="*/ 1 h 2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7" h="25">
                                    <a:moveTo>
                                      <a:pt x="27" y="0"/>
                                    </a:moveTo>
                                    <a:lnTo>
                                      <a:pt x="15" y="4"/>
                                    </a:lnTo>
                                    <a:lnTo>
                                      <a:pt x="5" y="13"/>
                                    </a:lnTo>
                                    <a:lnTo>
                                      <a:pt x="0" y="2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0" name="Freeform 12547"/>
                            <wps:cNvSpPr>
                              <a:spLocks noChangeAspect="1"/>
                            </wps:cNvSpPr>
                            <wps:spPr bwMode="auto">
                              <a:xfrm>
                                <a:off x="2559" y="3769"/>
                                <a:ext cx="6" cy="5"/>
                              </a:xfrm>
                              <a:custGeom>
                                <a:avLst/>
                                <a:gdLst>
                                  <a:gd name="T0" fmla="*/ 1 w 23"/>
                                  <a:gd name="T1" fmla="*/ 0 h 23"/>
                                  <a:gd name="T2" fmla="*/ 0 w 23"/>
                                  <a:gd name="T3" fmla="*/ 0 h 23"/>
                                  <a:gd name="T4" fmla="*/ 0 w 23"/>
                                  <a:gd name="T5" fmla="*/ 0 h 23"/>
                                  <a:gd name="T6" fmla="*/ 0 w 23"/>
                                  <a:gd name="T7" fmla="*/ 0 h 2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3" h="23">
                                    <a:moveTo>
                                      <a:pt x="23" y="0"/>
                                    </a:moveTo>
                                    <a:lnTo>
                                      <a:pt x="11" y="4"/>
                                    </a:lnTo>
                                    <a:lnTo>
                                      <a:pt x="3" y="12"/>
                                    </a:lnTo>
                                    <a:lnTo>
                                      <a:pt x="0" y="2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1" name="Freeform 12548"/>
                            <wps:cNvSpPr>
                              <a:spLocks noChangeAspect="1"/>
                            </wps:cNvSpPr>
                            <wps:spPr bwMode="auto">
                              <a:xfrm>
                                <a:off x="2428" y="3738"/>
                                <a:ext cx="61" cy="29"/>
                              </a:xfrm>
                              <a:custGeom>
                                <a:avLst/>
                                <a:gdLst>
                                  <a:gd name="T0" fmla="*/ 0 w 247"/>
                                  <a:gd name="T1" fmla="*/ 2 h 117"/>
                                  <a:gd name="T2" fmla="*/ 1 w 247"/>
                                  <a:gd name="T3" fmla="*/ 1 h 117"/>
                                  <a:gd name="T4" fmla="*/ 2 w 247"/>
                                  <a:gd name="T5" fmla="*/ 1 h 117"/>
                                  <a:gd name="T6" fmla="*/ 3 w 247"/>
                                  <a:gd name="T7" fmla="*/ 1 h 117"/>
                                  <a:gd name="T8" fmla="*/ 4 w 247"/>
                                  <a:gd name="T9" fmla="*/ 0 h 1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47" h="117">
                                    <a:moveTo>
                                      <a:pt x="0" y="117"/>
                                    </a:moveTo>
                                    <a:lnTo>
                                      <a:pt x="69" y="105"/>
                                    </a:lnTo>
                                    <a:lnTo>
                                      <a:pt x="134" y="80"/>
                                    </a:lnTo>
                                    <a:lnTo>
                                      <a:pt x="194" y="46"/>
                                    </a:lnTo>
                                    <a:lnTo>
                                      <a:pt x="24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2" name="Line 12549"/>
                            <wps:cNvCnPr>
                              <a:cxnSpLocks noChangeShapeType="1"/>
                            </wps:cNvCnPr>
                            <wps:spPr bwMode="auto">
                              <a:xfrm>
                                <a:off x="2423" y="3749"/>
                                <a:ext cx="5"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53" name="Freeform 12550"/>
                            <wps:cNvSpPr>
                              <a:spLocks noChangeAspect="1"/>
                            </wps:cNvSpPr>
                            <wps:spPr bwMode="auto">
                              <a:xfrm>
                                <a:off x="2559" y="3774"/>
                                <a:ext cx="1" cy="2"/>
                              </a:xfrm>
                              <a:custGeom>
                                <a:avLst/>
                                <a:gdLst>
                                  <a:gd name="T0" fmla="*/ 0 w 1"/>
                                  <a:gd name="T1" fmla="*/ 0 h 5"/>
                                  <a:gd name="T2" fmla="*/ 0 w 1"/>
                                  <a:gd name="T3" fmla="*/ 0 h 5"/>
                                  <a:gd name="T4" fmla="*/ 1 w 1"/>
                                  <a:gd name="T5" fmla="*/ 0 h 5"/>
                                  <a:gd name="T6" fmla="*/ 0 60000 65536"/>
                                  <a:gd name="T7" fmla="*/ 0 60000 65536"/>
                                  <a:gd name="T8" fmla="*/ 0 60000 65536"/>
                                </a:gdLst>
                                <a:ahLst/>
                                <a:cxnLst>
                                  <a:cxn ang="T6">
                                    <a:pos x="T0" y="T1"/>
                                  </a:cxn>
                                  <a:cxn ang="T7">
                                    <a:pos x="T2" y="T3"/>
                                  </a:cxn>
                                  <a:cxn ang="T8">
                                    <a:pos x="T4" y="T5"/>
                                  </a:cxn>
                                </a:cxnLst>
                                <a:rect l="0" t="0" r="r" b="b"/>
                                <a:pathLst>
                                  <a:path w="1" h="5">
                                    <a:moveTo>
                                      <a:pt x="0" y="0"/>
                                    </a:moveTo>
                                    <a:lnTo>
                                      <a:pt x="0" y="2"/>
                                    </a:lnTo>
                                    <a:lnTo>
                                      <a:pt x="1"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4" name="Line 12551"/>
                            <wps:cNvCnPr>
                              <a:cxnSpLocks noChangeShapeType="1"/>
                            </wps:cNvCnPr>
                            <wps:spPr bwMode="auto">
                              <a:xfrm flipH="1">
                                <a:off x="2646" y="3770"/>
                                <a:ext cx="2"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55" name="Line 12552"/>
                            <wps:cNvCnPr>
                              <a:cxnSpLocks noChangeShapeType="1"/>
                            </wps:cNvCnPr>
                            <wps:spPr bwMode="auto">
                              <a:xfrm flipH="1">
                                <a:off x="2566" y="3758"/>
                                <a:ext cx="84"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56" name="Line 12553"/>
                            <wps:cNvCnPr>
                              <a:cxnSpLocks noChangeShapeType="1"/>
                            </wps:cNvCnPr>
                            <wps:spPr bwMode="auto">
                              <a:xfrm flipH="1">
                                <a:off x="2565" y="3757"/>
                                <a:ext cx="85"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57" name="Freeform 12554"/>
                            <wps:cNvSpPr>
                              <a:spLocks noChangeAspect="1"/>
                            </wps:cNvSpPr>
                            <wps:spPr bwMode="auto">
                              <a:xfrm>
                                <a:off x="2565" y="3769"/>
                                <a:ext cx="1" cy="1"/>
                              </a:xfrm>
                              <a:custGeom>
                                <a:avLst/>
                                <a:gdLst>
                                  <a:gd name="T0" fmla="*/ 0 w 5"/>
                                  <a:gd name="T1" fmla="*/ 0 h 3"/>
                                  <a:gd name="T2" fmla="*/ 0 w 5"/>
                                  <a:gd name="T3" fmla="*/ 0 h 3"/>
                                  <a:gd name="T4" fmla="*/ 0 w 5"/>
                                  <a:gd name="T5" fmla="*/ 0 h 3"/>
                                  <a:gd name="T6" fmla="*/ 0 w 5"/>
                                  <a:gd name="T7" fmla="*/ 0 h 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 h="3">
                                    <a:moveTo>
                                      <a:pt x="5" y="3"/>
                                    </a:moveTo>
                                    <a:lnTo>
                                      <a:pt x="3" y="1"/>
                                    </a:lnTo>
                                    <a:lnTo>
                                      <a:pt x="2"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8" name="Freeform 12555"/>
                            <wps:cNvSpPr>
                              <a:spLocks noChangeAspect="1"/>
                            </wps:cNvSpPr>
                            <wps:spPr bwMode="auto">
                              <a:xfrm>
                                <a:off x="2648" y="3752"/>
                                <a:ext cx="15" cy="18"/>
                              </a:xfrm>
                              <a:custGeom>
                                <a:avLst/>
                                <a:gdLst>
                                  <a:gd name="T0" fmla="*/ 1 w 58"/>
                                  <a:gd name="T1" fmla="*/ 0 h 73"/>
                                  <a:gd name="T2" fmla="*/ 1 w 58"/>
                                  <a:gd name="T3" fmla="*/ 0 h 73"/>
                                  <a:gd name="T4" fmla="*/ 1 w 58"/>
                                  <a:gd name="T5" fmla="*/ 0 h 73"/>
                                  <a:gd name="T6" fmla="*/ 1 w 58"/>
                                  <a:gd name="T7" fmla="*/ 0 h 73"/>
                                  <a:gd name="T8" fmla="*/ 0 w 58"/>
                                  <a:gd name="T9" fmla="*/ 0 h 73"/>
                                  <a:gd name="T10" fmla="*/ 0 w 58"/>
                                  <a:gd name="T11" fmla="*/ 0 h 73"/>
                                  <a:gd name="T12" fmla="*/ 0 w 58"/>
                                  <a:gd name="T13" fmla="*/ 0 h 73"/>
                                  <a:gd name="T14" fmla="*/ 0 w 58"/>
                                  <a:gd name="T15" fmla="*/ 1 h 73"/>
                                  <a:gd name="T16" fmla="*/ 0 w 58"/>
                                  <a:gd name="T17" fmla="*/ 1 h 7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8" h="73">
                                    <a:moveTo>
                                      <a:pt x="58" y="23"/>
                                    </a:moveTo>
                                    <a:lnTo>
                                      <a:pt x="49" y="9"/>
                                    </a:lnTo>
                                    <a:lnTo>
                                      <a:pt x="39" y="2"/>
                                    </a:lnTo>
                                    <a:lnTo>
                                      <a:pt x="30" y="0"/>
                                    </a:lnTo>
                                    <a:lnTo>
                                      <a:pt x="21" y="4"/>
                                    </a:lnTo>
                                    <a:lnTo>
                                      <a:pt x="13" y="14"/>
                                    </a:lnTo>
                                    <a:lnTo>
                                      <a:pt x="7" y="28"/>
                                    </a:lnTo>
                                    <a:lnTo>
                                      <a:pt x="3" y="49"/>
                                    </a:lnTo>
                                    <a:lnTo>
                                      <a:pt x="0" y="7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9" name="Freeform 12556"/>
                            <wps:cNvSpPr>
                              <a:spLocks noChangeAspect="1"/>
                            </wps:cNvSpPr>
                            <wps:spPr bwMode="auto">
                              <a:xfrm>
                                <a:off x="2732" y="3872"/>
                                <a:ext cx="11" cy="54"/>
                              </a:xfrm>
                              <a:custGeom>
                                <a:avLst/>
                                <a:gdLst>
                                  <a:gd name="T0" fmla="*/ 1 w 41"/>
                                  <a:gd name="T1" fmla="*/ 4 h 212"/>
                                  <a:gd name="T2" fmla="*/ 1 w 41"/>
                                  <a:gd name="T3" fmla="*/ 2 h 212"/>
                                  <a:gd name="T4" fmla="*/ 1 w 41"/>
                                  <a:gd name="T5" fmla="*/ 1 h 212"/>
                                  <a:gd name="T6" fmla="*/ 0 w 41"/>
                                  <a:gd name="T7" fmla="*/ 0 h 21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1" h="212">
                                    <a:moveTo>
                                      <a:pt x="41" y="212"/>
                                    </a:moveTo>
                                    <a:lnTo>
                                      <a:pt x="40" y="140"/>
                                    </a:lnTo>
                                    <a:lnTo>
                                      <a:pt x="26" y="6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0" name="Line 12557"/>
                            <wps:cNvCnPr>
                              <a:cxnSpLocks noChangeShapeType="1"/>
                            </wps:cNvCnPr>
                            <wps:spPr bwMode="auto">
                              <a:xfrm flipH="1" flipV="1">
                                <a:off x="2710" y="4006"/>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61" name="Freeform 12558"/>
                            <wps:cNvSpPr>
                              <a:spLocks noChangeAspect="1"/>
                            </wps:cNvSpPr>
                            <wps:spPr bwMode="auto">
                              <a:xfrm>
                                <a:off x="2703" y="4006"/>
                                <a:ext cx="7" cy="7"/>
                              </a:xfrm>
                              <a:custGeom>
                                <a:avLst/>
                                <a:gdLst>
                                  <a:gd name="T0" fmla="*/ 1 w 26"/>
                                  <a:gd name="T1" fmla="*/ 0 h 24"/>
                                  <a:gd name="T2" fmla="*/ 0 w 26"/>
                                  <a:gd name="T3" fmla="*/ 0 h 24"/>
                                  <a:gd name="T4" fmla="*/ 0 w 26"/>
                                  <a:gd name="T5" fmla="*/ 0 h 24"/>
                                  <a:gd name="T6" fmla="*/ 0 w 26"/>
                                  <a:gd name="T7" fmla="*/ 1 h 2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6" h="24">
                                    <a:moveTo>
                                      <a:pt x="26" y="0"/>
                                    </a:moveTo>
                                    <a:lnTo>
                                      <a:pt x="14" y="4"/>
                                    </a:lnTo>
                                    <a:lnTo>
                                      <a:pt x="5" y="12"/>
                                    </a:lnTo>
                                    <a:lnTo>
                                      <a:pt x="0" y="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2" name="Freeform 12559"/>
                            <wps:cNvSpPr>
                              <a:spLocks noChangeAspect="1"/>
                            </wps:cNvSpPr>
                            <wps:spPr bwMode="auto">
                              <a:xfrm>
                                <a:off x="2703" y="4013"/>
                                <a:ext cx="8" cy="2"/>
                              </a:xfrm>
                              <a:custGeom>
                                <a:avLst/>
                                <a:gdLst>
                                  <a:gd name="T0" fmla="*/ 0 w 32"/>
                                  <a:gd name="T1" fmla="*/ 0 h 10"/>
                                  <a:gd name="T2" fmla="*/ 0 w 32"/>
                                  <a:gd name="T3" fmla="*/ 0 h 10"/>
                                  <a:gd name="T4" fmla="*/ 1 w 32"/>
                                  <a:gd name="T5" fmla="*/ 0 h 10"/>
                                  <a:gd name="T6" fmla="*/ 0 60000 65536"/>
                                  <a:gd name="T7" fmla="*/ 0 60000 65536"/>
                                  <a:gd name="T8" fmla="*/ 0 60000 65536"/>
                                </a:gdLst>
                                <a:ahLst/>
                                <a:cxnLst>
                                  <a:cxn ang="T6">
                                    <a:pos x="T0" y="T1"/>
                                  </a:cxn>
                                  <a:cxn ang="T7">
                                    <a:pos x="T2" y="T3"/>
                                  </a:cxn>
                                  <a:cxn ang="T8">
                                    <a:pos x="T4" y="T5"/>
                                  </a:cxn>
                                </a:cxnLst>
                                <a:rect l="0" t="0" r="r" b="b"/>
                                <a:pathLst>
                                  <a:path w="32" h="10">
                                    <a:moveTo>
                                      <a:pt x="0" y="0"/>
                                    </a:moveTo>
                                    <a:lnTo>
                                      <a:pt x="15" y="10"/>
                                    </a:lnTo>
                                    <a:lnTo>
                                      <a:pt x="32"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3" name="Line 12560"/>
                            <wps:cNvCnPr>
                              <a:cxnSpLocks noChangeShapeType="1"/>
                            </wps:cNvCnPr>
                            <wps:spPr bwMode="auto">
                              <a:xfrm flipV="1">
                                <a:off x="2740" y="3926"/>
                                <a:ext cx="3"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64" name="Line 12561"/>
                            <wps:cNvCnPr>
                              <a:cxnSpLocks noChangeShapeType="1"/>
                            </wps:cNvCnPr>
                            <wps:spPr bwMode="auto">
                              <a:xfrm flipV="1">
                                <a:off x="2732" y="3841"/>
                                <a:ext cx="246" cy="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65" name="Line 12562"/>
                            <wps:cNvCnPr>
                              <a:cxnSpLocks noChangeShapeType="1"/>
                            </wps:cNvCnPr>
                            <wps:spPr bwMode="auto">
                              <a:xfrm flipH="1" flipV="1">
                                <a:off x="2908" y="3726"/>
                                <a:ext cx="70" cy="1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66" name="Line 12563"/>
                            <wps:cNvCnPr>
                              <a:cxnSpLocks noChangeShapeType="1"/>
                            </wps:cNvCnPr>
                            <wps:spPr bwMode="auto">
                              <a:xfrm flipH="1">
                                <a:off x="2907" y="3722"/>
                                <a:ext cx="2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67" name="Line 12564"/>
                            <wps:cNvCnPr>
                              <a:cxnSpLocks noChangeShapeType="1"/>
                            </wps:cNvCnPr>
                            <wps:spPr bwMode="auto">
                              <a:xfrm flipH="1">
                                <a:off x="2907" y="3721"/>
                                <a:ext cx="19"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68" name="Line 12565"/>
                            <wps:cNvCnPr>
                              <a:cxnSpLocks noChangeShapeType="1"/>
                            </wps:cNvCnPr>
                            <wps:spPr bwMode="auto">
                              <a:xfrm flipH="1">
                                <a:off x="2910" y="3710"/>
                                <a:ext cx="68"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69" name="Freeform 12566"/>
                            <wps:cNvSpPr>
                              <a:spLocks noChangeAspect="1"/>
                            </wps:cNvSpPr>
                            <wps:spPr bwMode="auto">
                              <a:xfrm>
                                <a:off x="2889" y="3695"/>
                                <a:ext cx="13" cy="10"/>
                              </a:xfrm>
                              <a:custGeom>
                                <a:avLst/>
                                <a:gdLst>
                                  <a:gd name="T0" fmla="*/ 1 w 53"/>
                                  <a:gd name="T1" fmla="*/ 0 h 42"/>
                                  <a:gd name="T2" fmla="*/ 0 w 53"/>
                                  <a:gd name="T3" fmla="*/ 0 h 42"/>
                                  <a:gd name="T4" fmla="*/ 0 w 53"/>
                                  <a:gd name="T5" fmla="*/ 0 h 42"/>
                                  <a:gd name="T6" fmla="*/ 0 w 53"/>
                                  <a:gd name="T7" fmla="*/ 0 h 4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3" h="42">
                                    <a:moveTo>
                                      <a:pt x="53" y="42"/>
                                    </a:moveTo>
                                    <a:lnTo>
                                      <a:pt x="29" y="11"/>
                                    </a:lnTo>
                                    <a:lnTo>
                                      <a:pt x="6"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 name="Freeform 12567"/>
                            <wps:cNvSpPr>
                              <a:spLocks noChangeAspect="1"/>
                            </wps:cNvSpPr>
                            <wps:spPr bwMode="auto">
                              <a:xfrm>
                                <a:off x="2870" y="3696"/>
                                <a:ext cx="26" cy="28"/>
                              </a:xfrm>
                              <a:custGeom>
                                <a:avLst/>
                                <a:gdLst>
                                  <a:gd name="T0" fmla="*/ 1 w 106"/>
                                  <a:gd name="T1" fmla="*/ 0 h 113"/>
                                  <a:gd name="T2" fmla="*/ 1 w 106"/>
                                  <a:gd name="T3" fmla="*/ 0 h 113"/>
                                  <a:gd name="T4" fmla="*/ 1 w 106"/>
                                  <a:gd name="T5" fmla="*/ 0 h 113"/>
                                  <a:gd name="T6" fmla="*/ 0 w 106"/>
                                  <a:gd name="T7" fmla="*/ 0 h 113"/>
                                  <a:gd name="T8" fmla="*/ 0 w 106"/>
                                  <a:gd name="T9" fmla="*/ 0 h 113"/>
                                  <a:gd name="T10" fmla="*/ 0 w 106"/>
                                  <a:gd name="T11" fmla="*/ 1 h 113"/>
                                  <a:gd name="T12" fmla="*/ 0 w 106"/>
                                  <a:gd name="T13" fmla="*/ 2 h 11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6" h="113">
                                    <a:moveTo>
                                      <a:pt x="106" y="42"/>
                                    </a:moveTo>
                                    <a:lnTo>
                                      <a:pt x="81" y="11"/>
                                    </a:lnTo>
                                    <a:lnTo>
                                      <a:pt x="58" y="0"/>
                                    </a:lnTo>
                                    <a:lnTo>
                                      <a:pt x="37" y="7"/>
                                    </a:lnTo>
                                    <a:lnTo>
                                      <a:pt x="19" y="34"/>
                                    </a:lnTo>
                                    <a:lnTo>
                                      <a:pt x="6" y="76"/>
                                    </a:lnTo>
                                    <a:lnTo>
                                      <a:pt x="0" y="1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1" name="Line 12568"/>
                            <wps:cNvCnPr>
                              <a:cxnSpLocks noChangeShapeType="1"/>
                            </wps:cNvCnPr>
                            <wps:spPr bwMode="auto">
                              <a:xfrm flipH="1" flipV="1">
                                <a:off x="2902" y="3705"/>
                                <a:ext cx="11"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72" name="Line 12569"/>
                            <wps:cNvCnPr>
                              <a:cxnSpLocks noChangeShapeType="1"/>
                            </wps:cNvCnPr>
                            <wps:spPr bwMode="auto">
                              <a:xfrm flipH="1" flipV="1">
                                <a:off x="2896" y="3706"/>
                                <a:ext cx="11"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73" name="Line 12570"/>
                            <wps:cNvCnPr>
                              <a:cxnSpLocks noChangeShapeType="1"/>
                            </wps:cNvCnPr>
                            <wps:spPr bwMode="auto">
                              <a:xfrm flipV="1">
                                <a:off x="2896" y="3705"/>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74" name="Freeform 12571"/>
                            <wps:cNvSpPr>
                              <a:spLocks noChangeAspect="1"/>
                            </wps:cNvSpPr>
                            <wps:spPr bwMode="auto">
                              <a:xfrm>
                                <a:off x="2901" y="3720"/>
                                <a:ext cx="7" cy="6"/>
                              </a:xfrm>
                              <a:custGeom>
                                <a:avLst/>
                                <a:gdLst>
                                  <a:gd name="T0" fmla="*/ 0 w 30"/>
                                  <a:gd name="T1" fmla="*/ 0 h 23"/>
                                  <a:gd name="T2" fmla="*/ 0 w 30"/>
                                  <a:gd name="T3" fmla="*/ 0 h 23"/>
                                  <a:gd name="T4" fmla="*/ 0 w 30"/>
                                  <a:gd name="T5" fmla="*/ 0 h 23"/>
                                  <a:gd name="T6" fmla="*/ 0 w 30"/>
                                  <a:gd name="T7" fmla="*/ 1 h 2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0" h="23">
                                    <a:moveTo>
                                      <a:pt x="0" y="0"/>
                                    </a:moveTo>
                                    <a:lnTo>
                                      <a:pt x="9" y="2"/>
                                    </a:lnTo>
                                    <a:lnTo>
                                      <a:pt x="20" y="10"/>
                                    </a:lnTo>
                                    <a:lnTo>
                                      <a:pt x="30" y="2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5" name="Line 12572"/>
                            <wps:cNvCnPr>
                              <a:cxnSpLocks noChangeShapeType="1"/>
                            </wps:cNvCnPr>
                            <wps:spPr bwMode="auto">
                              <a:xfrm flipH="1">
                                <a:off x="2883" y="3695"/>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76" name="Freeform 12573"/>
                            <wps:cNvSpPr>
                              <a:spLocks noChangeAspect="1"/>
                            </wps:cNvSpPr>
                            <wps:spPr bwMode="auto">
                              <a:xfrm>
                                <a:off x="2926" y="3721"/>
                                <a:ext cx="2" cy="1"/>
                              </a:xfrm>
                              <a:custGeom>
                                <a:avLst/>
                                <a:gdLst>
                                  <a:gd name="T0" fmla="*/ 0 w 5"/>
                                  <a:gd name="T1" fmla="*/ 0 h 4"/>
                                  <a:gd name="T2" fmla="*/ 0 w 5"/>
                                  <a:gd name="T3" fmla="*/ 0 h 4"/>
                                  <a:gd name="T4" fmla="*/ 0 w 5"/>
                                  <a:gd name="T5" fmla="*/ 0 h 4"/>
                                  <a:gd name="T6" fmla="*/ 0 w 5"/>
                                  <a:gd name="T7" fmla="*/ 0 h 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 h="4">
                                    <a:moveTo>
                                      <a:pt x="0" y="0"/>
                                    </a:moveTo>
                                    <a:lnTo>
                                      <a:pt x="2" y="1"/>
                                    </a:lnTo>
                                    <a:lnTo>
                                      <a:pt x="3" y="2"/>
                                    </a:lnTo>
                                    <a:lnTo>
                                      <a:pt x="5"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7" name="Freeform 12574"/>
                            <wps:cNvSpPr>
                              <a:spLocks noChangeAspect="1"/>
                            </wps:cNvSpPr>
                            <wps:spPr bwMode="auto">
                              <a:xfrm>
                                <a:off x="2978" y="3710"/>
                                <a:ext cx="6" cy="2"/>
                              </a:xfrm>
                              <a:custGeom>
                                <a:avLst/>
                                <a:gdLst>
                                  <a:gd name="T0" fmla="*/ 0 w 23"/>
                                  <a:gd name="T1" fmla="*/ 0 h 11"/>
                                  <a:gd name="T2" fmla="*/ 0 w 23"/>
                                  <a:gd name="T3" fmla="*/ 0 h 11"/>
                                  <a:gd name="T4" fmla="*/ 1 w 23"/>
                                  <a:gd name="T5" fmla="*/ 0 h 11"/>
                                  <a:gd name="T6" fmla="*/ 0 60000 65536"/>
                                  <a:gd name="T7" fmla="*/ 0 60000 65536"/>
                                  <a:gd name="T8" fmla="*/ 0 60000 65536"/>
                                </a:gdLst>
                                <a:ahLst/>
                                <a:cxnLst>
                                  <a:cxn ang="T6">
                                    <a:pos x="T0" y="T1"/>
                                  </a:cxn>
                                  <a:cxn ang="T7">
                                    <a:pos x="T2" y="T3"/>
                                  </a:cxn>
                                  <a:cxn ang="T8">
                                    <a:pos x="T4" y="T5"/>
                                  </a:cxn>
                                </a:cxnLst>
                                <a:rect l="0" t="0" r="r" b="b"/>
                                <a:pathLst>
                                  <a:path w="23" h="11">
                                    <a:moveTo>
                                      <a:pt x="0" y="0"/>
                                    </a:moveTo>
                                    <a:lnTo>
                                      <a:pt x="12" y="2"/>
                                    </a:lnTo>
                                    <a:lnTo>
                                      <a:pt x="23" y="1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8" name="Line 12575"/>
                            <wps:cNvCnPr>
                              <a:cxnSpLocks noChangeShapeType="1"/>
                            </wps:cNvCnPr>
                            <wps:spPr bwMode="auto">
                              <a:xfrm>
                                <a:off x="3369" y="4106"/>
                                <a:ext cx="112"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79" name="Line 12576"/>
                            <wps:cNvCnPr>
                              <a:cxnSpLocks noChangeShapeType="1"/>
                            </wps:cNvCnPr>
                            <wps:spPr bwMode="auto">
                              <a:xfrm>
                                <a:off x="3096" y="4116"/>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80" name="Line 12577"/>
                            <wps:cNvCnPr>
                              <a:cxnSpLocks noChangeShapeType="1"/>
                            </wps:cNvCnPr>
                            <wps:spPr bwMode="auto">
                              <a:xfrm flipH="1">
                                <a:off x="3090" y="4116"/>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81" name="Freeform 12578"/>
                            <wps:cNvSpPr>
                              <a:spLocks noChangeAspect="1"/>
                            </wps:cNvSpPr>
                            <wps:spPr bwMode="auto">
                              <a:xfrm>
                                <a:off x="3094" y="4020"/>
                                <a:ext cx="18" cy="131"/>
                              </a:xfrm>
                              <a:custGeom>
                                <a:avLst/>
                                <a:gdLst>
                                  <a:gd name="T0" fmla="*/ 0 w 74"/>
                                  <a:gd name="T1" fmla="*/ 8 h 523"/>
                                  <a:gd name="T2" fmla="*/ 0 w 74"/>
                                  <a:gd name="T3" fmla="*/ 8 h 523"/>
                                  <a:gd name="T4" fmla="*/ 1 w 74"/>
                                  <a:gd name="T5" fmla="*/ 8 h 523"/>
                                  <a:gd name="T6" fmla="*/ 1 w 74"/>
                                  <a:gd name="T7" fmla="*/ 7 h 523"/>
                                  <a:gd name="T8" fmla="*/ 1 w 74"/>
                                  <a:gd name="T9" fmla="*/ 6 h 523"/>
                                  <a:gd name="T10" fmla="*/ 1 w 74"/>
                                  <a:gd name="T11" fmla="*/ 5 h 523"/>
                                  <a:gd name="T12" fmla="*/ 1 w 74"/>
                                  <a:gd name="T13" fmla="*/ 4 h 523"/>
                                  <a:gd name="T14" fmla="*/ 1 w 74"/>
                                  <a:gd name="T15" fmla="*/ 3 h 523"/>
                                  <a:gd name="T16" fmla="*/ 0 w 74"/>
                                  <a:gd name="T17" fmla="*/ 2 h 523"/>
                                  <a:gd name="T18" fmla="*/ 0 w 74"/>
                                  <a:gd name="T19" fmla="*/ 1 h 523"/>
                                  <a:gd name="T20" fmla="*/ 0 w 74"/>
                                  <a:gd name="T21" fmla="*/ 0 h 52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74" h="523">
                                    <a:moveTo>
                                      <a:pt x="19" y="523"/>
                                    </a:moveTo>
                                    <a:lnTo>
                                      <a:pt x="35" y="516"/>
                                    </a:lnTo>
                                    <a:lnTo>
                                      <a:pt x="53" y="490"/>
                                    </a:lnTo>
                                    <a:lnTo>
                                      <a:pt x="66" y="446"/>
                                    </a:lnTo>
                                    <a:lnTo>
                                      <a:pt x="73" y="389"/>
                                    </a:lnTo>
                                    <a:lnTo>
                                      <a:pt x="74" y="322"/>
                                    </a:lnTo>
                                    <a:lnTo>
                                      <a:pt x="69" y="249"/>
                                    </a:lnTo>
                                    <a:lnTo>
                                      <a:pt x="59" y="175"/>
                                    </a:lnTo>
                                    <a:lnTo>
                                      <a:pt x="43" y="106"/>
                                    </a:lnTo>
                                    <a:lnTo>
                                      <a:pt x="23" y="4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2" name="Freeform 12579"/>
                            <wps:cNvSpPr>
                              <a:spLocks noChangeAspect="1"/>
                            </wps:cNvSpPr>
                            <wps:spPr bwMode="auto">
                              <a:xfrm>
                                <a:off x="3090" y="4073"/>
                                <a:ext cx="10" cy="47"/>
                              </a:xfrm>
                              <a:custGeom>
                                <a:avLst/>
                                <a:gdLst>
                                  <a:gd name="T0" fmla="*/ 0 w 40"/>
                                  <a:gd name="T1" fmla="*/ 3 h 189"/>
                                  <a:gd name="T2" fmla="*/ 0 w 40"/>
                                  <a:gd name="T3" fmla="*/ 3 h 189"/>
                                  <a:gd name="T4" fmla="*/ 1 w 40"/>
                                  <a:gd name="T5" fmla="*/ 3 h 189"/>
                                  <a:gd name="T6" fmla="*/ 1 w 40"/>
                                  <a:gd name="T7" fmla="*/ 3 h 189"/>
                                  <a:gd name="T8" fmla="*/ 1 w 40"/>
                                  <a:gd name="T9" fmla="*/ 2 h 189"/>
                                  <a:gd name="T10" fmla="*/ 1 w 40"/>
                                  <a:gd name="T11" fmla="*/ 1 h 189"/>
                                  <a:gd name="T12" fmla="*/ 1 w 40"/>
                                  <a:gd name="T13" fmla="*/ 1 h 189"/>
                                  <a:gd name="T14" fmla="*/ 1 w 40"/>
                                  <a:gd name="T15" fmla="*/ 0 h 189"/>
                                  <a:gd name="T16" fmla="*/ 0 w 40"/>
                                  <a:gd name="T17" fmla="*/ 0 h 18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0" h="189">
                                    <a:moveTo>
                                      <a:pt x="0" y="175"/>
                                    </a:moveTo>
                                    <a:lnTo>
                                      <a:pt x="13" y="189"/>
                                    </a:lnTo>
                                    <a:lnTo>
                                      <a:pt x="25" y="188"/>
                                    </a:lnTo>
                                    <a:lnTo>
                                      <a:pt x="34" y="171"/>
                                    </a:lnTo>
                                    <a:lnTo>
                                      <a:pt x="40" y="141"/>
                                    </a:lnTo>
                                    <a:lnTo>
                                      <a:pt x="40" y="104"/>
                                    </a:lnTo>
                                    <a:lnTo>
                                      <a:pt x="34" y="64"/>
                                    </a:lnTo>
                                    <a:lnTo>
                                      <a:pt x="24" y="27"/>
                                    </a:lnTo>
                                    <a:lnTo>
                                      <a:pt x="1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3" name="Line 12580"/>
                            <wps:cNvCnPr>
                              <a:cxnSpLocks noChangeShapeType="1"/>
                            </wps:cNvCnPr>
                            <wps:spPr bwMode="auto">
                              <a:xfrm>
                                <a:off x="3071" y="4086"/>
                                <a:ext cx="19" cy="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84" name="Line 12581"/>
                            <wps:cNvCnPr>
                              <a:cxnSpLocks noChangeShapeType="1"/>
                            </wps:cNvCnPr>
                            <wps:spPr bwMode="auto">
                              <a:xfrm>
                                <a:off x="3059" y="4109"/>
                                <a:ext cx="20" cy="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85" name="Freeform 12582"/>
                            <wps:cNvSpPr>
                              <a:spLocks noChangeAspect="1"/>
                            </wps:cNvSpPr>
                            <wps:spPr bwMode="auto">
                              <a:xfrm>
                                <a:off x="3079" y="4021"/>
                                <a:ext cx="27" cy="131"/>
                              </a:xfrm>
                              <a:custGeom>
                                <a:avLst/>
                                <a:gdLst>
                                  <a:gd name="T0" fmla="*/ 0 w 108"/>
                                  <a:gd name="T1" fmla="*/ 8 h 523"/>
                                  <a:gd name="T2" fmla="*/ 1 w 108"/>
                                  <a:gd name="T3" fmla="*/ 8 h 523"/>
                                  <a:gd name="T4" fmla="*/ 1 w 108"/>
                                  <a:gd name="T5" fmla="*/ 8 h 523"/>
                                  <a:gd name="T6" fmla="*/ 1 w 108"/>
                                  <a:gd name="T7" fmla="*/ 8 h 523"/>
                                  <a:gd name="T8" fmla="*/ 2 w 108"/>
                                  <a:gd name="T9" fmla="*/ 8 h 523"/>
                                  <a:gd name="T10" fmla="*/ 2 w 108"/>
                                  <a:gd name="T11" fmla="*/ 7 h 523"/>
                                  <a:gd name="T12" fmla="*/ 2 w 108"/>
                                  <a:gd name="T13" fmla="*/ 6 h 523"/>
                                  <a:gd name="T14" fmla="*/ 2 w 108"/>
                                  <a:gd name="T15" fmla="*/ 5 h 523"/>
                                  <a:gd name="T16" fmla="*/ 2 w 108"/>
                                  <a:gd name="T17" fmla="*/ 4 h 523"/>
                                  <a:gd name="T18" fmla="*/ 2 w 108"/>
                                  <a:gd name="T19" fmla="*/ 3 h 523"/>
                                  <a:gd name="T20" fmla="*/ 1 w 108"/>
                                  <a:gd name="T21" fmla="*/ 2 h 523"/>
                                  <a:gd name="T22" fmla="*/ 1 w 108"/>
                                  <a:gd name="T23" fmla="*/ 1 h 523"/>
                                  <a:gd name="T24" fmla="*/ 1 w 108"/>
                                  <a:gd name="T25" fmla="*/ 0 h 523"/>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08" h="523">
                                    <a:moveTo>
                                      <a:pt x="0" y="482"/>
                                    </a:moveTo>
                                    <a:lnTo>
                                      <a:pt x="24" y="511"/>
                                    </a:lnTo>
                                    <a:lnTo>
                                      <a:pt x="47" y="523"/>
                                    </a:lnTo>
                                    <a:lnTo>
                                      <a:pt x="68" y="516"/>
                                    </a:lnTo>
                                    <a:lnTo>
                                      <a:pt x="87" y="490"/>
                                    </a:lnTo>
                                    <a:lnTo>
                                      <a:pt x="100" y="447"/>
                                    </a:lnTo>
                                    <a:lnTo>
                                      <a:pt x="107" y="389"/>
                                    </a:lnTo>
                                    <a:lnTo>
                                      <a:pt x="108" y="322"/>
                                    </a:lnTo>
                                    <a:lnTo>
                                      <a:pt x="103" y="249"/>
                                    </a:lnTo>
                                    <a:lnTo>
                                      <a:pt x="93" y="175"/>
                                    </a:lnTo>
                                    <a:lnTo>
                                      <a:pt x="76" y="106"/>
                                    </a:lnTo>
                                    <a:lnTo>
                                      <a:pt x="56" y="46"/>
                                    </a:lnTo>
                                    <a:lnTo>
                                      <a:pt x="3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6" name="Line 12583"/>
                            <wps:cNvCnPr>
                              <a:cxnSpLocks noChangeShapeType="1"/>
                            </wps:cNvCnPr>
                            <wps:spPr bwMode="auto">
                              <a:xfrm flipV="1">
                                <a:off x="3062" y="4115"/>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87" name="Line 12584"/>
                            <wps:cNvCnPr>
                              <a:cxnSpLocks noChangeShapeType="1"/>
                            </wps:cNvCnPr>
                            <wps:spPr bwMode="auto">
                              <a:xfrm>
                                <a:off x="3305" y="4001"/>
                                <a:ext cx="91" cy="1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88" name="Line 12585"/>
                            <wps:cNvCnPr>
                              <a:cxnSpLocks noChangeShapeType="1"/>
                            </wps:cNvCnPr>
                            <wps:spPr bwMode="auto">
                              <a:xfrm>
                                <a:off x="3305" y="4001"/>
                                <a:ext cx="99" cy="16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89" name="Line 12586"/>
                            <wps:cNvCnPr>
                              <a:cxnSpLocks noChangeShapeType="1"/>
                            </wps:cNvCnPr>
                            <wps:spPr bwMode="auto">
                              <a:xfrm flipH="1" flipV="1">
                                <a:off x="3321" y="3870"/>
                                <a:ext cx="181" cy="29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0" name="Line 12587"/>
                            <wps:cNvCnPr>
                              <a:cxnSpLocks noChangeShapeType="1"/>
                            </wps:cNvCnPr>
                            <wps:spPr bwMode="auto">
                              <a:xfrm flipH="1" flipV="1">
                                <a:off x="3323" y="3869"/>
                                <a:ext cx="179" cy="2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1" name="Line 12588"/>
                            <wps:cNvCnPr>
                              <a:cxnSpLocks noChangeShapeType="1"/>
                            </wps:cNvCnPr>
                            <wps:spPr bwMode="auto">
                              <a:xfrm flipV="1">
                                <a:off x="3111" y="4114"/>
                                <a:ext cx="70"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2" name="Line 12589"/>
                            <wps:cNvCnPr>
                              <a:cxnSpLocks noChangeShapeType="1"/>
                            </wps:cNvCnPr>
                            <wps:spPr bwMode="auto">
                              <a:xfrm flipV="1">
                                <a:off x="3178" y="4412"/>
                                <a:ext cx="98"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3" name="Line 12590"/>
                            <wps:cNvCnPr>
                              <a:cxnSpLocks noChangeShapeType="1"/>
                            </wps:cNvCnPr>
                            <wps:spPr bwMode="auto">
                              <a:xfrm>
                                <a:off x="3014" y="4131"/>
                                <a:ext cx="158" cy="2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4" name="Line 12591"/>
                            <wps:cNvCnPr>
                              <a:cxnSpLocks noChangeShapeType="1"/>
                            </wps:cNvCnPr>
                            <wps:spPr bwMode="auto">
                              <a:xfrm>
                                <a:off x="3001" y="4132"/>
                                <a:ext cx="177" cy="29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5" name="Line 12592"/>
                            <wps:cNvCnPr>
                              <a:cxnSpLocks noChangeShapeType="1"/>
                            </wps:cNvCnPr>
                            <wps:spPr bwMode="auto">
                              <a:xfrm flipV="1">
                                <a:off x="3133" y="4351"/>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6" name="Line 12593"/>
                            <wps:cNvCnPr>
                              <a:cxnSpLocks noChangeShapeType="1"/>
                            </wps:cNvCnPr>
                            <wps:spPr bwMode="auto">
                              <a:xfrm flipH="1" flipV="1">
                                <a:off x="3133" y="4358"/>
                                <a:ext cx="6"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7" name="Line 12594"/>
                            <wps:cNvCnPr>
                              <a:cxnSpLocks noChangeShapeType="1"/>
                            </wps:cNvCnPr>
                            <wps:spPr bwMode="auto">
                              <a:xfrm flipV="1">
                                <a:off x="3139" y="4361"/>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8" name="Line 12595"/>
                            <wps:cNvCnPr>
                              <a:cxnSpLocks noChangeShapeType="1"/>
                            </wps:cNvCnPr>
                            <wps:spPr bwMode="auto">
                              <a:xfrm flipH="1">
                                <a:off x="3139" y="4367"/>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199" name="Line 12596"/>
                            <wps:cNvCnPr>
                              <a:cxnSpLocks noChangeShapeType="1"/>
                            </wps:cNvCnPr>
                            <wps:spPr bwMode="auto">
                              <a:xfrm>
                                <a:off x="3104" y="4148"/>
                                <a:ext cx="76" cy="1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0" name="Line 12597"/>
                            <wps:cNvCnPr>
                              <a:cxnSpLocks noChangeShapeType="1"/>
                            </wps:cNvCnPr>
                            <wps:spPr bwMode="auto">
                              <a:xfrm>
                                <a:off x="3121" y="4122"/>
                                <a:ext cx="62" cy="10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1" name="Line 12598"/>
                            <wps:cNvCnPr>
                              <a:cxnSpLocks noChangeShapeType="1"/>
                            </wps:cNvCnPr>
                            <wps:spPr bwMode="auto">
                              <a:xfrm flipV="1">
                                <a:off x="3092" y="4283"/>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2" name="Line 12599"/>
                            <wps:cNvCnPr>
                              <a:cxnSpLocks noChangeShapeType="1"/>
                            </wps:cNvCnPr>
                            <wps:spPr bwMode="auto">
                              <a:xfrm flipH="1" flipV="1">
                                <a:off x="3092" y="4290"/>
                                <a:ext cx="6"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3" name="Line 12600"/>
                            <wps:cNvCnPr>
                              <a:cxnSpLocks noChangeShapeType="1"/>
                            </wps:cNvCnPr>
                            <wps:spPr bwMode="auto">
                              <a:xfrm flipV="1">
                                <a:off x="3098" y="4293"/>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4" name="Freeform 12601"/>
                            <wps:cNvSpPr>
                              <a:spLocks noChangeAspect="1"/>
                            </wps:cNvSpPr>
                            <wps:spPr bwMode="auto">
                              <a:xfrm>
                                <a:off x="3061" y="4122"/>
                                <a:ext cx="1" cy="3"/>
                              </a:xfrm>
                              <a:custGeom>
                                <a:avLst/>
                                <a:gdLst>
                                  <a:gd name="T0" fmla="*/ 0 w 5"/>
                                  <a:gd name="T1" fmla="*/ 0 h 12"/>
                                  <a:gd name="T2" fmla="*/ 0 w 5"/>
                                  <a:gd name="T3" fmla="*/ 0 h 12"/>
                                  <a:gd name="T4" fmla="*/ 0 w 5"/>
                                  <a:gd name="T5" fmla="*/ 0 h 12"/>
                                  <a:gd name="T6" fmla="*/ 0 w 5"/>
                                  <a:gd name="T7" fmla="*/ 0 h 12"/>
                                  <a:gd name="T8" fmla="*/ 0 w 5"/>
                                  <a:gd name="T9" fmla="*/ 0 h 12"/>
                                  <a:gd name="T10" fmla="*/ 0 w 5"/>
                                  <a:gd name="T11" fmla="*/ 0 h 1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 h="12">
                                    <a:moveTo>
                                      <a:pt x="5" y="0"/>
                                    </a:moveTo>
                                    <a:lnTo>
                                      <a:pt x="5" y="4"/>
                                    </a:lnTo>
                                    <a:lnTo>
                                      <a:pt x="4" y="7"/>
                                    </a:lnTo>
                                    <a:lnTo>
                                      <a:pt x="3" y="10"/>
                                    </a:lnTo>
                                    <a:lnTo>
                                      <a:pt x="2" y="12"/>
                                    </a:lnTo>
                                    <a:lnTo>
                                      <a:pt x="0" y="1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5" name="Line 12602"/>
                            <wps:cNvCnPr>
                              <a:cxnSpLocks noChangeShapeType="1"/>
                            </wps:cNvCnPr>
                            <wps:spPr bwMode="auto">
                              <a:xfrm flipV="1">
                                <a:off x="3092" y="4151"/>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6" name="Line 12603"/>
                            <wps:cNvCnPr>
                              <a:cxnSpLocks noChangeShapeType="1"/>
                            </wps:cNvCnPr>
                            <wps:spPr bwMode="auto">
                              <a:xfrm flipH="1" flipV="1">
                                <a:off x="3135" y="4120"/>
                                <a:ext cx="50" cy="8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7" name="Line 12604"/>
                            <wps:cNvCnPr>
                              <a:cxnSpLocks noChangeShapeType="1"/>
                            </wps:cNvCnPr>
                            <wps:spPr bwMode="auto">
                              <a:xfrm flipH="1" flipV="1">
                                <a:off x="3160" y="4117"/>
                                <a:ext cx="27" cy="4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8" name="Line 12605"/>
                            <wps:cNvCnPr>
                              <a:cxnSpLocks noChangeShapeType="1"/>
                            </wps:cNvCnPr>
                            <wps:spPr bwMode="auto">
                              <a:xfrm flipH="1">
                                <a:off x="3281" y="4314"/>
                                <a:ext cx="166"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09" name="Line 12606"/>
                            <wps:cNvCnPr>
                              <a:cxnSpLocks noChangeShapeType="1"/>
                            </wps:cNvCnPr>
                            <wps:spPr bwMode="auto">
                              <a:xfrm flipH="1">
                                <a:off x="3446" y="4314"/>
                                <a:ext cx="1" cy="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10" name="Line 12607"/>
                            <wps:cNvCnPr>
                              <a:cxnSpLocks noChangeShapeType="1"/>
                            </wps:cNvCnPr>
                            <wps:spPr bwMode="auto">
                              <a:xfrm flipH="1">
                                <a:off x="3279" y="4345"/>
                                <a:ext cx="167"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11" name="Freeform 12608"/>
                            <wps:cNvSpPr>
                              <a:spLocks noChangeAspect="1"/>
                            </wps:cNvSpPr>
                            <wps:spPr bwMode="auto">
                              <a:xfrm>
                                <a:off x="3393" y="4210"/>
                                <a:ext cx="20" cy="19"/>
                              </a:xfrm>
                              <a:custGeom>
                                <a:avLst/>
                                <a:gdLst>
                                  <a:gd name="T0" fmla="*/ 0 w 81"/>
                                  <a:gd name="T1" fmla="*/ 1 h 73"/>
                                  <a:gd name="T2" fmla="*/ 1 w 81"/>
                                  <a:gd name="T3" fmla="*/ 1 h 73"/>
                                  <a:gd name="T4" fmla="*/ 1 w 81"/>
                                  <a:gd name="T5" fmla="*/ 1 h 73"/>
                                  <a:gd name="T6" fmla="*/ 1 w 81"/>
                                  <a:gd name="T7" fmla="*/ 0 h 7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1" h="73">
                                    <a:moveTo>
                                      <a:pt x="0" y="73"/>
                                    </a:moveTo>
                                    <a:lnTo>
                                      <a:pt x="43" y="55"/>
                                    </a:lnTo>
                                    <a:lnTo>
                                      <a:pt x="70" y="30"/>
                                    </a:lnTo>
                                    <a:lnTo>
                                      <a:pt x="8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2" name="Freeform 12609"/>
                            <wps:cNvSpPr>
                              <a:spLocks noChangeAspect="1"/>
                            </wps:cNvSpPr>
                            <wps:spPr bwMode="auto">
                              <a:xfrm>
                                <a:off x="3394" y="4219"/>
                                <a:ext cx="19" cy="18"/>
                              </a:xfrm>
                              <a:custGeom>
                                <a:avLst/>
                                <a:gdLst>
                                  <a:gd name="T0" fmla="*/ 0 w 78"/>
                                  <a:gd name="T1" fmla="*/ 1 h 73"/>
                                  <a:gd name="T2" fmla="*/ 0 w 78"/>
                                  <a:gd name="T3" fmla="*/ 1 h 73"/>
                                  <a:gd name="T4" fmla="*/ 1 w 78"/>
                                  <a:gd name="T5" fmla="*/ 0 h 73"/>
                                  <a:gd name="T6" fmla="*/ 1 w 78"/>
                                  <a:gd name="T7" fmla="*/ 0 h 73"/>
                                  <a:gd name="T8" fmla="*/ 1 w 78"/>
                                  <a:gd name="T9" fmla="*/ 0 h 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8" h="73">
                                    <a:moveTo>
                                      <a:pt x="0" y="73"/>
                                    </a:moveTo>
                                    <a:lnTo>
                                      <a:pt x="37" y="57"/>
                                    </a:lnTo>
                                    <a:lnTo>
                                      <a:pt x="66" y="30"/>
                                    </a:lnTo>
                                    <a:lnTo>
                                      <a:pt x="78" y="1"/>
                                    </a:lnTo>
                                    <a:lnTo>
                                      <a:pt x="7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3" name="Line 12610"/>
                            <wps:cNvCnPr>
                              <a:cxnSpLocks noChangeShapeType="1"/>
                            </wps:cNvCnPr>
                            <wps:spPr bwMode="auto">
                              <a:xfrm>
                                <a:off x="3404" y="4162"/>
                                <a:ext cx="66" cy="10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14" name="Line 12611"/>
                            <wps:cNvCnPr>
                              <a:cxnSpLocks noChangeShapeType="1"/>
                            </wps:cNvCnPr>
                            <wps:spPr bwMode="auto">
                              <a:xfrm flipH="1" flipV="1">
                                <a:off x="3292" y="4192"/>
                                <a:ext cx="178" cy="7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15" name="Line 12612"/>
                            <wps:cNvCnPr>
                              <a:cxnSpLocks noChangeShapeType="1"/>
                            </wps:cNvCnPr>
                            <wps:spPr bwMode="auto">
                              <a:xfrm flipH="1">
                                <a:off x="3282" y="4299"/>
                                <a:ext cx="190" cy="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16" name="Line 12613"/>
                            <wps:cNvCnPr>
                              <a:cxnSpLocks noChangeShapeType="1"/>
                            </wps:cNvCnPr>
                            <wps:spPr bwMode="auto">
                              <a:xfrm flipH="1" flipV="1">
                                <a:off x="3291" y="4197"/>
                                <a:ext cx="183" cy="8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17" name="Freeform 12614"/>
                            <wps:cNvSpPr>
                              <a:spLocks noChangeAspect="1"/>
                            </wps:cNvSpPr>
                            <wps:spPr bwMode="auto">
                              <a:xfrm>
                                <a:off x="3373" y="4182"/>
                                <a:ext cx="41" cy="29"/>
                              </a:xfrm>
                              <a:custGeom>
                                <a:avLst/>
                                <a:gdLst>
                                  <a:gd name="T0" fmla="*/ 3 w 161"/>
                                  <a:gd name="T1" fmla="*/ 2 h 117"/>
                                  <a:gd name="T2" fmla="*/ 3 w 161"/>
                                  <a:gd name="T3" fmla="*/ 1 h 117"/>
                                  <a:gd name="T4" fmla="*/ 3 w 161"/>
                                  <a:gd name="T5" fmla="*/ 1 h 117"/>
                                  <a:gd name="T6" fmla="*/ 2 w 161"/>
                                  <a:gd name="T7" fmla="*/ 1 h 117"/>
                                  <a:gd name="T8" fmla="*/ 2 w 161"/>
                                  <a:gd name="T9" fmla="*/ 1 h 117"/>
                                  <a:gd name="T10" fmla="*/ 2 w 161"/>
                                  <a:gd name="T11" fmla="*/ 0 h 117"/>
                                  <a:gd name="T12" fmla="*/ 2 w 161"/>
                                  <a:gd name="T13" fmla="*/ 0 h 117"/>
                                  <a:gd name="T14" fmla="*/ 1 w 161"/>
                                  <a:gd name="T15" fmla="*/ 0 h 117"/>
                                  <a:gd name="T16" fmla="*/ 1 w 161"/>
                                  <a:gd name="T17" fmla="*/ 0 h 117"/>
                                  <a:gd name="T18" fmla="*/ 0 w 161"/>
                                  <a:gd name="T19" fmla="*/ 0 h 11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61" h="117">
                                    <a:moveTo>
                                      <a:pt x="159" y="117"/>
                                    </a:moveTo>
                                    <a:lnTo>
                                      <a:pt x="161" y="105"/>
                                    </a:lnTo>
                                    <a:lnTo>
                                      <a:pt x="159" y="93"/>
                                    </a:lnTo>
                                    <a:lnTo>
                                      <a:pt x="147" y="70"/>
                                    </a:lnTo>
                                    <a:lnTo>
                                      <a:pt x="132" y="50"/>
                                    </a:lnTo>
                                    <a:lnTo>
                                      <a:pt x="111" y="33"/>
                                    </a:lnTo>
                                    <a:lnTo>
                                      <a:pt x="86" y="19"/>
                                    </a:lnTo>
                                    <a:lnTo>
                                      <a:pt x="59" y="9"/>
                                    </a:lnTo>
                                    <a:lnTo>
                                      <a:pt x="30"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8" name="Freeform 12615"/>
                            <wps:cNvSpPr>
                              <a:spLocks noChangeAspect="1"/>
                            </wps:cNvSpPr>
                            <wps:spPr bwMode="auto">
                              <a:xfrm>
                                <a:off x="3384" y="4196"/>
                                <a:ext cx="9" cy="33"/>
                              </a:xfrm>
                              <a:custGeom>
                                <a:avLst/>
                                <a:gdLst>
                                  <a:gd name="T0" fmla="*/ 0 w 37"/>
                                  <a:gd name="T1" fmla="*/ 0 h 129"/>
                                  <a:gd name="T2" fmla="*/ 0 w 37"/>
                                  <a:gd name="T3" fmla="*/ 1 h 129"/>
                                  <a:gd name="T4" fmla="*/ 0 w 37"/>
                                  <a:gd name="T5" fmla="*/ 1 h 129"/>
                                  <a:gd name="T6" fmla="*/ 0 w 37"/>
                                  <a:gd name="T7" fmla="*/ 2 h 129"/>
                                  <a:gd name="T8" fmla="*/ 0 w 37"/>
                                  <a:gd name="T9" fmla="*/ 2 h 12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7" h="129">
                                    <a:moveTo>
                                      <a:pt x="0" y="0"/>
                                    </a:moveTo>
                                    <a:lnTo>
                                      <a:pt x="12" y="27"/>
                                    </a:lnTo>
                                    <a:lnTo>
                                      <a:pt x="23" y="56"/>
                                    </a:lnTo>
                                    <a:lnTo>
                                      <a:pt x="33" y="92"/>
                                    </a:lnTo>
                                    <a:lnTo>
                                      <a:pt x="37" y="12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9" name="Line 12616"/>
                            <wps:cNvCnPr>
                              <a:cxnSpLocks noChangeShapeType="1"/>
                            </wps:cNvCnPr>
                            <wps:spPr bwMode="auto">
                              <a:xfrm>
                                <a:off x="3382" y="4209"/>
                                <a:ext cx="11" cy="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20" name="Freeform 12617"/>
                            <wps:cNvSpPr>
                              <a:spLocks noChangeAspect="1"/>
                            </wps:cNvSpPr>
                            <wps:spPr bwMode="auto">
                              <a:xfrm>
                                <a:off x="3368" y="4199"/>
                                <a:ext cx="10" cy="32"/>
                              </a:xfrm>
                              <a:custGeom>
                                <a:avLst/>
                                <a:gdLst>
                                  <a:gd name="T0" fmla="*/ 1 w 38"/>
                                  <a:gd name="T1" fmla="*/ 2 h 128"/>
                                  <a:gd name="T2" fmla="*/ 1 w 38"/>
                                  <a:gd name="T3" fmla="*/ 2 h 128"/>
                                  <a:gd name="T4" fmla="*/ 1 w 38"/>
                                  <a:gd name="T5" fmla="*/ 1 h 128"/>
                                  <a:gd name="T6" fmla="*/ 0 w 38"/>
                                  <a:gd name="T7" fmla="*/ 1 h 128"/>
                                  <a:gd name="T8" fmla="*/ 0 w 38"/>
                                  <a:gd name="T9" fmla="*/ 0 h 12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8" h="128">
                                    <a:moveTo>
                                      <a:pt x="38" y="128"/>
                                    </a:moveTo>
                                    <a:lnTo>
                                      <a:pt x="33" y="91"/>
                                    </a:lnTo>
                                    <a:lnTo>
                                      <a:pt x="23" y="55"/>
                                    </a:lnTo>
                                    <a:lnTo>
                                      <a:pt x="12" y="2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1" name="Line 12618"/>
                            <wps:cNvCnPr>
                              <a:cxnSpLocks noChangeShapeType="1"/>
                            </wps:cNvCnPr>
                            <wps:spPr bwMode="auto">
                              <a:xfrm flipV="1">
                                <a:off x="3380" y="4229"/>
                                <a:ext cx="13"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12619"/>
                            <wps:cNvCnPr>
                              <a:cxnSpLocks noChangeShapeType="1"/>
                            </wps:cNvCnPr>
                            <wps:spPr bwMode="auto">
                              <a:xfrm flipH="1">
                                <a:off x="3293" y="4162"/>
                                <a:ext cx="111"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23" name="Freeform 12620"/>
                            <wps:cNvSpPr>
                              <a:spLocks noChangeAspect="1"/>
                            </wps:cNvSpPr>
                            <wps:spPr bwMode="auto">
                              <a:xfrm>
                                <a:off x="3332" y="4184"/>
                                <a:ext cx="22" cy="23"/>
                              </a:xfrm>
                              <a:custGeom>
                                <a:avLst/>
                                <a:gdLst>
                                  <a:gd name="T0" fmla="*/ 1 w 89"/>
                                  <a:gd name="T1" fmla="*/ 0 h 94"/>
                                  <a:gd name="T2" fmla="*/ 1 w 89"/>
                                  <a:gd name="T3" fmla="*/ 0 h 94"/>
                                  <a:gd name="T4" fmla="*/ 0 w 89"/>
                                  <a:gd name="T5" fmla="*/ 0 h 94"/>
                                  <a:gd name="T6" fmla="*/ 0 w 89"/>
                                  <a:gd name="T7" fmla="*/ 1 h 94"/>
                                  <a:gd name="T8" fmla="*/ 0 w 89"/>
                                  <a:gd name="T9" fmla="*/ 1 h 94"/>
                                  <a:gd name="T10" fmla="*/ 0 w 89"/>
                                  <a:gd name="T11" fmla="*/ 1 h 9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9" h="94">
                                    <a:moveTo>
                                      <a:pt x="89" y="0"/>
                                    </a:moveTo>
                                    <a:lnTo>
                                      <a:pt x="54" y="16"/>
                                    </a:lnTo>
                                    <a:lnTo>
                                      <a:pt x="27" y="37"/>
                                    </a:lnTo>
                                    <a:lnTo>
                                      <a:pt x="15" y="49"/>
                                    </a:lnTo>
                                    <a:lnTo>
                                      <a:pt x="6" y="63"/>
                                    </a:lnTo>
                                    <a:lnTo>
                                      <a:pt x="0" y="9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4" name="Freeform 12621"/>
                            <wps:cNvSpPr>
                              <a:spLocks noChangeAspect="1"/>
                            </wps:cNvSpPr>
                            <wps:spPr bwMode="auto">
                              <a:xfrm>
                                <a:off x="3332" y="4207"/>
                                <a:ext cx="1" cy="3"/>
                              </a:xfrm>
                              <a:custGeom>
                                <a:avLst/>
                                <a:gdLst>
                                  <a:gd name="T0" fmla="*/ 0 w 1"/>
                                  <a:gd name="T1" fmla="*/ 0 h 10"/>
                                  <a:gd name="T2" fmla="*/ 0 w 1"/>
                                  <a:gd name="T3" fmla="*/ 0 h 10"/>
                                  <a:gd name="T4" fmla="*/ 0 w 1"/>
                                  <a:gd name="T5" fmla="*/ 0 h 10"/>
                                  <a:gd name="T6" fmla="*/ 0 60000 65536"/>
                                  <a:gd name="T7" fmla="*/ 0 60000 65536"/>
                                  <a:gd name="T8" fmla="*/ 0 60000 65536"/>
                                </a:gdLst>
                                <a:ahLst/>
                                <a:cxnLst>
                                  <a:cxn ang="T6">
                                    <a:pos x="T0" y="T1"/>
                                  </a:cxn>
                                  <a:cxn ang="T7">
                                    <a:pos x="T2" y="T3"/>
                                  </a:cxn>
                                  <a:cxn ang="T8">
                                    <a:pos x="T4" y="T5"/>
                                  </a:cxn>
                                </a:cxnLst>
                                <a:rect l="0" t="0" r="r" b="b"/>
                                <a:pathLst>
                                  <a:path w="1" h="10">
                                    <a:moveTo>
                                      <a:pt x="0" y="0"/>
                                    </a:moveTo>
                                    <a:lnTo>
                                      <a:pt x="0" y="1"/>
                                    </a:lnTo>
                                    <a:lnTo>
                                      <a:pt x="0"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5" name="Line 12622"/>
                            <wps:cNvCnPr>
                              <a:cxnSpLocks noChangeShapeType="1"/>
                            </wps:cNvCnPr>
                            <wps:spPr bwMode="auto">
                              <a:xfrm flipH="1">
                                <a:off x="3332" y="4208"/>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12623"/>
                            <wps:cNvCnPr>
                              <a:cxnSpLocks noChangeShapeType="1"/>
                            </wps:cNvCnPr>
                            <wps:spPr bwMode="auto">
                              <a:xfrm flipH="1" flipV="1">
                                <a:off x="3369" y="4197"/>
                                <a:ext cx="6"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12624"/>
                            <wps:cNvCnPr>
                              <a:cxnSpLocks noChangeShapeType="1"/>
                            </wps:cNvCnPr>
                            <wps:spPr bwMode="auto">
                              <a:xfrm>
                                <a:off x="3363" y="419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12625"/>
                            <wps:cNvCnPr>
                              <a:cxnSpLocks noChangeShapeType="1"/>
                            </wps:cNvCnPr>
                            <wps:spPr bwMode="auto">
                              <a:xfrm flipH="1">
                                <a:off x="3363" y="4197"/>
                                <a:ext cx="6"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29" name="Line 12626"/>
                            <wps:cNvCnPr>
                              <a:cxnSpLocks noChangeShapeType="1"/>
                            </wps:cNvCnPr>
                            <wps:spPr bwMode="auto">
                              <a:xfrm>
                                <a:off x="3368" y="4187"/>
                                <a:ext cx="12"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30" name="Line 12627"/>
                            <wps:cNvCnPr>
                              <a:cxnSpLocks noChangeShapeType="1"/>
                            </wps:cNvCnPr>
                            <wps:spPr bwMode="auto">
                              <a:xfrm flipH="1">
                                <a:off x="3375" y="4206"/>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31" name="Line 12628"/>
                            <wps:cNvCnPr>
                              <a:cxnSpLocks noChangeShapeType="1"/>
                            </wps:cNvCnPr>
                            <wps:spPr bwMode="auto">
                              <a:xfrm flipH="1">
                                <a:off x="3373" y="4207"/>
                                <a:ext cx="2"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32" name="Line 12629"/>
                            <wps:cNvCnPr>
                              <a:cxnSpLocks noChangeShapeType="1"/>
                            </wps:cNvCnPr>
                            <wps:spPr bwMode="auto">
                              <a:xfrm flipH="1" flipV="1">
                                <a:off x="3379" y="4188"/>
                                <a:ext cx="1" cy="1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33" name="Line 12630"/>
                            <wps:cNvCnPr>
                              <a:cxnSpLocks noChangeShapeType="1"/>
                            </wps:cNvCnPr>
                            <wps:spPr bwMode="auto">
                              <a:xfrm flipV="1">
                                <a:off x="3393" y="4189"/>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34" name="Freeform 12631"/>
                            <wps:cNvSpPr>
                              <a:spLocks noChangeAspect="1"/>
                            </wps:cNvSpPr>
                            <wps:spPr bwMode="auto">
                              <a:xfrm>
                                <a:off x="2949" y="2421"/>
                                <a:ext cx="211" cy="272"/>
                              </a:xfrm>
                              <a:custGeom>
                                <a:avLst/>
                                <a:gdLst>
                                  <a:gd name="T0" fmla="*/ 13 w 846"/>
                                  <a:gd name="T1" fmla="*/ 17 h 1087"/>
                                  <a:gd name="T2" fmla="*/ 13 w 846"/>
                                  <a:gd name="T3" fmla="*/ 16 h 1087"/>
                                  <a:gd name="T4" fmla="*/ 13 w 846"/>
                                  <a:gd name="T5" fmla="*/ 15 h 1087"/>
                                  <a:gd name="T6" fmla="*/ 13 w 846"/>
                                  <a:gd name="T7" fmla="*/ 13 h 1087"/>
                                  <a:gd name="T8" fmla="*/ 12 w 846"/>
                                  <a:gd name="T9" fmla="*/ 12 h 1087"/>
                                  <a:gd name="T10" fmla="*/ 12 w 846"/>
                                  <a:gd name="T11" fmla="*/ 11 h 1087"/>
                                  <a:gd name="T12" fmla="*/ 11 w 846"/>
                                  <a:gd name="T13" fmla="*/ 10 h 1087"/>
                                  <a:gd name="T14" fmla="*/ 10 w 846"/>
                                  <a:gd name="T15" fmla="*/ 9 h 1087"/>
                                  <a:gd name="T16" fmla="*/ 10 w 846"/>
                                  <a:gd name="T17" fmla="*/ 7 h 1087"/>
                                  <a:gd name="T18" fmla="*/ 9 w 846"/>
                                  <a:gd name="T19" fmla="*/ 6 h 1087"/>
                                  <a:gd name="T20" fmla="*/ 8 w 846"/>
                                  <a:gd name="T21" fmla="*/ 5 h 1087"/>
                                  <a:gd name="T22" fmla="*/ 7 w 846"/>
                                  <a:gd name="T23" fmla="*/ 4 h 1087"/>
                                  <a:gd name="T24" fmla="*/ 5 w 846"/>
                                  <a:gd name="T25" fmla="*/ 3 h 1087"/>
                                  <a:gd name="T26" fmla="*/ 4 w 846"/>
                                  <a:gd name="T27" fmla="*/ 3 h 1087"/>
                                  <a:gd name="T28" fmla="*/ 3 w 846"/>
                                  <a:gd name="T29" fmla="*/ 2 h 1087"/>
                                  <a:gd name="T30" fmla="*/ 1 w 846"/>
                                  <a:gd name="T31" fmla="*/ 1 h 1087"/>
                                  <a:gd name="T32" fmla="*/ 0 w 846"/>
                                  <a:gd name="T33" fmla="*/ 0 h 1087"/>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46" h="1087">
                                    <a:moveTo>
                                      <a:pt x="845" y="1087"/>
                                    </a:moveTo>
                                    <a:lnTo>
                                      <a:pt x="846" y="1006"/>
                                    </a:lnTo>
                                    <a:lnTo>
                                      <a:pt x="836" y="925"/>
                                    </a:lnTo>
                                    <a:lnTo>
                                      <a:pt x="818" y="844"/>
                                    </a:lnTo>
                                    <a:lnTo>
                                      <a:pt x="794" y="765"/>
                                    </a:lnTo>
                                    <a:lnTo>
                                      <a:pt x="761" y="688"/>
                                    </a:lnTo>
                                    <a:lnTo>
                                      <a:pt x="722" y="613"/>
                                    </a:lnTo>
                                    <a:lnTo>
                                      <a:pt x="676" y="539"/>
                                    </a:lnTo>
                                    <a:lnTo>
                                      <a:pt x="623" y="468"/>
                                    </a:lnTo>
                                    <a:lnTo>
                                      <a:pt x="564" y="400"/>
                                    </a:lnTo>
                                    <a:lnTo>
                                      <a:pt x="500" y="335"/>
                                    </a:lnTo>
                                    <a:lnTo>
                                      <a:pt x="430" y="272"/>
                                    </a:lnTo>
                                    <a:lnTo>
                                      <a:pt x="353" y="212"/>
                                    </a:lnTo>
                                    <a:lnTo>
                                      <a:pt x="273" y="154"/>
                                    </a:lnTo>
                                    <a:lnTo>
                                      <a:pt x="188" y="100"/>
                                    </a:lnTo>
                                    <a:lnTo>
                                      <a:pt x="96" y="4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5" name="Freeform 12632"/>
                            <wps:cNvSpPr>
                              <a:spLocks noChangeAspect="1"/>
                            </wps:cNvSpPr>
                            <wps:spPr bwMode="auto">
                              <a:xfrm>
                                <a:off x="2443" y="2595"/>
                                <a:ext cx="305" cy="129"/>
                              </a:xfrm>
                              <a:custGeom>
                                <a:avLst/>
                                <a:gdLst>
                                  <a:gd name="T0" fmla="*/ 18 w 1220"/>
                                  <a:gd name="T1" fmla="*/ 0 h 518"/>
                                  <a:gd name="T2" fmla="*/ 18 w 1220"/>
                                  <a:gd name="T3" fmla="*/ 0 h 518"/>
                                  <a:gd name="T4" fmla="*/ 19 w 1220"/>
                                  <a:gd name="T5" fmla="*/ 1 h 518"/>
                                  <a:gd name="T6" fmla="*/ 19 w 1220"/>
                                  <a:gd name="T7" fmla="*/ 2 h 518"/>
                                  <a:gd name="T8" fmla="*/ 19 w 1220"/>
                                  <a:gd name="T9" fmla="*/ 3 h 518"/>
                                  <a:gd name="T10" fmla="*/ 19 w 1220"/>
                                  <a:gd name="T11" fmla="*/ 4 h 518"/>
                                  <a:gd name="T12" fmla="*/ 19 w 1220"/>
                                  <a:gd name="T13" fmla="*/ 5 h 518"/>
                                  <a:gd name="T14" fmla="*/ 18 w 1220"/>
                                  <a:gd name="T15" fmla="*/ 6 h 518"/>
                                  <a:gd name="T16" fmla="*/ 17 w 1220"/>
                                  <a:gd name="T17" fmla="*/ 6 h 518"/>
                                  <a:gd name="T18" fmla="*/ 16 w 1220"/>
                                  <a:gd name="T19" fmla="*/ 7 h 518"/>
                                  <a:gd name="T20" fmla="*/ 14 w 1220"/>
                                  <a:gd name="T21" fmla="*/ 7 h 518"/>
                                  <a:gd name="T22" fmla="*/ 13 w 1220"/>
                                  <a:gd name="T23" fmla="*/ 8 h 518"/>
                                  <a:gd name="T24" fmla="*/ 11 w 1220"/>
                                  <a:gd name="T25" fmla="*/ 8 h 518"/>
                                  <a:gd name="T26" fmla="*/ 9 w 1220"/>
                                  <a:gd name="T27" fmla="*/ 8 h 518"/>
                                  <a:gd name="T28" fmla="*/ 7 w 1220"/>
                                  <a:gd name="T29" fmla="*/ 8 h 518"/>
                                  <a:gd name="T30" fmla="*/ 6 w 1220"/>
                                  <a:gd name="T31" fmla="*/ 7 h 518"/>
                                  <a:gd name="T32" fmla="*/ 4 w 1220"/>
                                  <a:gd name="T33" fmla="*/ 7 h 518"/>
                                  <a:gd name="T34" fmla="*/ 3 w 1220"/>
                                  <a:gd name="T35" fmla="*/ 6 h 518"/>
                                  <a:gd name="T36" fmla="*/ 2 w 1220"/>
                                  <a:gd name="T37" fmla="*/ 6 h 518"/>
                                  <a:gd name="T38" fmla="*/ 1 w 1220"/>
                                  <a:gd name="T39" fmla="*/ 5 h 518"/>
                                  <a:gd name="T40" fmla="*/ 0 w 1220"/>
                                  <a:gd name="T41" fmla="*/ 4 h 51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220" h="518">
                                    <a:moveTo>
                                      <a:pt x="1116" y="0"/>
                                    </a:moveTo>
                                    <a:lnTo>
                                      <a:pt x="1145" y="26"/>
                                    </a:lnTo>
                                    <a:lnTo>
                                      <a:pt x="1188" y="82"/>
                                    </a:lnTo>
                                    <a:lnTo>
                                      <a:pt x="1214" y="140"/>
                                    </a:lnTo>
                                    <a:lnTo>
                                      <a:pt x="1220" y="200"/>
                                    </a:lnTo>
                                    <a:lnTo>
                                      <a:pt x="1208" y="258"/>
                                    </a:lnTo>
                                    <a:lnTo>
                                      <a:pt x="1177" y="315"/>
                                    </a:lnTo>
                                    <a:lnTo>
                                      <a:pt x="1128" y="367"/>
                                    </a:lnTo>
                                    <a:lnTo>
                                      <a:pt x="1063" y="414"/>
                                    </a:lnTo>
                                    <a:lnTo>
                                      <a:pt x="984" y="452"/>
                                    </a:lnTo>
                                    <a:lnTo>
                                      <a:pt x="892" y="484"/>
                                    </a:lnTo>
                                    <a:lnTo>
                                      <a:pt x="793" y="505"/>
                                    </a:lnTo>
                                    <a:lnTo>
                                      <a:pt x="687" y="517"/>
                                    </a:lnTo>
                                    <a:lnTo>
                                      <a:pt x="577" y="518"/>
                                    </a:lnTo>
                                    <a:lnTo>
                                      <a:pt x="469" y="509"/>
                                    </a:lnTo>
                                    <a:lnTo>
                                      <a:pt x="365" y="490"/>
                                    </a:lnTo>
                                    <a:lnTo>
                                      <a:pt x="267" y="461"/>
                                    </a:lnTo>
                                    <a:lnTo>
                                      <a:pt x="179" y="425"/>
                                    </a:lnTo>
                                    <a:lnTo>
                                      <a:pt x="103" y="380"/>
                                    </a:lnTo>
                                    <a:lnTo>
                                      <a:pt x="43" y="329"/>
                                    </a:lnTo>
                                    <a:lnTo>
                                      <a:pt x="0" y="27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6" name="Freeform 12633"/>
                            <wps:cNvSpPr>
                              <a:spLocks noChangeAspect="1"/>
                            </wps:cNvSpPr>
                            <wps:spPr bwMode="auto">
                              <a:xfrm>
                                <a:off x="2625" y="2452"/>
                                <a:ext cx="219" cy="64"/>
                              </a:xfrm>
                              <a:custGeom>
                                <a:avLst/>
                                <a:gdLst>
                                  <a:gd name="T0" fmla="*/ 14 w 875"/>
                                  <a:gd name="T1" fmla="*/ 4 h 257"/>
                                  <a:gd name="T2" fmla="*/ 12 w 875"/>
                                  <a:gd name="T3" fmla="*/ 3 h 257"/>
                                  <a:gd name="T4" fmla="*/ 10 w 875"/>
                                  <a:gd name="T5" fmla="*/ 2 h 257"/>
                                  <a:gd name="T6" fmla="*/ 7 w 875"/>
                                  <a:gd name="T7" fmla="*/ 1 h 257"/>
                                  <a:gd name="T8" fmla="*/ 5 w 875"/>
                                  <a:gd name="T9" fmla="*/ 0 h 257"/>
                                  <a:gd name="T10" fmla="*/ 3 w 875"/>
                                  <a:gd name="T11" fmla="*/ 0 h 257"/>
                                  <a:gd name="T12" fmla="*/ 0 w 875"/>
                                  <a:gd name="T13" fmla="*/ 0 h 25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75" h="257">
                                    <a:moveTo>
                                      <a:pt x="875" y="257"/>
                                    </a:moveTo>
                                    <a:lnTo>
                                      <a:pt x="739" y="187"/>
                                    </a:lnTo>
                                    <a:lnTo>
                                      <a:pt x="599" y="127"/>
                                    </a:lnTo>
                                    <a:lnTo>
                                      <a:pt x="453" y="78"/>
                                    </a:lnTo>
                                    <a:lnTo>
                                      <a:pt x="304" y="41"/>
                                    </a:lnTo>
                                    <a:lnTo>
                                      <a:pt x="153" y="1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7" name="Freeform 12634"/>
                            <wps:cNvSpPr>
                              <a:spLocks noChangeAspect="1"/>
                            </wps:cNvSpPr>
                            <wps:spPr bwMode="auto">
                              <a:xfrm>
                                <a:off x="2620" y="2487"/>
                                <a:ext cx="176" cy="52"/>
                              </a:xfrm>
                              <a:custGeom>
                                <a:avLst/>
                                <a:gdLst>
                                  <a:gd name="T0" fmla="*/ 11 w 706"/>
                                  <a:gd name="T1" fmla="*/ 3 h 206"/>
                                  <a:gd name="T2" fmla="*/ 9 w 706"/>
                                  <a:gd name="T3" fmla="*/ 2 h 206"/>
                                  <a:gd name="T4" fmla="*/ 7 w 706"/>
                                  <a:gd name="T5" fmla="*/ 1 h 206"/>
                                  <a:gd name="T6" fmla="*/ 4 w 706"/>
                                  <a:gd name="T7" fmla="*/ 1 h 206"/>
                                  <a:gd name="T8" fmla="*/ 2 w 706"/>
                                  <a:gd name="T9" fmla="*/ 0 h 206"/>
                                  <a:gd name="T10" fmla="*/ 0 w 706"/>
                                  <a:gd name="T11" fmla="*/ 0 h 20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06" h="206">
                                    <a:moveTo>
                                      <a:pt x="706" y="206"/>
                                    </a:moveTo>
                                    <a:lnTo>
                                      <a:pt x="574" y="139"/>
                                    </a:lnTo>
                                    <a:lnTo>
                                      <a:pt x="436" y="85"/>
                                    </a:lnTo>
                                    <a:lnTo>
                                      <a:pt x="293" y="43"/>
                                    </a:lnTo>
                                    <a:lnTo>
                                      <a:pt x="148" y="1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8" name="Freeform 12635"/>
                            <wps:cNvSpPr>
                              <a:spLocks noChangeAspect="1"/>
                            </wps:cNvSpPr>
                            <wps:spPr bwMode="auto">
                              <a:xfrm>
                                <a:off x="2653" y="2579"/>
                                <a:ext cx="50" cy="35"/>
                              </a:xfrm>
                              <a:custGeom>
                                <a:avLst/>
                                <a:gdLst>
                                  <a:gd name="T0" fmla="*/ 3 w 200"/>
                                  <a:gd name="T1" fmla="*/ 2 h 141"/>
                                  <a:gd name="T2" fmla="*/ 3 w 200"/>
                                  <a:gd name="T3" fmla="*/ 1 h 141"/>
                                  <a:gd name="T4" fmla="*/ 2 w 200"/>
                                  <a:gd name="T5" fmla="*/ 1 h 141"/>
                                  <a:gd name="T6" fmla="*/ 1 w 200"/>
                                  <a:gd name="T7" fmla="*/ 0 h 141"/>
                                  <a:gd name="T8" fmla="*/ 0 w 200"/>
                                  <a:gd name="T9" fmla="*/ 0 h 1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0" h="141">
                                    <a:moveTo>
                                      <a:pt x="200" y="141"/>
                                    </a:moveTo>
                                    <a:lnTo>
                                      <a:pt x="159" y="94"/>
                                    </a:lnTo>
                                    <a:lnTo>
                                      <a:pt x="111" y="54"/>
                                    </a:lnTo>
                                    <a:lnTo>
                                      <a:pt x="58" y="2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9" name="Freeform 12636"/>
                            <wps:cNvSpPr>
                              <a:spLocks noChangeAspect="1"/>
                            </wps:cNvSpPr>
                            <wps:spPr bwMode="auto">
                              <a:xfrm>
                                <a:off x="2476" y="2575"/>
                                <a:ext cx="232" cy="120"/>
                              </a:xfrm>
                              <a:custGeom>
                                <a:avLst/>
                                <a:gdLst>
                                  <a:gd name="T0" fmla="*/ 14 w 930"/>
                                  <a:gd name="T1" fmla="*/ 3 h 478"/>
                                  <a:gd name="T2" fmla="*/ 14 w 930"/>
                                  <a:gd name="T3" fmla="*/ 3 h 478"/>
                                  <a:gd name="T4" fmla="*/ 14 w 930"/>
                                  <a:gd name="T5" fmla="*/ 4 h 478"/>
                                  <a:gd name="T6" fmla="*/ 14 w 930"/>
                                  <a:gd name="T7" fmla="*/ 5 h 478"/>
                                  <a:gd name="T8" fmla="*/ 14 w 930"/>
                                  <a:gd name="T9" fmla="*/ 6 h 478"/>
                                  <a:gd name="T10" fmla="*/ 13 w 930"/>
                                  <a:gd name="T11" fmla="*/ 6 h 478"/>
                                  <a:gd name="T12" fmla="*/ 12 w 930"/>
                                  <a:gd name="T13" fmla="*/ 7 h 478"/>
                                  <a:gd name="T14" fmla="*/ 10 w 930"/>
                                  <a:gd name="T15" fmla="*/ 7 h 478"/>
                                  <a:gd name="T16" fmla="*/ 9 w 930"/>
                                  <a:gd name="T17" fmla="*/ 8 h 478"/>
                                  <a:gd name="T18" fmla="*/ 8 w 930"/>
                                  <a:gd name="T19" fmla="*/ 8 h 478"/>
                                  <a:gd name="T20" fmla="*/ 6 w 930"/>
                                  <a:gd name="T21" fmla="*/ 8 h 478"/>
                                  <a:gd name="T22" fmla="*/ 5 w 930"/>
                                  <a:gd name="T23" fmla="*/ 7 h 478"/>
                                  <a:gd name="T24" fmla="*/ 3 w 930"/>
                                  <a:gd name="T25" fmla="*/ 7 h 478"/>
                                  <a:gd name="T26" fmla="*/ 2 w 930"/>
                                  <a:gd name="T27" fmla="*/ 7 h 478"/>
                                  <a:gd name="T28" fmla="*/ 1 w 930"/>
                                  <a:gd name="T29" fmla="*/ 6 h 478"/>
                                  <a:gd name="T30" fmla="*/ 0 w 930"/>
                                  <a:gd name="T31" fmla="*/ 5 h 478"/>
                                  <a:gd name="T32" fmla="*/ 0 w 930"/>
                                  <a:gd name="T33" fmla="*/ 4 h 478"/>
                                  <a:gd name="T34" fmla="*/ 0 w 930"/>
                                  <a:gd name="T35" fmla="*/ 4 h 478"/>
                                  <a:gd name="T36" fmla="*/ 0 w 930"/>
                                  <a:gd name="T37" fmla="*/ 3 h 478"/>
                                  <a:gd name="T38" fmla="*/ 0 w 930"/>
                                  <a:gd name="T39" fmla="*/ 2 h 478"/>
                                  <a:gd name="T40" fmla="*/ 1 w 930"/>
                                  <a:gd name="T41" fmla="*/ 1 h 478"/>
                                  <a:gd name="T42" fmla="*/ 2 w 930"/>
                                  <a:gd name="T43" fmla="*/ 1 h 478"/>
                                  <a:gd name="T44" fmla="*/ 3 w 930"/>
                                  <a:gd name="T45" fmla="*/ 0 h 478"/>
                                  <a:gd name="T46" fmla="*/ 4 w 930"/>
                                  <a:gd name="T47" fmla="*/ 0 h 478"/>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930" h="478">
                                    <a:moveTo>
                                      <a:pt x="908" y="154"/>
                                    </a:moveTo>
                                    <a:lnTo>
                                      <a:pt x="928" y="204"/>
                                    </a:lnTo>
                                    <a:lnTo>
                                      <a:pt x="930" y="256"/>
                                    </a:lnTo>
                                    <a:lnTo>
                                      <a:pt x="913" y="306"/>
                                    </a:lnTo>
                                    <a:lnTo>
                                      <a:pt x="877" y="352"/>
                                    </a:lnTo>
                                    <a:lnTo>
                                      <a:pt x="826" y="394"/>
                                    </a:lnTo>
                                    <a:lnTo>
                                      <a:pt x="758" y="429"/>
                                    </a:lnTo>
                                    <a:lnTo>
                                      <a:pt x="679" y="455"/>
                                    </a:lnTo>
                                    <a:lnTo>
                                      <a:pt x="592" y="472"/>
                                    </a:lnTo>
                                    <a:lnTo>
                                      <a:pt x="498" y="478"/>
                                    </a:lnTo>
                                    <a:lnTo>
                                      <a:pt x="404" y="475"/>
                                    </a:lnTo>
                                    <a:lnTo>
                                      <a:pt x="312" y="461"/>
                                    </a:lnTo>
                                    <a:lnTo>
                                      <a:pt x="226" y="438"/>
                                    </a:lnTo>
                                    <a:lnTo>
                                      <a:pt x="151" y="405"/>
                                    </a:lnTo>
                                    <a:lnTo>
                                      <a:pt x="88" y="366"/>
                                    </a:lnTo>
                                    <a:lnTo>
                                      <a:pt x="41" y="321"/>
                                    </a:lnTo>
                                    <a:lnTo>
                                      <a:pt x="11" y="271"/>
                                    </a:lnTo>
                                    <a:lnTo>
                                      <a:pt x="0" y="220"/>
                                    </a:lnTo>
                                    <a:lnTo>
                                      <a:pt x="8" y="169"/>
                                    </a:lnTo>
                                    <a:lnTo>
                                      <a:pt x="34" y="121"/>
                                    </a:lnTo>
                                    <a:lnTo>
                                      <a:pt x="78" y="76"/>
                                    </a:lnTo>
                                    <a:lnTo>
                                      <a:pt x="138" y="37"/>
                                    </a:lnTo>
                                    <a:lnTo>
                                      <a:pt x="211" y="7"/>
                                    </a:lnTo>
                                    <a:lnTo>
                                      <a:pt x="23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 name="Freeform 12637"/>
                            <wps:cNvSpPr>
                              <a:spLocks noChangeAspect="1"/>
                            </wps:cNvSpPr>
                            <wps:spPr bwMode="auto">
                              <a:xfrm>
                                <a:off x="2455" y="2557"/>
                                <a:ext cx="274" cy="150"/>
                              </a:xfrm>
                              <a:custGeom>
                                <a:avLst/>
                                <a:gdLst>
                                  <a:gd name="T0" fmla="*/ 0 w 1097"/>
                                  <a:gd name="T1" fmla="*/ 6 h 598"/>
                                  <a:gd name="T2" fmla="*/ 1 w 1097"/>
                                  <a:gd name="T3" fmla="*/ 7 h 598"/>
                                  <a:gd name="T4" fmla="*/ 2 w 1097"/>
                                  <a:gd name="T5" fmla="*/ 8 h 598"/>
                                  <a:gd name="T6" fmla="*/ 3 w 1097"/>
                                  <a:gd name="T7" fmla="*/ 8 h 598"/>
                                  <a:gd name="T8" fmla="*/ 4 w 1097"/>
                                  <a:gd name="T9" fmla="*/ 9 h 598"/>
                                  <a:gd name="T10" fmla="*/ 6 w 1097"/>
                                  <a:gd name="T11" fmla="*/ 9 h 598"/>
                                  <a:gd name="T12" fmla="*/ 7 w 1097"/>
                                  <a:gd name="T13" fmla="*/ 9 h 598"/>
                                  <a:gd name="T14" fmla="*/ 9 w 1097"/>
                                  <a:gd name="T15" fmla="*/ 10 h 598"/>
                                  <a:gd name="T16" fmla="*/ 10 w 1097"/>
                                  <a:gd name="T17" fmla="*/ 9 h 598"/>
                                  <a:gd name="T18" fmla="*/ 12 w 1097"/>
                                  <a:gd name="T19" fmla="*/ 9 h 598"/>
                                  <a:gd name="T20" fmla="*/ 13 w 1097"/>
                                  <a:gd name="T21" fmla="*/ 9 h 598"/>
                                  <a:gd name="T22" fmla="*/ 14 w 1097"/>
                                  <a:gd name="T23" fmla="*/ 8 h 598"/>
                                  <a:gd name="T24" fmla="*/ 15 w 1097"/>
                                  <a:gd name="T25" fmla="*/ 8 h 598"/>
                                  <a:gd name="T26" fmla="*/ 16 w 1097"/>
                                  <a:gd name="T27" fmla="*/ 7 h 598"/>
                                  <a:gd name="T28" fmla="*/ 17 w 1097"/>
                                  <a:gd name="T29" fmla="*/ 6 h 598"/>
                                  <a:gd name="T30" fmla="*/ 17 w 1097"/>
                                  <a:gd name="T31" fmla="*/ 5 h 598"/>
                                  <a:gd name="T32" fmla="*/ 17 w 1097"/>
                                  <a:gd name="T33" fmla="*/ 4 h 598"/>
                                  <a:gd name="T34" fmla="*/ 17 w 1097"/>
                                  <a:gd name="T35" fmla="*/ 4 h 598"/>
                                  <a:gd name="T36" fmla="*/ 16 w 1097"/>
                                  <a:gd name="T37" fmla="*/ 3 h 598"/>
                                  <a:gd name="T38" fmla="*/ 15 w 1097"/>
                                  <a:gd name="T39" fmla="*/ 2 h 598"/>
                                  <a:gd name="T40" fmla="*/ 14 w 1097"/>
                                  <a:gd name="T41" fmla="*/ 1 h 598"/>
                                  <a:gd name="T42" fmla="*/ 13 w 1097"/>
                                  <a:gd name="T43" fmla="*/ 1 h 598"/>
                                  <a:gd name="T44" fmla="*/ 11 w 1097"/>
                                  <a:gd name="T45" fmla="*/ 0 h 598"/>
                                  <a:gd name="T46" fmla="*/ 10 w 1097"/>
                                  <a:gd name="T47" fmla="*/ 0 h 598"/>
                                  <a:gd name="T48" fmla="*/ 8 w 1097"/>
                                  <a:gd name="T49" fmla="*/ 0 h 598"/>
                                  <a:gd name="T50" fmla="*/ 6 w 1097"/>
                                  <a:gd name="T51" fmla="*/ 0 h 598"/>
                                  <a:gd name="T52" fmla="*/ 5 w 1097"/>
                                  <a:gd name="T53" fmla="*/ 0 h 598"/>
                                  <a:gd name="T54" fmla="*/ 4 w 1097"/>
                                  <a:gd name="T55" fmla="*/ 1 h 598"/>
                                  <a:gd name="T56" fmla="*/ 2 w 1097"/>
                                  <a:gd name="T57" fmla="*/ 1 h 598"/>
                                  <a:gd name="T58" fmla="*/ 1 w 1097"/>
                                  <a:gd name="T59" fmla="*/ 2 h 598"/>
                                  <a:gd name="T60" fmla="*/ 1 w 1097"/>
                                  <a:gd name="T61" fmla="*/ 3 h 598"/>
                                  <a:gd name="T62" fmla="*/ 0 w 1097"/>
                                  <a:gd name="T63" fmla="*/ 4 h 598"/>
                                  <a:gd name="T64" fmla="*/ 0 w 1097"/>
                                  <a:gd name="T65" fmla="*/ 4 h 598"/>
                                  <a:gd name="T66" fmla="*/ 0 w 1097"/>
                                  <a:gd name="T67" fmla="*/ 5 h 598"/>
                                  <a:gd name="T68" fmla="*/ 0 w 1097"/>
                                  <a:gd name="T69" fmla="*/ 6 h 598"/>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1097" h="598">
                                    <a:moveTo>
                                      <a:pt x="29" y="383"/>
                                    </a:moveTo>
                                    <a:lnTo>
                                      <a:pt x="69" y="435"/>
                                    </a:lnTo>
                                    <a:lnTo>
                                      <a:pt x="126" y="480"/>
                                    </a:lnTo>
                                    <a:lnTo>
                                      <a:pt x="199" y="521"/>
                                    </a:lnTo>
                                    <a:lnTo>
                                      <a:pt x="282" y="554"/>
                                    </a:lnTo>
                                    <a:lnTo>
                                      <a:pt x="375" y="579"/>
                                    </a:lnTo>
                                    <a:lnTo>
                                      <a:pt x="473" y="593"/>
                                    </a:lnTo>
                                    <a:lnTo>
                                      <a:pt x="574" y="598"/>
                                    </a:lnTo>
                                    <a:lnTo>
                                      <a:pt x="675" y="592"/>
                                    </a:lnTo>
                                    <a:lnTo>
                                      <a:pt x="770" y="577"/>
                                    </a:lnTo>
                                    <a:lnTo>
                                      <a:pt x="859" y="551"/>
                                    </a:lnTo>
                                    <a:lnTo>
                                      <a:pt x="937" y="518"/>
                                    </a:lnTo>
                                    <a:lnTo>
                                      <a:pt x="1001" y="477"/>
                                    </a:lnTo>
                                    <a:lnTo>
                                      <a:pt x="1051" y="430"/>
                                    </a:lnTo>
                                    <a:lnTo>
                                      <a:pt x="1082" y="379"/>
                                    </a:lnTo>
                                    <a:lnTo>
                                      <a:pt x="1097" y="325"/>
                                    </a:lnTo>
                                    <a:lnTo>
                                      <a:pt x="1092" y="269"/>
                                    </a:lnTo>
                                    <a:lnTo>
                                      <a:pt x="1069" y="215"/>
                                    </a:lnTo>
                                    <a:lnTo>
                                      <a:pt x="1029" y="164"/>
                                    </a:lnTo>
                                    <a:lnTo>
                                      <a:pt x="971" y="117"/>
                                    </a:lnTo>
                                    <a:lnTo>
                                      <a:pt x="899" y="77"/>
                                    </a:lnTo>
                                    <a:lnTo>
                                      <a:pt x="816" y="44"/>
                                    </a:lnTo>
                                    <a:lnTo>
                                      <a:pt x="723" y="20"/>
                                    </a:lnTo>
                                    <a:lnTo>
                                      <a:pt x="625" y="4"/>
                                    </a:lnTo>
                                    <a:lnTo>
                                      <a:pt x="524" y="0"/>
                                    </a:lnTo>
                                    <a:lnTo>
                                      <a:pt x="423" y="5"/>
                                    </a:lnTo>
                                    <a:lnTo>
                                      <a:pt x="328" y="21"/>
                                    </a:lnTo>
                                    <a:lnTo>
                                      <a:pt x="239" y="46"/>
                                    </a:lnTo>
                                    <a:lnTo>
                                      <a:pt x="161" y="80"/>
                                    </a:lnTo>
                                    <a:lnTo>
                                      <a:pt x="96" y="120"/>
                                    </a:lnTo>
                                    <a:lnTo>
                                      <a:pt x="47" y="168"/>
                                    </a:lnTo>
                                    <a:lnTo>
                                      <a:pt x="15" y="219"/>
                                    </a:lnTo>
                                    <a:lnTo>
                                      <a:pt x="0" y="274"/>
                                    </a:lnTo>
                                    <a:lnTo>
                                      <a:pt x="5" y="329"/>
                                    </a:lnTo>
                                    <a:lnTo>
                                      <a:pt x="29" y="383"/>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1" name="Freeform 12638"/>
                            <wps:cNvSpPr>
                              <a:spLocks noChangeAspect="1"/>
                            </wps:cNvSpPr>
                            <wps:spPr bwMode="auto">
                              <a:xfrm>
                                <a:off x="2584" y="2763"/>
                                <a:ext cx="145" cy="23"/>
                              </a:xfrm>
                              <a:custGeom>
                                <a:avLst/>
                                <a:gdLst>
                                  <a:gd name="T0" fmla="*/ 0 w 582"/>
                                  <a:gd name="T1" fmla="*/ 1 h 94"/>
                                  <a:gd name="T2" fmla="*/ 2 w 582"/>
                                  <a:gd name="T3" fmla="*/ 1 h 94"/>
                                  <a:gd name="T4" fmla="*/ 4 w 582"/>
                                  <a:gd name="T5" fmla="*/ 1 h 94"/>
                                  <a:gd name="T6" fmla="*/ 5 w 582"/>
                                  <a:gd name="T7" fmla="*/ 1 h 94"/>
                                  <a:gd name="T8" fmla="*/ 7 w 582"/>
                                  <a:gd name="T9" fmla="*/ 0 h 94"/>
                                  <a:gd name="T10" fmla="*/ 9 w 582"/>
                                  <a:gd name="T11" fmla="*/ 0 h 9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82" h="94">
                                    <a:moveTo>
                                      <a:pt x="0" y="93"/>
                                    </a:moveTo>
                                    <a:lnTo>
                                      <a:pt x="118" y="94"/>
                                    </a:lnTo>
                                    <a:lnTo>
                                      <a:pt x="237" y="86"/>
                                    </a:lnTo>
                                    <a:lnTo>
                                      <a:pt x="354" y="67"/>
                                    </a:lnTo>
                                    <a:lnTo>
                                      <a:pt x="469" y="39"/>
                                    </a:lnTo>
                                    <a:lnTo>
                                      <a:pt x="58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2" name="Freeform 12639"/>
                            <wps:cNvSpPr>
                              <a:spLocks noChangeAspect="1"/>
                            </wps:cNvSpPr>
                            <wps:spPr bwMode="auto">
                              <a:xfrm>
                                <a:off x="2584" y="2752"/>
                                <a:ext cx="146" cy="24"/>
                              </a:xfrm>
                              <a:custGeom>
                                <a:avLst/>
                                <a:gdLst>
                                  <a:gd name="T0" fmla="*/ 0 w 582"/>
                                  <a:gd name="T1" fmla="*/ 2 h 96"/>
                                  <a:gd name="T2" fmla="*/ 2 w 582"/>
                                  <a:gd name="T3" fmla="*/ 2 h 96"/>
                                  <a:gd name="T4" fmla="*/ 4 w 582"/>
                                  <a:gd name="T5" fmla="*/ 2 h 96"/>
                                  <a:gd name="T6" fmla="*/ 6 w 582"/>
                                  <a:gd name="T7" fmla="*/ 1 h 96"/>
                                  <a:gd name="T8" fmla="*/ 8 w 582"/>
                                  <a:gd name="T9" fmla="*/ 1 h 96"/>
                                  <a:gd name="T10" fmla="*/ 9 w 582"/>
                                  <a:gd name="T11" fmla="*/ 0 h 9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82" h="96">
                                    <a:moveTo>
                                      <a:pt x="0" y="95"/>
                                    </a:moveTo>
                                    <a:lnTo>
                                      <a:pt x="119" y="96"/>
                                    </a:lnTo>
                                    <a:lnTo>
                                      <a:pt x="237" y="87"/>
                                    </a:lnTo>
                                    <a:lnTo>
                                      <a:pt x="354" y="67"/>
                                    </a:lnTo>
                                    <a:lnTo>
                                      <a:pt x="470" y="39"/>
                                    </a:lnTo>
                                    <a:lnTo>
                                      <a:pt x="58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3" name="Freeform 12640"/>
                            <wps:cNvSpPr>
                              <a:spLocks noChangeAspect="1"/>
                            </wps:cNvSpPr>
                            <wps:spPr bwMode="auto">
                              <a:xfrm>
                                <a:off x="2584" y="2748"/>
                                <a:ext cx="144" cy="24"/>
                              </a:xfrm>
                              <a:custGeom>
                                <a:avLst/>
                                <a:gdLst>
                                  <a:gd name="T0" fmla="*/ 0 w 573"/>
                                  <a:gd name="T1" fmla="*/ 2 h 93"/>
                                  <a:gd name="T2" fmla="*/ 2 w 573"/>
                                  <a:gd name="T3" fmla="*/ 2 h 93"/>
                                  <a:gd name="T4" fmla="*/ 4 w 573"/>
                                  <a:gd name="T5" fmla="*/ 2 h 93"/>
                                  <a:gd name="T6" fmla="*/ 6 w 573"/>
                                  <a:gd name="T7" fmla="*/ 1 h 93"/>
                                  <a:gd name="T8" fmla="*/ 7 w 573"/>
                                  <a:gd name="T9" fmla="*/ 1 h 93"/>
                                  <a:gd name="T10" fmla="*/ 9 w 573"/>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73" h="93">
                                    <a:moveTo>
                                      <a:pt x="0" y="92"/>
                                    </a:moveTo>
                                    <a:lnTo>
                                      <a:pt x="117" y="93"/>
                                    </a:lnTo>
                                    <a:lnTo>
                                      <a:pt x="233" y="84"/>
                                    </a:lnTo>
                                    <a:lnTo>
                                      <a:pt x="349" y="66"/>
                                    </a:lnTo>
                                    <a:lnTo>
                                      <a:pt x="463" y="38"/>
                                    </a:lnTo>
                                    <a:lnTo>
                                      <a:pt x="57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4" name="Freeform 12641"/>
                            <wps:cNvSpPr>
                              <a:spLocks noChangeAspect="1"/>
                            </wps:cNvSpPr>
                            <wps:spPr bwMode="auto">
                              <a:xfrm>
                                <a:off x="2618" y="2514"/>
                                <a:ext cx="164" cy="48"/>
                              </a:xfrm>
                              <a:custGeom>
                                <a:avLst/>
                                <a:gdLst>
                                  <a:gd name="T0" fmla="*/ 10 w 656"/>
                                  <a:gd name="T1" fmla="*/ 3 h 191"/>
                                  <a:gd name="T2" fmla="*/ 8 w 656"/>
                                  <a:gd name="T3" fmla="*/ 2 h 191"/>
                                  <a:gd name="T4" fmla="*/ 6 w 656"/>
                                  <a:gd name="T5" fmla="*/ 1 h 191"/>
                                  <a:gd name="T6" fmla="*/ 4 w 656"/>
                                  <a:gd name="T7" fmla="*/ 1 h 191"/>
                                  <a:gd name="T8" fmla="*/ 2 w 656"/>
                                  <a:gd name="T9" fmla="*/ 0 h 191"/>
                                  <a:gd name="T10" fmla="*/ 0 w 656"/>
                                  <a:gd name="T11" fmla="*/ 0 h 19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56" h="191">
                                    <a:moveTo>
                                      <a:pt x="656" y="191"/>
                                    </a:moveTo>
                                    <a:lnTo>
                                      <a:pt x="533" y="129"/>
                                    </a:lnTo>
                                    <a:lnTo>
                                      <a:pt x="405" y="78"/>
                                    </a:lnTo>
                                    <a:lnTo>
                                      <a:pt x="273" y="39"/>
                                    </a:lnTo>
                                    <a:lnTo>
                                      <a:pt x="138" y="1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5" name="Freeform 12642"/>
                            <wps:cNvSpPr>
                              <a:spLocks noChangeAspect="1"/>
                            </wps:cNvSpPr>
                            <wps:spPr bwMode="auto">
                              <a:xfrm>
                                <a:off x="2429" y="2605"/>
                                <a:ext cx="334" cy="142"/>
                              </a:xfrm>
                              <a:custGeom>
                                <a:avLst/>
                                <a:gdLst>
                                  <a:gd name="T0" fmla="*/ 0 w 1336"/>
                                  <a:gd name="T1" fmla="*/ 5 h 568"/>
                                  <a:gd name="T2" fmla="*/ 1 w 1336"/>
                                  <a:gd name="T3" fmla="*/ 6 h 568"/>
                                  <a:gd name="T4" fmla="*/ 2 w 1336"/>
                                  <a:gd name="T5" fmla="*/ 7 h 568"/>
                                  <a:gd name="T6" fmla="*/ 3 w 1336"/>
                                  <a:gd name="T7" fmla="*/ 7 h 568"/>
                                  <a:gd name="T8" fmla="*/ 4 w 1336"/>
                                  <a:gd name="T9" fmla="*/ 8 h 568"/>
                                  <a:gd name="T10" fmla="*/ 6 w 1336"/>
                                  <a:gd name="T11" fmla="*/ 8 h 568"/>
                                  <a:gd name="T12" fmla="*/ 8 w 1336"/>
                                  <a:gd name="T13" fmla="*/ 9 h 568"/>
                                  <a:gd name="T14" fmla="*/ 9 w 1336"/>
                                  <a:gd name="T15" fmla="*/ 9 h 568"/>
                                  <a:gd name="T16" fmla="*/ 11 w 1336"/>
                                  <a:gd name="T17" fmla="*/ 9 h 568"/>
                                  <a:gd name="T18" fmla="*/ 13 w 1336"/>
                                  <a:gd name="T19" fmla="*/ 9 h 568"/>
                                  <a:gd name="T20" fmla="*/ 15 w 1336"/>
                                  <a:gd name="T21" fmla="*/ 9 h 568"/>
                                  <a:gd name="T22" fmla="*/ 16 w 1336"/>
                                  <a:gd name="T23" fmla="*/ 8 h 568"/>
                                  <a:gd name="T24" fmla="*/ 18 w 1336"/>
                                  <a:gd name="T25" fmla="*/ 8 h 568"/>
                                  <a:gd name="T26" fmla="*/ 19 w 1336"/>
                                  <a:gd name="T27" fmla="*/ 7 h 568"/>
                                  <a:gd name="T28" fmla="*/ 20 w 1336"/>
                                  <a:gd name="T29" fmla="*/ 6 h 568"/>
                                  <a:gd name="T30" fmla="*/ 20 w 1336"/>
                                  <a:gd name="T31" fmla="*/ 5 h 568"/>
                                  <a:gd name="T32" fmla="*/ 21 w 1336"/>
                                  <a:gd name="T33" fmla="*/ 4 h 568"/>
                                  <a:gd name="T34" fmla="*/ 21 w 1336"/>
                                  <a:gd name="T35" fmla="*/ 3 h 568"/>
                                  <a:gd name="T36" fmla="*/ 21 w 1336"/>
                                  <a:gd name="T37" fmla="*/ 3 h 568"/>
                                  <a:gd name="T38" fmla="*/ 20 w 1336"/>
                                  <a:gd name="T39" fmla="*/ 2 h 568"/>
                                  <a:gd name="T40" fmla="*/ 20 w 1336"/>
                                  <a:gd name="T41" fmla="*/ 1 h 568"/>
                                  <a:gd name="T42" fmla="*/ 19 w 1336"/>
                                  <a:gd name="T43" fmla="*/ 0 h 568"/>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336" h="568">
                                    <a:moveTo>
                                      <a:pt x="0" y="298"/>
                                    </a:moveTo>
                                    <a:lnTo>
                                      <a:pt x="44" y="356"/>
                                    </a:lnTo>
                                    <a:lnTo>
                                      <a:pt x="105" y="409"/>
                                    </a:lnTo>
                                    <a:lnTo>
                                      <a:pt x="182" y="457"/>
                                    </a:lnTo>
                                    <a:lnTo>
                                      <a:pt x="270" y="497"/>
                                    </a:lnTo>
                                    <a:lnTo>
                                      <a:pt x="370" y="529"/>
                                    </a:lnTo>
                                    <a:lnTo>
                                      <a:pt x="477" y="552"/>
                                    </a:lnTo>
                                    <a:lnTo>
                                      <a:pt x="588" y="565"/>
                                    </a:lnTo>
                                    <a:lnTo>
                                      <a:pt x="701" y="568"/>
                                    </a:lnTo>
                                    <a:lnTo>
                                      <a:pt x="813" y="561"/>
                                    </a:lnTo>
                                    <a:lnTo>
                                      <a:pt x="921" y="542"/>
                                    </a:lnTo>
                                    <a:lnTo>
                                      <a:pt x="1021" y="516"/>
                                    </a:lnTo>
                                    <a:lnTo>
                                      <a:pt x="1111" y="480"/>
                                    </a:lnTo>
                                    <a:lnTo>
                                      <a:pt x="1188" y="437"/>
                                    </a:lnTo>
                                    <a:lnTo>
                                      <a:pt x="1252" y="387"/>
                                    </a:lnTo>
                                    <a:lnTo>
                                      <a:pt x="1297" y="332"/>
                                    </a:lnTo>
                                    <a:lnTo>
                                      <a:pt x="1326" y="272"/>
                                    </a:lnTo>
                                    <a:lnTo>
                                      <a:pt x="1336" y="211"/>
                                    </a:lnTo>
                                    <a:lnTo>
                                      <a:pt x="1328" y="150"/>
                                    </a:lnTo>
                                    <a:lnTo>
                                      <a:pt x="1300" y="89"/>
                                    </a:lnTo>
                                    <a:lnTo>
                                      <a:pt x="1257" y="31"/>
                                    </a:lnTo>
                                    <a:lnTo>
                                      <a:pt x="122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6" name="Freeform 12643"/>
                            <wps:cNvSpPr>
                              <a:spLocks noChangeAspect="1"/>
                            </wps:cNvSpPr>
                            <wps:spPr bwMode="auto">
                              <a:xfrm>
                                <a:off x="2625" y="2443"/>
                                <a:ext cx="212" cy="58"/>
                              </a:xfrm>
                              <a:custGeom>
                                <a:avLst/>
                                <a:gdLst>
                                  <a:gd name="T0" fmla="*/ 13 w 849"/>
                                  <a:gd name="T1" fmla="*/ 3 h 233"/>
                                  <a:gd name="T2" fmla="*/ 11 w 849"/>
                                  <a:gd name="T3" fmla="*/ 2 h 233"/>
                                  <a:gd name="T4" fmla="*/ 9 w 849"/>
                                  <a:gd name="T5" fmla="*/ 2 h 233"/>
                                  <a:gd name="T6" fmla="*/ 7 w 849"/>
                                  <a:gd name="T7" fmla="*/ 1 h 233"/>
                                  <a:gd name="T8" fmla="*/ 4 w 849"/>
                                  <a:gd name="T9" fmla="*/ 0 h 233"/>
                                  <a:gd name="T10" fmla="*/ 2 w 849"/>
                                  <a:gd name="T11" fmla="*/ 0 h 233"/>
                                  <a:gd name="T12" fmla="*/ 0 w 849"/>
                                  <a:gd name="T13" fmla="*/ 0 h 23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49" h="233">
                                    <a:moveTo>
                                      <a:pt x="849" y="233"/>
                                    </a:moveTo>
                                    <a:lnTo>
                                      <a:pt x="716" y="169"/>
                                    </a:lnTo>
                                    <a:lnTo>
                                      <a:pt x="578" y="115"/>
                                    </a:lnTo>
                                    <a:lnTo>
                                      <a:pt x="437" y="70"/>
                                    </a:lnTo>
                                    <a:lnTo>
                                      <a:pt x="293" y="36"/>
                                    </a:lnTo>
                                    <a:lnTo>
                                      <a:pt x="147" y="1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7" name="Freeform 12644"/>
                            <wps:cNvSpPr>
                              <a:spLocks noChangeAspect="1"/>
                            </wps:cNvSpPr>
                            <wps:spPr bwMode="auto">
                              <a:xfrm>
                                <a:off x="2468" y="2553"/>
                                <a:ext cx="247" cy="36"/>
                              </a:xfrm>
                              <a:custGeom>
                                <a:avLst/>
                                <a:gdLst>
                                  <a:gd name="T0" fmla="*/ 16 w 987"/>
                                  <a:gd name="T1" fmla="*/ 2 h 147"/>
                                  <a:gd name="T2" fmla="*/ 15 w 987"/>
                                  <a:gd name="T3" fmla="*/ 2 h 147"/>
                                  <a:gd name="T4" fmla="*/ 14 w 987"/>
                                  <a:gd name="T5" fmla="*/ 1 h 147"/>
                                  <a:gd name="T6" fmla="*/ 13 w 987"/>
                                  <a:gd name="T7" fmla="*/ 1 h 147"/>
                                  <a:gd name="T8" fmla="*/ 12 w 987"/>
                                  <a:gd name="T9" fmla="*/ 0 h 147"/>
                                  <a:gd name="T10" fmla="*/ 11 w 987"/>
                                  <a:gd name="T11" fmla="*/ 0 h 147"/>
                                  <a:gd name="T12" fmla="*/ 10 w 987"/>
                                  <a:gd name="T13" fmla="*/ 0 h 147"/>
                                  <a:gd name="T14" fmla="*/ 9 w 987"/>
                                  <a:gd name="T15" fmla="*/ 0 h 147"/>
                                  <a:gd name="T16" fmla="*/ 8 w 987"/>
                                  <a:gd name="T17" fmla="*/ 0 h 147"/>
                                  <a:gd name="T18" fmla="*/ 7 w 987"/>
                                  <a:gd name="T19" fmla="*/ 0 h 147"/>
                                  <a:gd name="T20" fmla="*/ 6 w 987"/>
                                  <a:gd name="T21" fmla="*/ 0 h 147"/>
                                  <a:gd name="T22" fmla="*/ 5 w 987"/>
                                  <a:gd name="T23" fmla="*/ 0 h 147"/>
                                  <a:gd name="T24" fmla="*/ 4 w 987"/>
                                  <a:gd name="T25" fmla="*/ 0 h 147"/>
                                  <a:gd name="T26" fmla="*/ 3 w 987"/>
                                  <a:gd name="T27" fmla="*/ 1 h 147"/>
                                  <a:gd name="T28" fmla="*/ 2 w 987"/>
                                  <a:gd name="T29" fmla="*/ 1 h 147"/>
                                  <a:gd name="T30" fmla="*/ 1 w 987"/>
                                  <a:gd name="T31" fmla="*/ 1 h 147"/>
                                  <a:gd name="T32" fmla="*/ 0 w 987"/>
                                  <a:gd name="T33" fmla="*/ 2 h 147"/>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987" h="147">
                                    <a:moveTo>
                                      <a:pt x="987" y="147"/>
                                    </a:moveTo>
                                    <a:lnTo>
                                      <a:pt x="940" y="114"/>
                                    </a:lnTo>
                                    <a:lnTo>
                                      <a:pt x="886" y="86"/>
                                    </a:lnTo>
                                    <a:lnTo>
                                      <a:pt x="827" y="61"/>
                                    </a:lnTo>
                                    <a:lnTo>
                                      <a:pt x="765" y="41"/>
                                    </a:lnTo>
                                    <a:lnTo>
                                      <a:pt x="700" y="25"/>
                                    </a:lnTo>
                                    <a:lnTo>
                                      <a:pt x="633" y="12"/>
                                    </a:lnTo>
                                    <a:lnTo>
                                      <a:pt x="564" y="4"/>
                                    </a:lnTo>
                                    <a:lnTo>
                                      <a:pt x="494" y="0"/>
                                    </a:lnTo>
                                    <a:lnTo>
                                      <a:pt x="424" y="1"/>
                                    </a:lnTo>
                                    <a:lnTo>
                                      <a:pt x="355" y="6"/>
                                    </a:lnTo>
                                    <a:lnTo>
                                      <a:pt x="288" y="16"/>
                                    </a:lnTo>
                                    <a:lnTo>
                                      <a:pt x="223" y="30"/>
                                    </a:lnTo>
                                    <a:lnTo>
                                      <a:pt x="161" y="48"/>
                                    </a:lnTo>
                                    <a:lnTo>
                                      <a:pt x="102" y="70"/>
                                    </a:lnTo>
                                    <a:lnTo>
                                      <a:pt x="48" y="96"/>
                                    </a:lnTo>
                                    <a:lnTo>
                                      <a:pt x="0" y="12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8" name="Freeform 12645"/>
                            <wps:cNvSpPr>
                              <a:spLocks noChangeAspect="1"/>
                            </wps:cNvSpPr>
                            <wps:spPr bwMode="auto">
                              <a:xfrm>
                                <a:off x="2522" y="2572"/>
                                <a:ext cx="146" cy="75"/>
                              </a:xfrm>
                              <a:custGeom>
                                <a:avLst/>
                                <a:gdLst>
                                  <a:gd name="T0" fmla="*/ 7 w 585"/>
                                  <a:gd name="T1" fmla="*/ 0 h 300"/>
                                  <a:gd name="T2" fmla="*/ 7 w 585"/>
                                  <a:gd name="T3" fmla="*/ 0 h 300"/>
                                  <a:gd name="T4" fmla="*/ 8 w 585"/>
                                  <a:gd name="T5" fmla="*/ 1 h 300"/>
                                  <a:gd name="T6" fmla="*/ 9 w 585"/>
                                  <a:gd name="T7" fmla="*/ 1 h 300"/>
                                  <a:gd name="T8" fmla="*/ 9 w 585"/>
                                  <a:gd name="T9" fmla="*/ 2 h 300"/>
                                  <a:gd name="T10" fmla="*/ 9 w 585"/>
                                  <a:gd name="T11" fmla="*/ 3 h 300"/>
                                  <a:gd name="T12" fmla="*/ 9 w 585"/>
                                  <a:gd name="T13" fmla="*/ 3 h 300"/>
                                  <a:gd name="T14" fmla="*/ 8 w 585"/>
                                  <a:gd name="T15" fmla="*/ 4 h 300"/>
                                  <a:gd name="T16" fmla="*/ 8 w 585"/>
                                  <a:gd name="T17" fmla="*/ 4 h 300"/>
                                  <a:gd name="T18" fmla="*/ 7 w 585"/>
                                  <a:gd name="T19" fmla="*/ 5 h 300"/>
                                  <a:gd name="T20" fmla="*/ 5 w 585"/>
                                  <a:gd name="T21" fmla="*/ 5 h 300"/>
                                  <a:gd name="T22" fmla="*/ 4 w 585"/>
                                  <a:gd name="T23" fmla="*/ 5 h 300"/>
                                  <a:gd name="T24" fmla="*/ 3 w 585"/>
                                  <a:gd name="T25" fmla="*/ 5 h 300"/>
                                  <a:gd name="T26" fmla="*/ 2 w 585"/>
                                  <a:gd name="T27" fmla="*/ 5 h 300"/>
                                  <a:gd name="T28" fmla="*/ 1 w 585"/>
                                  <a:gd name="T29" fmla="*/ 4 h 300"/>
                                  <a:gd name="T30" fmla="*/ 0 w 585"/>
                                  <a:gd name="T31" fmla="*/ 4 h 300"/>
                                  <a:gd name="T32" fmla="*/ 0 w 585"/>
                                  <a:gd name="T33" fmla="*/ 3 h 3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585" h="300">
                                    <a:moveTo>
                                      <a:pt x="441" y="0"/>
                                    </a:moveTo>
                                    <a:lnTo>
                                      <a:pt x="459" y="7"/>
                                    </a:lnTo>
                                    <a:lnTo>
                                      <a:pt x="514" y="36"/>
                                    </a:lnTo>
                                    <a:lnTo>
                                      <a:pt x="555" y="72"/>
                                    </a:lnTo>
                                    <a:lnTo>
                                      <a:pt x="579" y="110"/>
                                    </a:lnTo>
                                    <a:lnTo>
                                      <a:pt x="585" y="152"/>
                                    </a:lnTo>
                                    <a:lnTo>
                                      <a:pt x="571" y="191"/>
                                    </a:lnTo>
                                    <a:lnTo>
                                      <a:pt x="540" y="228"/>
                                    </a:lnTo>
                                    <a:lnTo>
                                      <a:pt x="492" y="259"/>
                                    </a:lnTo>
                                    <a:lnTo>
                                      <a:pt x="432" y="282"/>
                                    </a:lnTo>
                                    <a:lnTo>
                                      <a:pt x="362" y="296"/>
                                    </a:lnTo>
                                    <a:lnTo>
                                      <a:pt x="288" y="300"/>
                                    </a:lnTo>
                                    <a:lnTo>
                                      <a:pt x="212" y="294"/>
                                    </a:lnTo>
                                    <a:lnTo>
                                      <a:pt x="142" y="278"/>
                                    </a:lnTo>
                                    <a:lnTo>
                                      <a:pt x="81" y="252"/>
                                    </a:lnTo>
                                    <a:lnTo>
                                      <a:pt x="32" y="220"/>
                                    </a:lnTo>
                                    <a:lnTo>
                                      <a:pt x="0" y="18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9" name="Freeform 12646"/>
                            <wps:cNvSpPr>
                              <a:spLocks noChangeAspect="1"/>
                            </wps:cNvSpPr>
                            <wps:spPr bwMode="auto">
                              <a:xfrm>
                                <a:off x="2518" y="2569"/>
                                <a:ext cx="38" cy="48"/>
                              </a:xfrm>
                              <a:custGeom>
                                <a:avLst/>
                                <a:gdLst>
                                  <a:gd name="T0" fmla="*/ 0 w 151"/>
                                  <a:gd name="T1" fmla="*/ 3 h 191"/>
                                  <a:gd name="T2" fmla="*/ 0 w 151"/>
                                  <a:gd name="T3" fmla="*/ 3 h 191"/>
                                  <a:gd name="T4" fmla="*/ 0 w 151"/>
                                  <a:gd name="T5" fmla="*/ 2 h 191"/>
                                  <a:gd name="T6" fmla="*/ 1 w 151"/>
                                  <a:gd name="T7" fmla="*/ 1 h 191"/>
                                  <a:gd name="T8" fmla="*/ 1 w 151"/>
                                  <a:gd name="T9" fmla="*/ 1 h 191"/>
                                  <a:gd name="T10" fmla="*/ 2 w 151"/>
                                  <a:gd name="T11" fmla="*/ 0 h 191"/>
                                  <a:gd name="T12" fmla="*/ 3 w 151"/>
                                  <a:gd name="T13" fmla="*/ 0 h 191"/>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51" h="191">
                                    <a:moveTo>
                                      <a:pt x="14" y="191"/>
                                    </a:moveTo>
                                    <a:lnTo>
                                      <a:pt x="0" y="151"/>
                                    </a:lnTo>
                                    <a:lnTo>
                                      <a:pt x="4" y="110"/>
                                    </a:lnTo>
                                    <a:lnTo>
                                      <a:pt x="26" y="71"/>
                                    </a:lnTo>
                                    <a:lnTo>
                                      <a:pt x="66" y="38"/>
                                    </a:lnTo>
                                    <a:lnTo>
                                      <a:pt x="121" y="10"/>
                                    </a:lnTo>
                                    <a:lnTo>
                                      <a:pt x="15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0" name="Freeform 12647"/>
                            <wps:cNvSpPr>
                              <a:spLocks noChangeAspect="1"/>
                            </wps:cNvSpPr>
                            <wps:spPr bwMode="auto">
                              <a:xfrm>
                                <a:off x="2437" y="2587"/>
                                <a:ext cx="27" cy="76"/>
                              </a:xfrm>
                              <a:custGeom>
                                <a:avLst/>
                                <a:gdLst>
                                  <a:gd name="T0" fmla="*/ 2 w 111"/>
                                  <a:gd name="T1" fmla="*/ 0 h 304"/>
                                  <a:gd name="T2" fmla="*/ 1 w 111"/>
                                  <a:gd name="T3" fmla="*/ 1 h 304"/>
                                  <a:gd name="T4" fmla="*/ 0 w 111"/>
                                  <a:gd name="T5" fmla="*/ 1 h 304"/>
                                  <a:gd name="T6" fmla="*/ 0 w 111"/>
                                  <a:gd name="T7" fmla="*/ 2 h 304"/>
                                  <a:gd name="T8" fmla="*/ 0 w 111"/>
                                  <a:gd name="T9" fmla="*/ 3 h 304"/>
                                  <a:gd name="T10" fmla="*/ 0 w 111"/>
                                  <a:gd name="T11" fmla="*/ 3 h 304"/>
                                  <a:gd name="T12" fmla="*/ 0 w 111"/>
                                  <a:gd name="T13" fmla="*/ 4 h 304"/>
                                  <a:gd name="T14" fmla="*/ 0 w 111"/>
                                  <a:gd name="T15" fmla="*/ 5 h 30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1" h="304">
                                    <a:moveTo>
                                      <a:pt x="111" y="0"/>
                                    </a:moveTo>
                                    <a:lnTo>
                                      <a:pt x="71" y="30"/>
                                    </a:lnTo>
                                    <a:lnTo>
                                      <a:pt x="40" y="67"/>
                                    </a:lnTo>
                                    <a:lnTo>
                                      <a:pt x="16" y="112"/>
                                    </a:lnTo>
                                    <a:lnTo>
                                      <a:pt x="3" y="160"/>
                                    </a:lnTo>
                                    <a:lnTo>
                                      <a:pt x="0" y="210"/>
                                    </a:lnTo>
                                    <a:lnTo>
                                      <a:pt x="9" y="259"/>
                                    </a:lnTo>
                                    <a:lnTo>
                                      <a:pt x="28" y="30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1" name="Freeform 12648"/>
                            <wps:cNvSpPr>
                              <a:spLocks noChangeAspect="1"/>
                            </wps:cNvSpPr>
                            <wps:spPr bwMode="auto">
                              <a:xfrm>
                                <a:off x="2541" y="2571"/>
                                <a:ext cx="104" cy="56"/>
                              </a:xfrm>
                              <a:custGeom>
                                <a:avLst/>
                                <a:gdLst>
                                  <a:gd name="T0" fmla="*/ 0 w 413"/>
                                  <a:gd name="T1" fmla="*/ 2 h 226"/>
                                  <a:gd name="T2" fmla="*/ 1 w 413"/>
                                  <a:gd name="T3" fmla="*/ 3 h 226"/>
                                  <a:gd name="T4" fmla="*/ 1 w 413"/>
                                  <a:gd name="T5" fmla="*/ 3 h 226"/>
                                  <a:gd name="T6" fmla="*/ 2 w 413"/>
                                  <a:gd name="T7" fmla="*/ 3 h 226"/>
                                  <a:gd name="T8" fmla="*/ 3 w 413"/>
                                  <a:gd name="T9" fmla="*/ 3 h 226"/>
                                  <a:gd name="T10" fmla="*/ 4 w 413"/>
                                  <a:gd name="T11" fmla="*/ 3 h 226"/>
                                  <a:gd name="T12" fmla="*/ 5 w 413"/>
                                  <a:gd name="T13" fmla="*/ 3 h 226"/>
                                  <a:gd name="T14" fmla="*/ 6 w 413"/>
                                  <a:gd name="T15" fmla="*/ 3 h 226"/>
                                  <a:gd name="T16" fmla="*/ 6 w 413"/>
                                  <a:gd name="T17" fmla="*/ 2 h 226"/>
                                  <a:gd name="T18" fmla="*/ 7 w 413"/>
                                  <a:gd name="T19" fmla="*/ 2 h 226"/>
                                  <a:gd name="T20" fmla="*/ 7 w 413"/>
                                  <a:gd name="T21" fmla="*/ 1 h 226"/>
                                  <a:gd name="T22" fmla="*/ 6 w 413"/>
                                  <a:gd name="T23" fmla="*/ 1 h 226"/>
                                  <a:gd name="T24" fmla="*/ 6 w 413"/>
                                  <a:gd name="T25" fmla="*/ 0 h 226"/>
                                  <a:gd name="T26" fmla="*/ 5 w 413"/>
                                  <a:gd name="T27" fmla="*/ 0 h 226"/>
                                  <a:gd name="T28" fmla="*/ 4 w 413"/>
                                  <a:gd name="T29" fmla="*/ 0 h 226"/>
                                  <a:gd name="T30" fmla="*/ 3 w 413"/>
                                  <a:gd name="T31" fmla="*/ 0 h 226"/>
                                  <a:gd name="T32" fmla="*/ 2 w 413"/>
                                  <a:gd name="T33" fmla="*/ 0 h 226"/>
                                  <a:gd name="T34" fmla="*/ 1 w 413"/>
                                  <a:gd name="T35" fmla="*/ 0 h 226"/>
                                  <a:gd name="T36" fmla="*/ 1 w 413"/>
                                  <a:gd name="T37" fmla="*/ 1 h 226"/>
                                  <a:gd name="T38" fmla="*/ 0 w 413"/>
                                  <a:gd name="T39" fmla="*/ 1 h 226"/>
                                  <a:gd name="T40" fmla="*/ 0 w 413"/>
                                  <a:gd name="T41" fmla="*/ 2 h 226"/>
                                  <a:gd name="T42" fmla="*/ 0 w 413"/>
                                  <a:gd name="T43" fmla="*/ 2 h 22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13" h="226">
                                    <a:moveTo>
                                      <a:pt x="11" y="145"/>
                                    </a:moveTo>
                                    <a:lnTo>
                                      <a:pt x="40" y="175"/>
                                    </a:lnTo>
                                    <a:lnTo>
                                      <a:pt x="82" y="201"/>
                                    </a:lnTo>
                                    <a:lnTo>
                                      <a:pt x="136" y="218"/>
                                    </a:lnTo>
                                    <a:lnTo>
                                      <a:pt x="197" y="226"/>
                                    </a:lnTo>
                                    <a:lnTo>
                                      <a:pt x="258" y="224"/>
                                    </a:lnTo>
                                    <a:lnTo>
                                      <a:pt x="315" y="212"/>
                                    </a:lnTo>
                                    <a:lnTo>
                                      <a:pt x="363" y="191"/>
                                    </a:lnTo>
                                    <a:lnTo>
                                      <a:pt x="397" y="164"/>
                                    </a:lnTo>
                                    <a:lnTo>
                                      <a:pt x="413" y="131"/>
                                    </a:lnTo>
                                    <a:lnTo>
                                      <a:pt x="412" y="98"/>
                                    </a:lnTo>
                                    <a:lnTo>
                                      <a:pt x="392" y="66"/>
                                    </a:lnTo>
                                    <a:lnTo>
                                      <a:pt x="356" y="38"/>
                                    </a:lnTo>
                                    <a:lnTo>
                                      <a:pt x="307" y="17"/>
                                    </a:lnTo>
                                    <a:lnTo>
                                      <a:pt x="249" y="3"/>
                                    </a:lnTo>
                                    <a:lnTo>
                                      <a:pt x="187" y="0"/>
                                    </a:lnTo>
                                    <a:lnTo>
                                      <a:pt x="127" y="7"/>
                                    </a:lnTo>
                                    <a:lnTo>
                                      <a:pt x="74" y="24"/>
                                    </a:lnTo>
                                    <a:lnTo>
                                      <a:pt x="34" y="48"/>
                                    </a:lnTo>
                                    <a:lnTo>
                                      <a:pt x="8" y="79"/>
                                    </a:lnTo>
                                    <a:lnTo>
                                      <a:pt x="0" y="112"/>
                                    </a:lnTo>
                                    <a:lnTo>
                                      <a:pt x="11" y="14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2" name="Line 12649"/>
                            <wps:cNvCnPr>
                              <a:cxnSpLocks noChangeShapeType="1"/>
                            </wps:cNvCnPr>
                            <wps:spPr bwMode="auto">
                              <a:xfrm flipV="1">
                                <a:off x="2464" y="2585"/>
                                <a:ext cx="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53" name="Line 12650"/>
                            <wps:cNvCnPr>
                              <a:cxnSpLocks noChangeShapeType="1"/>
                            </wps:cNvCnPr>
                            <wps:spPr bwMode="auto">
                              <a:xfrm flipV="1">
                                <a:off x="2420" y="2728"/>
                                <a:ext cx="1"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54" name="Line 12651"/>
                            <wps:cNvCnPr>
                              <a:cxnSpLocks noChangeShapeType="1"/>
                            </wps:cNvCnPr>
                            <wps:spPr bwMode="auto">
                              <a:xfrm flipH="1" flipV="1">
                                <a:off x="2420" y="2728"/>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55" name="Line 12652"/>
                            <wps:cNvCnPr>
                              <a:cxnSpLocks noChangeShapeType="1"/>
                            </wps:cNvCnPr>
                            <wps:spPr bwMode="auto">
                              <a:xfrm flipH="1">
                                <a:off x="2419" y="2736"/>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56" name="Line 12653"/>
                            <wps:cNvCnPr>
                              <a:cxnSpLocks noChangeShapeType="1"/>
                            </wps:cNvCnPr>
                            <wps:spPr bwMode="auto">
                              <a:xfrm flipH="1">
                                <a:off x="2420" y="2724"/>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57" name="Freeform 12654"/>
                            <wps:cNvSpPr>
                              <a:spLocks noChangeAspect="1"/>
                            </wps:cNvSpPr>
                            <wps:spPr bwMode="auto">
                              <a:xfrm>
                                <a:off x="2421" y="2724"/>
                                <a:ext cx="5" cy="12"/>
                              </a:xfrm>
                              <a:custGeom>
                                <a:avLst/>
                                <a:gdLst>
                                  <a:gd name="T0" fmla="*/ 0 w 21"/>
                                  <a:gd name="T1" fmla="*/ 0 h 48"/>
                                  <a:gd name="T2" fmla="*/ 0 w 21"/>
                                  <a:gd name="T3" fmla="*/ 0 h 48"/>
                                  <a:gd name="T4" fmla="*/ 0 w 21"/>
                                  <a:gd name="T5" fmla="*/ 0 h 48"/>
                                  <a:gd name="T6" fmla="*/ 0 w 21"/>
                                  <a:gd name="T7" fmla="*/ 0 h 48"/>
                                  <a:gd name="T8" fmla="*/ 0 w 21"/>
                                  <a:gd name="T9" fmla="*/ 1 h 48"/>
                                  <a:gd name="T10" fmla="*/ 0 w 21"/>
                                  <a:gd name="T11" fmla="*/ 1 h 48"/>
                                  <a:gd name="T12" fmla="*/ 0 w 21"/>
                                  <a:gd name="T13" fmla="*/ 1 h 48"/>
                                  <a:gd name="T14" fmla="*/ 0 w 21"/>
                                  <a:gd name="T15" fmla="*/ 1 h 48"/>
                                  <a:gd name="T16" fmla="*/ 0 w 21"/>
                                  <a:gd name="T17" fmla="*/ 1 h 4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1" h="48">
                                    <a:moveTo>
                                      <a:pt x="7" y="0"/>
                                    </a:moveTo>
                                    <a:lnTo>
                                      <a:pt x="14" y="6"/>
                                    </a:lnTo>
                                    <a:lnTo>
                                      <a:pt x="18" y="13"/>
                                    </a:lnTo>
                                    <a:lnTo>
                                      <a:pt x="21" y="19"/>
                                    </a:lnTo>
                                    <a:lnTo>
                                      <a:pt x="21" y="26"/>
                                    </a:lnTo>
                                    <a:lnTo>
                                      <a:pt x="19" y="32"/>
                                    </a:lnTo>
                                    <a:lnTo>
                                      <a:pt x="15" y="38"/>
                                    </a:lnTo>
                                    <a:lnTo>
                                      <a:pt x="8" y="44"/>
                                    </a:lnTo>
                                    <a:lnTo>
                                      <a:pt x="0" y="4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8" name="Freeform 12655"/>
                            <wps:cNvSpPr>
                              <a:spLocks noChangeAspect="1"/>
                            </wps:cNvSpPr>
                            <wps:spPr bwMode="auto">
                              <a:xfrm>
                                <a:off x="2419" y="2732"/>
                                <a:ext cx="4" cy="4"/>
                              </a:xfrm>
                              <a:custGeom>
                                <a:avLst/>
                                <a:gdLst>
                                  <a:gd name="T0" fmla="*/ 0 w 14"/>
                                  <a:gd name="T1" fmla="*/ 0 h 14"/>
                                  <a:gd name="T2" fmla="*/ 0 w 14"/>
                                  <a:gd name="T3" fmla="*/ 0 h 14"/>
                                  <a:gd name="T4" fmla="*/ 0 w 14"/>
                                  <a:gd name="T5" fmla="*/ 0 h 14"/>
                                  <a:gd name="T6" fmla="*/ 0 60000 65536"/>
                                  <a:gd name="T7" fmla="*/ 0 60000 65536"/>
                                  <a:gd name="T8" fmla="*/ 0 60000 65536"/>
                                </a:gdLst>
                                <a:ahLst/>
                                <a:cxnLst>
                                  <a:cxn ang="T6">
                                    <a:pos x="T0" y="T1"/>
                                  </a:cxn>
                                  <a:cxn ang="T7">
                                    <a:pos x="T2" y="T3"/>
                                  </a:cxn>
                                  <a:cxn ang="T8">
                                    <a:pos x="T4" y="T5"/>
                                  </a:cxn>
                                </a:cxnLst>
                                <a:rect l="0" t="0" r="r" b="b"/>
                                <a:pathLst>
                                  <a:path w="14" h="14">
                                    <a:moveTo>
                                      <a:pt x="14" y="0"/>
                                    </a:moveTo>
                                    <a:lnTo>
                                      <a:pt x="11" y="6"/>
                                    </a:lnTo>
                                    <a:lnTo>
                                      <a:pt x="0" y="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9" name="Line 12656"/>
                            <wps:cNvCnPr>
                              <a:cxnSpLocks noChangeShapeType="1"/>
                            </wps:cNvCnPr>
                            <wps:spPr bwMode="auto">
                              <a:xfrm flipH="1">
                                <a:off x="2452" y="2587"/>
                                <a:ext cx="1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60" name="Line 12657"/>
                            <wps:cNvCnPr>
                              <a:cxnSpLocks noChangeShapeType="1"/>
                            </wps:cNvCnPr>
                            <wps:spPr bwMode="auto">
                              <a:xfrm flipV="1">
                                <a:off x="2567" y="2779"/>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61" name="Freeform 12658"/>
                            <wps:cNvSpPr>
                              <a:spLocks noChangeAspect="1"/>
                            </wps:cNvSpPr>
                            <wps:spPr bwMode="auto">
                              <a:xfrm>
                                <a:off x="2564" y="2785"/>
                                <a:ext cx="1" cy="2"/>
                              </a:xfrm>
                              <a:custGeom>
                                <a:avLst/>
                                <a:gdLst>
                                  <a:gd name="T0" fmla="*/ 0 w 4"/>
                                  <a:gd name="T1" fmla="*/ 0 h 12"/>
                                  <a:gd name="T2" fmla="*/ 0 w 4"/>
                                  <a:gd name="T3" fmla="*/ 0 h 12"/>
                                  <a:gd name="T4" fmla="*/ 0 w 4"/>
                                  <a:gd name="T5" fmla="*/ 0 h 12"/>
                                  <a:gd name="T6" fmla="*/ 0 60000 65536"/>
                                  <a:gd name="T7" fmla="*/ 0 60000 65536"/>
                                  <a:gd name="T8" fmla="*/ 0 60000 65536"/>
                                </a:gdLst>
                                <a:ahLst/>
                                <a:cxnLst>
                                  <a:cxn ang="T6">
                                    <a:pos x="T0" y="T1"/>
                                  </a:cxn>
                                  <a:cxn ang="T7">
                                    <a:pos x="T2" y="T3"/>
                                  </a:cxn>
                                  <a:cxn ang="T8">
                                    <a:pos x="T4" y="T5"/>
                                  </a:cxn>
                                </a:cxnLst>
                                <a:rect l="0" t="0" r="r" b="b"/>
                                <a:pathLst>
                                  <a:path w="4" h="12">
                                    <a:moveTo>
                                      <a:pt x="0" y="12"/>
                                    </a:moveTo>
                                    <a:lnTo>
                                      <a:pt x="2" y="2"/>
                                    </a:lnTo>
                                    <a:lnTo>
                                      <a:pt x="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2" name="Freeform 12659"/>
                            <wps:cNvSpPr>
                              <a:spLocks noChangeAspect="1"/>
                            </wps:cNvSpPr>
                            <wps:spPr bwMode="auto">
                              <a:xfrm>
                                <a:off x="2571" y="2786"/>
                                <a:ext cx="13" cy="6"/>
                              </a:xfrm>
                              <a:custGeom>
                                <a:avLst/>
                                <a:gdLst>
                                  <a:gd name="T0" fmla="*/ 1 w 54"/>
                                  <a:gd name="T1" fmla="*/ 0 h 25"/>
                                  <a:gd name="T2" fmla="*/ 0 w 54"/>
                                  <a:gd name="T3" fmla="*/ 0 h 25"/>
                                  <a:gd name="T4" fmla="*/ 0 w 54"/>
                                  <a:gd name="T5" fmla="*/ 0 h 25"/>
                                  <a:gd name="T6" fmla="*/ 0 60000 65536"/>
                                  <a:gd name="T7" fmla="*/ 0 60000 65536"/>
                                  <a:gd name="T8" fmla="*/ 0 60000 65536"/>
                                </a:gdLst>
                                <a:ahLst/>
                                <a:cxnLst>
                                  <a:cxn ang="T6">
                                    <a:pos x="T0" y="T1"/>
                                  </a:cxn>
                                  <a:cxn ang="T7">
                                    <a:pos x="T2" y="T3"/>
                                  </a:cxn>
                                  <a:cxn ang="T8">
                                    <a:pos x="T4" y="T5"/>
                                  </a:cxn>
                                </a:cxnLst>
                                <a:rect l="0" t="0" r="r" b="b"/>
                                <a:pathLst>
                                  <a:path w="54" h="25">
                                    <a:moveTo>
                                      <a:pt x="54" y="0"/>
                                    </a:moveTo>
                                    <a:lnTo>
                                      <a:pt x="23" y="5"/>
                                    </a:lnTo>
                                    <a:lnTo>
                                      <a:pt x="0" y="2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3" name="Line 12660"/>
                            <wps:cNvCnPr>
                              <a:cxnSpLocks noChangeShapeType="1"/>
                            </wps:cNvCnPr>
                            <wps:spPr bwMode="auto">
                              <a:xfrm flipV="1">
                                <a:off x="2584" y="2776"/>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64" name="Freeform 12661"/>
                            <wps:cNvSpPr>
                              <a:spLocks noChangeAspect="1"/>
                            </wps:cNvSpPr>
                            <wps:spPr bwMode="auto">
                              <a:xfrm>
                                <a:off x="2571" y="2776"/>
                                <a:ext cx="13" cy="6"/>
                              </a:xfrm>
                              <a:custGeom>
                                <a:avLst/>
                                <a:gdLst>
                                  <a:gd name="T0" fmla="*/ 1 w 53"/>
                                  <a:gd name="T1" fmla="*/ 0 h 24"/>
                                  <a:gd name="T2" fmla="*/ 0 w 53"/>
                                  <a:gd name="T3" fmla="*/ 0 h 24"/>
                                  <a:gd name="T4" fmla="*/ 0 w 53"/>
                                  <a:gd name="T5" fmla="*/ 1 h 24"/>
                                  <a:gd name="T6" fmla="*/ 0 60000 65536"/>
                                  <a:gd name="T7" fmla="*/ 0 60000 65536"/>
                                  <a:gd name="T8" fmla="*/ 0 60000 65536"/>
                                </a:gdLst>
                                <a:ahLst/>
                                <a:cxnLst>
                                  <a:cxn ang="T6">
                                    <a:pos x="T0" y="T1"/>
                                  </a:cxn>
                                  <a:cxn ang="T7">
                                    <a:pos x="T2" y="T3"/>
                                  </a:cxn>
                                  <a:cxn ang="T8">
                                    <a:pos x="T4" y="T5"/>
                                  </a:cxn>
                                </a:cxnLst>
                                <a:rect l="0" t="0" r="r" b="b"/>
                                <a:pathLst>
                                  <a:path w="53" h="24">
                                    <a:moveTo>
                                      <a:pt x="53" y="0"/>
                                    </a:moveTo>
                                    <a:lnTo>
                                      <a:pt x="22" y="3"/>
                                    </a:lnTo>
                                    <a:lnTo>
                                      <a:pt x="0" y="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5" name="Line 12662"/>
                            <wps:cNvCnPr>
                              <a:cxnSpLocks noChangeShapeType="1"/>
                            </wps:cNvCnPr>
                            <wps:spPr bwMode="auto">
                              <a:xfrm flipH="1">
                                <a:off x="2584" y="2771"/>
                                <a:ext cx="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66" name="Freeform 12663"/>
                            <wps:cNvSpPr>
                              <a:spLocks noChangeAspect="1"/>
                            </wps:cNvSpPr>
                            <wps:spPr bwMode="auto">
                              <a:xfrm>
                                <a:off x="2568" y="2779"/>
                                <a:ext cx="3" cy="3"/>
                              </a:xfrm>
                              <a:custGeom>
                                <a:avLst/>
                                <a:gdLst>
                                  <a:gd name="T0" fmla="*/ 0 w 13"/>
                                  <a:gd name="T1" fmla="*/ 0 h 12"/>
                                  <a:gd name="T2" fmla="*/ 0 w 13"/>
                                  <a:gd name="T3" fmla="*/ 0 h 12"/>
                                  <a:gd name="T4" fmla="*/ 0 w 13"/>
                                  <a:gd name="T5" fmla="*/ 0 h 12"/>
                                  <a:gd name="T6" fmla="*/ 0 60000 65536"/>
                                  <a:gd name="T7" fmla="*/ 0 60000 65536"/>
                                  <a:gd name="T8" fmla="*/ 0 60000 65536"/>
                                </a:gdLst>
                                <a:ahLst/>
                                <a:cxnLst>
                                  <a:cxn ang="T6">
                                    <a:pos x="T0" y="T1"/>
                                  </a:cxn>
                                  <a:cxn ang="T7">
                                    <a:pos x="T2" y="T3"/>
                                  </a:cxn>
                                  <a:cxn ang="T8">
                                    <a:pos x="T4" y="T5"/>
                                  </a:cxn>
                                </a:cxnLst>
                                <a:rect l="0" t="0" r="r" b="b"/>
                                <a:pathLst>
                                  <a:path w="13" h="12">
                                    <a:moveTo>
                                      <a:pt x="13" y="12"/>
                                    </a:moveTo>
                                    <a:lnTo>
                                      <a:pt x="9"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7" name="Freeform 12664"/>
                            <wps:cNvSpPr>
                              <a:spLocks noChangeAspect="1"/>
                            </wps:cNvSpPr>
                            <wps:spPr bwMode="auto">
                              <a:xfrm>
                                <a:off x="2568" y="2771"/>
                                <a:ext cx="16" cy="8"/>
                              </a:xfrm>
                              <a:custGeom>
                                <a:avLst/>
                                <a:gdLst>
                                  <a:gd name="T0" fmla="*/ 1 w 67"/>
                                  <a:gd name="T1" fmla="*/ 0 h 31"/>
                                  <a:gd name="T2" fmla="*/ 0 w 67"/>
                                  <a:gd name="T3" fmla="*/ 0 h 31"/>
                                  <a:gd name="T4" fmla="*/ 0 w 67"/>
                                  <a:gd name="T5" fmla="*/ 0 h 31"/>
                                  <a:gd name="T6" fmla="*/ 0 w 67"/>
                                  <a:gd name="T7" fmla="*/ 1 h 3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7" h="31">
                                    <a:moveTo>
                                      <a:pt x="67" y="0"/>
                                    </a:moveTo>
                                    <a:lnTo>
                                      <a:pt x="41" y="0"/>
                                    </a:lnTo>
                                    <a:lnTo>
                                      <a:pt x="17" y="12"/>
                                    </a:lnTo>
                                    <a:lnTo>
                                      <a:pt x="0" y="3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8" name="Line 12665"/>
                            <wps:cNvCnPr>
                              <a:cxnSpLocks noChangeShapeType="1"/>
                            </wps:cNvCnPr>
                            <wps:spPr bwMode="auto">
                              <a:xfrm flipV="1">
                                <a:off x="2571" y="2782"/>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69" name="Line 12666"/>
                            <wps:cNvCnPr>
                              <a:cxnSpLocks noChangeShapeType="1"/>
                            </wps:cNvCnPr>
                            <wps:spPr bwMode="auto">
                              <a:xfrm flipH="1">
                                <a:off x="2568" y="2782"/>
                                <a:ext cx="3"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70" name="Freeform 12667"/>
                            <wps:cNvSpPr>
                              <a:spLocks noChangeAspect="1"/>
                            </wps:cNvSpPr>
                            <wps:spPr bwMode="auto">
                              <a:xfrm>
                                <a:off x="2567" y="2788"/>
                                <a:ext cx="1" cy="10"/>
                              </a:xfrm>
                              <a:custGeom>
                                <a:avLst/>
                                <a:gdLst>
                                  <a:gd name="T0" fmla="*/ 0 w 4"/>
                                  <a:gd name="T1" fmla="*/ 1 h 40"/>
                                  <a:gd name="T2" fmla="*/ 0 w 4"/>
                                  <a:gd name="T3" fmla="*/ 0 h 40"/>
                                  <a:gd name="T4" fmla="*/ 0 w 4"/>
                                  <a:gd name="T5" fmla="*/ 0 h 40"/>
                                  <a:gd name="T6" fmla="*/ 0 w 4"/>
                                  <a:gd name="T7" fmla="*/ 0 h 40"/>
                                  <a:gd name="T8" fmla="*/ 0 w 4"/>
                                  <a:gd name="T9" fmla="*/ 0 h 40"/>
                                  <a:gd name="T10" fmla="*/ 0 w 4"/>
                                  <a:gd name="T11" fmla="*/ 0 h 4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 h="40">
                                    <a:moveTo>
                                      <a:pt x="3" y="40"/>
                                    </a:moveTo>
                                    <a:lnTo>
                                      <a:pt x="4" y="17"/>
                                    </a:lnTo>
                                    <a:lnTo>
                                      <a:pt x="3" y="3"/>
                                    </a:lnTo>
                                    <a:lnTo>
                                      <a:pt x="3" y="0"/>
                                    </a:lnTo>
                                    <a:lnTo>
                                      <a:pt x="2" y="0"/>
                                    </a:lnTo>
                                    <a:lnTo>
                                      <a:pt x="0"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1" name="Freeform 12668"/>
                            <wps:cNvSpPr>
                              <a:spLocks noChangeAspect="1"/>
                            </wps:cNvSpPr>
                            <wps:spPr bwMode="auto">
                              <a:xfrm>
                                <a:off x="2564" y="2787"/>
                                <a:ext cx="3" cy="3"/>
                              </a:xfrm>
                              <a:custGeom>
                                <a:avLst/>
                                <a:gdLst>
                                  <a:gd name="T0" fmla="*/ 0 w 13"/>
                                  <a:gd name="T1" fmla="*/ 0 h 12"/>
                                  <a:gd name="T2" fmla="*/ 0 w 13"/>
                                  <a:gd name="T3" fmla="*/ 0 h 12"/>
                                  <a:gd name="T4" fmla="*/ 0 w 13"/>
                                  <a:gd name="T5" fmla="*/ 0 h 12"/>
                                  <a:gd name="T6" fmla="*/ 0 60000 65536"/>
                                  <a:gd name="T7" fmla="*/ 0 60000 65536"/>
                                  <a:gd name="T8" fmla="*/ 0 60000 65536"/>
                                </a:gdLst>
                                <a:ahLst/>
                                <a:cxnLst>
                                  <a:cxn ang="T6">
                                    <a:pos x="T0" y="T1"/>
                                  </a:cxn>
                                  <a:cxn ang="T7">
                                    <a:pos x="T2" y="T3"/>
                                  </a:cxn>
                                  <a:cxn ang="T8">
                                    <a:pos x="T4" y="T5"/>
                                  </a:cxn>
                                </a:cxnLst>
                                <a:rect l="0" t="0" r="r" b="b"/>
                                <a:pathLst>
                                  <a:path w="13" h="12">
                                    <a:moveTo>
                                      <a:pt x="13" y="12"/>
                                    </a:moveTo>
                                    <a:lnTo>
                                      <a:pt x="9"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2" name="Freeform 12669"/>
                            <wps:cNvSpPr>
                              <a:spLocks noChangeAspect="1"/>
                            </wps:cNvSpPr>
                            <wps:spPr bwMode="auto">
                              <a:xfrm>
                                <a:off x="2565" y="2784"/>
                                <a:ext cx="3" cy="14"/>
                              </a:xfrm>
                              <a:custGeom>
                                <a:avLst/>
                                <a:gdLst>
                                  <a:gd name="T0" fmla="*/ 0 w 13"/>
                                  <a:gd name="T1" fmla="*/ 1 h 54"/>
                                  <a:gd name="T2" fmla="*/ 0 w 13"/>
                                  <a:gd name="T3" fmla="*/ 1 h 54"/>
                                  <a:gd name="T4" fmla="*/ 0 w 13"/>
                                  <a:gd name="T5" fmla="*/ 0 h 54"/>
                                  <a:gd name="T6" fmla="*/ 0 w 13"/>
                                  <a:gd name="T7" fmla="*/ 0 h 54"/>
                                  <a:gd name="T8" fmla="*/ 0 w 13"/>
                                  <a:gd name="T9" fmla="*/ 0 h 54"/>
                                  <a:gd name="T10" fmla="*/ 0 w 13"/>
                                  <a:gd name="T11" fmla="*/ 0 h 5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3" h="54">
                                    <a:moveTo>
                                      <a:pt x="12" y="54"/>
                                    </a:moveTo>
                                    <a:lnTo>
                                      <a:pt x="13" y="35"/>
                                    </a:lnTo>
                                    <a:lnTo>
                                      <a:pt x="13" y="21"/>
                                    </a:lnTo>
                                    <a:lnTo>
                                      <a:pt x="12" y="12"/>
                                    </a:lnTo>
                                    <a:lnTo>
                                      <a:pt x="9" y="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3" name="Freeform 12670"/>
                            <wps:cNvSpPr>
                              <a:spLocks noChangeAspect="1"/>
                            </wps:cNvSpPr>
                            <wps:spPr bwMode="auto">
                              <a:xfrm>
                                <a:off x="2556" y="2565"/>
                                <a:ext cx="76" cy="7"/>
                              </a:xfrm>
                              <a:custGeom>
                                <a:avLst/>
                                <a:gdLst>
                                  <a:gd name="T0" fmla="*/ 5 w 304"/>
                                  <a:gd name="T1" fmla="*/ 1 h 27"/>
                                  <a:gd name="T2" fmla="*/ 4 w 304"/>
                                  <a:gd name="T3" fmla="*/ 0 h 27"/>
                                  <a:gd name="T4" fmla="*/ 3 w 304"/>
                                  <a:gd name="T5" fmla="*/ 0 h 27"/>
                                  <a:gd name="T6" fmla="*/ 1 w 304"/>
                                  <a:gd name="T7" fmla="*/ 0 h 27"/>
                                  <a:gd name="T8" fmla="*/ 0 w 304"/>
                                  <a:gd name="T9" fmla="*/ 0 h 2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4" h="27">
                                    <a:moveTo>
                                      <a:pt x="304" y="27"/>
                                    </a:moveTo>
                                    <a:lnTo>
                                      <a:pt x="229" y="8"/>
                                    </a:lnTo>
                                    <a:lnTo>
                                      <a:pt x="153" y="0"/>
                                    </a:lnTo>
                                    <a:lnTo>
                                      <a:pt x="75" y="3"/>
                                    </a:lnTo>
                                    <a:lnTo>
                                      <a:pt x="0" y="1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4" name="Freeform 12671"/>
                            <wps:cNvSpPr>
                              <a:spLocks noChangeAspect="1"/>
                            </wps:cNvSpPr>
                            <wps:spPr bwMode="auto">
                              <a:xfrm>
                                <a:off x="2455" y="2535"/>
                                <a:ext cx="144" cy="24"/>
                              </a:xfrm>
                              <a:custGeom>
                                <a:avLst/>
                                <a:gdLst>
                                  <a:gd name="T0" fmla="*/ 9 w 574"/>
                                  <a:gd name="T1" fmla="*/ 0 h 95"/>
                                  <a:gd name="T2" fmla="*/ 7 w 574"/>
                                  <a:gd name="T3" fmla="*/ 0 h 95"/>
                                  <a:gd name="T4" fmla="*/ 5 w 574"/>
                                  <a:gd name="T5" fmla="*/ 0 h 95"/>
                                  <a:gd name="T6" fmla="*/ 4 w 574"/>
                                  <a:gd name="T7" fmla="*/ 1 h 95"/>
                                  <a:gd name="T8" fmla="*/ 2 w 574"/>
                                  <a:gd name="T9" fmla="*/ 1 h 95"/>
                                  <a:gd name="T10" fmla="*/ 0 w 574"/>
                                  <a:gd name="T11" fmla="*/ 2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74" h="95">
                                    <a:moveTo>
                                      <a:pt x="574" y="2"/>
                                    </a:moveTo>
                                    <a:lnTo>
                                      <a:pt x="457" y="0"/>
                                    </a:lnTo>
                                    <a:lnTo>
                                      <a:pt x="340" y="9"/>
                                    </a:lnTo>
                                    <a:lnTo>
                                      <a:pt x="224" y="27"/>
                                    </a:lnTo>
                                    <a:lnTo>
                                      <a:pt x="111" y="56"/>
                                    </a:lnTo>
                                    <a:lnTo>
                                      <a:pt x="0" y="9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5" name="Freeform 12672"/>
                            <wps:cNvSpPr>
                              <a:spLocks noChangeAspect="1"/>
                            </wps:cNvSpPr>
                            <wps:spPr bwMode="auto">
                              <a:xfrm>
                                <a:off x="2555" y="2496"/>
                                <a:ext cx="35" cy="39"/>
                              </a:xfrm>
                              <a:custGeom>
                                <a:avLst/>
                                <a:gdLst>
                                  <a:gd name="T0" fmla="*/ 2 w 139"/>
                                  <a:gd name="T1" fmla="*/ 2 h 157"/>
                                  <a:gd name="T2" fmla="*/ 1 w 139"/>
                                  <a:gd name="T3" fmla="*/ 1 h 157"/>
                                  <a:gd name="T4" fmla="*/ 0 w 139"/>
                                  <a:gd name="T5" fmla="*/ 0 h 157"/>
                                  <a:gd name="T6" fmla="*/ 0 60000 65536"/>
                                  <a:gd name="T7" fmla="*/ 0 60000 65536"/>
                                  <a:gd name="T8" fmla="*/ 0 60000 65536"/>
                                </a:gdLst>
                                <a:ahLst/>
                                <a:cxnLst>
                                  <a:cxn ang="T6">
                                    <a:pos x="T0" y="T1"/>
                                  </a:cxn>
                                  <a:cxn ang="T7">
                                    <a:pos x="T2" y="T3"/>
                                  </a:cxn>
                                  <a:cxn ang="T8">
                                    <a:pos x="T4" y="T5"/>
                                  </a:cxn>
                                </a:cxnLst>
                                <a:rect l="0" t="0" r="r" b="b"/>
                                <a:pathLst>
                                  <a:path w="139" h="157">
                                    <a:moveTo>
                                      <a:pt x="139" y="157"/>
                                    </a:moveTo>
                                    <a:lnTo>
                                      <a:pt x="70" y="79"/>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6" name="Freeform 12673"/>
                            <wps:cNvSpPr>
                              <a:spLocks noChangeAspect="1"/>
                            </wps:cNvSpPr>
                            <wps:spPr bwMode="auto">
                              <a:xfrm>
                                <a:off x="2496" y="2457"/>
                                <a:ext cx="59" cy="39"/>
                              </a:xfrm>
                              <a:custGeom>
                                <a:avLst/>
                                <a:gdLst>
                                  <a:gd name="T0" fmla="*/ 4 w 237"/>
                                  <a:gd name="T1" fmla="*/ 2 h 158"/>
                                  <a:gd name="T2" fmla="*/ 3 w 237"/>
                                  <a:gd name="T3" fmla="*/ 2 h 158"/>
                                  <a:gd name="T4" fmla="*/ 2 w 237"/>
                                  <a:gd name="T5" fmla="*/ 1 h 158"/>
                                  <a:gd name="T6" fmla="*/ 1 w 237"/>
                                  <a:gd name="T7" fmla="*/ 0 h 158"/>
                                  <a:gd name="T8" fmla="*/ 0 w 237"/>
                                  <a:gd name="T9" fmla="*/ 0 h 15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37" h="158">
                                    <a:moveTo>
                                      <a:pt x="237" y="158"/>
                                    </a:moveTo>
                                    <a:lnTo>
                                      <a:pt x="185" y="110"/>
                                    </a:lnTo>
                                    <a:lnTo>
                                      <a:pt x="130" y="65"/>
                                    </a:lnTo>
                                    <a:lnTo>
                                      <a:pt x="68" y="2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7" name="Line 12674"/>
                            <wps:cNvCnPr>
                              <a:cxnSpLocks noChangeShapeType="1"/>
                            </wps:cNvCnPr>
                            <wps:spPr bwMode="auto">
                              <a:xfrm flipH="1">
                                <a:off x="2433" y="2557"/>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78" name="Line 12675"/>
                            <wps:cNvCnPr>
                              <a:cxnSpLocks noChangeShapeType="1"/>
                            </wps:cNvCnPr>
                            <wps:spPr bwMode="auto">
                              <a:xfrm flipH="1" flipV="1">
                                <a:off x="2454" y="255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79" name="Freeform 12676"/>
                            <wps:cNvSpPr>
                              <a:spLocks noChangeAspect="1"/>
                            </wps:cNvSpPr>
                            <wps:spPr bwMode="auto">
                              <a:xfrm>
                                <a:off x="2433" y="2557"/>
                                <a:ext cx="22" cy="3"/>
                              </a:xfrm>
                              <a:custGeom>
                                <a:avLst/>
                                <a:gdLst>
                                  <a:gd name="T0" fmla="*/ 0 w 88"/>
                                  <a:gd name="T1" fmla="*/ 0 h 13"/>
                                  <a:gd name="T2" fmla="*/ 1 w 88"/>
                                  <a:gd name="T3" fmla="*/ 0 h 13"/>
                                  <a:gd name="T4" fmla="*/ 1 w 88"/>
                                  <a:gd name="T5" fmla="*/ 0 h 13"/>
                                  <a:gd name="T6" fmla="*/ 2 w 88"/>
                                  <a:gd name="T7" fmla="*/ 0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8" h="13">
                                    <a:moveTo>
                                      <a:pt x="0" y="0"/>
                                    </a:moveTo>
                                    <a:lnTo>
                                      <a:pt x="28" y="11"/>
                                    </a:lnTo>
                                    <a:lnTo>
                                      <a:pt x="59" y="13"/>
                                    </a:lnTo>
                                    <a:lnTo>
                                      <a:pt x="88" y="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0" name="Freeform 12677"/>
                            <wps:cNvSpPr>
                              <a:spLocks noChangeAspect="1"/>
                            </wps:cNvSpPr>
                            <wps:spPr bwMode="auto">
                              <a:xfrm>
                                <a:off x="2435" y="2557"/>
                                <a:ext cx="19" cy="3"/>
                              </a:xfrm>
                              <a:custGeom>
                                <a:avLst/>
                                <a:gdLst>
                                  <a:gd name="T0" fmla="*/ 1 w 77"/>
                                  <a:gd name="T1" fmla="*/ 0 h 11"/>
                                  <a:gd name="T2" fmla="*/ 1 w 77"/>
                                  <a:gd name="T3" fmla="*/ 0 h 11"/>
                                  <a:gd name="T4" fmla="*/ 0 w 77"/>
                                  <a:gd name="T5" fmla="*/ 0 h 11"/>
                                  <a:gd name="T6" fmla="*/ 0 w 77"/>
                                  <a:gd name="T7" fmla="*/ 0 h 11"/>
                                  <a:gd name="T8" fmla="*/ 0 w 77"/>
                                  <a:gd name="T9" fmla="*/ 0 h 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7" h="11">
                                    <a:moveTo>
                                      <a:pt x="77" y="4"/>
                                    </a:moveTo>
                                    <a:lnTo>
                                      <a:pt x="59" y="10"/>
                                    </a:lnTo>
                                    <a:lnTo>
                                      <a:pt x="38" y="11"/>
                                    </a:lnTo>
                                    <a:lnTo>
                                      <a:pt x="16" y="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1" name="Line 12678"/>
                            <wps:cNvCnPr>
                              <a:cxnSpLocks noChangeShapeType="1"/>
                            </wps:cNvCnPr>
                            <wps:spPr bwMode="auto">
                              <a:xfrm flipH="1">
                                <a:off x="2535" y="2569"/>
                                <a:ext cx="2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82" name="Line 12679"/>
                            <wps:cNvCnPr>
                              <a:cxnSpLocks noChangeShapeType="1"/>
                            </wps:cNvCnPr>
                            <wps:spPr bwMode="auto">
                              <a:xfrm flipH="1">
                                <a:off x="2620" y="2452"/>
                                <a:ext cx="5" cy="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83" name="Line 12680"/>
                            <wps:cNvCnPr>
                              <a:cxnSpLocks noChangeShapeType="1"/>
                            </wps:cNvCnPr>
                            <wps:spPr bwMode="auto">
                              <a:xfrm flipH="1">
                                <a:off x="2617" y="2454"/>
                                <a:ext cx="5" cy="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84" name="Freeform 12681"/>
                            <wps:cNvSpPr>
                              <a:spLocks noChangeAspect="1"/>
                            </wps:cNvSpPr>
                            <wps:spPr bwMode="auto">
                              <a:xfrm>
                                <a:off x="2617" y="2487"/>
                                <a:ext cx="3" cy="2"/>
                              </a:xfrm>
                              <a:custGeom>
                                <a:avLst/>
                                <a:gdLst>
                                  <a:gd name="T0" fmla="*/ 0 w 13"/>
                                  <a:gd name="T1" fmla="*/ 0 h 9"/>
                                  <a:gd name="T2" fmla="*/ 0 w 13"/>
                                  <a:gd name="T3" fmla="*/ 0 h 9"/>
                                  <a:gd name="T4" fmla="*/ 0 w 13"/>
                                  <a:gd name="T5" fmla="*/ 0 h 9"/>
                                  <a:gd name="T6" fmla="*/ 0 60000 65536"/>
                                  <a:gd name="T7" fmla="*/ 0 60000 65536"/>
                                  <a:gd name="T8" fmla="*/ 0 60000 65536"/>
                                </a:gdLst>
                                <a:ahLst/>
                                <a:cxnLst>
                                  <a:cxn ang="T6">
                                    <a:pos x="T0" y="T1"/>
                                  </a:cxn>
                                  <a:cxn ang="T7">
                                    <a:pos x="T2" y="T3"/>
                                  </a:cxn>
                                  <a:cxn ang="T8">
                                    <a:pos x="T4" y="T5"/>
                                  </a:cxn>
                                </a:cxnLst>
                                <a:rect l="0" t="0" r="r" b="b"/>
                                <a:pathLst>
                                  <a:path w="13" h="9">
                                    <a:moveTo>
                                      <a:pt x="13" y="0"/>
                                    </a:moveTo>
                                    <a:lnTo>
                                      <a:pt x="5" y="2"/>
                                    </a:lnTo>
                                    <a:lnTo>
                                      <a:pt x="0" y="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5" name="Freeform 12682"/>
                            <wps:cNvSpPr>
                              <a:spLocks noChangeAspect="1"/>
                            </wps:cNvSpPr>
                            <wps:spPr bwMode="auto">
                              <a:xfrm>
                                <a:off x="2612" y="2528"/>
                                <a:ext cx="3" cy="2"/>
                              </a:xfrm>
                              <a:custGeom>
                                <a:avLst/>
                                <a:gdLst>
                                  <a:gd name="T0" fmla="*/ 0 w 13"/>
                                  <a:gd name="T1" fmla="*/ 0 h 10"/>
                                  <a:gd name="T2" fmla="*/ 0 w 13"/>
                                  <a:gd name="T3" fmla="*/ 0 h 10"/>
                                  <a:gd name="T4" fmla="*/ 0 w 13"/>
                                  <a:gd name="T5" fmla="*/ 0 h 10"/>
                                  <a:gd name="T6" fmla="*/ 0 60000 65536"/>
                                  <a:gd name="T7" fmla="*/ 0 60000 65536"/>
                                  <a:gd name="T8" fmla="*/ 0 60000 65536"/>
                                </a:gdLst>
                                <a:ahLst/>
                                <a:cxnLst>
                                  <a:cxn ang="T6">
                                    <a:pos x="T0" y="T1"/>
                                  </a:cxn>
                                  <a:cxn ang="T7">
                                    <a:pos x="T2" y="T3"/>
                                  </a:cxn>
                                  <a:cxn ang="T8">
                                    <a:pos x="T4" y="T5"/>
                                  </a:cxn>
                                </a:cxnLst>
                                <a:rect l="0" t="0" r="r" b="b"/>
                                <a:pathLst>
                                  <a:path w="13" h="10">
                                    <a:moveTo>
                                      <a:pt x="13" y="0"/>
                                    </a:moveTo>
                                    <a:lnTo>
                                      <a:pt x="5" y="2"/>
                                    </a:lnTo>
                                    <a:lnTo>
                                      <a:pt x="0"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6" name="Freeform 12683"/>
                            <wps:cNvSpPr>
                              <a:spLocks noChangeAspect="1"/>
                            </wps:cNvSpPr>
                            <wps:spPr bwMode="auto">
                              <a:xfrm>
                                <a:off x="2615" y="2489"/>
                                <a:ext cx="2" cy="25"/>
                              </a:xfrm>
                              <a:custGeom>
                                <a:avLst/>
                                <a:gdLst>
                                  <a:gd name="T0" fmla="*/ 0 w 7"/>
                                  <a:gd name="T1" fmla="*/ 2 h 100"/>
                                  <a:gd name="T2" fmla="*/ 0 w 7"/>
                                  <a:gd name="T3" fmla="*/ 1 h 100"/>
                                  <a:gd name="T4" fmla="*/ 0 w 7"/>
                                  <a:gd name="T5" fmla="*/ 1 h 100"/>
                                  <a:gd name="T6" fmla="*/ 0 w 7"/>
                                  <a:gd name="T7" fmla="*/ 0 h 100"/>
                                  <a:gd name="T8" fmla="*/ 0 w 7"/>
                                  <a:gd name="T9" fmla="*/ 0 h 1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 h="100">
                                    <a:moveTo>
                                      <a:pt x="0" y="100"/>
                                    </a:moveTo>
                                    <a:lnTo>
                                      <a:pt x="0" y="75"/>
                                    </a:lnTo>
                                    <a:lnTo>
                                      <a:pt x="2" y="47"/>
                                    </a:lnTo>
                                    <a:lnTo>
                                      <a:pt x="4" y="20"/>
                                    </a:lnTo>
                                    <a:lnTo>
                                      <a:pt x="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7" name="Line 12684"/>
                            <wps:cNvCnPr>
                              <a:cxnSpLocks noChangeShapeType="1"/>
                            </wps:cNvCnPr>
                            <wps:spPr bwMode="auto">
                              <a:xfrm flipV="1">
                                <a:off x="2617" y="2489"/>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88" name="Freeform 12685"/>
                            <wps:cNvSpPr>
                              <a:spLocks noChangeAspect="1"/>
                            </wps:cNvSpPr>
                            <wps:spPr bwMode="auto">
                              <a:xfrm>
                                <a:off x="2615" y="2514"/>
                                <a:ext cx="3" cy="1"/>
                              </a:xfrm>
                              <a:custGeom>
                                <a:avLst/>
                                <a:gdLst>
                                  <a:gd name="T0" fmla="*/ 0 w 11"/>
                                  <a:gd name="T1" fmla="*/ 0 h 2"/>
                                  <a:gd name="T2" fmla="*/ 0 w 11"/>
                                  <a:gd name="T3" fmla="*/ 0 h 2"/>
                                  <a:gd name="T4" fmla="*/ 0 w 11"/>
                                  <a:gd name="T5" fmla="*/ 1 h 2"/>
                                  <a:gd name="T6" fmla="*/ 0 60000 65536"/>
                                  <a:gd name="T7" fmla="*/ 0 60000 65536"/>
                                  <a:gd name="T8" fmla="*/ 0 60000 65536"/>
                                </a:gdLst>
                                <a:ahLst/>
                                <a:cxnLst>
                                  <a:cxn ang="T6">
                                    <a:pos x="T0" y="T1"/>
                                  </a:cxn>
                                  <a:cxn ang="T7">
                                    <a:pos x="T2" y="T3"/>
                                  </a:cxn>
                                  <a:cxn ang="T8">
                                    <a:pos x="T4" y="T5"/>
                                  </a:cxn>
                                </a:cxnLst>
                                <a:rect l="0" t="0" r="r" b="b"/>
                                <a:pathLst>
                                  <a:path w="11" h="2">
                                    <a:moveTo>
                                      <a:pt x="11" y="0"/>
                                    </a:moveTo>
                                    <a:lnTo>
                                      <a:pt x="2" y="0"/>
                                    </a:lnTo>
                                    <a:lnTo>
                                      <a:pt x="0"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9" name="Line 12686"/>
                            <wps:cNvCnPr>
                              <a:cxnSpLocks noChangeShapeType="1"/>
                            </wps:cNvCnPr>
                            <wps:spPr bwMode="auto">
                              <a:xfrm flipV="1">
                                <a:off x="2599" y="253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90" name="Freeform 12687"/>
                            <wps:cNvSpPr>
                              <a:spLocks noChangeAspect="1"/>
                            </wps:cNvSpPr>
                            <wps:spPr bwMode="auto">
                              <a:xfrm>
                                <a:off x="2618" y="2487"/>
                                <a:ext cx="2" cy="27"/>
                              </a:xfrm>
                              <a:custGeom>
                                <a:avLst/>
                                <a:gdLst>
                                  <a:gd name="T0" fmla="*/ 0 w 9"/>
                                  <a:gd name="T1" fmla="*/ 0 h 108"/>
                                  <a:gd name="T2" fmla="*/ 0 w 9"/>
                                  <a:gd name="T3" fmla="*/ 0 h 108"/>
                                  <a:gd name="T4" fmla="*/ 0 w 9"/>
                                  <a:gd name="T5" fmla="*/ 1 h 108"/>
                                  <a:gd name="T6" fmla="*/ 0 w 9"/>
                                  <a:gd name="T7" fmla="*/ 2 h 10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 h="108">
                                    <a:moveTo>
                                      <a:pt x="9" y="0"/>
                                    </a:moveTo>
                                    <a:lnTo>
                                      <a:pt x="6" y="21"/>
                                    </a:lnTo>
                                    <a:lnTo>
                                      <a:pt x="4" y="49"/>
                                    </a:lnTo>
                                    <a:lnTo>
                                      <a:pt x="0" y="10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1" name="Line 12688"/>
                            <wps:cNvCnPr>
                              <a:cxnSpLocks noChangeShapeType="1"/>
                            </wps:cNvCnPr>
                            <wps:spPr bwMode="auto">
                              <a:xfrm flipH="1">
                                <a:off x="2615" y="2514"/>
                                <a:ext cx="3"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92" name="Freeform 12689"/>
                            <wps:cNvSpPr>
                              <a:spLocks noChangeAspect="1"/>
                            </wps:cNvSpPr>
                            <wps:spPr bwMode="auto">
                              <a:xfrm>
                                <a:off x="2599" y="2528"/>
                                <a:ext cx="16" cy="8"/>
                              </a:xfrm>
                              <a:custGeom>
                                <a:avLst/>
                                <a:gdLst>
                                  <a:gd name="T0" fmla="*/ 0 w 66"/>
                                  <a:gd name="T1" fmla="*/ 1 h 32"/>
                                  <a:gd name="T2" fmla="*/ 0 w 66"/>
                                  <a:gd name="T3" fmla="*/ 1 h 32"/>
                                  <a:gd name="T4" fmla="*/ 1 w 66"/>
                                  <a:gd name="T5" fmla="*/ 0 h 32"/>
                                  <a:gd name="T6" fmla="*/ 1 w 66"/>
                                  <a:gd name="T7" fmla="*/ 0 h 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6" h="32">
                                    <a:moveTo>
                                      <a:pt x="0" y="32"/>
                                    </a:moveTo>
                                    <a:lnTo>
                                      <a:pt x="25" y="32"/>
                                    </a:lnTo>
                                    <a:lnTo>
                                      <a:pt x="50" y="21"/>
                                    </a:lnTo>
                                    <a:lnTo>
                                      <a:pt x="6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3" name="Freeform 12690"/>
                            <wps:cNvSpPr>
                              <a:spLocks noChangeAspect="1"/>
                            </wps:cNvSpPr>
                            <wps:spPr bwMode="auto">
                              <a:xfrm>
                                <a:off x="2599" y="2530"/>
                                <a:ext cx="13" cy="5"/>
                              </a:xfrm>
                              <a:custGeom>
                                <a:avLst/>
                                <a:gdLst>
                                  <a:gd name="T0" fmla="*/ 1 w 53"/>
                                  <a:gd name="T1" fmla="*/ 0 h 20"/>
                                  <a:gd name="T2" fmla="*/ 1 w 53"/>
                                  <a:gd name="T3" fmla="*/ 0 h 20"/>
                                  <a:gd name="T4" fmla="*/ 0 w 53"/>
                                  <a:gd name="T5" fmla="*/ 0 h 20"/>
                                  <a:gd name="T6" fmla="*/ 0 w 53"/>
                                  <a:gd name="T7" fmla="*/ 0 h 20"/>
                                  <a:gd name="T8" fmla="*/ 0 w 53"/>
                                  <a:gd name="T9" fmla="*/ 0 h 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3" h="20">
                                    <a:moveTo>
                                      <a:pt x="53" y="0"/>
                                    </a:moveTo>
                                    <a:lnTo>
                                      <a:pt x="50" y="6"/>
                                    </a:lnTo>
                                    <a:lnTo>
                                      <a:pt x="39" y="13"/>
                                    </a:lnTo>
                                    <a:lnTo>
                                      <a:pt x="20" y="18"/>
                                    </a:lnTo>
                                    <a:lnTo>
                                      <a:pt x="0" y="2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4" name="Line 12691"/>
                            <wps:cNvCnPr>
                              <a:cxnSpLocks noChangeShapeType="1"/>
                            </wps:cNvCnPr>
                            <wps:spPr bwMode="auto">
                              <a:xfrm flipH="1" flipV="1">
                                <a:off x="2632" y="2572"/>
                                <a:ext cx="2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95" name="Line 12692"/>
                            <wps:cNvCnPr>
                              <a:cxnSpLocks noChangeShapeType="1"/>
                            </wps:cNvCnPr>
                            <wps:spPr bwMode="auto">
                              <a:xfrm flipH="1" flipV="1">
                                <a:off x="2622" y="2452"/>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296" name="Freeform 12693"/>
                            <wps:cNvSpPr>
                              <a:spLocks noChangeAspect="1"/>
                            </wps:cNvSpPr>
                            <wps:spPr bwMode="auto">
                              <a:xfrm>
                                <a:off x="2622" y="2452"/>
                                <a:ext cx="3" cy="2"/>
                              </a:xfrm>
                              <a:custGeom>
                                <a:avLst/>
                                <a:gdLst>
                                  <a:gd name="T0" fmla="*/ 0 w 12"/>
                                  <a:gd name="T1" fmla="*/ 0 h 10"/>
                                  <a:gd name="T2" fmla="*/ 0 w 12"/>
                                  <a:gd name="T3" fmla="*/ 0 h 10"/>
                                  <a:gd name="T4" fmla="*/ 0 w 12"/>
                                  <a:gd name="T5" fmla="*/ 0 h 10"/>
                                  <a:gd name="T6" fmla="*/ 0 60000 65536"/>
                                  <a:gd name="T7" fmla="*/ 0 60000 65536"/>
                                  <a:gd name="T8" fmla="*/ 0 60000 65536"/>
                                </a:gdLst>
                                <a:ahLst/>
                                <a:cxnLst>
                                  <a:cxn ang="T6">
                                    <a:pos x="T0" y="T1"/>
                                  </a:cxn>
                                  <a:cxn ang="T7">
                                    <a:pos x="T2" y="T3"/>
                                  </a:cxn>
                                  <a:cxn ang="T8">
                                    <a:pos x="T4" y="T5"/>
                                  </a:cxn>
                                </a:cxnLst>
                                <a:rect l="0" t="0" r="r" b="b"/>
                                <a:pathLst>
                                  <a:path w="12" h="10">
                                    <a:moveTo>
                                      <a:pt x="12" y="0"/>
                                    </a:moveTo>
                                    <a:lnTo>
                                      <a:pt x="4" y="3"/>
                                    </a:lnTo>
                                    <a:lnTo>
                                      <a:pt x="0"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7" name="Freeform 12694"/>
                            <wps:cNvSpPr>
                              <a:spLocks noChangeAspect="1"/>
                            </wps:cNvSpPr>
                            <wps:spPr bwMode="auto">
                              <a:xfrm>
                                <a:off x="2610" y="2452"/>
                                <a:ext cx="12" cy="5"/>
                              </a:xfrm>
                              <a:custGeom>
                                <a:avLst/>
                                <a:gdLst>
                                  <a:gd name="T0" fmla="*/ 1 w 47"/>
                                  <a:gd name="T1" fmla="*/ 0 h 23"/>
                                  <a:gd name="T2" fmla="*/ 1 w 47"/>
                                  <a:gd name="T3" fmla="*/ 0 h 23"/>
                                  <a:gd name="T4" fmla="*/ 0 w 47"/>
                                  <a:gd name="T5" fmla="*/ 0 h 23"/>
                                  <a:gd name="T6" fmla="*/ 0 60000 65536"/>
                                  <a:gd name="T7" fmla="*/ 0 60000 65536"/>
                                  <a:gd name="T8" fmla="*/ 0 60000 65536"/>
                                </a:gdLst>
                                <a:ahLst/>
                                <a:cxnLst>
                                  <a:cxn ang="T6">
                                    <a:pos x="T0" y="T1"/>
                                  </a:cxn>
                                  <a:cxn ang="T7">
                                    <a:pos x="T2" y="T3"/>
                                  </a:cxn>
                                  <a:cxn ang="T8">
                                    <a:pos x="T4" y="T5"/>
                                  </a:cxn>
                                </a:cxnLst>
                                <a:rect l="0" t="0" r="r" b="b"/>
                                <a:pathLst>
                                  <a:path w="47" h="23">
                                    <a:moveTo>
                                      <a:pt x="47" y="23"/>
                                    </a:moveTo>
                                    <a:lnTo>
                                      <a:pt x="26" y="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8" name="Freeform 12695"/>
                            <wps:cNvSpPr>
                              <a:spLocks noChangeAspect="1"/>
                            </wps:cNvSpPr>
                            <wps:spPr bwMode="auto">
                              <a:xfrm>
                                <a:off x="2610" y="2441"/>
                                <a:ext cx="12" cy="5"/>
                              </a:xfrm>
                              <a:custGeom>
                                <a:avLst/>
                                <a:gdLst>
                                  <a:gd name="T0" fmla="*/ 1 w 45"/>
                                  <a:gd name="T1" fmla="*/ 0 h 20"/>
                                  <a:gd name="T2" fmla="*/ 1 w 45"/>
                                  <a:gd name="T3" fmla="*/ 0 h 20"/>
                                  <a:gd name="T4" fmla="*/ 0 w 45"/>
                                  <a:gd name="T5" fmla="*/ 0 h 20"/>
                                  <a:gd name="T6" fmla="*/ 0 60000 65536"/>
                                  <a:gd name="T7" fmla="*/ 0 60000 65536"/>
                                  <a:gd name="T8" fmla="*/ 0 60000 65536"/>
                                </a:gdLst>
                                <a:ahLst/>
                                <a:cxnLst>
                                  <a:cxn ang="T6">
                                    <a:pos x="T0" y="T1"/>
                                  </a:cxn>
                                  <a:cxn ang="T7">
                                    <a:pos x="T2" y="T3"/>
                                  </a:cxn>
                                  <a:cxn ang="T8">
                                    <a:pos x="T4" y="T5"/>
                                  </a:cxn>
                                </a:cxnLst>
                                <a:rect l="0" t="0" r="r" b="b"/>
                                <a:pathLst>
                                  <a:path w="45" h="20">
                                    <a:moveTo>
                                      <a:pt x="45" y="20"/>
                                    </a:moveTo>
                                    <a:lnTo>
                                      <a:pt x="25" y="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9" name="Freeform 12696"/>
                            <wps:cNvSpPr>
                              <a:spLocks noChangeAspect="1"/>
                            </wps:cNvSpPr>
                            <wps:spPr bwMode="auto">
                              <a:xfrm>
                                <a:off x="2622" y="2452"/>
                                <a:ext cx="3" cy="1"/>
                              </a:xfrm>
                              <a:custGeom>
                                <a:avLst/>
                                <a:gdLst>
                                  <a:gd name="T0" fmla="*/ 0 w 15"/>
                                  <a:gd name="T1" fmla="*/ 0 h 4"/>
                                  <a:gd name="T2" fmla="*/ 0 w 15"/>
                                  <a:gd name="T3" fmla="*/ 0 h 4"/>
                                  <a:gd name="T4" fmla="*/ 0 w 15"/>
                                  <a:gd name="T5" fmla="*/ 0 h 4"/>
                                  <a:gd name="T6" fmla="*/ 0 60000 65536"/>
                                  <a:gd name="T7" fmla="*/ 0 60000 65536"/>
                                  <a:gd name="T8" fmla="*/ 0 60000 65536"/>
                                </a:gdLst>
                                <a:ahLst/>
                                <a:cxnLst>
                                  <a:cxn ang="T6">
                                    <a:pos x="T0" y="T1"/>
                                  </a:cxn>
                                  <a:cxn ang="T7">
                                    <a:pos x="T2" y="T3"/>
                                  </a:cxn>
                                  <a:cxn ang="T8">
                                    <a:pos x="T4" y="T5"/>
                                  </a:cxn>
                                </a:cxnLst>
                                <a:rect l="0" t="0" r="r" b="b"/>
                                <a:pathLst>
                                  <a:path w="15" h="4">
                                    <a:moveTo>
                                      <a:pt x="0" y="0"/>
                                    </a:moveTo>
                                    <a:lnTo>
                                      <a:pt x="5" y="4"/>
                                    </a:lnTo>
                                    <a:lnTo>
                                      <a:pt x="15"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0" name="Freeform 12697"/>
                            <wps:cNvSpPr>
                              <a:spLocks noChangeAspect="1"/>
                            </wps:cNvSpPr>
                            <wps:spPr bwMode="auto">
                              <a:xfrm>
                                <a:off x="2622" y="2443"/>
                                <a:ext cx="3" cy="3"/>
                              </a:xfrm>
                              <a:custGeom>
                                <a:avLst/>
                                <a:gdLst>
                                  <a:gd name="T0" fmla="*/ 0 w 14"/>
                                  <a:gd name="T1" fmla="*/ 0 h 13"/>
                                  <a:gd name="T2" fmla="*/ 0 w 14"/>
                                  <a:gd name="T3" fmla="*/ 0 h 13"/>
                                  <a:gd name="T4" fmla="*/ 0 w 14"/>
                                  <a:gd name="T5" fmla="*/ 0 h 13"/>
                                  <a:gd name="T6" fmla="*/ 0 60000 65536"/>
                                  <a:gd name="T7" fmla="*/ 0 60000 65536"/>
                                  <a:gd name="T8" fmla="*/ 0 60000 65536"/>
                                </a:gdLst>
                                <a:ahLst/>
                                <a:cxnLst>
                                  <a:cxn ang="T6">
                                    <a:pos x="T0" y="T1"/>
                                  </a:cxn>
                                  <a:cxn ang="T7">
                                    <a:pos x="T2" y="T3"/>
                                  </a:cxn>
                                  <a:cxn ang="T8">
                                    <a:pos x="T4" y="T5"/>
                                  </a:cxn>
                                </a:cxnLst>
                                <a:rect l="0" t="0" r="r" b="b"/>
                                <a:pathLst>
                                  <a:path w="14" h="13">
                                    <a:moveTo>
                                      <a:pt x="14" y="0"/>
                                    </a:moveTo>
                                    <a:lnTo>
                                      <a:pt x="5" y="4"/>
                                    </a:lnTo>
                                    <a:lnTo>
                                      <a:pt x="0" y="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1" name="Freeform 12698"/>
                            <wps:cNvSpPr>
                              <a:spLocks noChangeAspect="1"/>
                            </wps:cNvSpPr>
                            <wps:spPr bwMode="auto">
                              <a:xfrm>
                                <a:off x="2622" y="2446"/>
                                <a:ext cx="1" cy="6"/>
                              </a:xfrm>
                              <a:custGeom>
                                <a:avLst/>
                                <a:gdLst>
                                  <a:gd name="T0" fmla="*/ 0 w 4"/>
                                  <a:gd name="T1" fmla="*/ 1 h 22"/>
                                  <a:gd name="T2" fmla="*/ 0 w 4"/>
                                  <a:gd name="T3" fmla="*/ 1 h 22"/>
                                  <a:gd name="T4" fmla="*/ 0 w 4"/>
                                  <a:gd name="T5" fmla="*/ 0 h 22"/>
                                  <a:gd name="T6" fmla="*/ 0 w 4"/>
                                  <a:gd name="T7" fmla="*/ 0 h 2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 h="22">
                                    <a:moveTo>
                                      <a:pt x="0" y="21"/>
                                    </a:moveTo>
                                    <a:lnTo>
                                      <a:pt x="3" y="22"/>
                                    </a:lnTo>
                                    <a:lnTo>
                                      <a:pt x="4" y="1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2" name="Line 12699"/>
                            <wps:cNvCnPr>
                              <a:cxnSpLocks noChangeShapeType="1"/>
                            </wps:cNvCnPr>
                            <wps:spPr bwMode="auto">
                              <a:xfrm flipV="1">
                                <a:off x="2610" y="2441"/>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03" name="Line 12700"/>
                            <wps:cNvCnPr>
                              <a:cxnSpLocks noChangeShapeType="1"/>
                            </wps:cNvCnPr>
                            <wps:spPr bwMode="auto">
                              <a:xfrm flipH="1">
                                <a:off x="2610" y="2437"/>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04" name="Freeform 12701"/>
                            <wps:cNvSpPr>
                              <a:spLocks noChangeAspect="1"/>
                            </wps:cNvSpPr>
                            <wps:spPr bwMode="auto">
                              <a:xfrm>
                                <a:off x="2625" y="2443"/>
                                <a:ext cx="1" cy="9"/>
                              </a:xfrm>
                              <a:custGeom>
                                <a:avLst/>
                                <a:gdLst>
                                  <a:gd name="T0" fmla="*/ 0 w 1"/>
                                  <a:gd name="T1" fmla="*/ 0 h 35"/>
                                  <a:gd name="T2" fmla="*/ 1 w 1"/>
                                  <a:gd name="T3" fmla="*/ 0 h 35"/>
                                  <a:gd name="T4" fmla="*/ 1 w 1"/>
                                  <a:gd name="T5" fmla="*/ 1 h 35"/>
                                  <a:gd name="T6" fmla="*/ 0 60000 65536"/>
                                  <a:gd name="T7" fmla="*/ 0 60000 65536"/>
                                  <a:gd name="T8" fmla="*/ 0 60000 65536"/>
                                </a:gdLst>
                                <a:ahLst/>
                                <a:cxnLst>
                                  <a:cxn ang="T6">
                                    <a:pos x="T0" y="T1"/>
                                  </a:cxn>
                                  <a:cxn ang="T7">
                                    <a:pos x="T2" y="T3"/>
                                  </a:cxn>
                                  <a:cxn ang="T8">
                                    <a:pos x="T4" y="T5"/>
                                  </a:cxn>
                                </a:cxnLst>
                                <a:rect l="0" t="0" r="r" b="b"/>
                                <a:pathLst>
                                  <a:path w="1" h="35">
                                    <a:moveTo>
                                      <a:pt x="0" y="0"/>
                                    </a:moveTo>
                                    <a:lnTo>
                                      <a:pt x="1" y="16"/>
                                    </a:lnTo>
                                    <a:lnTo>
                                      <a:pt x="1" y="3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5" name="Line 12702"/>
                            <wps:cNvCnPr>
                              <a:cxnSpLocks noChangeShapeType="1"/>
                            </wps:cNvCnPr>
                            <wps:spPr bwMode="auto">
                              <a:xfrm>
                                <a:off x="2625" y="245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06" name="Line 12703"/>
                            <wps:cNvCnPr>
                              <a:cxnSpLocks noChangeShapeType="1"/>
                            </wps:cNvCnPr>
                            <wps:spPr bwMode="auto">
                              <a:xfrm flipV="1">
                                <a:off x="2625" y="245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07" name="Freeform 12704"/>
                            <wps:cNvSpPr>
                              <a:spLocks noChangeAspect="1"/>
                            </wps:cNvSpPr>
                            <wps:spPr bwMode="auto">
                              <a:xfrm>
                                <a:off x="2610" y="2437"/>
                                <a:ext cx="15" cy="6"/>
                              </a:xfrm>
                              <a:custGeom>
                                <a:avLst/>
                                <a:gdLst>
                                  <a:gd name="T0" fmla="*/ 1 w 58"/>
                                  <a:gd name="T1" fmla="*/ 0 h 25"/>
                                  <a:gd name="T2" fmla="*/ 1 w 58"/>
                                  <a:gd name="T3" fmla="*/ 0 h 25"/>
                                  <a:gd name="T4" fmla="*/ 0 w 58"/>
                                  <a:gd name="T5" fmla="*/ 0 h 25"/>
                                  <a:gd name="T6" fmla="*/ 0 60000 65536"/>
                                  <a:gd name="T7" fmla="*/ 0 60000 65536"/>
                                  <a:gd name="T8" fmla="*/ 0 60000 65536"/>
                                </a:gdLst>
                                <a:ahLst/>
                                <a:cxnLst>
                                  <a:cxn ang="T6">
                                    <a:pos x="T0" y="T1"/>
                                  </a:cxn>
                                  <a:cxn ang="T7">
                                    <a:pos x="T2" y="T3"/>
                                  </a:cxn>
                                  <a:cxn ang="T8">
                                    <a:pos x="T4" y="T5"/>
                                  </a:cxn>
                                </a:cxnLst>
                                <a:rect l="0" t="0" r="r" b="b"/>
                                <a:pathLst>
                                  <a:path w="58" h="25">
                                    <a:moveTo>
                                      <a:pt x="58" y="25"/>
                                    </a:moveTo>
                                    <a:lnTo>
                                      <a:pt x="31" y="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8" name="Line 12705"/>
                            <wps:cNvCnPr>
                              <a:cxnSpLocks noChangeShapeType="1"/>
                            </wps:cNvCnPr>
                            <wps:spPr bwMode="auto">
                              <a:xfrm>
                                <a:off x="2622" y="245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09" name="Line 12706"/>
                            <wps:cNvCnPr>
                              <a:cxnSpLocks noChangeShapeType="1"/>
                            </wps:cNvCnPr>
                            <wps:spPr bwMode="auto">
                              <a:xfrm flipH="1">
                                <a:off x="2764" y="2577"/>
                                <a:ext cx="17"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10" name="Line 12707"/>
                            <wps:cNvCnPr>
                              <a:cxnSpLocks noChangeShapeType="1"/>
                            </wps:cNvCnPr>
                            <wps:spPr bwMode="auto">
                              <a:xfrm flipV="1">
                                <a:off x="2764" y="2575"/>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11" name="Freeform 12708"/>
                            <wps:cNvSpPr>
                              <a:spLocks noChangeAspect="1"/>
                            </wps:cNvSpPr>
                            <wps:spPr bwMode="auto">
                              <a:xfrm>
                                <a:off x="2763" y="2585"/>
                                <a:ext cx="49" cy="80"/>
                              </a:xfrm>
                              <a:custGeom>
                                <a:avLst/>
                                <a:gdLst>
                                  <a:gd name="T0" fmla="*/ 3 w 195"/>
                                  <a:gd name="T1" fmla="*/ 5 h 321"/>
                                  <a:gd name="T2" fmla="*/ 3 w 195"/>
                                  <a:gd name="T3" fmla="*/ 4 h 321"/>
                                  <a:gd name="T4" fmla="*/ 3 w 195"/>
                                  <a:gd name="T5" fmla="*/ 3 h 321"/>
                                  <a:gd name="T6" fmla="*/ 2 w 195"/>
                                  <a:gd name="T7" fmla="*/ 2 h 321"/>
                                  <a:gd name="T8" fmla="*/ 2 w 195"/>
                                  <a:gd name="T9" fmla="*/ 1 h 321"/>
                                  <a:gd name="T10" fmla="*/ 1 w 195"/>
                                  <a:gd name="T11" fmla="*/ 0 h 321"/>
                                  <a:gd name="T12" fmla="*/ 0 w 195"/>
                                  <a:gd name="T13" fmla="*/ 0 h 321"/>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95" h="321">
                                    <a:moveTo>
                                      <a:pt x="195" y="321"/>
                                    </a:moveTo>
                                    <a:lnTo>
                                      <a:pt x="187" y="256"/>
                                    </a:lnTo>
                                    <a:lnTo>
                                      <a:pt x="169" y="193"/>
                                    </a:lnTo>
                                    <a:lnTo>
                                      <a:pt x="139" y="135"/>
                                    </a:lnTo>
                                    <a:lnTo>
                                      <a:pt x="101" y="83"/>
                                    </a:lnTo>
                                    <a:lnTo>
                                      <a:pt x="54" y="3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2" name="Freeform 12709"/>
                            <wps:cNvSpPr>
                              <a:spLocks noChangeAspect="1"/>
                            </wps:cNvSpPr>
                            <wps:spPr bwMode="auto">
                              <a:xfrm>
                                <a:off x="2760" y="2583"/>
                                <a:ext cx="48" cy="79"/>
                              </a:xfrm>
                              <a:custGeom>
                                <a:avLst/>
                                <a:gdLst>
                                  <a:gd name="T0" fmla="*/ 3 w 192"/>
                                  <a:gd name="T1" fmla="*/ 5 h 315"/>
                                  <a:gd name="T2" fmla="*/ 3 w 192"/>
                                  <a:gd name="T3" fmla="*/ 4 h 315"/>
                                  <a:gd name="T4" fmla="*/ 3 w 192"/>
                                  <a:gd name="T5" fmla="*/ 3 h 315"/>
                                  <a:gd name="T6" fmla="*/ 2 w 192"/>
                                  <a:gd name="T7" fmla="*/ 2 h 315"/>
                                  <a:gd name="T8" fmla="*/ 2 w 192"/>
                                  <a:gd name="T9" fmla="*/ 1 h 315"/>
                                  <a:gd name="T10" fmla="*/ 1 w 192"/>
                                  <a:gd name="T11" fmla="*/ 1 h 315"/>
                                  <a:gd name="T12" fmla="*/ 0 w 192"/>
                                  <a:gd name="T13" fmla="*/ 0 h 31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92" h="315">
                                    <a:moveTo>
                                      <a:pt x="192" y="315"/>
                                    </a:moveTo>
                                    <a:lnTo>
                                      <a:pt x="185" y="252"/>
                                    </a:lnTo>
                                    <a:lnTo>
                                      <a:pt x="167" y="190"/>
                                    </a:lnTo>
                                    <a:lnTo>
                                      <a:pt x="138" y="132"/>
                                    </a:lnTo>
                                    <a:lnTo>
                                      <a:pt x="99" y="80"/>
                                    </a:lnTo>
                                    <a:lnTo>
                                      <a:pt x="54" y="3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3" name="Freeform 12710"/>
                            <wps:cNvSpPr>
                              <a:spLocks noChangeAspect="1"/>
                            </wps:cNvSpPr>
                            <wps:spPr bwMode="auto">
                              <a:xfrm>
                                <a:off x="2828" y="2746"/>
                                <a:ext cx="51" cy="31"/>
                              </a:xfrm>
                              <a:custGeom>
                                <a:avLst/>
                                <a:gdLst>
                                  <a:gd name="T0" fmla="*/ 0 w 206"/>
                                  <a:gd name="T1" fmla="*/ 2 h 123"/>
                                  <a:gd name="T2" fmla="*/ 1 w 206"/>
                                  <a:gd name="T3" fmla="*/ 1 h 123"/>
                                  <a:gd name="T4" fmla="*/ 3 w 206"/>
                                  <a:gd name="T5" fmla="*/ 0 h 123"/>
                                  <a:gd name="T6" fmla="*/ 0 60000 65536"/>
                                  <a:gd name="T7" fmla="*/ 0 60000 65536"/>
                                  <a:gd name="T8" fmla="*/ 0 60000 65536"/>
                                </a:gdLst>
                                <a:ahLst/>
                                <a:cxnLst>
                                  <a:cxn ang="T6">
                                    <a:pos x="T0" y="T1"/>
                                  </a:cxn>
                                  <a:cxn ang="T7">
                                    <a:pos x="T2" y="T3"/>
                                  </a:cxn>
                                  <a:cxn ang="T8">
                                    <a:pos x="T4" y="T5"/>
                                  </a:cxn>
                                </a:cxnLst>
                                <a:rect l="0" t="0" r="r" b="b"/>
                                <a:pathLst>
                                  <a:path w="206" h="123">
                                    <a:moveTo>
                                      <a:pt x="0" y="123"/>
                                    </a:moveTo>
                                    <a:lnTo>
                                      <a:pt x="106" y="67"/>
                                    </a:lnTo>
                                    <a:lnTo>
                                      <a:pt x="20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4" name="Freeform 12711"/>
                            <wps:cNvSpPr>
                              <a:spLocks noChangeAspect="1"/>
                            </wps:cNvSpPr>
                            <wps:spPr bwMode="auto">
                              <a:xfrm>
                                <a:off x="2780" y="2598"/>
                                <a:ext cx="108" cy="33"/>
                              </a:xfrm>
                              <a:custGeom>
                                <a:avLst/>
                                <a:gdLst>
                                  <a:gd name="T0" fmla="*/ 7 w 432"/>
                                  <a:gd name="T1" fmla="*/ 2 h 129"/>
                                  <a:gd name="T2" fmla="*/ 4 w 432"/>
                                  <a:gd name="T3" fmla="*/ 1 h 129"/>
                                  <a:gd name="T4" fmla="*/ 0 w 432"/>
                                  <a:gd name="T5" fmla="*/ 0 h 129"/>
                                  <a:gd name="T6" fmla="*/ 0 60000 65536"/>
                                  <a:gd name="T7" fmla="*/ 0 60000 65536"/>
                                  <a:gd name="T8" fmla="*/ 0 60000 65536"/>
                                </a:gdLst>
                                <a:ahLst/>
                                <a:cxnLst>
                                  <a:cxn ang="T6">
                                    <a:pos x="T0" y="T1"/>
                                  </a:cxn>
                                  <a:cxn ang="T7">
                                    <a:pos x="T2" y="T3"/>
                                  </a:cxn>
                                  <a:cxn ang="T8">
                                    <a:pos x="T4" y="T5"/>
                                  </a:cxn>
                                </a:cxnLst>
                                <a:rect l="0" t="0" r="r" b="b"/>
                                <a:pathLst>
                                  <a:path w="432" h="129">
                                    <a:moveTo>
                                      <a:pt x="432" y="129"/>
                                    </a:moveTo>
                                    <a:lnTo>
                                      <a:pt x="219" y="5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5" name="Freeform 12712"/>
                            <wps:cNvSpPr>
                              <a:spLocks noChangeAspect="1"/>
                            </wps:cNvSpPr>
                            <wps:spPr bwMode="auto">
                              <a:xfrm>
                                <a:off x="2781" y="2658"/>
                                <a:ext cx="88" cy="94"/>
                              </a:xfrm>
                              <a:custGeom>
                                <a:avLst/>
                                <a:gdLst>
                                  <a:gd name="T0" fmla="*/ 6 w 352"/>
                                  <a:gd name="T1" fmla="*/ 0 h 376"/>
                                  <a:gd name="T2" fmla="*/ 5 w 352"/>
                                  <a:gd name="T3" fmla="*/ 1 h 376"/>
                                  <a:gd name="T4" fmla="*/ 5 w 352"/>
                                  <a:gd name="T5" fmla="*/ 2 h 376"/>
                                  <a:gd name="T6" fmla="*/ 5 w 352"/>
                                  <a:gd name="T7" fmla="*/ 3 h 376"/>
                                  <a:gd name="T8" fmla="*/ 4 w 352"/>
                                  <a:gd name="T9" fmla="*/ 3 h 376"/>
                                  <a:gd name="T10" fmla="*/ 3 w 352"/>
                                  <a:gd name="T11" fmla="*/ 4 h 376"/>
                                  <a:gd name="T12" fmla="*/ 2 w 352"/>
                                  <a:gd name="T13" fmla="*/ 5 h 376"/>
                                  <a:gd name="T14" fmla="*/ 1 w 352"/>
                                  <a:gd name="T15" fmla="*/ 5 h 376"/>
                                  <a:gd name="T16" fmla="*/ 0 w 352"/>
                                  <a:gd name="T17" fmla="*/ 6 h 37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52" h="376">
                                    <a:moveTo>
                                      <a:pt x="352" y="0"/>
                                    </a:moveTo>
                                    <a:lnTo>
                                      <a:pt x="338" y="54"/>
                                    </a:lnTo>
                                    <a:lnTo>
                                      <a:pt x="313" y="107"/>
                                    </a:lnTo>
                                    <a:lnTo>
                                      <a:pt x="282" y="158"/>
                                    </a:lnTo>
                                    <a:lnTo>
                                      <a:pt x="240" y="207"/>
                                    </a:lnTo>
                                    <a:lnTo>
                                      <a:pt x="191" y="254"/>
                                    </a:lnTo>
                                    <a:lnTo>
                                      <a:pt x="134" y="298"/>
                                    </a:lnTo>
                                    <a:lnTo>
                                      <a:pt x="70" y="340"/>
                                    </a:lnTo>
                                    <a:lnTo>
                                      <a:pt x="0" y="37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6" name="Line 12713"/>
                            <wps:cNvCnPr>
                              <a:cxnSpLocks noChangeShapeType="1"/>
                            </wps:cNvCnPr>
                            <wps:spPr bwMode="auto">
                              <a:xfrm flipH="1" flipV="1">
                                <a:off x="2823" y="2671"/>
                                <a:ext cx="26"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17" name="Freeform 12714"/>
                            <wps:cNvSpPr>
                              <a:spLocks noChangeAspect="1"/>
                            </wps:cNvSpPr>
                            <wps:spPr bwMode="auto">
                              <a:xfrm>
                                <a:off x="2786" y="2607"/>
                                <a:ext cx="102" cy="30"/>
                              </a:xfrm>
                              <a:custGeom>
                                <a:avLst/>
                                <a:gdLst>
                                  <a:gd name="T0" fmla="*/ 0 w 405"/>
                                  <a:gd name="T1" fmla="*/ 0 h 122"/>
                                  <a:gd name="T2" fmla="*/ 2 w 405"/>
                                  <a:gd name="T3" fmla="*/ 0 h 122"/>
                                  <a:gd name="T4" fmla="*/ 3 w 405"/>
                                  <a:gd name="T5" fmla="*/ 1 h 122"/>
                                  <a:gd name="T6" fmla="*/ 5 w 405"/>
                                  <a:gd name="T7" fmla="*/ 1 h 122"/>
                                  <a:gd name="T8" fmla="*/ 7 w 405"/>
                                  <a:gd name="T9" fmla="*/ 2 h 12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5" h="122">
                                    <a:moveTo>
                                      <a:pt x="0" y="0"/>
                                    </a:moveTo>
                                    <a:lnTo>
                                      <a:pt x="105" y="25"/>
                                    </a:lnTo>
                                    <a:lnTo>
                                      <a:pt x="208" y="55"/>
                                    </a:lnTo>
                                    <a:lnTo>
                                      <a:pt x="309" y="86"/>
                                    </a:lnTo>
                                    <a:lnTo>
                                      <a:pt x="405" y="12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8" name="Line 12715"/>
                            <wps:cNvCnPr>
                              <a:cxnSpLocks noChangeShapeType="1"/>
                            </wps:cNvCnPr>
                            <wps:spPr bwMode="auto">
                              <a:xfrm flipH="1" flipV="1">
                                <a:off x="2823" y="2671"/>
                                <a:ext cx="27"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19" name="Freeform 12716"/>
                            <wps:cNvSpPr>
                              <a:spLocks noChangeAspect="1"/>
                            </wps:cNvSpPr>
                            <wps:spPr bwMode="auto">
                              <a:xfrm>
                                <a:off x="2771" y="2670"/>
                                <a:ext cx="78" cy="82"/>
                              </a:xfrm>
                              <a:custGeom>
                                <a:avLst/>
                                <a:gdLst>
                                  <a:gd name="T0" fmla="*/ 5 w 312"/>
                                  <a:gd name="T1" fmla="*/ 0 h 324"/>
                                  <a:gd name="T2" fmla="*/ 5 w 312"/>
                                  <a:gd name="T3" fmla="*/ 1 h 324"/>
                                  <a:gd name="T4" fmla="*/ 5 w 312"/>
                                  <a:gd name="T5" fmla="*/ 2 h 324"/>
                                  <a:gd name="T6" fmla="*/ 4 w 312"/>
                                  <a:gd name="T7" fmla="*/ 2 h 324"/>
                                  <a:gd name="T8" fmla="*/ 4 w 312"/>
                                  <a:gd name="T9" fmla="*/ 3 h 324"/>
                                  <a:gd name="T10" fmla="*/ 3 w 312"/>
                                  <a:gd name="T11" fmla="*/ 4 h 324"/>
                                  <a:gd name="T12" fmla="*/ 2 w 312"/>
                                  <a:gd name="T13" fmla="*/ 4 h 324"/>
                                  <a:gd name="T14" fmla="*/ 1 w 312"/>
                                  <a:gd name="T15" fmla="*/ 5 h 324"/>
                                  <a:gd name="T16" fmla="*/ 0 w 312"/>
                                  <a:gd name="T17" fmla="*/ 5 h 32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12" h="324">
                                    <a:moveTo>
                                      <a:pt x="312" y="0"/>
                                    </a:moveTo>
                                    <a:lnTo>
                                      <a:pt x="301" y="43"/>
                                    </a:lnTo>
                                    <a:lnTo>
                                      <a:pt x="281" y="85"/>
                                    </a:lnTo>
                                    <a:lnTo>
                                      <a:pt x="255" y="129"/>
                                    </a:lnTo>
                                    <a:lnTo>
                                      <a:pt x="219" y="171"/>
                                    </a:lnTo>
                                    <a:lnTo>
                                      <a:pt x="175" y="212"/>
                                    </a:lnTo>
                                    <a:lnTo>
                                      <a:pt x="124" y="252"/>
                                    </a:lnTo>
                                    <a:lnTo>
                                      <a:pt x="65" y="290"/>
                                    </a:lnTo>
                                    <a:lnTo>
                                      <a:pt x="0" y="3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0" name="Freeform 12717"/>
                            <wps:cNvSpPr>
                              <a:spLocks noChangeAspect="1"/>
                            </wps:cNvSpPr>
                            <wps:spPr bwMode="auto">
                              <a:xfrm>
                                <a:off x="2824" y="2747"/>
                                <a:ext cx="51" cy="30"/>
                              </a:xfrm>
                              <a:custGeom>
                                <a:avLst/>
                                <a:gdLst>
                                  <a:gd name="T0" fmla="*/ 3 w 203"/>
                                  <a:gd name="T1" fmla="*/ 0 h 123"/>
                                  <a:gd name="T2" fmla="*/ 3 w 203"/>
                                  <a:gd name="T3" fmla="*/ 0 h 123"/>
                                  <a:gd name="T4" fmla="*/ 2 w 203"/>
                                  <a:gd name="T5" fmla="*/ 1 h 123"/>
                                  <a:gd name="T6" fmla="*/ 1 w 203"/>
                                  <a:gd name="T7" fmla="*/ 1 h 123"/>
                                  <a:gd name="T8" fmla="*/ 0 w 203"/>
                                  <a:gd name="T9" fmla="*/ 2 h 12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03" h="123">
                                    <a:moveTo>
                                      <a:pt x="203" y="0"/>
                                    </a:moveTo>
                                    <a:lnTo>
                                      <a:pt x="158" y="33"/>
                                    </a:lnTo>
                                    <a:lnTo>
                                      <a:pt x="110" y="65"/>
                                    </a:lnTo>
                                    <a:lnTo>
                                      <a:pt x="56" y="94"/>
                                    </a:lnTo>
                                    <a:lnTo>
                                      <a:pt x="0" y="12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1" name="Freeform 12718"/>
                            <wps:cNvSpPr>
                              <a:spLocks noChangeAspect="1"/>
                            </wps:cNvSpPr>
                            <wps:spPr bwMode="auto">
                              <a:xfrm>
                                <a:off x="2768" y="2751"/>
                                <a:ext cx="13" cy="10"/>
                              </a:xfrm>
                              <a:custGeom>
                                <a:avLst/>
                                <a:gdLst>
                                  <a:gd name="T0" fmla="*/ 0 w 54"/>
                                  <a:gd name="T1" fmla="*/ 0 h 41"/>
                                  <a:gd name="T2" fmla="*/ 0 w 54"/>
                                  <a:gd name="T3" fmla="*/ 0 h 41"/>
                                  <a:gd name="T4" fmla="*/ 0 w 54"/>
                                  <a:gd name="T5" fmla="*/ 0 h 41"/>
                                  <a:gd name="T6" fmla="*/ 0 w 54"/>
                                  <a:gd name="T7" fmla="*/ 0 h 41"/>
                                  <a:gd name="T8" fmla="*/ 1 w 54"/>
                                  <a:gd name="T9" fmla="*/ 0 h 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4" h="41">
                                    <a:moveTo>
                                      <a:pt x="0" y="41"/>
                                    </a:moveTo>
                                    <a:lnTo>
                                      <a:pt x="4" y="18"/>
                                    </a:lnTo>
                                    <a:lnTo>
                                      <a:pt x="17" y="4"/>
                                    </a:lnTo>
                                    <a:lnTo>
                                      <a:pt x="34" y="0"/>
                                    </a:lnTo>
                                    <a:lnTo>
                                      <a:pt x="54" y="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2" name="Freeform 12719"/>
                            <wps:cNvSpPr>
                              <a:spLocks noChangeAspect="1"/>
                            </wps:cNvSpPr>
                            <wps:spPr bwMode="auto">
                              <a:xfrm>
                                <a:off x="2767" y="2755"/>
                                <a:ext cx="12" cy="11"/>
                              </a:xfrm>
                              <a:custGeom>
                                <a:avLst/>
                                <a:gdLst>
                                  <a:gd name="T0" fmla="*/ 1 w 45"/>
                                  <a:gd name="T1" fmla="*/ 0 h 46"/>
                                  <a:gd name="T2" fmla="*/ 1 w 45"/>
                                  <a:gd name="T3" fmla="*/ 0 h 46"/>
                                  <a:gd name="T4" fmla="*/ 0 w 45"/>
                                  <a:gd name="T5" fmla="*/ 0 h 46"/>
                                  <a:gd name="T6" fmla="*/ 0 w 45"/>
                                  <a:gd name="T7" fmla="*/ 0 h 46"/>
                                  <a:gd name="T8" fmla="*/ 0 w 45"/>
                                  <a:gd name="T9" fmla="*/ 0 h 46"/>
                                  <a:gd name="T10" fmla="*/ 0 w 45"/>
                                  <a:gd name="T11" fmla="*/ 1 h 4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5" h="46">
                                    <a:moveTo>
                                      <a:pt x="45" y="7"/>
                                    </a:moveTo>
                                    <a:lnTo>
                                      <a:pt x="27" y="0"/>
                                    </a:lnTo>
                                    <a:lnTo>
                                      <a:pt x="18" y="2"/>
                                    </a:lnTo>
                                    <a:lnTo>
                                      <a:pt x="10" y="6"/>
                                    </a:lnTo>
                                    <a:lnTo>
                                      <a:pt x="1" y="22"/>
                                    </a:lnTo>
                                    <a:lnTo>
                                      <a:pt x="0" y="4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3" name="Freeform 12720"/>
                            <wps:cNvSpPr>
                              <a:spLocks noChangeAspect="1"/>
                            </wps:cNvSpPr>
                            <wps:spPr bwMode="auto">
                              <a:xfrm>
                                <a:off x="2762" y="2765"/>
                                <a:ext cx="14" cy="10"/>
                              </a:xfrm>
                              <a:custGeom>
                                <a:avLst/>
                                <a:gdLst>
                                  <a:gd name="T0" fmla="*/ 0 w 54"/>
                                  <a:gd name="T1" fmla="*/ 0 h 41"/>
                                  <a:gd name="T2" fmla="*/ 0 w 54"/>
                                  <a:gd name="T3" fmla="*/ 0 h 41"/>
                                  <a:gd name="T4" fmla="*/ 0 w 54"/>
                                  <a:gd name="T5" fmla="*/ 0 h 41"/>
                                  <a:gd name="T6" fmla="*/ 1 w 54"/>
                                  <a:gd name="T7" fmla="*/ 0 h 41"/>
                                  <a:gd name="T8" fmla="*/ 1 w 54"/>
                                  <a:gd name="T9" fmla="*/ 0 h 41"/>
                                  <a:gd name="T10" fmla="*/ 1 w 54"/>
                                  <a:gd name="T11" fmla="*/ 0 h 41"/>
                                  <a:gd name="T12" fmla="*/ 1 w 54"/>
                                  <a:gd name="T13" fmla="*/ 0 h 41"/>
                                  <a:gd name="T14" fmla="*/ 1 w 54"/>
                                  <a:gd name="T15" fmla="*/ 0 h 41"/>
                                  <a:gd name="T16" fmla="*/ 1 w 54"/>
                                  <a:gd name="T17" fmla="*/ 0 h 4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4" h="41">
                                    <a:moveTo>
                                      <a:pt x="0" y="33"/>
                                    </a:moveTo>
                                    <a:lnTo>
                                      <a:pt x="10" y="38"/>
                                    </a:lnTo>
                                    <a:lnTo>
                                      <a:pt x="19" y="41"/>
                                    </a:lnTo>
                                    <a:lnTo>
                                      <a:pt x="28" y="40"/>
                                    </a:lnTo>
                                    <a:lnTo>
                                      <a:pt x="37" y="37"/>
                                    </a:lnTo>
                                    <a:lnTo>
                                      <a:pt x="44" y="31"/>
                                    </a:lnTo>
                                    <a:lnTo>
                                      <a:pt x="49" y="22"/>
                                    </a:lnTo>
                                    <a:lnTo>
                                      <a:pt x="52" y="12"/>
                                    </a:lnTo>
                                    <a:lnTo>
                                      <a:pt x="5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4" name="Line 12721"/>
                            <wps:cNvCnPr>
                              <a:cxnSpLocks noChangeShapeType="1"/>
                            </wps:cNvCnPr>
                            <wps:spPr bwMode="auto">
                              <a:xfrm flipV="1">
                                <a:off x="2771" y="2769"/>
                                <a:ext cx="1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25" name="Line 12722"/>
                            <wps:cNvCnPr>
                              <a:cxnSpLocks noChangeShapeType="1"/>
                            </wps:cNvCnPr>
                            <wps:spPr bwMode="auto">
                              <a:xfrm>
                                <a:off x="2750" y="2750"/>
                                <a:ext cx="18"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26" name="Freeform 12723"/>
                            <wps:cNvSpPr>
                              <a:spLocks noChangeAspect="1"/>
                            </wps:cNvSpPr>
                            <wps:spPr bwMode="auto">
                              <a:xfrm>
                                <a:off x="2729" y="2761"/>
                                <a:ext cx="18" cy="3"/>
                              </a:xfrm>
                              <a:custGeom>
                                <a:avLst/>
                                <a:gdLst>
                                  <a:gd name="T0" fmla="*/ 1 w 71"/>
                                  <a:gd name="T1" fmla="*/ 0 h 10"/>
                                  <a:gd name="T2" fmla="*/ 1 w 71"/>
                                  <a:gd name="T3" fmla="*/ 0 h 10"/>
                                  <a:gd name="T4" fmla="*/ 0 w 71"/>
                                  <a:gd name="T5" fmla="*/ 0 h 10"/>
                                  <a:gd name="T6" fmla="*/ 0 60000 65536"/>
                                  <a:gd name="T7" fmla="*/ 0 60000 65536"/>
                                  <a:gd name="T8" fmla="*/ 0 60000 65536"/>
                                </a:gdLst>
                                <a:ahLst/>
                                <a:cxnLst>
                                  <a:cxn ang="T6">
                                    <a:pos x="T0" y="T1"/>
                                  </a:cxn>
                                  <a:cxn ang="T7">
                                    <a:pos x="T2" y="T3"/>
                                  </a:cxn>
                                  <a:cxn ang="T8">
                                    <a:pos x="T4" y="T5"/>
                                  </a:cxn>
                                </a:cxnLst>
                                <a:rect l="0" t="0" r="r" b="b"/>
                                <a:pathLst>
                                  <a:path w="71" h="10">
                                    <a:moveTo>
                                      <a:pt x="71" y="10"/>
                                    </a:moveTo>
                                    <a:lnTo>
                                      <a:pt x="35" y="0"/>
                                    </a:lnTo>
                                    <a:lnTo>
                                      <a:pt x="0" y="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7" name="Freeform 12724"/>
                            <wps:cNvSpPr>
                              <a:spLocks noChangeAspect="1"/>
                            </wps:cNvSpPr>
                            <wps:spPr bwMode="auto">
                              <a:xfrm>
                                <a:off x="2730" y="2751"/>
                                <a:ext cx="17" cy="3"/>
                              </a:xfrm>
                              <a:custGeom>
                                <a:avLst/>
                                <a:gdLst>
                                  <a:gd name="T0" fmla="*/ 1 w 71"/>
                                  <a:gd name="T1" fmla="*/ 0 h 10"/>
                                  <a:gd name="T2" fmla="*/ 0 w 71"/>
                                  <a:gd name="T3" fmla="*/ 0 h 10"/>
                                  <a:gd name="T4" fmla="*/ 0 w 71"/>
                                  <a:gd name="T5" fmla="*/ 0 h 10"/>
                                  <a:gd name="T6" fmla="*/ 0 60000 65536"/>
                                  <a:gd name="T7" fmla="*/ 0 60000 65536"/>
                                  <a:gd name="T8" fmla="*/ 0 60000 65536"/>
                                </a:gdLst>
                                <a:ahLst/>
                                <a:cxnLst>
                                  <a:cxn ang="T6">
                                    <a:pos x="T0" y="T1"/>
                                  </a:cxn>
                                  <a:cxn ang="T7">
                                    <a:pos x="T2" y="T3"/>
                                  </a:cxn>
                                  <a:cxn ang="T8">
                                    <a:pos x="T4" y="T5"/>
                                  </a:cxn>
                                </a:cxnLst>
                                <a:rect l="0" t="0" r="r" b="b"/>
                                <a:pathLst>
                                  <a:path w="71" h="10">
                                    <a:moveTo>
                                      <a:pt x="71" y="10"/>
                                    </a:moveTo>
                                    <a:lnTo>
                                      <a:pt x="35" y="0"/>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8" name="Line 12725"/>
                            <wps:cNvCnPr>
                              <a:cxnSpLocks noChangeShapeType="1"/>
                            </wps:cNvCnPr>
                            <wps:spPr bwMode="auto">
                              <a:xfrm flipH="1">
                                <a:off x="2747" y="2750"/>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29" name="Freeform 12726"/>
                            <wps:cNvSpPr>
                              <a:spLocks noChangeAspect="1"/>
                            </wps:cNvSpPr>
                            <wps:spPr bwMode="auto">
                              <a:xfrm>
                                <a:off x="2767" y="2761"/>
                                <a:ext cx="1" cy="5"/>
                              </a:xfrm>
                              <a:custGeom>
                                <a:avLst/>
                                <a:gdLst>
                                  <a:gd name="T0" fmla="*/ 0 w 4"/>
                                  <a:gd name="T1" fmla="*/ 0 h 21"/>
                                  <a:gd name="T2" fmla="*/ 0 w 4"/>
                                  <a:gd name="T3" fmla="*/ 0 h 21"/>
                                  <a:gd name="T4" fmla="*/ 0 w 4"/>
                                  <a:gd name="T5" fmla="*/ 0 h 21"/>
                                  <a:gd name="T6" fmla="*/ 0 w 4"/>
                                  <a:gd name="T7" fmla="*/ 0 h 2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 h="21">
                                    <a:moveTo>
                                      <a:pt x="4" y="0"/>
                                    </a:moveTo>
                                    <a:lnTo>
                                      <a:pt x="0" y="4"/>
                                    </a:lnTo>
                                    <a:lnTo>
                                      <a:pt x="0" y="9"/>
                                    </a:lnTo>
                                    <a:lnTo>
                                      <a:pt x="3" y="2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0" name="Line 12727"/>
                            <wps:cNvCnPr>
                              <a:cxnSpLocks noChangeShapeType="1"/>
                            </wps:cNvCnPr>
                            <wps:spPr bwMode="auto">
                              <a:xfrm flipV="1">
                                <a:off x="2729" y="2752"/>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31" name="Line 12728"/>
                            <wps:cNvCnPr>
                              <a:cxnSpLocks noChangeShapeType="1"/>
                            </wps:cNvCnPr>
                            <wps:spPr bwMode="auto">
                              <a:xfrm flipH="1" flipV="1">
                                <a:off x="2728" y="2748"/>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32" name="Line 12729"/>
                            <wps:cNvCnPr>
                              <a:cxnSpLocks noChangeShapeType="1"/>
                            </wps:cNvCnPr>
                            <wps:spPr bwMode="auto">
                              <a:xfrm flipH="1" flipV="1">
                                <a:off x="2747" y="2764"/>
                                <a:ext cx="15"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33" name="Line 12730"/>
                            <wps:cNvCnPr>
                              <a:cxnSpLocks noChangeShapeType="1"/>
                            </wps:cNvCnPr>
                            <wps:spPr bwMode="auto">
                              <a:xfrm flipH="1" flipV="1">
                                <a:off x="2747" y="2754"/>
                                <a:ext cx="20"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34" name="Line 12731"/>
                            <wps:cNvCnPr>
                              <a:cxnSpLocks noChangeShapeType="1"/>
                            </wps:cNvCnPr>
                            <wps:spPr bwMode="auto">
                              <a:xfrm flipV="1">
                                <a:off x="2747" y="2754"/>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35" name="Freeform 12732"/>
                            <wps:cNvSpPr>
                              <a:spLocks noChangeAspect="1"/>
                            </wps:cNvSpPr>
                            <wps:spPr bwMode="auto">
                              <a:xfrm>
                                <a:off x="2728" y="2746"/>
                                <a:ext cx="22" cy="4"/>
                              </a:xfrm>
                              <a:custGeom>
                                <a:avLst/>
                                <a:gdLst>
                                  <a:gd name="T0" fmla="*/ 1 w 89"/>
                                  <a:gd name="T1" fmla="*/ 0 h 13"/>
                                  <a:gd name="T2" fmla="*/ 1 w 89"/>
                                  <a:gd name="T3" fmla="*/ 0 h 13"/>
                                  <a:gd name="T4" fmla="*/ 0 w 89"/>
                                  <a:gd name="T5" fmla="*/ 0 h 13"/>
                                  <a:gd name="T6" fmla="*/ 0 w 89"/>
                                  <a:gd name="T7" fmla="*/ 0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9" h="13">
                                    <a:moveTo>
                                      <a:pt x="89" y="13"/>
                                    </a:moveTo>
                                    <a:lnTo>
                                      <a:pt x="60" y="2"/>
                                    </a:lnTo>
                                    <a:lnTo>
                                      <a:pt x="30" y="0"/>
                                    </a:lnTo>
                                    <a:lnTo>
                                      <a:pt x="0" y="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6" name="Line 12733"/>
                            <wps:cNvCnPr>
                              <a:cxnSpLocks noChangeShapeType="1"/>
                            </wps:cNvCnPr>
                            <wps:spPr bwMode="auto">
                              <a:xfrm flipH="1">
                                <a:off x="2822" y="2780"/>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37" name="Line 12734"/>
                            <wps:cNvCnPr>
                              <a:cxnSpLocks noChangeShapeType="1"/>
                            </wps:cNvCnPr>
                            <wps:spPr bwMode="auto">
                              <a:xfrm>
                                <a:off x="2781" y="2752"/>
                                <a:ext cx="43"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38" name="Freeform 12735"/>
                            <wps:cNvSpPr>
                              <a:spLocks noChangeAspect="1"/>
                            </wps:cNvSpPr>
                            <wps:spPr bwMode="auto">
                              <a:xfrm>
                                <a:off x="2826" y="2776"/>
                                <a:ext cx="2" cy="1"/>
                              </a:xfrm>
                              <a:custGeom>
                                <a:avLst/>
                                <a:gdLst>
                                  <a:gd name="T0" fmla="*/ 0 w 9"/>
                                  <a:gd name="T1" fmla="*/ 0 h 3"/>
                                  <a:gd name="T2" fmla="*/ 0 w 9"/>
                                  <a:gd name="T3" fmla="*/ 0 h 3"/>
                                  <a:gd name="T4" fmla="*/ 0 w 9"/>
                                  <a:gd name="T5" fmla="*/ 0 h 3"/>
                                  <a:gd name="T6" fmla="*/ 0 60000 65536"/>
                                  <a:gd name="T7" fmla="*/ 0 60000 65536"/>
                                  <a:gd name="T8" fmla="*/ 0 60000 65536"/>
                                </a:gdLst>
                                <a:ahLst/>
                                <a:cxnLst>
                                  <a:cxn ang="T6">
                                    <a:pos x="T0" y="T1"/>
                                  </a:cxn>
                                  <a:cxn ang="T7">
                                    <a:pos x="T2" y="T3"/>
                                  </a:cxn>
                                  <a:cxn ang="T8">
                                    <a:pos x="T4" y="T5"/>
                                  </a:cxn>
                                </a:cxnLst>
                                <a:rect l="0" t="0" r="r" b="b"/>
                                <a:pathLst>
                                  <a:path w="9" h="3">
                                    <a:moveTo>
                                      <a:pt x="0" y="1"/>
                                    </a:moveTo>
                                    <a:lnTo>
                                      <a:pt x="4" y="0"/>
                                    </a:lnTo>
                                    <a:lnTo>
                                      <a:pt x="9" y="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9" name="Line 12736"/>
                            <wps:cNvCnPr>
                              <a:cxnSpLocks noChangeShapeType="1"/>
                            </wps:cNvCnPr>
                            <wps:spPr bwMode="auto">
                              <a:xfrm flipV="1">
                                <a:off x="2822" y="2783"/>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40" name="Line 12737"/>
                            <wps:cNvCnPr>
                              <a:cxnSpLocks noChangeShapeType="1"/>
                            </wps:cNvCnPr>
                            <wps:spPr bwMode="auto">
                              <a:xfrm flipH="1">
                                <a:off x="2779" y="2752"/>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41" name="Line 12738"/>
                            <wps:cNvCnPr>
                              <a:cxnSpLocks noChangeShapeType="1"/>
                            </wps:cNvCnPr>
                            <wps:spPr bwMode="auto">
                              <a:xfrm flipH="1" flipV="1">
                                <a:off x="2779" y="2756"/>
                                <a:ext cx="43"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42" name="Line 12739"/>
                            <wps:cNvCnPr>
                              <a:cxnSpLocks noChangeShapeType="1"/>
                            </wps:cNvCnPr>
                            <wps:spPr bwMode="auto">
                              <a:xfrm flipH="1" flipV="1">
                                <a:off x="2776" y="2765"/>
                                <a:ext cx="39" cy="2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43" name="Freeform 12740"/>
                            <wps:cNvSpPr>
                              <a:spLocks noChangeAspect="1"/>
                            </wps:cNvSpPr>
                            <wps:spPr bwMode="auto">
                              <a:xfrm>
                                <a:off x="2824" y="2780"/>
                                <a:ext cx="1" cy="6"/>
                              </a:xfrm>
                              <a:custGeom>
                                <a:avLst/>
                                <a:gdLst>
                                  <a:gd name="T0" fmla="*/ 0 w 5"/>
                                  <a:gd name="T1" fmla="*/ 0 h 22"/>
                                  <a:gd name="T2" fmla="*/ 0 w 5"/>
                                  <a:gd name="T3" fmla="*/ 0 h 22"/>
                                  <a:gd name="T4" fmla="*/ 0 w 5"/>
                                  <a:gd name="T5" fmla="*/ 0 h 22"/>
                                  <a:gd name="T6" fmla="*/ 0 w 5"/>
                                  <a:gd name="T7" fmla="*/ 1 h 2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 h="22">
                                    <a:moveTo>
                                      <a:pt x="5" y="1"/>
                                    </a:moveTo>
                                    <a:lnTo>
                                      <a:pt x="1" y="0"/>
                                    </a:lnTo>
                                    <a:lnTo>
                                      <a:pt x="0" y="6"/>
                                    </a:lnTo>
                                    <a:lnTo>
                                      <a:pt x="4" y="2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4" name="Freeform 12741"/>
                            <wps:cNvSpPr>
                              <a:spLocks noChangeAspect="1"/>
                            </wps:cNvSpPr>
                            <wps:spPr bwMode="auto">
                              <a:xfrm>
                                <a:off x="2825" y="2777"/>
                                <a:ext cx="3" cy="4"/>
                              </a:xfrm>
                              <a:custGeom>
                                <a:avLst/>
                                <a:gdLst>
                                  <a:gd name="T0" fmla="*/ 0 w 12"/>
                                  <a:gd name="T1" fmla="*/ 0 h 13"/>
                                  <a:gd name="T2" fmla="*/ 0 w 12"/>
                                  <a:gd name="T3" fmla="*/ 0 h 13"/>
                                  <a:gd name="T4" fmla="*/ 0 w 12"/>
                                  <a:gd name="T5" fmla="*/ 0 h 13"/>
                                  <a:gd name="T6" fmla="*/ 0 60000 65536"/>
                                  <a:gd name="T7" fmla="*/ 0 60000 65536"/>
                                  <a:gd name="T8" fmla="*/ 0 60000 65536"/>
                                </a:gdLst>
                                <a:ahLst/>
                                <a:cxnLst>
                                  <a:cxn ang="T6">
                                    <a:pos x="T0" y="T1"/>
                                  </a:cxn>
                                  <a:cxn ang="T7">
                                    <a:pos x="T2" y="T3"/>
                                  </a:cxn>
                                  <a:cxn ang="T8">
                                    <a:pos x="T4" y="T5"/>
                                  </a:cxn>
                                </a:cxnLst>
                                <a:rect l="0" t="0" r="r" b="b"/>
                                <a:pathLst>
                                  <a:path w="12" h="13">
                                    <a:moveTo>
                                      <a:pt x="12" y="0"/>
                                    </a:moveTo>
                                    <a:lnTo>
                                      <a:pt x="4" y="4"/>
                                    </a:lnTo>
                                    <a:lnTo>
                                      <a:pt x="0" y="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5" name="Line 12742"/>
                            <wps:cNvCnPr>
                              <a:cxnSpLocks noChangeShapeType="1"/>
                            </wps:cNvCnPr>
                            <wps:spPr bwMode="auto">
                              <a:xfrm flipH="1" flipV="1">
                                <a:off x="2825" y="2781"/>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46" name="Freeform 12743"/>
                            <wps:cNvSpPr>
                              <a:spLocks noChangeAspect="1"/>
                            </wps:cNvSpPr>
                            <wps:spPr bwMode="auto">
                              <a:xfrm>
                                <a:off x="2823" y="2777"/>
                                <a:ext cx="6" cy="10"/>
                              </a:xfrm>
                              <a:custGeom>
                                <a:avLst/>
                                <a:gdLst>
                                  <a:gd name="T0" fmla="*/ 0 w 23"/>
                                  <a:gd name="T1" fmla="*/ 0 h 37"/>
                                  <a:gd name="T2" fmla="*/ 1 w 23"/>
                                  <a:gd name="T3" fmla="*/ 0 h 37"/>
                                  <a:gd name="T4" fmla="*/ 1 w 23"/>
                                  <a:gd name="T5" fmla="*/ 0 h 37"/>
                                  <a:gd name="T6" fmla="*/ 1 w 23"/>
                                  <a:gd name="T7" fmla="*/ 0 h 37"/>
                                  <a:gd name="T8" fmla="*/ 0 w 23"/>
                                  <a:gd name="T9" fmla="*/ 0 h 37"/>
                                  <a:gd name="T10" fmla="*/ 0 w 23"/>
                                  <a:gd name="T11" fmla="*/ 1 h 37"/>
                                  <a:gd name="T12" fmla="*/ 0 w 23"/>
                                  <a:gd name="T13" fmla="*/ 1 h 37"/>
                                  <a:gd name="T14" fmla="*/ 0 w 23"/>
                                  <a:gd name="T15" fmla="*/ 1 h 37"/>
                                  <a:gd name="T16" fmla="*/ 0 w 23"/>
                                  <a:gd name="T17" fmla="*/ 1 h 3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3" h="37">
                                    <a:moveTo>
                                      <a:pt x="20" y="0"/>
                                    </a:moveTo>
                                    <a:lnTo>
                                      <a:pt x="22" y="5"/>
                                    </a:lnTo>
                                    <a:lnTo>
                                      <a:pt x="23" y="10"/>
                                    </a:lnTo>
                                    <a:lnTo>
                                      <a:pt x="22" y="15"/>
                                    </a:lnTo>
                                    <a:lnTo>
                                      <a:pt x="20" y="20"/>
                                    </a:lnTo>
                                    <a:lnTo>
                                      <a:pt x="17" y="25"/>
                                    </a:lnTo>
                                    <a:lnTo>
                                      <a:pt x="13" y="29"/>
                                    </a:lnTo>
                                    <a:lnTo>
                                      <a:pt x="7" y="33"/>
                                    </a:lnTo>
                                    <a:lnTo>
                                      <a:pt x="0" y="3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7" name="Freeform 12744"/>
                            <wps:cNvSpPr>
                              <a:spLocks noChangeAspect="1"/>
                            </wps:cNvSpPr>
                            <wps:spPr bwMode="auto">
                              <a:xfrm>
                                <a:off x="2823" y="2777"/>
                                <a:ext cx="3" cy="6"/>
                              </a:xfrm>
                              <a:custGeom>
                                <a:avLst/>
                                <a:gdLst>
                                  <a:gd name="T0" fmla="*/ 0 w 9"/>
                                  <a:gd name="T1" fmla="*/ 0 h 24"/>
                                  <a:gd name="T2" fmla="*/ 0 w 9"/>
                                  <a:gd name="T3" fmla="*/ 0 h 24"/>
                                  <a:gd name="T4" fmla="*/ 0 w 9"/>
                                  <a:gd name="T5" fmla="*/ 0 h 24"/>
                                  <a:gd name="T6" fmla="*/ 0 w 9"/>
                                  <a:gd name="T7" fmla="*/ 1 h 2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 h="24">
                                    <a:moveTo>
                                      <a:pt x="9" y="0"/>
                                    </a:moveTo>
                                    <a:lnTo>
                                      <a:pt x="3" y="4"/>
                                    </a:lnTo>
                                    <a:lnTo>
                                      <a:pt x="0" y="10"/>
                                    </a:lnTo>
                                    <a:lnTo>
                                      <a:pt x="0" y="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8" name="Freeform 12745"/>
                            <wps:cNvSpPr>
                              <a:spLocks noChangeAspect="1"/>
                            </wps:cNvSpPr>
                            <wps:spPr bwMode="auto">
                              <a:xfrm>
                                <a:off x="2821" y="2783"/>
                                <a:ext cx="4" cy="3"/>
                              </a:xfrm>
                              <a:custGeom>
                                <a:avLst/>
                                <a:gdLst>
                                  <a:gd name="T0" fmla="*/ 0 w 14"/>
                                  <a:gd name="T1" fmla="*/ 0 h 14"/>
                                  <a:gd name="T2" fmla="*/ 0 w 14"/>
                                  <a:gd name="T3" fmla="*/ 0 h 14"/>
                                  <a:gd name="T4" fmla="*/ 0 w 14"/>
                                  <a:gd name="T5" fmla="*/ 0 h 14"/>
                                  <a:gd name="T6" fmla="*/ 0 60000 65536"/>
                                  <a:gd name="T7" fmla="*/ 0 60000 65536"/>
                                  <a:gd name="T8" fmla="*/ 0 60000 65536"/>
                                </a:gdLst>
                                <a:ahLst/>
                                <a:cxnLst>
                                  <a:cxn ang="T6">
                                    <a:pos x="T0" y="T1"/>
                                  </a:cxn>
                                  <a:cxn ang="T7">
                                    <a:pos x="T2" y="T3"/>
                                  </a:cxn>
                                  <a:cxn ang="T8">
                                    <a:pos x="T4" y="T5"/>
                                  </a:cxn>
                                </a:cxnLst>
                                <a:rect l="0" t="0" r="r" b="b"/>
                                <a:pathLst>
                                  <a:path w="14" h="14">
                                    <a:moveTo>
                                      <a:pt x="14" y="0"/>
                                    </a:moveTo>
                                    <a:lnTo>
                                      <a:pt x="12" y="6"/>
                                    </a:lnTo>
                                    <a:lnTo>
                                      <a:pt x="0" y="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9" name="Line 12746"/>
                            <wps:cNvCnPr>
                              <a:cxnSpLocks noChangeShapeType="1"/>
                            </wps:cNvCnPr>
                            <wps:spPr bwMode="auto">
                              <a:xfrm>
                                <a:off x="2716" y="2590"/>
                                <a:ext cx="7"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50" name="Line 12747"/>
                            <wps:cNvCnPr>
                              <a:cxnSpLocks noChangeShapeType="1"/>
                            </wps:cNvCnPr>
                            <wps:spPr bwMode="auto">
                              <a:xfrm flipH="1" flipV="1">
                                <a:off x="2723" y="2595"/>
                                <a:ext cx="12"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51" name="Line 12748"/>
                            <wps:cNvCnPr>
                              <a:cxnSpLocks noChangeShapeType="1"/>
                            </wps:cNvCnPr>
                            <wps:spPr bwMode="auto">
                              <a:xfrm flipH="1">
                                <a:off x="2823" y="2671"/>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52" name="Freeform 12749"/>
                            <wps:cNvSpPr>
                              <a:spLocks noChangeAspect="1"/>
                            </wps:cNvSpPr>
                            <wps:spPr bwMode="auto">
                              <a:xfrm>
                                <a:off x="2808" y="2662"/>
                                <a:ext cx="4" cy="3"/>
                              </a:xfrm>
                              <a:custGeom>
                                <a:avLst/>
                                <a:gdLst>
                                  <a:gd name="T0" fmla="*/ 0 w 13"/>
                                  <a:gd name="T1" fmla="*/ 0 h 12"/>
                                  <a:gd name="T2" fmla="*/ 0 w 13"/>
                                  <a:gd name="T3" fmla="*/ 0 h 12"/>
                                  <a:gd name="T4" fmla="*/ 0 w 13"/>
                                  <a:gd name="T5" fmla="*/ 0 h 12"/>
                                  <a:gd name="T6" fmla="*/ 0 60000 65536"/>
                                  <a:gd name="T7" fmla="*/ 0 60000 65536"/>
                                  <a:gd name="T8" fmla="*/ 0 60000 65536"/>
                                </a:gdLst>
                                <a:ahLst/>
                                <a:cxnLst>
                                  <a:cxn ang="T6">
                                    <a:pos x="T0" y="T1"/>
                                  </a:cxn>
                                  <a:cxn ang="T7">
                                    <a:pos x="T2" y="T3"/>
                                  </a:cxn>
                                  <a:cxn ang="T8">
                                    <a:pos x="T4" y="T5"/>
                                  </a:cxn>
                                </a:cxnLst>
                                <a:rect l="0" t="0" r="r" b="b"/>
                                <a:pathLst>
                                  <a:path w="13" h="12">
                                    <a:moveTo>
                                      <a:pt x="13" y="12"/>
                                    </a:moveTo>
                                    <a:lnTo>
                                      <a:pt x="9" y="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3" name="Freeform 12750"/>
                            <wps:cNvSpPr>
                              <a:spLocks noChangeAspect="1"/>
                            </wps:cNvSpPr>
                            <wps:spPr bwMode="auto">
                              <a:xfrm>
                                <a:off x="2808" y="2662"/>
                                <a:ext cx="15" cy="9"/>
                              </a:xfrm>
                              <a:custGeom>
                                <a:avLst/>
                                <a:gdLst>
                                  <a:gd name="T0" fmla="*/ 1 w 59"/>
                                  <a:gd name="T1" fmla="*/ 0 h 38"/>
                                  <a:gd name="T2" fmla="*/ 1 w 59"/>
                                  <a:gd name="T3" fmla="*/ 0 h 38"/>
                                  <a:gd name="T4" fmla="*/ 1 w 59"/>
                                  <a:gd name="T5" fmla="*/ 0 h 38"/>
                                  <a:gd name="T6" fmla="*/ 1 w 59"/>
                                  <a:gd name="T7" fmla="*/ 0 h 38"/>
                                  <a:gd name="T8" fmla="*/ 0 w 59"/>
                                  <a:gd name="T9" fmla="*/ 0 h 38"/>
                                  <a:gd name="T10" fmla="*/ 0 w 59"/>
                                  <a:gd name="T11" fmla="*/ 0 h 38"/>
                                  <a:gd name="T12" fmla="*/ 0 w 59"/>
                                  <a:gd name="T13" fmla="*/ 0 h 38"/>
                                  <a:gd name="T14" fmla="*/ 0 w 59"/>
                                  <a:gd name="T15" fmla="*/ 0 h 38"/>
                                  <a:gd name="T16" fmla="*/ 0 w 59"/>
                                  <a:gd name="T17" fmla="*/ 0 h 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9" h="38">
                                    <a:moveTo>
                                      <a:pt x="59" y="38"/>
                                    </a:moveTo>
                                    <a:lnTo>
                                      <a:pt x="47" y="37"/>
                                    </a:lnTo>
                                    <a:lnTo>
                                      <a:pt x="36" y="34"/>
                                    </a:lnTo>
                                    <a:lnTo>
                                      <a:pt x="25" y="31"/>
                                    </a:lnTo>
                                    <a:lnTo>
                                      <a:pt x="16" y="26"/>
                                    </a:lnTo>
                                    <a:lnTo>
                                      <a:pt x="9" y="20"/>
                                    </a:lnTo>
                                    <a:lnTo>
                                      <a:pt x="4" y="13"/>
                                    </a:lnTo>
                                    <a:lnTo>
                                      <a:pt x="1" y="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4" name="Line 12751"/>
                            <wps:cNvCnPr>
                              <a:cxnSpLocks noChangeShapeType="1"/>
                            </wps:cNvCnPr>
                            <wps:spPr bwMode="auto">
                              <a:xfrm flipV="1">
                                <a:off x="2812" y="266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55" name="Freeform 12752"/>
                            <wps:cNvSpPr>
                              <a:spLocks noChangeAspect="1"/>
                            </wps:cNvSpPr>
                            <wps:spPr bwMode="auto">
                              <a:xfrm>
                                <a:off x="2812" y="2665"/>
                                <a:ext cx="11" cy="6"/>
                              </a:xfrm>
                              <a:custGeom>
                                <a:avLst/>
                                <a:gdLst>
                                  <a:gd name="T0" fmla="*/ 1 w 47"/>
                                  <a:gd name="T1" fmla="*/ 1 h 24"/>
                                  <a:gd name="T2" fmla="*/ 0 w 47"/>
                                  <a:gd name="T3" fmla="*/ 0 h 24"/>
                                  <a:gd name="T4" fmla="*/ 0 w 47"/>
                                  <a:gd name="T5" fmla="*/ 0 h 24"/>
                                  <a:gd name="T6" fmla="*/ 0 w 47"/>
                                  <a:gd name="T7" fmla="*/ 0 h 24"/>
                                  <a:gd name="T8" fmla="*/ 0 w 47"/>
                                  <a:gd name="T9" fmla="*/ 0 h 2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7" h="24">
                                    <a:moveTo>
                                      <a:pt x="47" y="24"/>
                                    </a:moveTo>
                                    <a:lnTo>
                                      <a:pt x="27" y="21"/>
                                    </a:lnTo>
                                    <a:lnTo>
                                      <a:pt x="10" y="14"/>
                                    </a:lnTo>
                                    <a:lnTo>
                                      <a:pt x="1" y="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6" name="Freeform 12753"/>
                            <wps:cNvSpPr>
                              <a:spLocks noChangeAspect="1"/>
                            </wps:cNvSpPr>
                            <wps:spPr bwMode="auto">
                              <a:xfrm>
                                <a:off x="2945" y="2692"/>
                                <a:ext cx="16" cy="51"/>
                              </a:xfrm>
                              <a:custGeom>
                                <a:avLst/>
                                <a:gdLst>
                                  <a:gd name="T0" fmla="*/ 1 w 65"/>
                                  <a:gd name="T1" fmla="*/ 3 h 204"/>
                                  <a:gd name="T2" fmla="*/ 1 w 65"/>
                                  <a:gd name="T3" fmla="*/ 2 h 204"/>
                                  <a:gd name="T4" fmla="*/ 1 w 65"/>
                                  <a:gd name="T5" fmla="*/ 1 h 204"/>
                                  <a:gd name="T6" fmla="*/ 1 w 65"/>
                                  <a:gd name="T7" fmla="*/ 1 h 204"/>
                                  <a:gd name="T8" fmla="*/ 0 w 65"/>
                                  <a:gd name="T9" fmla="*/ 0 h 204"/>
                                  <a:gd name="T10" fmla="*/ 0 w 65"/>
                                  <a:gd name="T11" fmla="*/ 0 h 204"/>
                                  <a:gd name="T12" fmla="*/ 0 w 65"/>
                                  <a:gd name="T13" fmla="*/ 0 h 204"/>
                                  <a:gd name="T14" fmla="*/ 0 w 65"/>
                                  <a:gd name="T15" fmla="*/ 0 h 204"/>
                                  <a:gd name="T16" fmla="*/ 0 w 65"/>
                                  <a:gd name="T17" fmla="*/ 1 h 204"/>
                                  <a:gd name="T18" fmla="*/ 0 w 65"/>
                                  <a:gd name="T19" fmla="*/ 1 h 204"/>
                                  <a:gd name="T20" fmla="*/ 0 w 65"/>
                                  <a:gd name="T21" fmla="*/ 2 h 204"/>
                                  <a:gd name="T22" fmla="*/ 0 w 65"/>
                                  <a:gd name="T23" fmla="*/ 3 h 204"/>
                                  <a:gd name="T24" fmla="*/ 0 w 65"/>
                                  <a:gd name="T25" fmla="*/ 3 h 204"/>
                                  <a:gd name="T26" fmla="*/ 0 w 65"/>
                                  <a:gd name="T27" fmla="*/ 3 h 204"/>
                                  <a:gd name="T28" fmla="*/ 1 w 65"/>
                                  <a:gd name="T29" fmla="*/ 3 h 204"/>
                                  <a:gd name="T30" fmla="*/ 1 w 65"/>
                                  <a:gd name="T31" fmla="*/ 3 h 204"/>
                                  <a:gd name="T32" fmla="*/ 1 w 65"/>
                                  <a:gd name="T33" fmla="*/ 3 h 20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65" h="204">
                                    <a:moveTo>
                                      <a:pt x="65" y="156"/>
                                    </a:moveTo>
                                    <a:lnTo>
                                      <a:pt x="65" y="118"/>
                                    </a:lnTo>
                                    <a:lnTo>
                                      <a:pt x="60" y="78"/>
                                    </a:lnTo>
                                    <a:lnTo>
                                      <a:pt x="51" y="41"/>
                                    </a:lnTo>
                                    <a:lnTo>
                                      <a:pt x="39" y="14"/>
                                    </a:lnTo>
                                    <a:lnTo>
                                      <a:pt x="26" y="0"/>
                                    </a:lnTo>
                                    <a:lnTo>
                                      <a:pt x="13" y="1"/>
                                    </a:lnTo>
                                    <a:lnTo>
                                      <a:pt x="4" y="18"/>
                                    </a:lnTo>
                                    <a:lnTo>
                                      <a:pt x="0" y="47"/>
                                    </a:lnTo>
                                    <a:lnTo>
                                      <a:pt x="0" y="85"/>
                                    </a:lnTo>
                                    <a:lnTo>
                                      <a:pt x="5" y="125"/>
                                    </a:lnTo>
                                    <a:lnTo>
                                      <a:pt x="14" y="162"/>
                                    </a:lnTo>
                                    <a:lnTo>
                                      <a:pt x="27" y="189"/>
                                    </a:lnTo>
                                    <a:lnTo>
                                      <a:pt x="40" y="204"/>
                                    </a:lnTo>
                                    <a:lnTo>
                                      <a:pt x="52" y="202"/>
                                    </a:lnTo>
                                    <a:lnTo>
                                      <a:pt x="61" y="185"/>
                                    </a:lnTo>
                                    <a:lnTo>
                                      <a:pt x="65" y="156"/>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7" name="Line 12754"/>
                            <wps:cNvCnPr>
                              <a:cxnSpLocks noChangeShapeType="1"/>
                            </wps:cNvCnPr>
                            <wps:spPr bwMode="auto">
                              <a:xfrm flipH="1">
                                <a:off x="2875" y="2742"/>
                                <a:ext cx="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58" name="Line 12755"/>
                            <wps:cNvCnPr>
                              <a:cxnSpLocks noChangeShapeType="1"/>
                            </wps:cNvCnPr>
                            <wps:spPr bwMode="auto">
                              <a:xfrm flipH="1" flipV="1">
                                <a:off x="2869" y="2658"/>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59" name="Line 12756"/>
                            <wps:cNvCnPr>
                              <a:cxnSpLocks noChangeShapeType="1"/>
                            </wps:cNvCnPr>
                            <wps:spPr bwMode="auto">
                              <a:xfrm>
                                <a:off x="2869" y="265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60" name="Freeform 12757"/>
                            <wps:cNvSpPr>
                              <a:spLocks noChangeAspect="1"/>
                            </wps:cNvSpPr>
                            <wps:spPr bwMode="auto">
                              <a:xfrm>
                                <a:off x="2849" y="2658"/>
                                <a:ext cx="20" cy="15"/>
                              </a:xfrm>
                              <a:custGeom>
                                <a:avLst/>
                                <a:gdLst>
                                  <a:gd name="T0" fmla="*/ 1 w 79"/>
                                  <a:gd name="T1" fmla="*/ 0 h 59"/>
                                  <a:gd name="T2" fmla="*/ 1 w 79"/>
                                  <a:gd name="T3" fmla="*/ 0 h 59"/>
                                  <a:gd name="T4" fmla="*/ 1 w 79"/>
                                  <a:gd name="T5" fmla="*/ 0 h 59"/>
                                  <a:gd name="T6" fmla="*/ 0 w 79"/>
                                  <a:gd name="T7" fmla="*/ 1 h 59"/>
                                  <a:gd name="T8" fmla="*/ 0 w 79"/>
                                  <a:gd name="T9" fmla="*/ 1 h 5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9" h="59">
                                    <a:moveTo>
                                      <a:pt x="79" y="0"/>
                                    </a:moveTo>
                                    <a:lnTo>
                                      <a:pt x="50" y="2"/>
                                    </a:lnTo>
                                    <a:lnTo>
                                      <a:pt x="24" y="15"/>
                                    </a:lnTo>
                                    <a:lnTo>
                                      <a:pt x="6" y="35"/>
                                    </a:lnTo>
                                    <a:lnTo>
                                      <a:pt x="0" y="5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1" name="Line 12758"/>
                            <wps:cNvCnPr>
                              <a:cxnSpLocks noChangeShapeType="1"/>
                            </wps:cNvCnPr>
                            <wps:spPr bwMode="auto">
                              <a:xfrm flipH="1" flipV="1">
                                <a:off x="2869" y="2658"/>
                                <a:ext cx="17"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62" name="Line 12759"/>
                            <wps:cNvCnPr>
                              <a:cxnSpLocks noChangeShapeType="1"/>
                            </wps:cNvCnPr>
                            <wps:spPr bwMode="auto">
                              <a:xfrm>
                                <a:off x="2837" y="2501"/>
                                <a:ext cx="13"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63" name="Line 12760"/>
                            <wps:cNvCnPr>
                              <a:cxnSpLocks noChangeShapeType="1"/>
                            </wps:cNvCnPr>
                            <wps:spPr bwMode="auto">
                              <a:xfrm flipH="1">
                                <a:off x="2799" y="2520"/>
                                <a:ext cx="47" cy="2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64" name="Freeform 12761"/>
                            <wps:cNvSpPr>
                              <a:spLocks noChangeAspect="1"/>
                            </wps:cNvSpPr>
                            <wps:spPr bwMode="auto">
                              <a:xfrm>
                                <a:off x="2842" y="2527"/>
                                <a:ext cx="4" cy="6"/>
                              </a:xfrm>
                              <a:custGeom>
                                <a:avLst/>
                                <a:gdLst>
                                  <a:gd name="T0" fmla="*/ 0 w 19"/>
                                  <a:gd name="T1" fmla="*/ 0 h 25"/>
                                  <a:gd name="T2" fmla="*/ 0 w 19"/>
                                  <a:gd name="T3" fmla="*/ 0 h 25"/>
                                  <a:gd name="T4" fmla="*/ 0 w 19"/>
                                  <a:gd name="T5" fmla="*/ 0 h 25"/>
                                  <a:gd name="T6" fmla="*/ 0 60000 65536"/>
                                  <a:gd name="T7" fmla="*/ 0 60000 65536"/>
                                  <a:gd name="T8" fmla="*/ 0 60000 65536"/>
                                </a:gdLst>
                                <a:ahLst/>
                                <a:cxnLst>
                                  <a:cxn ang="T6">
                                    <a:pos x="T0" y="T1"/>
                                  </a:cxn>
                                  <a:cxn ang="T7">
                                    <a:pos x="T2" y="T3"/>
                                  </a:cxn>
                                  <a:cxn ang="T8">
                                    <a:pos x="T4" y="T5"/>
                                  </a:cxn>
                                </a:cxnLst>
                                <a:rect l="0" t="0" r="r" b="b"/>
                                <a:pathLst>
                                  <a:path w="19" h="25">
                                    <a:moveTo>
                                      <a:pt x="0" y="25"/>
                                    </a:moveTo>
                                    <a:lnTo>
                                      <a:pt x="11" y="15"/>
                                    </a:lnTo>
                                    <a:lnTo>
                                      <a:pt x="1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5" name="Line 12762"/>
                            <wps:cNvCnPr>
                              <a:cxnSpLocks noChangeShapeType="1"/>
                            </wps:cNvCnPr>
                            <wps:spPr bwMode="auto">
                              <a:xfrm flipV="1">
                                <a:off x="2796" y="2516"/>
                                <a:ext cx="48" cy="2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66" name="Line 12763"/>
                            <wps:cNvCnPr>
                              <a:cxnSpLocks noChangeShapeType="1"/>
                            </wps:cNvCnPr>
                            <wps:spPr bwMode="auto">
                              <a:xfrm flipH="1">
                                <a:off x="2764" y="2564"/>
                                <a:ext cx="22"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67" name="Line 12764"/>
                            <wps:cNvCnPr>
                              <a:cxnSpLocks noChangeShapeType="1"/>
                            </wps:cNvCnPr>
                            <wps:spPr bwMode="auto">
                              <a:xfrm flipV="1">
                                <a:off x="2762" y="2562"/>
                                <a:ext cx="20"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68" name="Line 12765"/>
                            <wps:cNvCnPr>
                              <a:cxnSpLocks noChangeShapeType="1"/>
                            </wps:cNvCnPr>
                            <wps:spPr bwMode="auto">
                              <a:xfrm flipH="1">
                                <a:off x="2760" y="2575"/>
                                <a:ext cx="4"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69" name="Line 12766"/>
                            <wps:cNvCnPr>
                              <a:cxnSpLocks noChangeShapeType="1"/>
                            </wps:cNvCnPr>
                            <wps:spPr bwMode="auto">
                              <a:xfrm flipH="1">
                                <a:off x="2760" y="2583"/>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70" name="Line 12767"/>
                            <wps:cNvCnPr>
                              <a:cxnSpLocks noChangeShapeType="1"/>
                            </wps:cNvCnPr>
                            <wps:spPr bwMode="auto">
                              <a:xfrm flipH="1" flipV="1">
                                <a:off x="2762" y="2571"/>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71" name="Line 12768"/>
                            <wps:cNvCnPr>
                              <a:cxnSpLocks noChangeShapeType="1"/>
                            </wps:cNvCnPr>
                            <wps:spPr bwMode="auto">
                              <a:xfrm flipH="1" flipV="1">
                                <a:off x="2762" y="2583"/>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72" name="Freeform 12769"/>
                            <wps:cNvSpPr>
                              <a:spLocks noChangeAspect="1"/>
                            </wps:cNvSpPr>
                            <wps:spPr bwMode="auto">
                              <a:xfrm>
                                <a:off x="2757" y="2571"/>
                                <a:ext cx="5" cy="12"/>
                              </a:xfrm>
                              <a:custGeom>
                                <a:avLst/>
                                <a:gdLst>
                                  <a:gd name="T0" fmla="*/ 0 w 20"/>
                                  <a:gd name="T1" fmla="*/ 1 h 49"/>
                                  <a:gd name="T2" fmla="*/ 0 w 20"/>
                                  <a:gd name="T3" fmla="*/ 1 h 49"/>
                                  <a:gd name="T4" fmla="*/ 0 w 20"/>
                                  <a:gd name="T5" fmla="*/ 0 h 49"/>
                                  <a:gd name="T6" fmla="*/ 0 w 20"/>
                                  <a:gd name="T7" fmla="*/ 0 h 49"/>
                                  <a:gd name="T8" fmla="*/ 0 w 20"/>
                                  <a:gd name="T9" fmla="*/ 0 h 49"/>
                                  <a:gd name="T10" fmla="*/ 0 w 20"/>
                                  <a:gd name="T11" fmla="*/ 0 h 49"/>
                                  <a:gd name="T12" fmla="*/ 0 w 20"/>
                                  <a:gd name="T13" fmla="*/ 0 h 49"/>
                                  <a:gd name="T14" fmla="*/ 0 w 20"/>
                                  <a:gd name="T15" fmla="*/ 0 h 49"/>
                                  <a:gd name="T16" fmla="*/ 0 w 20"/>
                                  <a:gd name="T17" fmla="*/ 0 h 4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0" h="49">
                                    <a:moveTo>
                                      <a:pt x="13" y="49"/>
                                    </a:moveTo>
                                    <a:lnTo>
                                      <a:pt x="7" y="43"/>
                                    </a:lnTo>
                                    <a:lnTo>
                                      <a:pt x="2" y="37"/>
                                    </a:lnTo>
                                    <a:lnTo>
                                      <a:pt x="0" y="30"/>
                                    </a:lnTo>
                                    <a:lnTo>
                                      <a:pt x="0" y="24"/>
                                    </a:lnTo>
                                    <a:lnTo>
                                      <a:pt x="2" y="17"/>
                                    </a:lnTo>
                                    <a:lnTo>
                                      <a:pt x="6" y="10"/>
                                    </a:lnTo>
                                    <a:lnTo>
                                      <a:pt x="12" y="5"/>
                                    </a:lnTo>
                                    <a:lnTo>
                                      <a:pt x="2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3" name="Freeform 12770"/>
                            <wps:cNvSpPr>
                              <a:spLocks noChangeAspect="1"/>
                            </wps:cNvSpPr>
                            <wps:spPr bwMode="auto">
                              <a:xfrm>
                                <a:off x="2760" y="2580"/>
                                <a:ext cx="2" cy="3"/>
                              </a:xfrm>
                              <a:custGeom>
                                <a:avLst/>
                                <a:gdLst>
                                  <a:gd name="T0" fmla="*/ 0 w 8"/>
                                  <a:gd name="T1" fmla="*/ 0 h 12"/>
                                  <a:gd name="T2" fmla="*/ 0 w 8"/>
                                  <a:gd name="T3" fmla="*/ 0 h 12"/>
                                  <a:gd name="T4" fmla="*/ 0 w 8"/>
                                  <a:gd name="T5" fmla="*/ 0 h 12"/>
                                  <a:gd name="T6" fmla="*/ 0 60000 65536"/>
                                  <a:gd name="T7" fmla="*/ 0 60000 65536"/>
                                  <a:gd name="T8" fmla="*/ 0 60000 65536"/>
                                </a:gdLst>
                                <a:ahLst/>
                                <a:cxnLst>
                                  <a:cxn ang="T6">
                                    <a:pos x="T0" y="T1"/>
                                  </a:cxn>
                                  <a:cxn ang="T7">
                                    <a:pos x="T2" y="T3"/>
                                  </a:cxn>
                                  <a:cxn ang="T8">
                                    <a:pos x="T4" y="T5"/>
                                  </a:cxn>
                                </a:cxnLst>
                                <a:rect l="0" t="0" r="r" b="b"/>
                                <a:pathLst>
                                  <a:path w="8" h="12">
                                    <a:moveTo>
                                      <a:pt x="8" y="12"/>
                                    </a:moveTo>
                                    <a:lnTo>
                                      <a:pt x="1" y="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4" name="Line 12771"/>
                            <wps:cNvCnPr>
                              <a:cxnSpLocks noChangeShapeType="1"/>
                            </wps:cNvCnPr>
                            <wps:spPr bwMode="auto">
                              <a:xfrm flipH="1" flipV="1">
                                <a:off x="2796" y="2539"/>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75" name="Line 12772"/>
                            <wps:cNvCnPr>
                              <a:cxnSpLocks noChangeShapeType="1"/>
                            </wps:cNvCnPr>
                            <wps:spPr bwMode="auto">
                              <a:xfrm>
                                <a:off x="2782" y="2562"/>
                                <a:ext cx="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76" name="Freeform 12773"/>
                            <wps:cNvSpPr>
                              <a:spLocks noChangeAspect="1"/>
                            </wps:cNvSpPr>
                            <wps:spPr bwMode="auto">
                              <a:xfrm>
                                <a:off x="2781" y="2554"/>
                                <a:ext cx="14" cy="23"/>
                              </a:xfrm>
                              <a:custGeom>
                                <a:avLst/>
                                <a:gdLst>
                                  <a:gd name="T0" fmla="*/ 0 w 59"/>
                                  <a:gd name="T1" fmla="*/ 1 h 93"/>
                                  <a:gd name="T2" fmla="*/ 0 w 59"/>
                                  <a:gd name="T3" fmla="*/ 1 h 93"/>
                                  <a:gd name="T4" fmla="*/ 1 w 59"/>
                                  <a:gd name="T5" fmla="*/ 0 h 93"/>
                                  <a:gd name="T6" fmla="*/ 1 w 59"/>
                                  <a:gd name="T7" fmla="*/ 0 h 9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9" h="93">
                                    <a:moveTo>
                                      <a:pt x="0" y="93"/>
                                    </a:moveTo>
                                    <a:lnTo>
                                      <a:pt x="30" y="69"/>
                                    </a:lnTo>
                                    <a:lnTo>
                                      <a:pt x="50" y="38"/>
                                    </a:lnTo>
                                    <a:lnTo>
                                      <a:pt x="5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7" name="Line 12774"/>
                            <wps:cNvCnPr>
                              <a:cxnSpLocks noChangeShapeType="1"/>
                            </wps:cNvCnPr>
                            <wps:spPr bwMode="auto">
                              <a:xfrm flipH="1">
                                <a:off x="2795" y="2533"/>
                                <a:ext cx="47"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78" name="Freeform 12775"/>
                            <wps:cNvSpPr>
                              <a:spLocks noChangeAspect="1"/>
                            </wps:cNvSpPr>
                            <wps:spPr bwMode="auto">
                              <a:xfrm>
                                <a:off x="2786" y="2543"/>
                                <a:ext cx="13" cy="21"/>
                              </a:xfrm>
                              <a:custGeom>
                                <a:avLst/>
                                <a:gdLst>
                                  <a:gd name="T0" fmla="*/ 1 w 49"/>
                                  <a:gd name="T1" fmla="*/ 0 h 88"/>
                                  <a:gd name="T2" fmla="*/ 1 w 49"/>
                                  <a:gd name="T3" fmla="*/ 0 h 88"/>
                                  <a:gd name="T4" fmla="*/ 0 w 49"/>
                                  <a:gd name="T5" fmla="*/ 0 h 88"/>
                                  <a:gd name="T6" fmla="*/ 0 w 49"/>
                                  <a:gd name="T7" fmla="*/ 1 h 88"/>
                                  <a:gd name="T8" fmla="*/ 0 w 49"/>
                                  <a:gd name="T9" fmla="*/ 1 h 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9" h="88">
                                    <a:moveTo>
                                      <a:pt x="49" y="0"/>
                                    </a:moveTo>
                                    <a:lnTo>
                                      <a:pt x="28" y="16"/>
                                    </a:lnTo>
                                    <a:lnTo>
                                      <a:pt x="12" y="38"/>
                                    </a:lnTo>
                                    <a:lnTo>
                                      <a:pt x="2" y="64"/>
                                    </a:lnTo>
                                    <a:lnTo>
                                      <a:pt x="0" y="8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9" name="Freeform 12776"/>
                            <wps:cNvSpPr>
                              <a:spLocks noChangeAspect="1"/>
                            </wps:cNvSpPr>
                            <wps:spPr bwMode="auto">
                              <a:xfrm>
                                <a:off x="2782" y="2539"/>
                                <a:ext cx="14" cy="23"/>
                              </a:xfrm>
                              <a:custGeom>
                                <a:avLst/>
                                <a:gdLst>
                                  <a:gd name="T0" fmla="*/ 0 w 59"/>
                                  <a:gd name="T1" fmla="*/ 1 h 93"/>
                                  <a:gd name="T2" fmla="*/ 0 w 59"/>
                                  <a:gd name="T3" fmla="*/ 1 h 93"/>
                                  <a:gd name="T4" fmla="*/ 0 w 59"/>
                                  <a:gd name="T5" fmla="*/ 0 h 93"/>
                                  <a:gd name="T6" fmla="*/ 0 w 59"/>
                                  <a:gd name="T7" fmla="*/ 0 h 93"/>
                                  <a:gd name="T8" fmla="*/ 1 w 59"/>
                                  <a:gd name="T9" fmla="*/ 0 h 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9" h="93">
                                    <a:moveTo>
                                      <a:pt x="0" y="93"/>
                                    </a:moveTo>
                                    <a:lnTo>
                                      <a:pt x="5" y="66"/>
                                    </a:lnTo>
                                    <a:lnTo>
                                      <a:pt x="19" y="39"/>
                                    </a:lnTo>
                                    <a:lnTo>
                                      <a:pt x="38" y="15"/>
                                    </a:lnTo>
                                    <a:lnTo>
                                      <a:pt x="5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0" name="Freeform 12777"/>
                            <wps:cNvSpPr>
                              <a:spLocks noChangeAspect="1"/>
                            </wps:cNvSpPr>
                            <wps:spPr bwMode="auto">
                              <a:xfrm>
                                <a:off x="2845" y="2516"/>
                                <a:ext cx="6" cy="3"/>
                              </a:xfrm>
                              <a:custGeom>
                                <a:avLst/>
                                <a:gdLst>
                                  <a:gd name="T0" fmla="*/ 0 w 27"/>
                                  <a:gd name="T1" fmla="*/ 0 h 10"/>
                                  <a:gd name="T2" fmla="*/ 0 w 27"/>
                                  <a:gd name="T3" fmla="*/ 0 h 10"/>
                                  <a:gd name="T4" fmla="*/ 0 w 27"/>
                                  <a:gd name="T5" fmla="*/ 0 h 10"/>
                                  <a:gd name="T6" fmla="*/ 0 60000 65536"/>
                                  <a:gd name="T7" fmla="*/ 0 60000 65536"/>
                                  <a:gd name="T8" fmla="*/ 0 60000 65536"/>
                                </a:gdLst>
                                <a:ahLst/>
                                <a:cxnLst>
                                  <a:cxn ang="T6">
                                    <a:pos x="T0" y="T1"/>
                                  </a:cxn>
                                  <a:cxn ang="T7">
                                    <a:pos x="T2" y="T3"/>
                                  </a:cxn>
                                  <a:cxn ang="T8">
                                    <a:pos x="T4" y="T5"/>
                                  </a:cxn>
                                </a:cxnLst>
                                <a:rect l="0" t="0" r="r" b="b"/>
                                <a:pathLst>
                                  <a:path w="27" h="10">
                                    <a:moveTo>
                                      <a:pt x="27" y="10"/>
                                    </a:moveTo>
                                    <a:lnTo>
                                      <a:pt x="14" y="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1" name="Freeform 12778"/>
                            <wps:cNvSpPr>
                              <a:spLocks noChangeAspect="1"/>
                            </wps:cNvSpPr>
                            <wps:spPr bwMode="auto">
                              <a:xfrm>
                                <a:off x="2846" y="2523"/>
                                <a:ext cx="19" cy="3"/>
                              </a:xfrm>
                              <a:custGeom>
                                <a:avLst/>
                                <a:gdLst>
                                  <a:gd name="T0" fmla="*/ 1 w 74"/>
                                  <a:gd name="T1" fmla="*/ 0 h 11"/>
                                  <a:gd name="T2" fmla="*/ 1 w 74"/>
                                  <a:gd name="T3" fmla="*/ 0 h 11"/>
                                  <a:gd name="T4" fmla="*/ 0 w 74"/>
                                  <a:gd name="T5" fmla="*/ 0 h 11"/>
                                  <a:gd name="T6" fmla="*/ 0 60000 65536"/>
                                  <a:gd name="T7" fmla="*/ 0 60000 65536"/>
                                  <a:gd name="T8" fmla="*/ 0 60000 65536"/>
                                </a:gdLst>
                                <a:ahLst/>
                                <a:cxnLst>
                                  <a:cxn ang="T6">
                                    <a:pos x="T0" y="T1"/>
                                  </a:cxn>
                                  <a:cxn ang="T7">
                                    <a:pos x="T2" y="T3"/>
                                  </a:cxn>
                                  <a:cxn ang="T8">
                                    <a:pos x="T4" y="T5"/>
                                  </a:cxn>
                                </a:cxnLst>
                                <a:rect l="0" t="0" r="r" b="b"/>
                                <a:pathLst>
                                  <a:path w="74" h="11">
                                    <a:moveTo>
                                      <a:pt x="74" y="11"/>
                                    </a:moveTo>
                                    <a:lnTo>
                                      <a:pt x="37" y="0"/>
                                    </a:lnTo>
                                    <a:lnTo>
                                      <a:pt x="0" y="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2" name="Freeform 12779"/>
                            <wps:cNvSpPr>
                              <a:spLocks noChangeAspect="1"/>
                            </wps:cNvSpPr>
                            <wps:spPr bwMode="auto">
                              <a:xfrm>
                                <a:off x="2849" y="2513"/>
                                <a:ext cx="2" cy="6"/>
                              </a:xfrm>
                              <a:custGeom>
                                <a:avLst/>
                                <a:gdLst>
                                  <a:gd name="T0" fmla="*/ 0 w 10"/>
                                  <a:gd name="T1" fmla="*/ 0 h 21"/>
                                  <a:gd name="T2" fmla="*/ 0 w 10"/>
                                  <a:gd name="T3" fmla="*/ 0 h 21"/>
                                  <a:gd name="T4" fmla="*/ 0 w 10"/>
                                  <a:gd name="T5" fmla="*/ 0 h 21"/>
                                  <a:gd name="T6" fmla="*/ 0 w 10"/>
                                  <a:gd name="T7" fmla="*/ 0 h 21"/>
                                  <a:gd name="T8" fmla="*/ 0 w 10"/>
                                  <a:gd name="T9" fmla="*/ 1 h 2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 h="21">
                                    <a:moveTo>
                                      <a:pt x="10" y="0"/>
                                    </a:moveTo>
                                    <a:lnTo>
                                      <a:pt x="3" y="5"/>
                                    </a:lnTo>
                                    <a:lnTo>
                                      <a:pt x="0" y="13"/>
                                    </a:lnTo>
                                    <a:lnTo>
                                      <a:pt x="2" y="19"/>
                                    </a:lnTo>
                                    <a:lnTo>
                                      <a:pt x="10" y="2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3" name="Line 12780"/>
                            <wps:cNvCnPr>
                              <a:cxnSpLocks noChangeShapeType="1"/>
                            </wps:cNvCnPr>
                            <wps:spPr bwMode="auto">
                              <a:xfrm flipH="1">
                                <a:off x="2846" y="2519"/>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84" name="Line 12781"/>
                            <wps:cNvCnPr>
                              <a:cxnSpLocks noChangeShapeType="1"/>
                            </wps:cNvCnPr>
                            <wps:spPr bwMode="auto">
                              <a:xfrm flipH="1" flipV="1">
                                <a:off x="2850" y="2509"/>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85" name="Freeform 12782"/>
                            <wps:cNvSpPr>
                              <a:spLocks noChangeAspect="1"/>
                            </wps:cNvSpPr>
                            <wps:spPr bwMode="auto">
                              <a:xfrm>
                                <a:off x="2851" y="2513"/>
                                <a:ext cx="14" cy="3"/>
                              </a:xfrm>
                              <a:custGeom>
                                <a:avLst/>
                                <a:gdLst>
                                  <a:gd name="T0" fmla="*/ 1 w 56"/>
                                  <a:gd name="T1" fmla="*/ 0 h 9"/>
                                  <a:gd name="T2" fmla="*/ 1 w 56"/>
                                  <a:gd name="T3" fmla="*/ 0 h 9"/>
                                  <a:gd name="T4" fmla="*/ 0 w 56"/>
                                  <a:gd name="T5" fmla="*/ 0 h 9"/>
                                  <a:gd name="T6" fmla="*/ 0 60000 65536"/>
                                  <a:gd name="T7" fmla="*/ 0 60000 65536"/>
                                  <a:gd name="T8" fmla="*/ 0 60000 65536"/>
                                </a:gdLst>
                                <a:ahLst/>
                                <a:cxnLst>
                                  <a:cxn ang="T6">
                                    <a:pos x="T0" y="T1"/>
                                  </a:cxn>
                                  <a:cxn ang="T7">
                                    <a:pos x="T2" y="T3"/>
                                  </a:cxn>
                                  <a:cxn ang="T8">
                                    <a:pos x="T4" y="T5"/>
                                  </a:cxn>
                                </a:cxnLst>
                                <a:rect l="0" t="0" r="r" b="b"/>
                                <a:pathLst>
                                  <a:path w="56" h="9">
                                    <a:moveTo>
                                      <a:pt x="56" y="9"/>
                                    </a:moveTo>
                                    <a:lnTo>
                                      <a:pt x="28"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6" name="Line 12783"/>
                            <wps:cNvCnPr>
                              <a:cxnSpLocks noChangeShapeType="1"/>
                            </wps:cNvCnPr>
                            <wps:spPr bwMode="auto">
                              <a:xfrm flipH="1" flipV="1">
                                <a:off x="2844" y="2516"/>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87" name="Line 12784"/>
                            <wps:cNvCnPr>
                              <a:cxnSpLocks noChangeShapeType="1"/>
                            </wps:cNvCnPr>
                            <wps:spPr bwMode="auto">
                              <a:xfrm flipV="1">
                                <a:off x="2846" y="2525"/>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88" name="Line 12785"/>
                            <wps:cNvCnPr>
                              <a:cxnSpLocks noChangeShapeType="1"/>
                            </wps:cNvCnPr>
                            <wps:spPr bwMode="auto">
                              <a:xfrm>
                                <a:off x="2844" y="251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89" name="Freeform 12786"/>
                            <wps:cNvSpPr>
                              <a:spLocks noChangeAspect="1"/>
                            </wps:cNvSpPr>
                            <wps:spPr bwMode="auto">
                              <a:xfrm>
                                <a:off x="2845" y="2509"/>
                                <a:ext cx="5" cy="7"/>
                              </a:xfrm>
                              <a:custGeom>
                                <a:avLst/>
                                <a:gdLst>
                                  <a:gd name="T0" fmla="*/ 0 w 24"/>
                                  <a:gd name="T1" fmla="*/ 0 h 30"/>
                                  <a:gd name="T2" fmla="*/ 0 w 24"/>
                                  <a:gd name="T3" fmla="*/ 0 h 30"/>
                                  <a:gd name="T4" fmla="*/ 0 w 24"/>
                                  <a:gd name="T5" fmla="*/ 0 h 30"/>
                                  <a:gd name="T6" fmla="*/ 0 w 24"/>
                                  <a:gd name="T7" fmla="*/ 0 h 30"/>
                                  <a:gd name="T8" fmla="*/ 0 w 24"/>
                                  <a:gd name="T9" fmla="*/ 0 h 3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4" h="30">
                                    <a:moveTo>
                                      <a:pt x="0" y="30"/>
                                    </a:moveTo>
                                    <a:lnTo>
                                      <a:pt x="2" y="21"/>
                                    </a:lnTo>
                                    <a:lnTo>
                                      <a:pt x="8" y="11"/>
                                    </a:lnTo>
                                    <a:lnTo>
                                      <a:pt x="15" y="4"/>
                                    </a:lnTo>
                                    <a:lnTo>
                                      <a:pt x="2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0" name="Line 12787"/>
                            <wps:cNvCnPr>
                              <a:cxnSpLocks noChangeShapeType="1"/>
                            </wps:cNvCnPr>
                            <wps:spPr bwMode="auto">
                              <a:xfrm flipV="1">
                                <a:off x="2846" y="2520"/>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91" name="Line 12788"/>
                            <wps:cNvCnPr>
                              <a:cxnSpLocks noChangeShapeType="1"/>
                            </wps:cNvCnPr>
                            <wps:spPr bwMode="auto">
                              <a:xfrm>
                                <a:off x="2844" y="251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92" name="Freeform 12789"/>
                            <wps:cNvSpPr>
                              <a:spLocks noChangeAspect="1"/>
                            </wps:cNvSpPr>
                            <wps:spPr bwMode="auto">
                              <a:xfrm>
                                <a:off x="2865" y="2526"/>
                                <a:ext cx="29" cy="22"/>
                              </a:xfrm>
                              <a:custGeom>
                                <a:avLst/>
                                <a:gdLst>
                                  <a:gd name="T0" fmla="*/ 0 w 116"/>
                                  <a:gd name="T1" fmla="*/ 0 h 90"/>
                                  <a:gd name="T2" fmla="*/ 1 w 116"/>
                                  <a:gd name="T3" fmla="*/ 1 h 90"/>
                                  <a:gd name="T4" fmla="*/ 2 w 116"/>
                                  <a:gd name="T5" fmla="*/ 1 h 90"/>
                                  <a:gd name="T6" fmla="*/ 0 60000 65536"/>
                                  <a:gd name="T7" fmla="*/ 0 60000 65536"/>
                                  <a:gd name="T8" fmla="*/ 0 60000 65536"/>
                                </a:gdLst>
                                <a:ahLst/>
                                <a:cxnLst>
                                  <a:cxn ang="T6">
                                    <a:pos x="T0" y="T1"/>
                                  </a:cxn>
                                  <a:cxn ang="T7">
                                    <a:pos x="T2" y="T3"/>
                                  </a:cxn>
                                  <a:cxn ang="T8">
                                    <a:pos x="T4" y="T5"/>
                                  </a:cxn>
                                </a:cxnLst>
                                <a:rect l="0" t="0" r="r" b="b"/>
                                <a:pathLst>
                                  <a:path w="116" h="90">
                                    <a:moveTo>
                                      <a:pt x="0" y="0"/>
                                    </a:moveTo>
                                    <a:lnTo>
                                      <a:pt x="80" y="60"/>
                                    </a:lnTo>
                                    <a:lnTo>
                                      <a:pt x="116" y="9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3" name="Line 12790"/>
                            <wps:cNvCnPr>
                              <a:cxnSpLocks noChangeShapeType="1"/>
                            </wps:cNvCnPr>
                            <wps:spPr bwMode="auto">
                              <a:xfrm flipV="1">
                                <a:off x="2865" y="2516"/>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94" name="Line 12791"/>
                            <wps:cNvCnPr>
                              <a:cxnSpLocks noChangeShapeType="1"/>
                            </wps:cNvCnPr>
                            <wps:spPr bwMode="auto">
                              <a:xfrm flipH="1">
                                <a:off x="2865" y="2512"/>
                                <a:ext cx="3"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95" name="Freeform 12792"/>
                            <wps:cNvSpPr>
                              <a:spLocks noChangeAspect="1"/>
                            </wps:cNvSpPr>
                            <wps:spPr bwMode="auto">
                              <a:xfrm>
                                <a:off x="2865" y="2516"/>
                                <a:ext cx="30" cy="23"/>
                              </a:xfrm>
                              <a:custGeom>
                                <a:avLst/>
                                <a:gdLst>
                                  <a:gd name="T0" fmla="*/ 2 w 118"/>
                                  <a:gd name="T1" fmla="*/ 2 h 91"/>
                                  <a:gd name="T2" fmla="*/ 1 w 118"/>
                                  <a:gd name="T3" fmla="*/ 1 h 91"/>
                                  <a:gd name="T4" fmla="*/ 0 w 118"/>
                                  <a:gd name="T5" fmla="*/ 0 h 91"/>
                                  <a:gd name="T6" fmla="*/ 0 60000 65536"/>
                                  <a:gd name="T7" fmla="*/ 0 60000 65536"/>
                                  <a:gd name="T8" fmla="*/ 0 60000 65536"/>
                                </a:gdLst>
                                <a:ahLst/>
                                <a:cxnLst>
                                  <a:cxn ang="T6">
                                    <a:pos x="T0" y="T1"/>
                                  </a:cxn>
                                  <a:cxn ang="T7">
                                    <a:pos x="T2" y="T3"/>
                                  </a:cxn>
                                  <a:cxn ang="T8">
                                    <a:pos x="T4" y="T5"/>
                                  </a:cxn>
                                </a:cxnLst>
                                <a:rect l="0" t="0" r="r" b="b"/>
                                <a:pathLst>
                                  <a:path w="118" h="91">
                                    <a:moveTo>
                                      <a:pt x="118" y="91"/>
                                    </a:moveTo>
                                    <a:lnTo>
                                      <a:pt x="80" y="6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6" name="Freeform 12793"/>
                            <wps:cNvSpPr>
                              <a:spLocks noChangeAspect="1"/>
                            </wps:cNvSpPr>
                            <wps:spPr bwMode="auto">
                              <a:xfrm>
                                <a:off x="2850" y="2509"/>
                                <a:ext cx="18" cy="3"/>
                              </a:xfrm>
                              <a:custGeom>
                                <a:avLst/>
                                <a:gdLst>
                                  <a:gd name="T0" fmla="*/ 1 w 69"/>
                                  <a:gd name="T1" fmla="*/ 0 h 13"/>
                                  <a:gd name="T2" fmla="*/ 1 w 69"/>
                                  <a:gd name="T3" fmla="*/ 0 h 13"/>
                                  <a:gd name="T4" fmla="*/ 0 w 69"/>
                                  <a:gd name="T5" fmla="*/ 0 h 13"/>
                                  <a:gd name="T6" fmla="*/ 0 60000 65536"/>
                                  <a:gd name="T7" fmla="*/ 0 60000 65536"/>
                                  <a:gd name="T8" fmla="*/ 0 60000 65536"/>
                                </a:gdLst>
                                <a:ahLst/>
                                <a:cxnLst>
                                  <a:cxn ang="T6">
                                    <a:pos x="T0" y="T1"/>
                                  </a:cxn>
                                  <a:cxn ang="T7">
                                    <a:pos x="T2" y="T3"/>
                                  </a:cxn>
                                  <a:cxn ang="T8">
                                    <a:pos x="T4" y="T5"/>
                                  </a:cxn>
                                </a:cxnLst>
                                <a:rect l="0" t="0" r="r" b="b"/>
                                <a:pathLst>
                                  <a:path w="69" h="13">
                                    <a:moveTo>
                                      <a:pt x="69" y="13"/>
                                    </a:moveTo>
                                    <a:lnTo>
                                      <a:pt x="35"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7" name="Freeform 12794"/>
                            <wps:cNvSpPr>
                              <a:spLocks noChangeAspect="1"/>
                            </wps:cNvSpPr>
                            <wps:spPr bwMode="auto">
                              <a:xfrm>
                                <a:off x="2868" y="2512"/>
                                <a:ext cx="27" cy="21"/>
                              </a:xfrm>
                              <a:custGeom>
                                <a:avLst/>
                                <a:gdLst>
                                  <a:gd name="T0" fmla="*/ 0 w 109"/>
                                  <a:gd name="T1" fmla="*/ 0 h 84"/>
                                  <a:gd name="T2" fmla="*/ 1 w 109"/>
                                  <a:gd name="T3" fmla="*/ 1 h 84"/>
                                  <a:gd name="T4" fmla="*/ 2 w 109"/>
                                  <a:gd name="T5" fmla="*/ 1 h 84"/>
                                  <a:gd name="T6" fmla="*/ 0 60000 65536"/>
                                  <a:gd name="T7" fmla="*/ 0 60000 65536"/>
                                  <a:gd name="T8" fmla="*/ 0 60000 65536"/>
                                </a:gdLst>
                                <a:ahLst/>
                                <a:cxnLst>
                                  <a:cxn ang="T6">
                                    <a:pos x="T0" y="T1"/>
                                  </a:cxn>
                                  <a:cxn ang="T7">
                                    <a:pos x="T2" y="T3"/>
                                  </a:cxn>
                                  <a:cxn ang="T8">
                                    <a:pos x="T4" y="T5"/>
                                  </a:cxn>
                                </a:cxnLst>
                                <a:rect l="0" t="0" r="r" b="b"/>
                                <a:pathLst>
                                  <a:path w="109" h="84">
                                    <a:moveTo>
                                      <a:pt x="0" y="0"/>
                                    </a:moveTo>
                                    <a:lnTo>
                                      <a:pt x="81" y="59"/>
                                    </a:lnTo>
                                    <a:lnTo>
                                      <a:pt x="109" y="8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8" name="Line 12795"/>
                            <wps:cNvCnPr>
                              <a:cxnSpLocks noChangeShapeType="1"/>
                            </wps:cNvCnPr>
                            <wps:spPr bwMode="auto">
                              <a:xfrm flipV="1">
                                <a:off x="2906" y="2380"/>
                                <a:ext cx="18"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399" name="Freeform 12796"/>
                            <wps:cNvSpPr>
                              <a:spLocks noChangeAspect="1"/>
                            </wps:cNvSpPr>
                            <wps:spPr bwMode="auto">
                              <a:xfrm>
                                <a:off x="3083" y="2553"/>
                                <a:ext cx="26" cy="70"/>
                              </a:xfrm>
                              <a:custGeom>
                                <a:avLst/>
                                <a:gdLst>
                                  <a:gd name="T0" fmla="*/ 2 w 102"/>
                                  <a:gd name="T1" fmla="*/ 4 h 281"/>
                                  <a:gd name="T2" fmla="*/ 1 w 102"/>
                                  <a:gd name="T3" fmla="*/ 3 h 281"/>
                                  <a:gd name="T4" fmla="*/ 1 w 102"/>
                                  <a:gd name="T5" fmla="*/ 1 h 281"/>
                                  <a:gd name="T6" fmla="*/ 0 w 102"/>
                                  <a:gd name="T7" fmla="*/ 0 h 28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2" h="281">
                                    <a:moveTo>
                                      <a:pt x="102" y="281"/>
                                    </a:moveTo>
                                    <a:lnTo>
                                      <a:pt x="82" y="183"/>
                                    </a:lnTo>
                                    <a:lnTo>
                                      <a:pt x="47" y="89"/>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0" name="Freeform 12797"/>
                            <wps:cNvSpPr>
                              <a:spLocks noChangeAspect="1"/>
                            </wps:cNvSpPr>
                            <wps:spPr bwMode="auto">
                              <a:xfrm>
                                <a:off x="3159" y="2693"/>
                                <a:ext cx="1" cy="13"/>
                              </a:xfrm>
                              <a:custGeom>
                                <a:avLst/>
                                <a:gdLst>
                                  <a:gd name="T0" fmla="*/ 0 w 4"/>
                                  <a:gd name="T1" fmla="*/ 0 h 54"/>
                                  <a:gd name="T2" fmla="*/ 0 w 4"/>
                                  <a:gd name="T3" fmla="*/ 0 h 54"/>
                                  <a:gd name="T4" fmla="*/ 0 w 4"/>
                                  <a:gd name="T5" fmla="*/ 1 h 54"/>
                                  <a:gd name="T6" fmla="*/ 0 60000 65536"/>
                                  <a:gd name="T7" fmla="*/ 0 60000 65536"/>
                                  <a:gd name="T8" fmla="*/ 0 60000 65536"/>
                                </a:gdLst>
                                <a:ahLst/>
                                <a:cxnLst>
                                  <a:cxn ang="T6">
                                    <a:pos x="T0" y="T1"/>
                                  </a:cxn>
                                  <a:cxn ang="T7">
                                    <a:pos x="T2" y="T3"/>
                                  </a:cxn>
                                  <a:cxn ang="T8">
                                    <a:pos x="T4" y="T5"/>
                                  </a:cxn>
                                </a:cxnLst>
                                <a:rect l="0" t="0" r="r" b="b"/>
                                <a:pathLst>
                                  <a:path w="4" h="54">
                                    <a:moveTo>
                                      <a:pt x="4" y="0"/>
                                    </a:moveTo>
                                    <a:lnTo>
                                      <a:pt x="3" y="23"/>
                                    </a:lnTo>
                                    <a:lnTo>
                                      <a:pt x="0" y="5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1" name="Line 12798"/>
                            <wps:cNvCnPr>
                              <a:cxnSpLocks noChangeShapeType="1"/>
                            </wps:cNvCnPr>
                            <wps:spPr bwMode="auto">
                              <a:xfrm flipV="1">
                                <a:off x="3160" y="2692"/>
                                <a:ext cx="1"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02" name="Freeform 12799"/>
                            <wps:cNvSpPr>
                              <a:spLocks noChangeAspect="1"/>
                            </wps:cNvSpPr>
                            <wps:spPr bwMode="auto">
                              <a:xfrm>
                                <a:off x="3027" y="2487"/>
                                <a:ext cx="56" cy="66"/>
                              </a:xfrm>
                              <a:custGeom>
                                <a:avLst/>
                                <a:gdLst>
                                  <a:gd name="T0" fmla="*/ 3 w 226"/>
                                  <a:gd name="T1" fmla="*/ 4 h 260"/>
                                  <a:gd name="T2" fmla="*/ 2 w 226"/>
                                  <a:gd name="T3" fmla="*/ 3 h 260"/>
                                  <a:gd name="T4" fmla="*/ 1 w 226"/>
                                  <a:gd name="T5" fmla="*/ 1 h 260"/>
                                  <a:gd name="T6" fmla="*/ 0 w 226"/>
                                  <a:gd name="T7" fmla="*/ 0 h 26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26" h="260">
                                    <a:moveTo>
                                      <a:pt x="226" y="260"/>
                                    </a:moveTo>
                                    <a:lnTo>
                                      <a:pt x="159" y="166"/>
                                    </a:lnTo>
                                    <a:lnTo>
                                      <a:pt x="84" y="7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3" name="Line 12800"/>
                            <wps:cNvCnPr>
                              <a:cxnSpLocks noChangeShapeType="1"/>
                            </wps:cNvCnPr>
                            <wps:spPr bwMode="auto">
                              <a:xfrm flipV="1">
                                <a:off x="3008" y="2503"/>
                                <a:ext cx="2" cy="1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04" name="Line 12801"/>
                            <wps:cNvCnPr>
                              <a:cxnSpLocks noChangeShapeType="1"/>
                            </wps:cNvCnPr>
                            <wps:spPr bwMode="auto">
                              <a:xfrm flipV="1">
                                <a:off x="2991" y="2486"/>
                                <a:ext cx="3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05" name="Line 12802"/>
                            <wps:cNvCnPr>
                              <a:cxnSpLocks noChangeShapeType="1"/>
                            </wps:cNvCnPr>
                            <wps:spPr bwMode="auto">
                              <a:xfrm flipV="1">
                                <a:off x="2999" y="2503"/>
                                <a:ext cx="1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06" name="Line 12803"/>
                            <wps:cNvCnPr>
                              <a:cxnSpLocks noChangeShapeType="1"/>
                            </wps:cNvCnPr>
                            <wps:spPr bwMode="auto">
                              <a:xfrm flipH="1">
                                <a:off x="3486" y="1463"/>
                                <a:ext cx="38" cy="1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07" name="Line 12804"/>
                            <wps:cNvCnPr>
                              <a:cxnSpLocks noChangeShapeType="1"/>
                            </wps:cNvCnPr>
                            <wps:spPr bwMode="auto">
                              <a:xfrm flipH="1">
                                <a:off x="3455" y="1480"/>
                                <a:ext cx="39" cy="1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08" name="Line 12805"/>
                            <wps:cNvCnPr>
                              <a:cxnSpLocks noChangeShapeType="1"/>
                            </wps:cNvCnPr>
                            <wps:spPr bwMode="auto">
                              <a:xfrm flipH="1">
                                <a:off x="3513" y="1757"/>
                                <a:ext cx="5" cy="9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09" name="Line 12806"/>
                            <wps:cNvCnPr>
                              <a:cxnSpLocks noChangeShapeType="1"/>
                            </wps:cNvCnPr>
                            <wps:spPr bwMode="auto">
                              <a:xfrm flipV="1">
                                <a:off x="3545" y="1806"/>
                                <a:ext cx="3" cy="5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10" name="Freeform 12807"/>
                            <wps:cNvSpPr>
                              <a:spLocks noChangeAspect="1"/>
                            </wps:cNvSpPr>
                            <wps:spPr bwMode="auto">
                              <a:xfrm>
                                <a:off x="3513" y="1854"/>
                                <a:ext cx="32" cy="11"/>
                              </a:xfrm>
                              <a:custGeom>
                                <a:avLst/>
                                <a:gdLst>
                                  <a:gd name="T0" fmla="*/ 2 w 130"/>
                                  <a:gd name="T1" fmla="*/ 0 h 43"/>
                                  <a:gd name="T2" fmla="*/ 2 w 130"/>
                                  <a:gd name="T3" fmla="*/ 0 h 43"/>
                                  <a:gd name="T4" fmla="*/ 2 w 130"/>
                                  <a:gd name="T5" fmla="*/ 1 h 43"/>
                                  <a:gd name="T6" fmla="*/ 2 w 130"/>
                                  <a:gd name="T7" fmla="*/ 1 h 43"/>
                                  <a:gd name="T8" fmla="*/ 1 w 130"/>
                                  <a:gd name="T9" fmla="*/ 1 h 43"/>
                                  <a:gd name="T10" fmla="*/ 1 w 130"/>
                                  <a:gd name="T11" fmla="*/ 1 h 43"/>
                                  <a:gd name="T12" fmla="*/ 0 w 130"/>
                                  <a:gd name="T13" fmla="*/ 1 h 43"/>
                                  <a:gd name="T14" fmla="*/ 0 w 130"/>
                                  <a:gd name="T15" fmla="*/ 1 h 43"/>
                                  <a:gd name="T16" fmla="*/ 0 w 130"/>
                                  <a:gd name="T17" fmla="*/ 0 h 43"/>
                                  <a:gd name="T18" fmla="*/ 0 w 130"/>
                                  <a:gd name="T19" fmla="*/ 0 h 4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30" h="43">
                                    <a:moveTo>
                                      <a:pt x="130" y="8"/>
                                    </a:moveTo>
                                    <a:lnTo>
                                      <a:pt x="129" y="9"/>
                                    </a:lnTo>
                                    <a:lnTo>
                                      <a:pt x="123" y="24"/>
                                    </a:lnTo>
                                    <a:lnTo>
                                      <a:pt x="108" y="35"/>
                                    </a:lnTo>
                                    <a:lnTo>
                                      <a:pt x="86" y="42"/>
                                    </a:lnTo>
                                    <a:lnTo>
                                      <a:pt x="60" y="43"/>
                                    </a:lnTo>
                                    <a:lnTo>
                                      <a:pt x="36" y="38"/>
                                    </a:lnTo>
                                    <a:lnTo>
                                      <a:pt x="17" y="28"/>
                                    </a:lnTo>
                                    <a:lnTo>
                                      <a:pt x="4" y="1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1" name="Freeform 12808"/>
                            <wps:cNvSpPr>
                              <a:spLocks noChangeAspect="1"/>
                            </wps:cNvSpPr>
                            <wps:spPr bwMode="auto">
                              <a:xfrm>
                                <a:off x="3455" y="1597"/>
                                <a:ext cx="31" cy="18"/>
                              </a:xfrm>
                              <a:custGeom>
                                <a:avLst/>
                                <a:gdLst>
                                  <a:gd name="T0" fmla="*/ 2 w 124"/>
                                  <a:gd name="T1" fmla="*/ 0 h 71"/>
                                  <a:gd name="T2" fmla="*/ 2 w 124"/>
                                  <a:gd name="T3" fmla="*/ 0 h 71"/>
                                  <a:gd name="T4" fmla="*/ 1 w 124"/>
                                  <a:gd name="T5" fmla="*/ 0 h 71"/>
                                  <a:gd name="T6" fmla="*/ 1 w 124"/>
                                  <a:gd name="T7" fmla="*/ 1 h 71"/>
                                  <a:gd name="T8" fmla="*/ 0 w 124"/>
                                  <a:gd name="T9" fmla="*/ 1 h 71"/>
                                  <a:gd name="T10" fmla="*/ 0 w 124"/>
                                  <a:gd name="T11" fmla="*/ 1 h 7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24" h="71">
                                    <a:moveTo>
                                      <a:pt x="124" y="1"/>
                                    </a:moveTo>
                                    <a:lnTo>
                                      <a:pt x="92" y="0"/>
                                    </a:lnTo>
                                    <a:lnTo>
                                      <a:pt x="62" y="7"/>
                                    </a:lnTo>
                                    <a:lnTo>
                                      <a:pt x="36" y="23"/>
                                    </a:lnTo>
                                    <a:lnTo>
                                      <a:pt x="15" y="44"/>
                                    </a:lnTo>
                                    <a:lnTo>
                                      <a:pt x="0" y="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2" name="Freeform 12809"/>
                            <wps:cNvSpPr>
                              <a:spLocks noChangeAspect="1"/>
                            </wps:cNvSpPr>
                            <wps:spPr bwMode="auto">
                              <a:xfrm>
                                <a:off x="3485" y="1598"/>
                                <a:ext cx="5" cy="25"/>
                              </a:xfrm>
                              <a:custGeom>
                                <a:avLst/>
                                <a:gdLst>
                                  <a:gd name="T0" fmla="*/ 0 w 21"/>
                                  <a:gd name="T1" fmla="*/ 0 h 101"/>
                                  <a:gd name="T2" fmla="*/ 0 w 21"/>
                                  <a:gd name="T3" fmla="*/ 0 h 101"/>
                                  <a:gd name="T4" fmla="*/ 0 w 21"/>
                                  <a:gd name="T5" fmla="*/ 1 h 101"/>
                                  <a:gd name="T6" fmla="*/ 0 w 21"/>
                                  <a:gd name="T7" fmla="*/ 1 h 10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 h="101">
                                    <a:moveTo>
                                      <a:pt x="6" y="0"/>
                                    </a:moveTo>
                                    <a:lnTo>
                                      <a:pt x="0" y="35"/>
                                    </a:lnTo>
                                    <a:lnTo>
                                      <a:pt x="7" y="69"/>
                                    </a:lnTo>
                                    <a:lnTo>
                                      <a:pt x="21" y="10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3" name="Freeform 12810"/>
                            <wps:cNvSpPr>
                              <a:spLocks noChangeAspect="1"/>
                            </wps:cNvSpPr>
                            <wps:spPr bwMode="auto">
                              <a:xfrm>
                                <a:off x="3460" y="1623"/>
                                <a:ext cx="30" cy="31"/>
                              </a:xfrm>
                              <a:custGeom>
                                <a:avLst/>
                                <a:gdLst>
                                  <a:gd name="T0" fmla="*/ 2 w 121"/>
                                  <a:gd name="T1" fmla="*/ 0 h 124"/>
                                  <a:gd name="T2" fmla="*/ 1 w 121"/>
                                  <a:gd name="T3" fmla="*/ 0 h 124"/>
                                  <a:gd name="T4" fmla="*/ 1 w 121"/>
                                  <a:gd name="T5" fmla="*/ 1 h 124"/>
                                  <a:gd name="T6" fmla="*/ 0 w 121"/>
                                  <a:gd name="T7" fmla="*/ 1 h 124"/>
                                  <a:gd name="T8" fmla="*/ 0 w 121"/>
                                  <a:gd name="T9" fmla="*/ 2 h 124"/>
                                  <a:gd name="T10" fmla="*/ 0 w 121"/>
                                  <a:gd name="T11" fmla="*/ 2 h 12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21" h="124">
                                    <a:moveTo>
                                      <a:pt x="121" y="0"/>
                                    </a:moveTo>
                                    <a:lnTo>
                                      <a:pt x="85" y="10"/>
                                    </a:lnTo>
                                    <a:lnTo>
                                      <a:pt x="54" y="28"/>
                                    </a:lnTo>
                                    <a:lnTo>
                                      <a:pt x="27" y="55"/>
                                    </a:lnTo>
                                    <a:lnTo>
                                      <a:pt x="9" y="87"/>
                                    </a:lnTo>
                                    <a:lnTo>
                                      <a:pt x="0" y="1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4" name="Freeform 12811"/>
                            <wps:cNvSpPr>
                              <a:spLocks noChangeAspect="1"/>
                            </wps:cNvSpPr>
                            <wps:spPr bwMode="auto">
                              <a:xfrm>
                                <a:off x="3453" y="1630"/>
                                <a:ext cx="7" cy="24"/>
                              </a:xfrm>
                              <a:custGeom>
                                <a:avLst/>
                                <a:gdLst>
                                  <a:gd name="T0" fmla="*/ 0 w 27"/>
                                  <a:gd name="T1" fmla="*/ 0 h 95"/>
                                  <a:gd name="T2" fmla="*/ 0 w 27"/>
                                  <a:gd name="T3" fmla="*/ 1 h 95"/>
                                  <a:gd name="T4" fmla="*/ 1 w 27"/>
                                  <a:gd name="T5" fmla="*/ 2 h 95"/>
                                  <a:gd name="T6" fmla="*/ 0 60000 65536"/>
                                  <a:gd name="T7" fmla="*/ 0 60000 65536"/>
                                  <a:gd name="T8" fmla="*/ 0 60000 65536"/>
                                </a:gdLst>
                                <a:ahLst/>
                                <a:cxnLst>
                                  <a:cxn ang="T6">
                                    <a:pos x="T0" y="T1"/>
                                  </a:cxn>
                                  <a:cxn ang="T7">
                                    <a:pos x="T2" y="T3"/>
                                  </a:cxn>
                                  <a:cxn ang="T8">
                                    <a:pos x="T4" y="T5"/>
                                  </a:cxn>
                                </a:cxnLst>
                                <a:rect l="0" t="0" r="r" b="b"/>
                                <a:pathLst>
                                  <a:path w="27" h="95">
                                    <a:moveTo>
                                      <a:pt x="0" y="0"/>
                                    </a:moveTo>
                                    <a:lnTo>
                                      <a:pt x="6" y="49"/>
                                    </a:lnTo>
                                    <a:lnTo>
                                      <a:pt x="27" y="9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5" name="Line 12812"/>
                            <wps:cNvCnPr>
                              <a:cxnSpLocks noChangeShapeType="1"/>
                            </wps:cNvCnPr>
                            <wps:spPr bwMode="auto">
                              <a:xfrm>
                                <a:off x="3460" y="1654"/>
                                <a:ext cx="3"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16" name="Freeform 12813"/>
                            <wps:cNvSpPr>
                              <a:spLocks noChangeAspect="1"/>
                            </wps:cNvSpPr>
                            <wps:spPr bwMode="auto">
                              <a:xfrm>
                                <a:off x="3453" y="1630"/>
                                <a:ext cx="10" cy="35"/>
                              </a:xfrm>
                              <a:custGeom>
                                <a:avLst/>
                                <a:gdLst>
                                  <a:gd name="T0" fmla="*/ 0 w 38"/>
                                  <a:gd name="T1" fmla="*/ 0 h 141"/>
                                  <a:gd name="T2" fmla="*/ 0 w 38"/>
                                  <a:gd name="T3" fmla="*/ 0 h 141"/>
                                  <a:gd name="T4" fmla="*/ 0 w 38"/>
                                  <a:gd name="T5" fmla="*/ 1 h 141"/>
                                  <a:gd name="T6" fmla="*/ 1 w 38"/>
                                  <a:gd name="T7" fmla="*/ 2 h 141"/>
                                  <a:gd name="T8" fmla="*/ 1 w 38"/>
                                  <a:gd name="T9" fmla="*/ 2 h 1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8" h="141">
                                    <a:moveTo>
                                      <a:pt x="0" y="0"/>
                                    </a:moveTo>
                                    <a:lnTo>
                                      <a:pt x="1" y="37"/>
                                    </a:lnTo>
                                    <a:lnTo>
                                      <a:pt x="7" y="74"/>
                                    </a:lnTo>
                                    <a:lnTo>
                                      <a:pt x="21" y="108"/>
                                    </a:lnTo>
                                    <a:lnTo>
                                      <a:pt x="38" y="14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7" name="Freeform 12814"/>
                            <wps:cNvSpPr>
                              <a:spLocks noChangeAspect="1"/>
                            </wps:cNvSpPr>
                            <wps:spPr bwMode="auto">
                              <a:xfrm>
                                <a:off x="3453" y="1615"/>
                                <a:ext cx="2" cy="15"/>
                              </a:xfrm>
                              <a:custGeom>
                                <a:avLst/>
                                <a:gdLst>
                                  <a:gd name="T0" fmla="*/ 0 w 8"/>
                                  <a:gd name="T1" fmla="*/ 0 h 60"/>
                                  <a:gd name="T2" fmla="*/ 0 w 8"/>
                                  <a:gd name="T3" fmla="*/ 1 h 60"/>
                                  <a:gd name="T4" fmla="*/ 0 w 8"/>
                                  <a:gd name="T5" fmla="*/ 1 h 60"/>
                                  <a:gd name="T6" fmla="*/ 0 60000 65536"/>
                                  <a:gd name="T7" fmla="*/ 0 60000 65536"/>
                                  <a:gd name="T8" fmla="*/ 0 60000 65536"/>
                                </a:gdLst>
                                <a:ahLst/>
                                <a:cxnLst>
                                  <a:cxn ang="T6">
                                    <a:pos x="T0" y="T1"/>
                                  </a:cxn>
                                  <a:cxn ang="T7">
                                    <a:pos x="T2" y="T3"/>
                                  </a:cxn>
                                  <a:cxn ang="T8">
                                    <a:pos x="T4" y="T5"/>
                                  </a:cxn>
                                </a:cxnLst>
                                <a:rect l="0" t="0" r="r" b="b"/>
                                <a:pathLst>
                                  <a:path w="8" h="60">
                                    <a:moveTo>
                                      <a:pt x="8" y="0"/>
                                    </a:moveTo>
                                    <a:lnTo>
                                      <a:pt x="1" y="31"/>
                                    </a:lnTo>
                                    <a:lnTo>
                                      <a:pt x="0" y="6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8" name="Line 12815"/>
                            <wps:cNvCnPr>
                              <a:cxnSpLocks noChangeShapeType="1"/>
                            </wps:cNvCnPr>
                            <wps:spPr bwMode="auto">
                              <a:xfrm flipH="1">
                                <a:off x="3527" y="1604"/>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19" name="Freeform 12816"/>
                            <wps:cNvSpPr>
                              <a:spLocks noChangeAspect="1"/>
                            </wps:cNvSpPr>
                            <wps:spPr bwMode="auto">
                              <a:xfrm>
                                <a:off x="3164" y="1208"/>
                                <a:ext cx="142" cy="61"/>
                              </a:xfrm>
                              <a:custGeom>
                                <a:avLst/>
                                <a:gdLst>
                                  <a:gd name="T0" fmla="*/ 9 w 568"/>
                                  <a:gd name="T1" fmla="*/ 0 h 246"/>
                                  <a:gd name="T2" fmla="*/ 7 w 568"/>
                                  <a:gd name="T3" fmla="*/ 0 h 246"/>
                                  <a:gd name="T4" fmla="*/ 6 w 568"/>
                                  <a:gd name="T5" fmla="*/ 0 h 246"/>
                                  <a:gd name="T6" fmla="*/ 4 w 568"/>
                                  <a:gd name="T7" fmla="*/ 1 h 246"/>
                                  <a:gd name="T8" fmla="*/ 3 w 568"/>
                                  <a:gd name="T9" fmla="*/ 2 h 246"/>
                                  <a:gd name="T10" fmla="*/ 1 w 568"/>
                                  <a:gd name="T11" fmla="*/ 3 h 246"/>
                                  <a:gd name="T12" fmla="*/ 0 w 568"/>
                                  <a:gd name="T13" fmla="*/ 4 h 24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568" h="246">
                                    <a:moveTo>
                                      <a:pt x="568" y="0"/>
                                    </a:moveTo>
                                    <a:lnTo>
                                      <a:pt x="465" y="16"/>
                                    </a:lnTo>
                                    <a:lnTo>
                                      <a:pt x="364" y="42"/>
                                    </a:lnTo>
                                    <a:lnTo>
                                      <a:pt x="265" y="79"/>
                                    </a:lnTo>
                                    <a:lnTo>
                                      <a:pt x="172" y="126"/>
                                    </a:lnTo>
                                    <a:lnTo>
                                      <a:pt x="83" y="182"/>
                                    </a:lnTo>
                                    <a:lnTo>
                                      <a:pt x="0" y="24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0" name="Freeform 12817"/>
                            <wps:cNvSpPr>
                              <a:spLocks noChangeAspect="1"/>
                            </wps:cNvSpPr>
                            <wps:spPr bwMode="auto">
                              <a:xfrm>
                                <a:off x="3127" y="1199"/>
                                <a:ext cx="177" cy="176"/>
                              </a:xfrm>
                              <a:custGeom>
                                <a:avLst/>
                                <a:gdLst>
                                  <a:gd name="T0" fmla="*/ 1 w 709"/>
                                  <a:gd name="T1" fmla="*/ 11 h 704"/>
                                  <a:gd name="T2" fmla="*/ 0 w 709"/>
                                  <a:gd name="T3" fmla="*/ 10 h 704"/>
                                  <a:gd name="T4" fmla="*/ 0 w 709"/>
                                  <a:gd name="T5" fmla="*/ 9 h 704"/>
                                  <a:gd name="T6" fmla="*/ 0 w 709"/>
                                  <a:gd name="T7" fmla="*/ 7 h 704"/>
                                  <a:gd name="T8" fmla="*/ 0 w 709"/>
                                  <a:gd name="T9" fmla="*/ 6 h 704"/>
                                  <a:gd name="T10" fmla="*/ 1 w 709"/>
                                  <a:gd name="T11" fmla="*/ 5 h 704"/>
                                  <a:gd name="T12" fmla="*/ 2 w 709"/>
                                  <a:gd name="T13" fmla="*/ 4 h 704"/>
                                  <a:gd name="T14" fmla="*/ 3 w 709"/>
                                  <a:gd name="T15" fmla="*/ 3 h 704"/>
                                  <a:gd name="T16" fmla="*/ 5 w 709"/>
                                  <a:gd name="T17" fmla="*/ 2 h 704"/>
                                  <a:gd name="T18" fmla="*/ 7 w 709"/>
                                  <a:gd name="T19" fmla="*/ 1 h 704"/>
                                  <a:gd name="T20" fmla="*/ 9 w 709"/>
                                  <a:gd name="T21" fmla="*/ 1 h 704"/>
                                  <a:gd name="T22" fmla="*/ 11 w 709"/>
                                  <a:gd name="T23" fmla="*/ 0 h 70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09" h="704">
                                    <a:moveTo>
                                      <a:pt x="53" y="704"/>
                                    </a:moveTo>
                                    <a:lnTo>
                                      <a:pt x="16" y="624"/>
                                    </a:lnTo>
                                    <a:lnTo>
                                      <a:pt x="0" y="544"/>
                                    </a:lnTo>
                                    <a:lnTo>
                                      <a:pt x="5" y="463"/>
                                    </a:lnTo>
                                    <a:lnTo>
                                      <a:pt x="31" y="384"/>
                                    </a:lnTo>
                                    <a:lnTo>
                                      <a:pt x="78" y="308"/>
                                    </a:lnTo>
                                    <a:lnTo>
                                      <a:pt x="144" y="237"/>
                                    </a:lnTo>
                                    <a:lnTo>
                                      <a:pt x="228" y="173"/>
                                    </a:lnTo>
                                    <a:lnTo>
                                      <a:pt x="330" y="115"/>
                                    </a:lnTo>
                                    <a:lnTo>
                                      <a:pt x="445" y="67"/>
                                    </a:lnTo>
                                    <a:lnTo>
                                      <a:pt x="573" y="29"/>
                                    </a:lnTo>
                                    <a:lnTo>
                                      <a:pt x="709"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1" name="Freeform 12818"/>
                            <wps:cNvSpPr>
                              <a:spLocks noChangeAspect="1"/>
                            </wps:cNvSpPr>
                            <wps:spPr bwMode="auto">
                              <a:xfrm>
                                <a:off x="3088" y="1178"/>
                                <a:ext cx="204" cy="203"/>
                              </a:xfrm>
                              <a:custGeom>
                                <a:avLst/>
                                <a:gdLst>
                                  <a:gd name="T0" fmla="*/ 13 w 814"/>
                                  <a:gd name="T1" fmla="*/ 0 h 808"/>
                                  <a:gd name="T2" fmla="*/ 11 w 814"/>
                                  <a:gd name="T3" fmla="*/ 1 h 808"/>
                                  <a:gd name="T4" fmla="*/ 9 w 814"/>
                                  <a:gd name="T5" fmla="*/ 1 h 808"/>
                                  <a:gd name="T6" fmla="*/ 7 w 814"/>
                                  <a:gd name="T7" fmla="*/ 2 h 808"/>
                                  <a:gd name="T8" fmla="*/ 5 w 814"/>
                                  <a:gd name="T9" fmla="*/ 3 h 808"/>
                                  <a:gd name="T10" fmla="*/ 3 w 814"/>
                                  <a:gd name="T11" fmla="*/ 4 h 808"/>
                                  <a:gd name="T12" fmla="*/ 2 w 814"/>
                                  <a:gd name="T13" fmla="*/ 5 h 808"/>
                                  <a:gd name="T14" fmla="*/ 1 w 814"/>
                                  <a:gd name="T15" fmla="*/ 6 h 808"/>
                                  <a:gd name="T16" fmla="*/ 1 w 814"/>
                                  <a:gd name="T17" fmla="*/ 8 h 808"/>
                                  <a:gd name="T18" fmla="*/ 0 w 814"/>
                                  <a:gd name="T19" fmla="*/ 9 h 808"/>
                                  <a:gd name="T20" fmla="*/ 0 w 814"/>
                                  <a:gd name="T21" fmla="*/ 10 h 808"/>
                                  <a:gd name="T22" fmla="*/ 0 w 814"/>
                                  <a:gd name="T23" fmla="*/ 12 h 808"/>
                                  <a:gd name="T24" fmla="*/ 1 w 814"/>
                                  <a:gd name="T25" fmla="*/ 13 h 80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814" h="808">
                                    <a:moveTo>
                                      <a:pt x="814" y="0"/>
                                    </a:moveTo>
                                    <a:lnTo>
                                      <a:pt x="670" y="29"/>
                                    </a:lnTo>
                                    <a:lnTo>
                                      <a:pt x="534" y="69"/>
                                    </a:lnTo>
                                    <a:lnTo>
                                      <a:pt x="409" y="118"/>
                                    </a:lnTo>
                                    <a:lnTo>
                                      <a:pt x="298" y="175"/>
                                    </a:lnTo>
                                    <a:lnTo>
                                      <a:pt x="202" y="241"/>
                                    </a:lnTo>
                                    <a:lnTo>
                                      <a:pt x="124" y="313"/>
                                    </a:lnTo>
                                    <a:lnTo>
                                      <a:pt x="63" y="390"/>
                                    </a:lnTo>
                                    <a:lnTo>
                                      <a:pt x="22" y="472"/>
                                    </a:lnTo>
                                    <a:lnTo>
                                      <a:pt x="1" y="555"/>
                                    </a:lnTo>
                                    <a:lnTo>
                                      <a:pt x="0" y="640"/>
                                    </a:lnTo>
                                    <a:lnTo>
                                      <a:pt x="20" y="725"/>
                                    </a:lnTo>
                                    <a:lnTo>
                                      <a:pt x="60" y="80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2" name="Freeform 12819"/>
                            <wps:cNvSpPr>
                              <a:spLocks noChangeAspect="1"/>
                            </wps:cNvSpPr>
                            <wps:spPr bwMode="auto">
                              <a:xfrm>
                                <a:off x="3134" y="1269"/>
                                <a:ext cx="30" cy="110"/>
                              </a:xfrm>
                              <a:custGeom>
                                <a:avLst/>
                                <a:gdLst>
                                  <a:gd name="T0" fmla="*/ 2 w 121"/>
                                  <a:gd name="T1" fmla="*/ 0 h 439"/>
                                  <a:gd name="T2" fmla="*/ 1 w 121"/>
                                  <a:gd name="T3" fmla="*/ 1 h 439"/>
                                  <a:gd name="T4" fmla="*/ 1 w 121"/>
                                  <a:gd name="T5" fmla="*/ 2 h 439"/>
                                  <a:gd name="T6" fmla="*/ 0 w 121"/>
                                  <a:gd name="T7" fmla="*/ 2 h 439"/>
                                  <a:gd name="T8" fmla="*/ 0 w 121"/>
                                  <a:gd name="T9" fmla="*/ 3 h 439"/>
                                  <a:gd name="T10" fmla="*/ 0 w 121"/>
                                  <a:gd name="T11" fmla="*/ 4 h 439"/>
                                  <a:gd name="T12" fmla="*/ 0 w 121"/>
                                  <a:gd name="T13" fmla="*/ 5 h 439"/>
                                  <a:gd name="T14" fmla="*/ 0 w 121"/>
                                  <a:gd name="T15" fmla="*/ 6 h 439"/>
                                  <a:gd name="T16" fmla="*/ 1 w 121"/>
                                  <a:gd name="T17" fmla="*/ 7 h 43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1" h="439">
                                    <a:moveTo>
                                      <a:pt x="121" y="0"/>
                                    </a:moveTo>
                                    <a:lnTo>
                                      <a:pt x="79" y="42"/>
                                    </a:lnTo>
                                    <a:lnTo>
                                      <a:pt x="45" y="92"/>
                                    </a:lnTo>
                                    <a:lnTo>
                                      <a:pt x="19" y="148"/>
                                    </a:lnTo>
                                    <a:lnTo>
                                      <a:pt x="4" y="206"/>
                                    </a:lnTo>
                                    <a:lnTo>
                                      <a:pt x="0" y="267"/>
                                    </a:lnTo>
                                    <a:lnTo>
                                      <a:pt x="6" y="327"/>
                                    </a:lnTo>
                                    <a:lnTo>
                                      <a:pt x="22" y="385"/>
                                    </a:lnTo>
                                    <a:lnTo>
                                      <a:pt x="49" y="43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3" name="Freeform 12820"/>
                            <wps:cNvSpPr>
                              <a:spLocks noChangeAspect="1"/>
                            </wps:cNvSpPr>
                            <wps:spPr bwMode="auto">
                              <a:xfrm>
                                <a:off x="3088" y="1330"/>
                                <a:ext cx="15" cy="55"/>
                              </a:xfrm>
                              <a:custGeom>
                                <a:avLst/>
                                <a:gdLst>
                                  <a:gd name="T0" fmla="*/ 0 w 61"/>
                                  <a:gd name="T1" fmla="*/ 0 h 218"/>
                                  <a:gd name="T2" fmla="*/ 0 w 61"/>
                                  <a:gd name="T3" fmla="*/ 1 h 218"/>
                                  <a:gd name="T4" fmla="*/ 0 w 61"/>
                                  <a:gd name="T5" fmla="*/ 3 h 218"/>
                                  <a:gd name="T6" fmla="*/ 1 w 61"/>
                                  <a:gd name="T7" fmla="*/ 4 h 21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1" h="218">
                                    <a:moveTo>
                                      <a:pt x="0" y="0"/>
                                    </a:moveTo>
                                    <a:lnTo>
                                      <a:pt x="6" y="77"/>
                                    </a:lnTo>
                                    <a:lnTo>
                                      <a:pt x="26" y="150"/>
                                    </a:lnTo>
                                    <a:lnTo>
                                      <a:pt x="61" y="21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4" name="Line 12821"/>
                            <wps:cNvCnPr>
                              <a:cxnSpLocks noChangeShapeType="1"/>
                            </wps:cNvCnPr>
                            <wps:spPr bwMode="auto">
                              <a:xfrm flipV="1">
                                <a:off x="3103" y="1381"/>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25" name="Line 12822"/>
                            <wps:cNvCnPr>
                              <a:cxnSpLocks noChangeShapeType="1"/>
                            </wps:cNvCnPr>
                            <wps:spPr bwMode="auto">
                              <a:xfrm>
                                <a:off x="3088" y="1326"/>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26" name="Freeform 12823"/>
                            <wps:cNvSpPr>
                              <a:spLocks noChangeAspect="1"/>
                            </wps:cNvSpPr>
                            <wps:spPr bwMode="auto">
                              <a:xfrm>
                                <a:off x="3140" y="1375"/>
                                <a:ext cx="6" cy="2"/>
                              </a:xfrm>
                              <a:custGeom>
                                <a:avLst/>
                                <a:gdLst>
                                  <a:gd name="T0" fmla="*/ 1 w 22"/>
                                  <a:gd name="T1" fmla="*/ 0 h 8"/>
                                  <a:gd name="T2" fmla="*/ 0 w 22"/>
                                  <a:gd name="T3" fmla="*/ 0 h 8"/>
                                  <a:gd name="T4" fmla="*/ 0 w 22"/>
                                  <a:gd name="T5" fmla="*/ 0 h 8"/>
                                  <a:gd name="T6" fmla="*/ 0 60000 65536"/>
                                  <a:gd name="T7" fmla="*/ 0 60000 65536"/>
                                  <a:gd name="T8" fmla="*/ 0 60000 65536"/>
                                </a:gdLst>
                                <a:ahLst/>
                                <a:cxnLst>
                                  <a:cxn ang="T6">
                                    <a:pos x="T0" y="T1"/>
                                  </a:cxn>
                                  <a:cxn ang="T7">
                                    <a:pos x="T2" y="T3"/>
                                  </a:cxn>
                                  <a:cxn ang="T8">
                                    <a:pos x="T4" y="T5"/>
                                  </a:cxn>
                                </a:cxnLst>
                                <a:rect l="0" t="0" r="r" b="b"/>
                                <a:pathLst>
                                  <a:path w="22" h="8">
                                    <a:moveTo>
                                      <a:pt x="22" y="8"/>
                                    </a:moveTo>
                                    <a:lnTo>
                                      <a:pt x="13"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7" name="Freeform 12824"/>
                            <wps:cNvSpPr>
                              <a:spLocks noChangeAspect="1"/>
                            </wps:cNvSpPr>
                            <wps:spPr bwMode="auto">
                              <a:xfrm>
                                <a:off x="3494" y="1462"/>
                                <a:ext cx="30" cy="18"/>
                              </a:xfrm>
                              <a:custGeom>
                                <a:avLst/>
                                <a:gdLst>
                                  <a:gd name="T0" fmla="*/ 2 w 122"/>
                                  <a:gd name="T1" fmla="*/ 0 h 73"/>
                                  <a:gd name="T2" fmla="*/ 1 w 122"/>
                                  <a:gd name="T3" fmla="*/ 0 h 73"/>
                                  <a:gd name="T4" fmla="*/ 1 w 122"/>
                                  <a:gd name="T5" fmla="*/ 0 h 73"/>
                                  <a:gd name="T6" fmla="*/ 0 w 122"/>
                                  <a:gd name="T7" fmla="*/ 0 h 73"/>
                                  <a:gd name="T8" fmla="*/ 0 w 122"/>
                                  <a:gd name="T9" fmla="*/ 1 h 73"/>
                                  <a:gd name="T10" fmla="*/ 0 w 122"/>
                                  <a:gd name="T11" fmla="*/ 1 h 7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22" h="73">
                                    <a:moveTo>
                                      <a:pt x="122" y="1"/>
                                    </a:moveTo>
                                    <a:lnTo>
                                      <a:pt x="92" y="0"/>
                                    </a:lnTo>
                                    <a:lnTo>
                                      <a:pt x="62" y="8"/>
                                    </a:lnTo>
                                    <a:lnTo>
                                      <a:pt x="35" y="23"/>
                                    </a:lnTo>
                                    <a:lnTo>
                                      <a:pt x="14" y="45"/>
                                    </a:lnTo>
                                    <a:lnTo>
                                      <a:pt x="0" y="7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8" name="Line 12825"/>
                            <wps:cNvCnPr>
                              <a:cxnSpLocks noChangeShapeType="1"/>
                            </wps:cNvCnPr>
                            <wps:spPr bwMode="auto">
                              <a:xfrm flipH="1" flipV="1">
                                <a:off x="3304" y="1199"/>
                                <a:ext cx="2"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29" name="Freeform 12826"/>
                            <wps:cNvSpPr>
                              <a:spLocks noChangeAspect="1"/>
                            </wps:cNvSpPr>
                            <wps:spPr bwMode="auto">
                              <a:xfrm>
                                <a:off x="3723" y="1926"/>
                                <a:ext cx="32" cy="8"/>
                              </a:xfrm>
                              <a:custGeom>
                                <a:avLst/>
                                <a:gdLst>
                                  <a:gd name="T0" fmla="*/ 0 w 130"/>
                                  <a:gd name="T1" fmla="*/ 0 h 31"/>
                                  <a:gd name="T2" fmla="*/ 0 w 130"/>
                                  <a:gd name="T3" fmla="*/ 0 h 31"/>
                                  <a:gd name="T4" fmla="*/ 0 w 130"/>
                                  <a:gd name="T5" fmla="*/ 0 h 31"/>
                                  <a:gd name="T6" fmla="*/ 0 w 130"/>
                                  <a:gd name="T7" fmla="*/ 1 h 31"/>
                                  <a:gd name="T8" fmla="*/ 1 w 130"/>
                                  <a:gd name="T9" fmla="*/ 1 h 31"/>
                                  <a:gd name="T10" fmla="*/ 1 w 130"/>
                                  <a:gd name="T11" fmla="*/ 1 h 31"/>
                                  <a:gd name="T12" fmla="*/ 1 w 130"/>
                                  <a:gd name="T13" fmla="*/ 1 h 31"/>
                                  <a:gd name="T14" fmla="*/ 2 w 130"/>
                                  <a:gd name="T15" fmla="*/ 0 h 31"/>
                                  <a:gd name="T16" fmla="*/ 2 w 130"/>
                                  <a:gd name="T17" fmla="*/ 0 h 31"/>
                                  <a:gd name="T18" fmla="*/ 2 w 130"/>
                                  <a:gd name="T19" fmla="*/ 0 h 3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30" h="31">
                                    <a:moveTo>
                                      <a:pt x="0" y="0"/>
                                    </a:moveTo>
                                    <a:lnTo>
                                      <a:pt x="3" y="10"/>
                                    </a:lnTo>
                                    <a:lnTo>
                                      <a:pt x="16" y="20"/>
                                    </a:lnTo>
                                    <a:lnTo>
                                      <a:pt x="36" y="28"/>
                                    </a:lnTo>
                                    <a:lnTo>
                                      <a:pt x="60" y="31"/>
                                    </a:lnTo>
                                    <a:lnTo>
                                      <a:pt x="86" y="30"/>
                                    </a:lnTo>
                                    <a:lnTo>
                                      <a:pt x="107" y="24"/>
                                    </a:lnTo>
                                    <a:lnTo>
                                      <a:pt x="122" y="14"/>
                                    </a:lnTo>
                                    <a:lnTo>
                                      <a:pt x="130" y="2"/>
                                    </a:lnTo>
                                    <a:lnTo>
                                      <a:pt x="13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0" name="Freeform 12827"/>
                            <wps:cNvSpPr>
                              <a:spLocks noChangeAspect="1"/>
                            </wps:cNvSpPr>
                            <wps:spPr bwMode="auto">
                              <a:xfrm>
                                <a:off x="4127" y="1918"/>
                                <a:ext cx="148" cy="201"/>
                              </a:xfrm>
                              <a:custGeom>
                                <a:avLst/>
                                <a:gdLst>
                                  <a:gd name="T0" fmla="*/ 0 w 590"/>
                                  <a:gd name="T1" fmla="*/ 11 h 805"/>
                                  <a:gd name="T2" fmla="*/ 1 w 590"/>
                                  <a:gd name="T3" fmla="*/ 8 h 805"/>
                                  <a:gd name="T4" fmla="*/ 1 w 590"/>
                                  <a:gd name="T5" fmla="*/ 6 h 805"/>
                                  <a:gd name="T6" fmla="*/ 2 w 590"/>
                                  <a:gd name="T7" fmla="*/ 5 h 805"/>
                                  <a:gd name="T8" fmla="*/ 2 w 590"/>
                                  <a:gd name="T9" fmla="*/ 3 h 805"/>
                                  <a:gd name="T10" fmla="*/ 3 w 590"/>
                                  <a:gd name="T11" fmla="*/ 2 h 805"/>
                                  <a:gd name="T12" fmla="*/ 4 w 590"/>
                                  <a:gd name="T13" fmla="*/ 1 h 805"/>
                                  <a:gd name="T14" fmla="*/ 4 w 590"/>
                                  <a:gd name="T15" fmla="*/ 0 h 805"/>
                                  <a:gd name="T16" fmla="*/ 4 w 590"/>
                                  <a:gd name="T17" fmla="*/ 0 h 805"/>
                                  <a:gd name="T18" fmla="*/ 4 w 590"/>
                                  <a:gd name="T19" fmla="*/ 0 h 805"/>
                                  <a:gd name="T20" fmla="*/ 5 w 590"/>
                                  <a:gd name="T21" fmla="*/ 0 h 805"/>
                                  <a:gd name="T22" fmla="*/ 5 w 590"/>
                                  <a:gd name="T23" fmla="*/ 0 h 805"/>
                                  <a:gd name="T24" fmla="*/ 5 w 590"/>
                                  <a:gd name="T25" fmla="*/ 0 h 805"/>
                                  <a:gd name="T26" fmla="*/ 5 w 590"/>
                                  <a:gd name="T27" fmla="*/ 0 h 805"/>
                                  <a:gd name="T28" fmla="*/ 6 w 590"/>
                                  <a:gd name="T29" fmla="*/ 0 h 805"/>
                                  <a:gd name="T30" fmla="*/ 6 w 590"/>
                                  <a:gd name="T31" fmla="*/ 1 h 805"/>
                                  <a:gd name="T32" fmla="*/ 6 w 590"/>
                                  <a:gd name="T33" fmla="*/ 2 h 805"/>
                                  <a:gd name="T34" fmla="*/ 7 w 590"/>
                                  <a:gd name="T35" fmla="*/ 3 h 805"/>
                                  <a:gd name="T36" fmla="*/ 7 w 590"/>
                                  <a:gd name="T37" fmla="*/ 5 h 805"/>
                                  <a:gd name="T38" fmla="*/ 8 w 590"/>
                                  <a:gd name="T39" fmla="*/ 6 h 805"/>
                                  <a:gd name="T40" fmla="*/ 9 w 590"/>
                                  <a:gd name="T41" fmla="*/ 9 h 805"/>
                                  <a:gd name="T42" fmla="*/ 9 w 590"/>
                                  <a:gd name="T43" fmla="*/ 12 h 80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590" h="805">
                                    <a:moveTo>
                                      <a:pt x="0" y="745"/>
                                    </a:moveTo>
                                    <a:lnTo>
                                      <a:pt x="52" y="532"/>
                                    </a:lnTo>
                                    <a:lnTo>
                                      <a:pt x="81" y="425"/>
                                    </a:lnTo>
                                    <a:lnTo>
                                      <a:pt x="113" y="320"/>
                                    </a:lnTo>
                                    <a:lnTo>
                                      <a:pt x="149" y="214"/>
                                    </a:lnTo>
                                    <a:lnTo>
                                      <a:pt x="193" y="108"/>
                                    </a:lnTo>
                                    <a:lnTo>
                                      <a:pt x="220" y="57"/>
                                    </a:lnTo>
                                    <a:lnTo>
                                      <a:pt x="239" y="34"/>
                                    </a:lnTo>
                                    <a:lnTo>
                                      <a:pt x="260" y="13"/>
                                    </a:lnTo>
                                    <a:lnTo>
                                      <a:pt x="273" y="4"/>
                                    </a:lnTo>
                                    <a:lnTo>
                                      <a:pt x="287" y="0"/>
                                    </a:lnTo>
                                    <a:lnTo>
                                      <a:pt x="302" y="1"/>
                                    </a:lnTo>
                                    <a:lnTo>
                                      <a:pt x="314" y="5"/>
                                    </a:lnTo>
                                    <a:lnTo>
                                      <a:pt x="334" y="21"/>
                                    </a:lnTo>
                                    <a:lnTo>
                                      <a:pt x="350" y="40"/>
                                    </a:lnTo>
                                    <a:lnTo>
                                      <a:pt x="377" y="82"/>
                                    </a:lnTo>
                                    <a:lnTo>
                                      <a:pt x="399" y="127"/>
                                    </a:lnTo>
                                    <a:lnTo>
                                      <a:pt x="435" y="221"/>
                                    </a:lnTo>
                                    <a:lnTo>
                                      <a:pt x="466" y="317"/>
                                    </a:lnTo>
                                    <a:lnTo>
                                      <a:pt x="494" y="413"/>
                                    </a:lnTo>
                                    <a:lnTo>
                                      <a:pt x="545" y="608"/>
                                    </a:lnTo>
                                    <a:lnTo>
                                      <a:pt x="590" y="80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1" name="Freeform 12828"/>
                            <wps:cNvSpPr>
                              <a:spLocks noChangeAspect="1"/>
                            </wps:cNvSpPr>
                            <wps:spPr bwMode="auto">
                              <a:xfrm>
                                <a:off x="4094" y="1910"/>
                                <a:ext cx="210" cy="190"/>
                              </a:xfrm>
                              <a:custGeom>
                                <a:avLst/>
                                <a:gdLst>
                                  <a:gd name="T0" fmla="*/ 13 w 840"/>
                                  <a:gd name="T1" fmla="*/ 12 h 760"/>
                                  <a:gd name="T2" fmla="*/ 12 w 840"/>
                                  <a:gd name="T3" fmla="*/ 9 h 760"/>
                                  <a:gd name="T4" fmla="*/ 12 w 840"/>
                                  <a:gd name="T5" fmla="*/ 7 h 760"/>
                                  <a:gd name="T6" fmla="*/ 11 w 840"/>
                                  <a:gd name="T7" fmla="*/ 6 h 760"/>
                                  <a:gd name="T8" fmla="*/ 11 w 840"/>
                                  <a:gd name="T9" fmla="*/ 4 h 760"/>
                                  <a:gd name="T10" fmla="*/ 10 w 840"/>
                                  <a:gd name="T11" fmla="*/ 3 h 760"/>
                                  <a:gd name="T12" fmla="*/ 10 w 840"/>
                                  <a:gd name="T13" fmla="*/ 2 h 760"/>
                                  <a:gd name="T14" fmla="*/ 9 w 840"/>
                                  <a:gd name="T15" fmla="*/ 2 h 760"/>
                                  <a:gd name="T16" fmla="*/ 9 w 840"/>
                                  <a:gd name="T17" fmla="*/ 1 h 760"/>
                                  <a:gd name="T18" fmla="*/ 8 w 840"/>
                                  <a:gd name="T19" fmla="*/ 1 h 760"/>
                                  <a:gd name="T20" fmla="*/ 8 w 840"/>
                                  <a:gd name="T21" fmla="*/ 0 h 760"/>
                                  <a:gd name="T22" fmla="*/ 8 w 840"/>
                                  <a:gd name="T23" fmla="*/ 0 h 760"/>
                                  <a:gd name="T24" fmla="*/ 7 w 840"/>
                                  <a:gd name="T25" fmla="*/ 0 h 760"/>
                                  <a:gd name="T26" fmla="*/ 7 w 840"/>
                                  <a:gd name="T27" fmla="*/ 0 h 760"/>
                                  <a:gd name="T28" fmla="*/ 6 w 840"/>
                                  <a:gd name="T29" fmla="*/ 0 h 760"/>
                                  <a:gd name="T30" fmla="*/ 6 w 840"/>
                                  <a:gd name="T31" fmla="*/ 1 h 760"/>
                                  <a:gd name="T32" fmla="*/ 5 w 840"/>
                                  <a:gd name="T33" fmla="*/ 1 h 760"/>
                                  <a:gd name="T34" fmla="*/ 5 w 840"/>
                                  <a:gd name="T35" fmla="*/ 2 h 760"/>
                                  <a:gd name="T36" fmla="*/ 4 w 840"/>
                                  <a:gd name="T37" fmla="*/ 2 h 760"/>
                                  <a:gd name="T38" fmla="*/ 4 w 840"/>
                                  <a:gd name="T39" fmla="*/ 3 h 760"/>
                                  <a:gd name="T40" fmla="*/ 3 w 840"/>
                                  <a:gd name="T41" fmla="*/ 5 h 760"/>
                                  <a:gd name="T42" fmla="*/ 2 w 840"/>
                                  <a:gd name="T43" fmla="*/ 7 h 760"/>
                                  <a:gd name="T44" fmla="*/ 1 w 840"/>
                                  <a:gd name="T45" fmla="*/ 8 h 760"/>
                                  <a:gd name="T46" fmla="*/ 0 w 840"/>
                                  <a:gd name="T47" fmla="*/ 12 h 76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840" h="760">
                                    <a:moveTo>
                                      <a:pt x="840" y="760"/>
                                    </a:moveTo>
                                    <a:lnTo>
                                      <a:pt x="781" y="561"/>
                                    </a:lnTo>
                                    <a:lnTo>
                                      <a:pt x="749" y="462"/>
                                    </a:lnTo>
                                    <a:lnTo>
                                      <a:pt x="713" y="365"/>
                                    </a:lnTo>
                                    <a:lnTo>
                                      <a:pt x="674" y="269"/>
                                    </a:lnTo>
                                    <a:lnTo>
                                      <a:pt x="629" y="177"/>
                                    </a:lnTo>
                                    <a:lnTo>
                                      <a:pt x="602" y="132"/>
                                    </a:lnTo>
                                    <a:lnTo>
                                      <a:pt x="574" y="89"/>
                                    </a:lnTo>
                                    <a:lnTo>
                                      <a:pt x="539" y="51"/>
                                    </a:lnTo>
                                    <a:lnTo>
                                      <a:pt x="520" y="32"/>
                                    </a:lnTo>
                                    <a:lnTo>
                                      <a:pt x="499" y="17"/>
                                    </a:lnTo>
                                    <a:lnTo>
                                      <a:pt x="474" y="6"/>
                                    </a:lnTo>
                                    <a:lnTo>
                                      <a:pt x="446" y="0"/>
                                    </a:lnTo>
                                    <a:lnTo>
                                      <a:pt x="415" y="1"/>
                                    </a:lnTo>
                                    <a:lnTo>
                                      <a:pt x="385" y="11"/>
                                    </a:lnTo>
                                    <a:lnTo>
                                      <a:pt x="357" y="27"/>
                                    </a:lnTo>
                                    <a:lnTo>
                                      <a:pt x="332" y="48"/>
                                    </a:lnTo>
                                    <a:lnTo>
                                      <a:pt x="289" y="94"/>
                                    </a:lnTo>
                                    <a:lnTo>
                                      <a:pt x="253" y="145"/>
                                    </a:lnTo>
                                    <a:lnTo>
                                      <a:pt x="221" y="198"/>
                                    </a:lnTo>
                                    <a:lnTo>
                                      <a:pt x="165" y="305"/>
                                    </a:lnTo>
                                    <a:lnTo>
                                      <a:pt x="117" y="414"/>
                                    </a:lnTo>
                                    <a:lnTo>
                                      <a:pt x="76" y="523"/>
                                    </a:lnTo>
                                    <a:lnTo>
                                      <a:pt x="0" y="7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2" name="Line 12829"/>
                            <wps:cNvCnPr>
                              <a:cxnSpLocks noChangeShapeType="1"/>
                            </wps:cNvCnPr>
                            <wps:spPr bwMode="auto">
                              <a:xfrm flipH="1">
                                <a:off x="3601" y="1904"/>
                                <a:ext cx="7" cy="22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33" name="Freeform 12830"/>
                            <wps:cNvSpPr>
                              <a:spLocks noChangeAspect="1"/>
                            </wps:cNvSpPr>
                            <wps:spPr bwMode="auto">
                              <a:xfrm>
                                <a:off x="3783" y="1908"/>
                                <a:ext cx="32" cy="13"/>
                              </a:xfrm>
                              <a:custGeom>
                                <a:avLst/>
                                <a:gdLst>
                                  <a:gd name="T0" fmla="*/ 2 w 129"/>
                                  <a:gd name="T1" fmla="*/ 1 h 52"/>
                                  <a:gd name="T2" fmla="*/ 1 w 129"/>
                                  <a:gd name="T3" fmla="*/ 1 h 52"/>
                                  <a:gd name="T4" fmla="*/ 1 w 129"/>
                                  <a:gd name="T5" fmla="*/ 0 h 52"/>
                                  <a:gd name="T6" fmla="*/ 0 w 129"/>
                                  <a:gd name="T7" fmla="*/ 0 h 52"/>
                                  <a:gd name="T8" fmla="*/ 0 w 129"/>
                                  <a:gd name="T9" fmla="*/ 0 h 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9" h="52">
                                    <a:moveTo>
                                      <a:pt x="129" y="52"/>
                                    </a:moveTo>
                                    <a:lnTo>
                                      <a:pt x="103" y="26"/>
                                    </a:lnTo>
                                    <a:lnTo>
                                      <a:pt x="72" y="7"/>
                                    </a:lnTo>
                                    <a:lnTo>
                                      <a:pt x="36" y="0"/>
                                    </a:lnTo>
                                    <a:lnTo>
                                      <a:pt x="0"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4" name="Freeform 12831"/>
                            <wps:cNvSpPr>
                              <a:spLocks noChangeAspect="1"/>
                            </wps:cNvSpPr>
                            <wps:spPr bwMode="auto">
                              <a:xfrm>
                                <a:off x="3783" y="1909"/>
                                <a:ext cx="536" cy="211"/>
                              </a:xfrm>
                              <a:custGeom>
                                <a:avLst/>
                                <a:gdLst>
                                  <a:gd name="T0" fmla="*/ 34 w 2143"/>
                                  <a:gd name="T1" fmla="*/ 13 h 847"/>
                                  <a:gd name="T2" fmla="*/ 31 w 2143"/>
                                  <a:gd name="T3" fmla="*/ 13 h 847"/>
                                  <a:gd name="T4" fmla="*/ 27 w 2143"/>
                                  <a:gd name="T5" fmla="*/ 13 h 847"/>
                                  <a:gd name="T6" fmla="*/ 24 w 2143"/>
                                  <a:gd name="T7" fmla="*/ 12 h 847"/>
                                  <a:gd name="T8" fmla="*/ 21 w 2143"/>
                                  <a:gd name="T9" fmla="*/ 12 h 847"/>
                                  <a:gd name="T10" fmla="*/ 18 w 2143"/>
                                  <a:gd name="T11" fmla="*/ 11 h 847"/>
                                  <a:gd name="T12" fmla="*/ 16 w 2143"/>
                                  <a:gd name="T13" fmla="*/ 10 h 847"/>
                                  <a:gd name="T14" fmla="*/ 13 w 2143"/>
                                  <a:gd name="T15" fmla="*/ 9 h 847"/>
                                  <a:gd name="T16" fmla="*/ 11 w 2143"/>
                                  <a:gd name="T17" fmla="*/ 8 h 847"/>
                                  <a:gd name="T18" fmla="*/ 8 w 2143"/>
                                  <a:gd name="T19" fmla="*/ 7 h 847"/>
                                  <a:gd name="T20" fmla="*/ 6 w 2143"/>
                                  <a:gd name="T21" fmla="*/ 6 h 847"/>
                                  <a:gd name="T22" fmla="*/ 4 w 2143"/>
                                  <a:gd name="T23" fmla="*/ 4 h 847"/>
                                  <a:gd name="T24" fmla="*/ 3 w 2143"/>
                                  <a:gd name="T25" fmla="*/ 3 h 847"/>
                                  <a:gd name="T26" fmla="*/ 1 w 2143"/>
                                  <a:gd name="T27" fmla="*/ 1 h 847"/>
                                  <a:gd name="T28" fmla="*/ 0 w 2143"/>
                                  <a:gd name="T29" fmla="*/ 0 h 847"/>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2143" h="847">
                                    <a:moveTo>
                                      <a:pt x="2143" y="847"/>
                                    </a:moveTo>
                                    <a:lnTo>
                                      <a:pt x="1943" y="843"/>
                                    </a:lnTo>
                                    <a:lnTo>
                                      <a:pt x="1745" y="828"/>
                                    </a:lnTo>
                                    <a:lnTo>
                                      <a:pt x="1549" y="804"/>
                                    </a:lnTo>
                                    <a:lnTo>
                                      <a:pt x="1357" y="770"/>
                                    </a:lnTo>
                                    <a:lnTo>
                                      <a:pt x="1172" y="727"/>
                                    </a:lnTo>
                                    <a:lnTo>
                                      <a:pt x="994" y="674"/>
                                    </a:lnTo>
                                    <a:lnTo>
                                      <a:pt x="824" y="613"/>
                                    </a:lnTo>
                                    <a:lnTo>
                                      <a:pt x="666" y="545"/>
                                    </a:lnTo>
                                    <a:lnTo>
                                      <a:pt x="519" y="469"/>
                                    </a:lnTo>
                                    <a:lnTo>
                                      <a:pt x="385" y="386"/>
                                    </a:lnTo>
                                    <a:lnTo>
                                      <a:pt x="265" y="297"/>
                                    </a:lnTo>
                                    <a:lnTo>
                                      <a:pt x="160" y="203"/>
                                    </a:lnTo>
                                    <a:lnTo>
                                      <a:pt x="72" y="10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5" name="Freeform 12832"/>
                            <wps:cNvSpPr>
                              <a:spLocks noChangeAspect="1"/>
                            </wps:cNvSpPr>
                            <wps:spPr bwMode="auto">
                              <a:xfrm>
                                <a:off x="3719" y="1918"/>
                                <a:ext cx="25" cy="16"/>
                              </a:xfrm>
                              <a:custGeom>
                                <a:avLst/>
                                <a:gdLst>
                                  <a:gd name="T0" fmla="*/ 0 w 103"/>
                                  <a:gd name="T1" fmla="*/ 0 h 63"/>
                                  <a:gd name="T2" fmla="*/ 0 w 103"/>
                                  <a:gd name="T3" fmla="*/ 0 h 63"/>
                                  <a:gd name="T4" fmla="*/ 0 w 103"/>
                                  <a:gd name="T5" fmla="*/ 0 h 63"/>
                                  <a:gd name="T6" fmla="*/ 0 w 103"/>
                                  <a:gd name="T7" fmla="*/ 1 h 63"/>
                                  <a:gd name="T8" fmla="*/ 0 w 103"/>
                                  <a:gd name="T9" fmla="*/ 1 h 63"/>
                                  <a:gd name="T10" fmla="*/ 0 w 103"/>
                                  <a:gd name="T11" fmla="*/ 1 h 63"/>
                                  <a:gd name="T12" fmla="*/ 1 w 103"/>
                                  <a:gd name="T13" fmla="*/ 1 h 63"/>
                                  <a:gd name="T14" fmla="*/ 1 w 103"/>
                                  <a:gd name="T15" fmla="*/ 1 h 6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3" h="63">
                                    <a:moveTo>
                                      <a:pt x="9" y="0"/>
                                    </a:moveTo>
                                    <a:lnTo>
                                      <a:pt x="8" y="0"/>
                                    </a:lnTo>
                                    <a:lnTo>
                                      <a:pt x="0" y="16"/>
                                    </a:lnTo>
                                    <a:lnTo>
                                      <a:pt x="4" y="33"/>
                                    </a:lnTo>
                                    <a:lnTo>
                                      <a:pt x="20" y="47"/>
                                    </a:lnTo>
                                    <a:lnTo>
                                      <a:pt x="43" y="58"/>
                                    </a:lnTo>
                                    <a:lnTo>
                                      <a:pt x="72" y="63"/>
                                    </a:lnTo>
                                    <a:lnTo>
                                      <a:pt x="103" y="6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6" name="Freeform 12833"/>
                            <wps:cNvSpPr>
                              <a:spLocks noChangeAspect="1"/>
                            </wps:cNvSpPr>
                            <wps:spPr bwMode="auto">
                              <a:xfrm>
                                <a:off x="3744" y="1917"/>
                                <a:ext cx="13" cy="16"/>
                              </a:xfrm>
                              <a:custGeom>
                                <a:avLst/>
                                <a:gdLst>
                                  <a:gd name="T0" fmla="*/ 0 w 53"/>
                                  <a:gd name="T1" fmla="*/ 1 h 65"/>
                                  <a:gd name="T2" fmla="*/ 0 w 53"/>
                                  <a:gd name="T3" fmla="*/ 1 h 65"/>
                                  <a:gd name="T4" fmla="*/ 1 w 53"/>
                                  <a:gd name="T5" fmla="*/ 1 h 65"/>
                                  <a:gd name="T6" fmla="*/ 1 w 53"/>
                                  <a:gd name="T7" fmla="*/ 0 h 65"/>
                                  <a:gd name="T8" fmla="*/ 1 w 53"/>
                                  <a:gd name="T9" fmla="*/ 0 h 65"/>
                                  <a:gd name="T10" fmla="*/ 0 w 53"/>
                                  <a:gd name="T11" fmla="*/ 0 h 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53" h="65">
                                    <a:moveTo>
                                      <a:pt x="0" y="65"/>
                                    </a:moveTo>
                                    <a:lnTo>
                                      <a:pt x="25" y="58"/>
                                    </a:lnTo>
                                    <a:lnTo>
                                      <a:pt x="45" y="45"/>
                                    </a:lnTo>
                                    <a:lnTo>
                                      <a:pt x="53" y="29"/>
                                    </a:lnTo>
                                    <a:lnTo>
                                      <a:pt x="49" y="13"/>
                                    </a:lnTo>
                                    <a:lnTo>
                                      <a:pt x="3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7" name="Line 12834"/>
                            <wps:cNvCnPr>
                              <a:cxnSpLocks noChangeShapeType="1"/>
                            </wps:cNvCnPr>
                            <wps:spPr bwMode="auto">
                              <a:xfrm flipH="1" flipV="1">
                                <a:off x="3556" y="1912"/>
                                <a:ext cx="24" cy="4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38" name="Line 12835"/>
                            <wps:cNvCnPr>
                              <a:cxnSpLocks noChangeShapeType="1"/>
                            </wps:cNvCnPr>
                            <wps:spPr bwMode="auto">
                              <a:xfrm>
                                <a:off x="3721" y="1917"/>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39" name="Line 12836"/>
                            <wps:cNvCnPr>
                              <a:cxnSpLocks noChangeShapeType="1"/>
                            </wps:cNvCnPr>
                            <wps:spPr bwMode="auto">
                              <a:xfrm flipV="1">
                                <a:off x="3753" y="1917"/>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40" name="Line 12837"/>
                            <wps:cNvCnPr>
                              <a:cxnSpLocks noChangeShapeType="1"/>
                            </wps:cNvCnPr>
                            <wps:spPr bwMode="auto">
                              <a:xfrm flipH="1">
                                <a:off x="3575" y="1849"/>
                                <a:ext cx="3" cy="9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41" name="Line 12838"/>
                            <wps:cNvCnPr>
                              <a:cxnSpLocks noChangeShapeType="1"/>
                            </wps:cNvCnPr>
                            <wps:spPr bwMode="auto">
                              <a:xfrm flipH="1" flipV="1">
                                <a:off x="3626" y="1610"/>
                                <a:ext cx="189" cy="3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42" name="Freeform 12839"/>
                            <wps:cNvSpPr>
                              <a:spLocks noChangeAspect="1"/>
                            </wps:cNvSpPr>
                            <wps:spPr bwMode="auto">
                              <a:xfrm>
                                <a:off x="3815" y="1921"/>
                                <a:ext cx="497" cy="193"/>
                              </a:xfrm>
                              <a:custGeom>
                                <a:avLst/>
                                <a:gdLst>
                                  <a:gd name="T0" fmla="*/ 31 w 1985"/>
                                  <a:gd name="T1" fmla="*/ 12 h 772"/>
                                  <a:gd name="T2" fmla="*/ 29 w 1985"/>
                                  <a:gd name="T3" fmla="*/ 12 h 772"/>
                                  <a:gd name="T4" fmla="*/ 26 w 1985"/>
                                  <a:gd name="T5" fmla="*/ 12 h 772"/>
                                  <a:gd name="T6" fmla="*/ 24 w 1985"/>
                                  <a:gd name="T7" fmla="*/ 12 h 772"/>
                                  <a:gd name="T8" fmla="*/ 21 w 1985"/>
                                  <a:gd name="T9" fmla="*/ 11 h 772"/>
                                  <a:gd name="T10" fmla="*/ 19 w 1985"/>
                                  <a:gd name="T11" fmla="*/ 11 h 772"/>
                                  <a:gd name="T12" fmla="*/ 16 w 1985"/>
                                  <a:gd name="T13" fmla="*/ 10 h 772"/>
                                  <a:gd name="T14" fmla="*/ 14 w 1985"/>
                                  <a:gd name="T15" fmla="*/ 10 h 772"/>
                                  <a:gd name="T16" fmla="*/ 12 w 1985"/>
                                  <a:gd name="T17" fmla="*/ 9 h 772"/>
                                  <a:gd name="T18" fmla="*/ 10 w 1985"/>
                                  <a:gd name="T19" fmla="*/ 8 h 772"/>
                                  <a:gd name="T20" fmla="*/ 8 w 1985"/>
                                  <a:gd name="T21" fmla="*/ 7 h 772"/>
                                  <a:gd name="T22" fmla="*/ 6 w 1985"/>
                                  <a:gd name="T23" fmla="*/ 6 h 772"/>
                                  <a:gd name="T24" fmla="*/ 5 w 1985"/>
                                  <a:gd name="T25" fmla="*/ 5 h 772"/>
                                  <a:gd name="T26" fmla="*/ 3 w 1985"/>
                                  <a:gd name="T27" fmla="*/ 4 h 772"/>
                                  <a:gd name="T28" fmla="*/ 3 w 1985"/>
                                  <a:gd name="T29" fmla="*/ 3 h 772"/>
                                  <a:gd name="T30" fmla="*/ 2 w 1985"/>
                                  <a:gd name="T31" fmla="*/ 3 h 772"/>
                                  <a:gd name="T32" fmla="*/ 1 w 1985"/>
                                  <a:gd name="T33" fmla="*/ 2 h 772"/>
                                  <a:gd name="T34" fmla="*/ 1 w 1985"/>
                                  <a:gd name="T35" fmla="*/ 1 h 772"/>
                                  <a:gd name="T36" fmla="*/ 1 w 1985"/>
                                  <a:gd name="T37" fmla="*/ 1 h 772"/>
                                  <a:gd name="T38" fmla="*/ 0 w 1985"/>
                                  <a:gd name="T39" fmla="*/ 0 h 772"/>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985" h="772">
                                    <a:moveTo>
                                      <a:pt x="1985" y="772"/>
                                    </a:moveTo>
                                    <a:lnTo>
                                      <a:pt x="1820" y="768"/>
                                    </a:lnTo>
                                    <a:lnTo>
                                      <a:pt x="1656" y="757"/>
                                    </a:lnTo>
                                    <a:lnTo>
                                      <a:pt x="1494" y="738"/>
                                    </a:lnTo>
                                    <a:lnTo>
                                      <a:pt x="1334" y="713"/>
                                    </a:lnTo>
                                    <a:lnTo>
                                      <a:pt x="1179" y="681"/>
                                    </a:lnTo>
                                    <a:lnTo>
                                      <a:pt x="1028" y="643"/>
                                    </a:lnTo>
                                    <a:lnTo>
                                      <a:pt x="883" y="599"/>
                                    </a:lnTo>
                                    <a:lnTo>
                                      <a:pt x="745" y="548"/>
                                    </a:lnTo>
                                    <a:lnTo>
                                      <a:pt x="616" y="492"/>
                                    </a:lnTo>
                                    <a:lnTo>
                                      <a:pt x="495" y="432"/>
                                    </a:lnTo>
                                    <a:lnTo>
                                      <a:pt x="384" y="367"/>
                                    </a:lnTo>
                                    <a:lnTo>
                                      <a:pt x="284" y="298"/>
                                    </a:lnTo>
                                    <a:lnTo>
                                      <a:pt x="194" y="226"/>
                                    </a:lnTo>
                                    <a:lnTo>
                                      <a:pt x="154" y="189"/>
                                    </a:lnTo>
                                    <a:lnTo>
                                      <a:pt x="117" y="152"/>
                                    </a:lnTo>
                                    <a:lnTo>
                                      <a:pt x="83" y="114"/>
                                    </a:lnTo>
                                    <a:lnTo>
                                      <a:pt x="52" y="76"/>
                                    </a:lnTo>
                                    <a:lnTo>
                                      <a:pt x="24" y="39"/>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3" name="Line 12840"/>
                            <wps:cNvCnPr>
                              <a:cxnSpLocks noChangeShapeType="1"/>
                            </wps:cNvCnPr>
                            <wps:spPr bwMode="auto">
                              <a:xfrm flipV="1">
                                <a:off x="4047" y="2406"/>
                                <a:ext cx="92"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44" name="Line 12841"/>
                            <wps:cNvCnPr>
                              <a:cxnSpLocks noChangeShapeType="1"/>
                            </wps:cNvCnPr>
                            <wps:spPr bwMode="auto">
                              <a:xfrm flipH="1">
                                <a:off x="4035" y="2381"/>
                                <a:ext cx="92"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45" name="Line 12842"/>
                            <wps:cNvCnPr>
                              <a:cxnSpLocks noChangeShapeType="1"/>
                            </wps:cNvCnPr>
                            <wps:spPr bwMode="auto">
                              <a:xfrm flipV="1">
                                <a:off x="4047" y="2402"/>
                                <a:ext cx="92"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46" name="Freeform 12843"/>
                            <wps:cNvSpPr>
                              <a:spLocks noChangeAspect="1"/>
                            </wps:cNvSpPr>
                            <wps:spPr bwMode="auto">
                              <a:xfrm>
                                <a:off x="3883" y="2048"/>
                                <a:ext cx="452" cy="100"/>
                              </a:xfrm>
                              <a:custGeom>
                                <a:avLst/>
                                <a:gdLst>
                                  <a:gd name="T0" fmla="*/ 0 w 1809"/>
                                  <a:gd name="T1" fmla="*/ 0 h 402"/>
                                  <a:gd name="T2" fmla="*/ 3 w 1809"/>
                                  <a:gd name="T3" fmla="*/ 1 h 402"/>
                                  <a:gd name="T4" fmla="*/ 6 w 1809"/>
                                  <a:gd name="T5" fmla="*/ 2 h 402"/>
                                  <a:gd name="T6" fmla="*/ 9 w 1809"/>
                                  <a:gd name="T7" fmla="*/ 3 h 402"/>
                                  <a:gd name="T8" fmla="*/ 12 w 1809"/>
                                  <a:gd name="T9" fmla="*/ 4 h 402"/>
                                  <a:gd name="T10" fmla="*/ 15 w 1809"/>
                                  <a:gd name="T11" fmla="*/ 5 h 402"/>
                                  <a:gd name="T12" fmla="*/ 18 w 1809"/>
                                  <a:gd name="T13" fmla="*/ 6 h 402"/>
                                  <a:gd name="T14" fmla="*/ 22 w 1809"/>
                                  <a:gd name="T15" fmla="*/ 6 h 402"/>
                                  <a:gd name="T16" fmla="*/ 25 w 1809"/>
                                  <a:gd name="T17" fmla="*/ 6 h 402"/>
                                  <a:gd name="T18" fmla="*/ 28 w 1809"/>
                                  <a:gd name="T19" fmla="*/ 6 h 402"/>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809" h="402">
                                    <a:moveTo>
                                      <a:pt x="0" y="0"/>
                                    </a:moveTo>
                                    <a:lnTo>
                                      <a:pt x="188" y="90"/>
                                    </a:lnTo>
                                    <a:lnTo>
                                      <a:pt x="381" y="167"/>
                                    </a:lnTo>
                                    <a:lnTo>
                                      <a:pt x="578" y="235"/>
                                    </a:lnTo>
                                    <a:lnTo>
                                      <a:pt x="777" y="291"/>
                                    </a:lnTo>
                                    <a:lnTo>
                                      <a:pt x="981" y="336"/>
                                    </a:lnTo>
                                    <a:lnTo>
                                      <a:pt x="1186" y="370"/>
                                    </a:lnTo>
                                    <a:lnTo>
                                      <a:pt x="1393" y="392"/>
                                    </a:lnTo>
                                    <a:lnTo>
                                      <a:pt x="1600" y="402"/>
                                    </a:lnTo>
                                    <a:lnTo>
                                      <a:pt x="1809" y="40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7" name="Freeform 12844"/>
                            <wps:cNvSpPr>
                              <a:spLocks noChangeAspect="1"/>
                            </wps:cNvSpPr>
                            <wps:spPr bwMode="auto">
                              <a:xfrm>
                                <a:off x="3860" y="2085"/>
                                <a:ext cx="485" cy="105"/>
                              </a:xfrm>
                              <a:custGeom>
                                <a:avLst/>
                                <a:gdLst>
                                  <a:gd name="T0" fmla="*/ 0 w 1936"/>
                                  <a:gd name="T1" fmla="*/ 0 h 420"/>
                                  <a:gd name="T2" fmla="*/ 3 w 1936"/>
                                  <a:gd name="T3" fmla="*/ 2 h 420"/>
                                  <a:gd name="T4" fmla="*/ 6 w 1936"/>
                                  <a:gd name="T5" fmla="*/ 3 h 420"/>
                                  <a:gd name="T6" fmla="*/ 9 w 1936"/>
                                  <a:gd name="T7" fmla="*/ 4 h 420"/>
                                  <a:gd name="T8" fmla="*/ 12 w 1936"/>
                                  <a:gd name="T9" fmla="*/ 5 h 420"/>
                                  <a:gd name="T10" fmla="*/ 16 w 1936"/>
                                  <a:gd name="T11" fmla="*/ 6 h 420"/>
                                  <a:gd name="T12" fmla="*/ 19 w 1936"/>
                                  <a:gd name="T13" fmla="*/ 6 h 420"/>
                                  <a:gd name="T14" fmla="*/ 23 w 1936"/>
                                  <a:gd name="T15" fmla="*/ 7 h 420"/>
                                  <a:gd name="T16" fmla="*/ 27 w 1936"/>
                                  <a:gd name="T17" fmla="*/ 7 h 420"/>
                                  <a:gd name="T18" fmla="*/ 31 w 1936"/>
                                  <a:gd name="T19" fmla="*/ 7 h 42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936" h="420">
                                    <a:moveTo>
                                      <a:pt x="0" y="0"/>
                                    </a:moveTo>
                                    <a:lnTo>
                                      <a:pt x="177" y="88"/>
                                    </a:lnTo>
                                    <a:lnTo>
                                      <a:pt x="367" y="169"/>
                                    </a:lnTo>
                                    <a:lnTo>
                                      <a:pt x="569" y="238"/>
                                    </a:lnTo>
                                    <a:lnTo>
                                      <a:pt x="783" y="297"/>
                                    </a:lnTo>
                                    <a:lnTo>
                                      <a:pt x="1005" y="346"/>
                                    </a:lnTo>
                                    <a:lnTo>
                                      <a:pt x="1232" y="382"/>
                                    </a:lnTo>
                                    <a:lnTo>
                                      <a:pt x="1465" y="407"/>
                                    </a:lnTo>
                                    <a:lnTo>
                                      <a:pt x="1700" y="420"/>
                                    </a:lnTo>
                                    <a:lnTo>
                                      <a:pt x="1936" y="42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8" name="Line 12845"/>
                            <wps:cNvCnPr>
                              <a:cxnSpLocks noChangeShapeType="1"/>
                            </wps:cNvCnPr>
                            <wps:spPr bwMode="auto">
                              <a:xfrm flipH="1">
                                <a:off x="4034" y="2380"/>
                                <a:ext cx="92"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49" name="Freeform 12846"/>
                            <wps:cNvSpPr>
                              <a:spLocks noChangeAspect="1"/>
                            </wps:cNvSpPr>
                            <wps:spPr bwMode="auto">
                              <a:xfrm>
                                <a:off x="3867" y="2101"/>
                                <a:ext cx="472" cy="104"/>
                              </a:xfrm>
                              <a:custGeom>
                                <a:avLst/>
                                <a:gdLst>
                                  <a:gd name="T0" fmla="*/ 0 w 1888"/>
                                  <a:gd name="T1" fmla="*/ 0 h 416"/>
                                  <a:gd name="T2" fmla="*/ 2 w 1888"/>
                                  <a:gd name="T3" fmla="*/ 1 h 416"/>
                                  <a:gd name="T4" fmla="*/ 3 w 1888"/>
                                  <a:gd name="T5" fmla="*/ 2 h 416"/>
                                  <a:gd name="T6" fmla="*/ 5 w 1888"/>
                                  <a:gd name="T7" fmla="*/ 2 h 416"/>
                                  <a:gd name="T8" fmla="*/ 7 w 1888"/>
                                  <a:gd name="T9" fmla="*/ 3 h 416"/>
                                  <a:gd name="T10" fmla="*/ 8 w 1888"/>
                                  <a:gd name="T11" fmla="*/ 4 h 416"/>
                                  <a:gd name="T12" fmla="*/ 10 w 1888"/>
                                  <a:gd name="T13" fmla="*/ 4 h 416"/>
                                  <a:gd name="T14" fmla="*/ 12 w 1888"/>
                                  <a:gd name="T15" fmla="*/ 5 h 416"/>
                                  <a:gd name="T16" fmla="*/ 14 w 1888"/>
                                  <a:gd name="T17" fmla="*/ 5 h 416"/>
                                  <a:gd name="T18" fmla="*/ 16 w 1888"/>
                                  <a:gd name="T19" fmla="*/ 6 h 416"/>
                                  <a:gd name="T20" fmla="*/ 18 w 1888"/>
                                  <a:gd name="T21" fmla="*/ 6 h 416"/>
                                  <a:gd name="T22" fmla="*/ 20 w 1888"/>
                                  <a:gd name="T23" fmla="*/ 6 h 416"/>
                                  <a:gd name="T24" fmla="*/ 22 w 1888"/>
                                  <a:gd name="T25" fmla="*/ 6 h 416"/>
                                  <a:gd name="T26" fmla="*/ 24 w 1888"/>
                                  <a:gd name="T27" fmla="*/ 7 h 416"/>
                                  <a:gd name="T28" fmla="*/ 26 w 1888"/>
                                  <a:gd name="T29" fmla="*/ 7 h 416"/>
                                  <a:gd name="T30" fmla="*/ 28 w 1888"/>
                                  <a:gd name="T31" fmla="*/ 7 h 416"/>
                                  <a:gd name="T32" fmla="*/ 30 w 1888"/>
                                  <a:gd name="T33" fmla="*/ 7 h 41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888" h="416">
                                    <a:moveTo>
                                      <a:pt x="0" y="0"/>
                                    </a:moveTo>
                                    <a:lnTo>
                                      <a:pt x="96" y="51"/>
                                    </a:lnTo>
                                    <a:lnTo>
                                      <a:pt x="197" y="99"/>
                                    </a:lnTo>
                                    <a:lnTo>
                                      <a:pt x="300" y="142"/>
                                    </a:lnTo>
                                    <a:lnTo>
                                      <a:pt x="409" y="184"/>
                                    </a:lnTo>
                                    <a:lnTo>
                                      <a:pt x="520" y="223"/>
                                    </a:lnTo>
                                    <a:lnTo>
                                      <a:pt x="635" y="257"/>
                                    </a:lnTo>
                                    <a:lnTo>
                                      <a:pt x="753" y="290"/>
                                    </a:lnTo>
                                    <a:lnTo>
                                      <a:pt x="873" y="318"/>
                                    </a:lnTo>
                                    <a:lnTo>
                                      <a:pt x="996" y="343"/>
                                    </a:lnTo>
                                    <a:lnTo>
                                      <a:pt x="1120" y="364"/>
                                    </a:lnTo>
                                    <a:lnTo>
                                      <a:pt x="1246" y="381"/>
                                    </a:lnTo>
                                    <a:lnTo>
                                      <a:pt x="1373" y="396"/>
                                    </a:lnTo>
                                    <a:lnTo>
                                      <a:pt x="1501" y="407"/>
                                    </a:lnTo>
                                    <a:lnTo>
                                      <a:pt x="1630" y="413"/>
                                    </a:lnTo>
                                    <a:lnTo>
                                      <a:pt x="1759" y="416"/>
                                    </a:lnTo>
                                    <a:lnTo>
                                      <a:pt x="1888" y="41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0" name="Line 12847"/>
                            <wps:cNvCnPr>
                              <a:cxnSpLocks noChangeShapeType="1"/>
                            </wps:cNvCnPr>
                            <wps:spPr bwMode="auto">
                              <a:xfrm flipV="1">
                                <a:off x="3790" y="2064"/>
                                <a:ext cx="9" cy="30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51" name="Freeform 12848"/>
                            <wps:cNvSpPr>
                              <a:spLocks noChangeAspect="1"/>
                            </wps:cNvSpPr>
                            <wps:spPr bwMode="auto">
                              <a:xfrm>
                                <a:off x="3716" y="2315"/>
                                <a:ext cx="319" cy="87"/>
                              </a:xfrm>
                              <a:custGeom>
                                <a:avLst/>
                                <a:gdLst>
                                  <a:gd name="T0" fmla="*/ 20 w 1274"/>
                                  <a:gd name="T1" fmla="*/ 5 h 348"/>
                                  <a:gd name="T2" fmla="*/ 18 w 1274"/>
                                  <a:gd name="T3" fmla="*/ 6 h 348"/>
                                  <a:gd name="T4" fmla="*/ 16 w 1274"/>
                                  <a:gd name="T5" fmla="*/ 6 h 348"/>
                                  <a:gd name="T6" fmla="*/ 13 w 1274"/>
                                  <a:gd name="T7" fmla="*/ 6 h 348"/>
                                  <a:gd name="T8" fmla="*/ 11 w 1274"/>
                                  <a:gd name="T9" fmla="*/ 5 h 348"/>
                                  <a:gd name="T10" fmla="*/ 9 w 1274"/>
                                  <a:gd name="T11" fmla="*/ 5 h 348"/>
                                  <a:gd name="T12" fmla="*/ 7 w 1274"/>
                                  <a:gd name="T13" fmla="*/ 4 h 348"/>
                                  <a:gd name="T14" fmla="*/ 5 w 1274"/>
                                  <a:gd name="T15" fmla="*/ 3 h 348"/>
                                  <a:gd name="T16" fmla="*/ 3 w 1274"/>
                                  <a:gd name="T17" fmla="*/ 3 h 348"/>
                                  <a:gd name="T18" fmla="*/ 2 w 1274"/>
                                  <a:gd name="T19" fmla="*/ 2 h 348"/>
                                  <a:gd name="T20" fmla="*/ 0 w 1274"/>
                                  <a:gd name="T21" fmla="*/ 0 h 348"/>
                                  <a:gd name="T22" fmla="*/ 0 w 1274"/>
                                  <a:gd name="T23" fmla="*/ 0 h 348"/>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274" h="348">
                                    <a:moveTo>
                                      <a:pt x="1274" y="325"/>
                                    </a:moveTo>
                                    <a:lnTo>
                                      <a:pt x="1131" y="342"/>
                                    </a:lnTo>
                                    <a:lnTo>
                                      <a:pt x="984" y="348"/>
                                    </a:lnTo>
                                    <a:lnTo>
                                      <a:pt x="835" y="342"/>
                                    </a:lnTo>
                                    <a:lnTo>
                                      <a:pt x="689" y="324"/>
                                    </a:lnTo>
                                    <a:lnTo>
                                      <a:pt x="547" y="296"/>
                                    </a:lnTo>
                                    <a:lnTo>
                                      <a:pt x="415" y="257"/>
                                    </a:lnTo>
                                    <a:lnTo>
                                      <a:pt x="292" y="208"/>
                                    </a:lnTo>
                                    <a:lnTo>
                                      <a:pt x="183" y="152"/>
                                    </a:lnTo>
                                    <a:lnTo>
                                      <a:pt x="91" y="86"/>
                                    </a:lnTo>
                                    <a:lnTo>
                                      <a:pt x="14" y="1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2" name="Freeform 12849"/>
                            <wps:cNvSpPr>
                              <a:spLocks noChangeAspect="1"/>
                            </wps:cNvSpPr>
                            <wps:spPr bwMode="auto">
                              <a:xfrm>
                                <a:off x="3668" y="2310"/>
                                <a:ext cx="379" cy="117"/>
                              </a:xfrm>
                              <a:custGeom>
                                <a:avLst/>
                                <a:gdLst>
                                  <a:gd name="T0" fmla="*/ 0 w 1514"/>
                                  <a:gd name="T1" fmla="*/ 0 h 468"/>
                                  <a:gd name="T2" fmla="*/ 1 w 1514"/>
                                  <a:gd name="T3" fmla="*/ 1 h 468"/>
                                  <a:gd name="T4" fmla="*/ 2 w 1514"/>
                                  <a:gd name="T5" fmla="*/ 3 h 468"/>
                                  <a:gd name="T6" fmla="*/ 4 w 1514"/>
                                  <a:gd name="T7" fmla="*/ 4 h 468"/>
                                  <a:gd name="T8" fmla="*/ 6 w 1514"/>
                                  <a:gd name="T9" fmla="*/ 5 h 468"/>
                                  <a:gd name="T10" fmla="*/ 7 w 1514"/>
                                  <a:gd name="T11" fmla="*/ 6 h 468"/>
                                  <a:gd name="T12" fmla="*/ 10 w 1514"/>
                                  <a:gd name="T13" fmla="*/ 6 h 468"/>
                                  <a:gd name="T14" fmla="*/ 12 w 1514"/>
                                  <a:gd name="T15" fmla="*/ 7 h 468"/>
                                  <a:gd name="T16" fmla="*/ 14 w 1514"/>
                                  <a:gd name="T17" fmla="*/ 7 h 468"/>
                                  <a:gd name="T18" fmla="*/ 17 w 1514"/>
                                  <a:gd name="T19" fmla="*/ 7 h 468"/>
                                  <a:gd name="T20" fmla="*/ 19 w 1514"/>
                                  <a:gd name="T21" fmla="*/ 7 h 468"/>
                                  <a:gd name="T22" fmla="*/ 21 w 1514"/>
                                  <a:gd name="T23" fmla="*/ 7 h 468"/>
                                  <a:gd name="T24" fmla="*/ 24 w 1514"/>
                                  <a:gd name="T25" fmla="*/ 7 h 46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514" h="468">
                                    <a:moveTo>
                                      <a:pt x="0" y="0"/>
                                    </a:moveTo>
                                    <a:lnTo>
                                      <a:pt x="60" y="80"/>
                                    </a:lnTo>
                                    <a:lnTo>
                                      <a:pt x="137" y="155"/>
                                    </a:lnTo>
                                    <a:lnTo>
                                      <a:pt x="232" y="225"/>
                                    </a:lnTo>
                                    <a:lnTo>
                                      <a:pt x="342" y="288"/>
                                    </a:lnTo>
                                    <a:lnTo>
                                      <a:pt x="466" y="343"/>
                                    </a:lnTo>
                                    <a:lnTo>
                                      <a:pt x="601" y="389"/>
                                    </a:lnTo>
                                    <a:lnTo>
                                      <a:pt x="745" y="425"/>
                                    </a:lnTo>
                                    <a:lnTo>
                                      <a:pt x="896" y="450"/>
                                    </a:lnTo>
                                    <a:lnTo>
                                      <a:pt x="1052" y="465"/>
                                    </a:lnTo>
                                    <a:lnTo>
                                      <a:pt x="1208" y="468"/>
                                    </a:lnTo>
                                    <a:lnTo>
                                      <a:pt x="1363" y="461"/>
                                    </a:lnTo>
                                    <a:lnTo>
                                      <a:pt x="1514" y="44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3" name="Freeform 12850"/>
                            <wps:cNvSpPr>
                              <a:spLocks noChangeAspect="1"/>
                            </wps:cNvSpPr>
                            <wps:spPr bwMode="auto">
                              <a:xfrm>
                                <a:off x="3669" y="2306"/>
                                <a:ext cx="378" cy="117"/>
                              </a:xfrm>
                              <a:custGeom>
                                <a:avLst/>
                                <a:gdLst>
                                  <a:gd name="T0" fmla="*/ 0 w 1514"/>
                                  <a:gd name="T1" fmla="*/ 0 h 469"/>
                                  <a:gd name="T2" fmla="*/ 1 w 1514"/>
                                  <a:gd name="T3" fmla="*/ 1 h 469"/>
                                  <a:gd name="T4" fmla="*/ 2 w 1514"/>
                                  <a:gd name="T5" fmla="*/ 2 h 469"/>
                                  <a:gd name="T6" fmla="*/ 3 w 1514"/>
                                  <a:gd name="T7" fmla="*/ 3 h 469"/>
                                  <a:gd name="T8" fmla="*/ 5 w 1514"/>
                                  <a:gd name="T9" fmla="*/ 4 h 469"/>
                                  <a:gd name="T10" fmla="*/ 7 w 1514"/>
                                  <a:gd name="T11" fmla="*/ 5 h 469"/>
                                  <a:gd name="T12" fmla="*/ 9 w 1514"/>
                                  <a:gd name="T13" fmla="*/ 6 h 469"/>
                                  <a:gd name="T14" fmla="*/ 11 w 1514"/>
                                  <a:gd name="T15" fmla="*/ 6 h 469"/>
                                  <a:gd name="T16" fmla="*/ 14 w 1514"/>
                                  <a:gd name="T17" fmla="*/ 7 h 469"/>
                                  <a:gd name="T18" fmla="*/ 16 w 1514"/>
                                  <a:gd name="T19" fmla="*/ 7 h 469"/>
                                  <a:gd name="T20" fmla="*/ 19 w 1514"/>
                                  <a:gd name="T21" fmla="*/ 7 h 469"/>
                                  <a:gd name="T22" fmla="*/ 21 w 1514"/>
                                  <a:gd name="T23" fmla="*/ 7 h 469"/>
                                  <a:gd name="T24" fmla="*/ 23 w 1514"/>
                                  <a:gd name="T25" fmla="*/ 7 h 469"/>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514" h="469">
                                    <a:moveTo>
                                      <a:pt x="0" y="0"/>
                                    </a:moveTo>
                                    <a:lnTo>
                                      <a:pt x="59" y="81"/>
                                    </a:lnTo>
                                    <a:lnTo>
                                      <a:pt x="137" y="156"/>
                                    </a:lnTo>
                                    <a:lnTo>
                                      <a:pt x="232" y="226"/>
                                    </a:lnTo>
                                    <a:lnTo>
                                      <a:pt x="342" y="289"/>
                                    </a:lnTo>
                                    <a:lnTo>
                                      <a:pt x="466" y="343"/>
                                    </a:lnTo>
                                    <a:lnTo>
                                      <a:pt x="601" y="389"/>
                                    </a:lnTo>
                                    <a:lnTo>
                                      <a:pt x="744" y="425"/>
                                    </a:lnTo>
                                    <a:lnTo>
                                      <a:pt x="896" y="451"/>
                                    </a:lnTo>
                                    <a:lnTo>
                                      <a:pt x="1051" y="465"/>
                                    </a:lnTo>
                                    <a:lnTo>
                                      <a:pt x="1207" y="469"/>
                                    </a:lnTo>
                                    <a:lnTo>
                                      <a:pt x="1363" y="462"/>
                                    </a:lnTo>
                                    <a:lnTo>
                                      <a:pt x="1514" y="44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 name="Freeform 12851"/>
                            <wps:cNvSpPr>
                              <a:spLocks noChangeAspect="1"/>
                            </wps:cNvSpPr>
                            <wps:spPr bwMode="auto">
                              <a:xfrm>
                                <a:off x="4034" y="2395"/>
                                <a:ext cx="1" cy="1"/>
                              </a:xfrm>
                              <a:custGeom>
                                <a:avLst/>
                                <a:gdLst>
                                  <a:gd name="T0" fmla="*/ 0 w 5"/>
                                  <a:gd name="T1" fmla="*/ 0 h 4"/>
                                  <a:gd name="T2" fmla="*/ 0 w 5"/>
                                  <a:gd name="T3" fmla="*/ 0 h 4"/>
                                  <a:gd name="T4" fmla="*/ 0 w 5"/>
                                  <a:gd name="T5" fmla="*/ 0 h 4"/>
                                  <a:gd name="T6" fmla="*/ 0 w 5"/>
                                  <a:gd name="T7" fmla="*/ 0 h 4"/>
                                  <a:gd name="T8" fmla="*/ 0 w 5"/>
                                  <a:gd name="T9" fmla="*/ 0 h 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 h="4">
                                    <a:moveTo>
                                      <a:pt x="0" y="0"/>
                                    </a:moveTo>
                                    <a:lnTo>
                                      <a:pt x="1" y="0"/>
                                    </a:lnTo>
                                    <a:lnTo>
                                      <a:pt x="2" y="0"/>
                                    </a:lnTo>
                                    <a:lnTo>
                                      <a:pt x="4" y="1"/>
                                    </a:lnTo>
                                    <a:lnTo>
                                      <a:pt x="5"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5" name="Line 12852"/>
                            <wps:cNvCnPr>
                              <a:cxnSpLocks noChangeShapeType="1"/>
                            </wps:cNvCnPr>
                            <wps:spPr bwMode="auto">
                              <a:xfrm flipV="1">
                                <a:off x="4047" y="2416"/>
                                <a:ext cx="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56" name="Line 12853"/>
                            <wps:cNvCnPr>
                              <a:cxnSpLocks noChangeShapeType="1"/>
                            </wps:cNvCnPr>
                            <wps:spPr bwMode="auto">
                              <a:xfrm>
                                <a:off x="3680" y="1986"/>
                                <a:ext cx="180" cy="9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57" name="Line 12854"/>
                            <wps:cNvCnPr>
                              <a:cxnSpLocks noChangeShapeType="1"/>
                            </wps:cNvCnPr>
                            <wps:spPr bwMode="auto">
                              <a:xfrm>
                                <a:off x="3702" y="1948"/>
                                <a:ext cx="181" cy="10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58" name="Line 12855"/>
                            <wps:cNvCnPr>
                              <a:cxnSpLocks noChangeShapeType="1"/>
                            </wps:cNvCnPr>
                            <wps:spPr bwMode="auto">
                              <a:xfrm>
                                <a:off x="3687" y="2002"/>
                                <a:ext cx="180" cy="9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59" name="Line 12856"/>
                            <wps:cNvCnPr>
                              <a:cxnSpLocks noChangeShapeType="1"/>
                            </wps:cNvCnPr>
                            <wps:spPr bwMode="auto">
                              <a:xfrm flipH="1">
                                <a:off x="3720" y="2020"/>
                                <a:ext cx="1" cy="17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0" name="Line 12857"/>
                            <wps:cNvCnPr>
                              <a:cxnSpLocks noChangeShapeType="1"/>
                            </wps:cNvCnPr>
                            <wps:spPr bwMode="auto">
                              <a:xfrm flipV="1">
                                <a:off x="3753" y="2038"/>
                                <a:ext cx="1" cy="15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1" name="Freeform 12858"/>
                            <wps:cNvSpPr>
                              <a:spLocks noChangeAspect="1"/>
                            </wps:cNvSpPr>
                            <wps:spPr bwMode="auto">
                              <a:xfrm>
                                <a:off x="3679" y="2157"/>
                                <a:ext cx="29" cy="22"/>
                              </a:xfrm>
                              <a:custGeom>
                                <a:avLst/>
                                <a:gdLst>
                                  <a:gd name="T0" fmla="*/ 2 w 117"/>
                                  <a:gd name="T1" fmla="*/ 0 h 88"/>
                                  <a:gd name="T2" fmla="*/ 1 w 117"/>
                                  <a:gd name="T3" fmla="*/ 0 h 88"/>
                                  <a:gd name="T4" fmla="*/ 1 w 117"/>
                                  <a:gd name="T5" fmla="*/ 0 h 88"/>
                                  <a:gd name="T6" fmla="*/ 1 w 117"/>
                                  <a:gd name="T7" fmla="*/ 0 h 88"/>
                                  <a:gd name="T8" fmla="*/ 0 w 117"/>
                                  <a:gd name="T9" fmla="*/ 0 h 88"/>
                                  <a:gd name="T10" fmla="*/ 0 w 117"/>
                                  <a:gd name="T11" fmla="*/ 1 h 88"/>
                                  <a:gd name="T12" fmla="*/ 0 w 117"/>
                                  <a:gd name="T13" fmla="*/ 1 h 88"/>
                                  <a:gd name="T14" fmla="*/ 0 w 117"/>
                                  <a:gd name="T15" fmla="*/ 1 h 88"/>
                                  <a:gd name="T16" fmla="*/ 0 w 117"/>
                                  <a:gd name="T17" fmla="*/ 1 h 88"/>
                                  <a:gd name="T18" fmla="*/ 0 w 117"/>
                                  <a:gd name="T19" fmla="*/ 2 h 8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7" h="88">
                                    <a:moveTo>
                                      <a:pt x="117" y="21"/>
                                    </a:moveTo>
                                    <a:lnTo>
                                      <a:pt x="105" y="9"/>
                                    </a:lnTo>
                                    <a:lnTo>
                                      <a:pt x="86" y="1"/>
                                    </a:lnTo>
                                    <a:lnTo>
                                      <a:pt x="63" y="0"/>
                                    </a:lnTo>
                                    <a:lnTo>
                                      <a:pt x="39" y="8"/>
                                    </a:lnTo>
                                    <a:lnTo>
                                      <a:pt x="19" y="23"/>
                                    </a:lnTo>
                                    <a:lnTo>
                                      <a:pt x="5" y="42"/>
                                    </a:lnTo>
                                    <a:lnTo>
                                      <a:pt x="0" y="64"/>
                                    </a:lnTo>
                                    <a:lnTo>
                                      <a:pt x="4" y="84"/>
                                    </a:lnTo>
                                    <a:lnTo>
                                      <a:pt x="6" y="8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2" name="Line 12859"/>
                            <wps:cNvCnPr>
                              <a:cxnSpLocks noChangeShapeType="1"/>
                            </wps:cNvCnPr>
                            <wps:spPr bwMode="auto">
                              <a:xfrm>
                                <a:off x="3680" y="2179"/>
                                <a:ext cx="25" cy="4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3" name="Line 12860"/>
                            <wps:cNvCnPr>
                              <a:cxnSpLocks noChangeShapeType="1"/>
                            </wps:cNvCnPr>
                            <wps:spPr bwMode="auto">
                              <a:xfrm flipV="1">
                                <a:off x="3668" y="2306"/>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4" name="Freeform 12861"/>
                            <wps:cNvSpPr>
                              <a:spLocks noChangeAspect="1"/>
                            </wps:cNvSpPr>
                            <wps:spPr bwMode="auto">
                              <a:xfrm>
                                <a:off x="3706" y="2300"/>
                                <a:ext cx="5" cy="2"/>
                              </a:xfrm>
                              <a:custGeom>
                                <a:avLst/>
                                <a:gdLst>
                                  <a:gd name="T0" fmla="*/ 0 w 22"/>
                                  <a:gd name="T1" fmla="*/ 0 h 8"/>
                                  <a:gd name="T2" fmla="*/ 0 w 22"/>
                                  <a:gd name="T3" fmla="*/ 0 h 8"/>
                                  <a:gd name="T4" fmla="*/ 0 w 22"/>
                                  <a:gd name="T5" fmla="*/ 0 h 8"/>
                                  <a:gd name="T6" fmla="*/ 0 60000 65536"/>
                                  <a:gd name="T7" fmla="*/ 0 60000 65536"/>
                                  <a:gd name="T8" fmla="*/ 0 60000 65536"/>
                                </a:gdLst>
                                <a:ahLst/>
                                <a:cxnLst>
                                  <a:cxn ang="T6">
                                    <a:pos x="T0" y="T1"/>
                                  </a:cxn>
                                  <a:cxn ang="T7">
                                    <a:pos x="T2" y="T3"/>
                                  </a:cxn>
                                  <a:cxn ang="T8">
                                    <a:pos x="T4" y="T5"/>
                                  </a:cxn>
                                </a:cxnLst>
                                <a:rect l="0" t="0" r="r" b="b"/>
                                <a:pathLst>
                                  <a:path w="22" h="8">
                                    <a:moveTo>
                                      <a:pt x="22" y="8"/>
                                    </a:moveTo>
                                    <a:lnTo>
                                      <a:pt x="13"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5" name="Line 12862"/>
                            <wps:cNvCnPr>
                              <a:cxnSpLocks noChangeShapeType="1"/>
                            </wps:cNvCnPr>
                            <wps:spPr bwMode="auto">
                              <a:xfrm flipH="1" flipV="1">
                                <a:off x="3706" y="2300"/>
                                <a:ext cx="10" cy="1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6" name="Line 12863"/>
                            <wps:cNvCnPr>
                              <a:cxnSpLocks noChangeShapeType="1"/>
                            </wps:cNvCnPr>
                            <wps:spPr bwMode="auto">
                              <a:xfrm flipH="1" flipV="1">
                                <a:off x="3711" y="2302"/>
                                <a:ext cx="10" cy="1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67" name="Freeform 12864"/>
                            <wps:cNvSpPr>
                              <a:spLocks noChangeAspect="1"/>
                            </wps:cNvSpPr>
                            <wps:spPr bwMode="auto">
                              <a:xfrm>
                                <a:off x="3705" y="2191"/>
                                <a:ext cx="48" cy="44"/>
                              </a:xfrm>
                              <a:custGeom>
                                <a:avLst/>
                                <a:gdLst>
                                  <a:gd name="T0" fmla="*/ 0 w 192"/>
                                  <a:gd name="T1" fmla="*/ 2 h 175"/>
                                  <a:gd name="T2" fmla="*/ 1 w 192"/>
                                  <a:gd name="T3" fmla="*/ 2 h 175"/>
                                  <a:gd name="T4" fmla="*/ 1 w 192"/>
                                  <a:gd name="T5" fmla="*/ 3 h 175"/>
                                  <a:gd name="T6" fmla="*/ 1 w 192"/>
                                  <a:gd name="T7" fmla="*/ 3 h 175"/>
                                  <a:gd name="T8" fmla="*/ 1 w 192"/>
                                  <a:gd name="T9" fmla="*/ 3 h 175"/>
                                  <a:gd name="T10" fmla="*/ 2 w 192"/>
                                  <a:gd name="T11" fmla="*/ 3 h 175"/>
                                  <a:gd name="T12" fmla="*/ 2 w 192"/>
                                  <a:gd name="T13" fmla="*/ 3 h 175"/>
                                  <a:gd name="T14" fmla="*/ 2 w 192"/>
                                  <a:gd name="T15" fmla="*/ 3 h 175"/>
                                  <a:gd name="T16" fmla="*/ 3 w 192"/>
                                  <a:gd name="T17" fmla="*/ 2 h 175"/>
                                  <a:gd name="T18" fmla="*/ 3 w 192"/>
                                  <a:gd name="T19" fmla="*/ 2 h 175"/>
                                  <a:gd name="T20" fmla="*/ 3 w 192"/>
                                  <a:gd name="T21" fmla="*/ 2 h 175"/>
                                  <a:gd name="T22" fmla="*/ 3 w 192"/>
                                  <a:gd name="T23" fmla="*/ 1 h 175"/>
                                  <a:gd name="T24" fmla="*/ 3 w 192"/>
                                  <a:gd name="T25" fmla="*/ 0 h 175"/>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92" h="175">
                                    <a:moveTo>
                                      <a:pt x="0" y="113"/>
                                    </a:moveTo>
                                    <a:lnTo>
                                      <a:pt x="24" y="144"/>
                                    </a:lnTo>
                                    <a:lnTo>
                                      <a:pt x="39" y="158"/>
                                    </a:lnTo>
                                    <a:lnTo>
                                      <a:pt x="57" y="168"/>
                                    </a:lnTo>
                                    <a:lnTo>
                                      <a:pt x="78" y="174"/>
                                    </a:lnTo>
                                    <a:lnTo>
                                      <a:pt x="101" y="175"/>
                                    </a:lnTo>
                                    <a:lnTo>
                                      <a:pt x="122" y="169"/>
                                    </a:lnTo>
                                    <a:lnTo>
                                      <a:pt x="142" y="158"/>
                                    </a:lnTo>
                                    <a:lnTo>
                                      <a:pt x="157" y="142"/>
                                    </a:lnTo>
                                    <a:lnTo>
                                      <a:pt x="168" y="126"/>
                                    </a:lnTo>
                                    <a:lnTo>
                                      <a:pt x="182" y="89"/>
                                    </a:lnTo>
                                    <a:lnTo>
                                      <a:pt x="190" y="48"/>
                                    </a:lnTo>
                                    <a:lnTo>
                                      <a:pt x="19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8" name="Freeform 12865"/>
                            <wps:cNvSpPr>
                              <a:spLocks noChangeAspect="1"/>
                            </wps:cNvSpPr>
                            <wps:spPr bwMode="auto">
                              <a:xfrm>
                                <a:off x="3703" y="2198"/>
                                <a:ext cx="17" cy="22"/>
                              </a:xfrm>
                              <a:custGeom>
                                <a:avLst/>
                                <a:gdLst>
                                  <a:gd name="T0" fmla="*/ 1 w 67"/>
                                  <a:gd name="T1" fmla="*/ 0 h 89"/>
                                  <a:gd name="T2" fmla="*/ 1 w 67"/>
                                  <a:gd name="T3" fmla="*/ 0 h 89"/>
                                  <a:gd name="T4" fmla="*/ 1 w 67"/>
                                  <a:gd name="T5" fmla="*/ 0 h 89"/>
                                  <a:gd name="T6" fmla="*/ 0 w 67"/>
                                  <a:gd name="T7" fmla="*/ 0 h 89"/>
                                  <a:gd name="T8" fmla="*/ 0 w 67"/>
                                  <a:gd name="T9" fmla="*/ 1 h 89"/>
                                  <a:gd name="T10" fmla="*/ 0 w 67"/>
                                  <a:gd name="T11" fmla="*/ 1 h 89"/>
                                  <a:gd name="T12" fmla="*/ 0 w 67"/>
                                  <a:gd name="T13" fmla="*/ 1 h 89"/>
                                  <a:gd name="T14" fmla="*/ 0 w 67"/>
                                  <a:gd name="T15" fmla="*/ 1 h 89"/>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7" h="89">
                                    <a:moveTo>
                                      <a:pt x="67" y="0"/>
                                    </a:moveTo>
                                    <a:lnTo>
                                      <a:pt x="63" y="0"/>
                                    </a:lnTo>
                                    <a:lnTo>
                                      <a:pt x="40" y="8"/>
                                    </a:lnTo>
                                    <a:lnTo>
                                      <a:pt x="20" y="24"/>
                                    </a:lnTo>
                                    <a:lnTo>
                                      <a:pt x="5" y="43"/>
                                    </a:lnTo>
                                    <a:lnTo>
                                      <a:pt x="0" y="65"/>
                                    </a:lnTo>
                                    <a:lnTo>
                                      <a:pt x="4" y="85"/>
                                    </a:lnTo>
                                    <a:lnTo>
                                      <a:pt x="6" y="8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9" name="Freeform 12866"/>
                            <wps:cNvSpPr>
                              <a:spLocks noChangeAspect="1"/>
                            </wps:cNvSpPr>
                            <wps:spPr bwMode="auto">
                              <a:xfrm>
                                <a:off x="3720" y="2191"/>
                                <a:ext cx="33" cy="8"/>
                              </a:xfrm>
                              <a:custGeom>
                                <a:avLst/>
                                <a:gdLst>
                                  <a:gd name="T0" fmla="*/ 0 w 130"/>
                                  <a:gd name="T1" fmla="*/ 0 h 31"/>
                                  <a:gd name="T2" fmla="*/ 0 w 130"/>
                                  <a:gd name="T3" fmla="*/ 0 h 31"/>
                                  <a:gd name="T4" fmla="*/ 0 w 130"/>
                                  <a:gd name="T5" fmla="*/ 0 h 31"/>
                                  <a:gd name="T6" fmla="*/ 1 w 130"/>
                                  <a:gd name="T7" fmla="*/ 1 h 31"/>
                                  <a:gd name="T8" fmla="*/ 1 w 130"/>
                                  <a:gd name="T9" fmla="*/ 1 h 31"/>
                                  <a:gd name="T10" fmla="*/ 2 w 130"/>
                                  <a:gd name="T11" fmla="*/ 1 h 31"/>
                                  <a:gd name="T12" fmla="*/ 2 w 130"/>
                                  <a:gd name="T13" fmla="*/ 1 h 31"/>
                                  <a:gd name="T14" fmla="*/ 2 w 130"/>
                                  <a:gd name="T15" fmla="*/ 0 h 31"/>
                                  <a:gd name="T16" fmla="*/ 2 w 130"/>
                                  <a:gd name="T17" fmla="*/ 0 h 31"/>
                                  <a:gd name="T18" fmla="*/ 2 w 130"/>
                                  <a:gd name="T19" fmla="*/ 0 h 3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30" h="31">
                                    <a:moveTo>
                                      <a:pt x="0" y="0"/>
                                    </a:moveTo>
                                    <a:lnTo>
                                      <a:pt x="3" y="10"/>
                                    </a:lnTo>
                                    <a:lnTo>
                                      <a:pt x="16" y="20"/>
                                    </a:lnTo>
                                    <a:lnTo>
                                      <a:pt x="36" y="28"/>
                                    </a:lnTo>
                                    <a:lnTo>
                                      <a:pt x="60" y="31"/>
                                    </a:lnTo>
                                    <a:lnTo>
                                      <a:pt x="86" y="30"/>
                                    </a:lnTo>
                                    <a:lnTo>
                                      <a:pt x="107" y="24"/>
                                    </a:lnTo>
                                    <a:lnTo>
                                      <a:pt x="122" y="14"/>
                                    </a:lnTo>
                                    <a:lnTo>
                                      <a:pt x="130" y="2"/>
                                    </a:lnTo>
                                    <a:lnTo>
                                      <a:pt x="13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0" name="Line 12867"/>
                            <wps:cNvCnPr>
                              <a:cxnSpLocks noChangeShapeType="1"/>
                            </wps:cNvCnPr>
                            <wps:spPr bwMode="auto">
                              <a:xfrm flipH="1" flipV="1">
                                <a:off x="3708" y="2162"/>
                                <a:ext cx="12"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71" name="Freeform 12868"/>
                            <wps:cNvSpPr>
                              <a:spLocks noChangeAspect="1"/>
                            </wps:cNvSpPr>
                            <wps:spPr bwMode="auto">
                              <a:xfrm>
                                <a:off x="3719" y="2191"/>
                                <a:ext cx="1" cy="16"/>
                              </a:xfrm>
                              <a:custGeom>
                                <a:avLst/>
                                <a:gdLst>
                                  <a:gd name="T0" fmla="*/ 0 w 7"/>
                                  <a:gd name="T1" fmla="*/ 0 h 62"/>
                                  <a:gd name="T2" fmla="*/ 0 w 7"/>
                                  <a:gd name="T3" fmla="*/ 1 h 62"/>
                                  <a:gd name="T4" fmla="*/ 0 w 7"/>
                                  <a:gd name="T5" fmla="*/ 1 h 62"/>
                                  <a:gd name="T6" fmla="*/ 0 w 7"/>
                                  <a:gd name="T7" fmla="*/ 1 h 62"/>
                                  <a:gd name="T8" fmla="*/ 0 w 7"/>
                                  <a:gd name="T9" fmla="*/ 1 h 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 h="62">
                                    <a:moveTo>
                                      <a:pt x="7" y="0"/>
                                    </a:moveTo>
                                    <a:lnTo>
                                      <a:pt x="6" y="24"/>
                                    </a:lnTo>
                                    <a:lnTo>
                                      <a:pt x="4" y="45"/>
                                    </a:lnTo>
                                    <a:lnTo>
                                      <a:pt x="1" y="59"/>
                                    </a:lnTo>
                                    <a:lnTo>
                                      <a:pt x="0" y="6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2" name="Freeform 12869"/>
                            <wps:cNvSpPr>
                              <a:spLocks noChangeAspect="1"/>
                            </wps:cNvSpPr>
                            <wps:spPr bwMode="auto">
                              <a:xfrm>
                                <a:off x="3680" y="1948"/>
                                <a:ext cx="22" cy="38"/>
                              </a:xfrm>
                              <a:custGeom>
                                <a:avLst/>
                                <a:gdLst>
                                  <a:gd name="T0" fmla="*/ 1 w 89"/>
                                  <a:gd name="T1" fmla="*/ 0 h 150"/>
                                  <a:gd name="T2" fmla="*/ 1 w 89"/>
                                  <a:gd name="T3" fmla="*/ 1 h 150"/>
                                  <a:gd name="T4" fmla="*/ 0 w 89"/>
                                  <a:gd name="T5" fmla="*/ 1 h 150"/>
                                  <a:gd name="T6" fmla="*/ 0 w 89"/>
                                  <a:gd name="T7" fmla="*/ 2 h 150"/>
                                  <a:gd name="T8" fmla="*/ 0 w 89"/>
                                  <a:gd name="T9" fmla="*/ 3 h 1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9" h="150">
                                    <a:moveTo>
                                      <a:pt x="89" y="0"/>
                                    </a:moveTo>
                                    <a:lnTo>
                                      <a:pt x="54" y="28"/>
                                    </a:lnTo>
                                    <a:lnTo>
                                      <a:pt x="26" y="64"/>
                                    </a:lnTo>
                                    <a:lnTo>
                                      <a:pt x="8" y="106"/>
                                    </a:lnTo>
                                    <a:lnTo>
                                      <a:pt x="0" y="15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3" name="Freeform 12870"/>
                            <wps:cNvSpPr>
                              <a:spLocks noChangeAspect="1"/>
                            </wps:cNvSpPr>
                            <wps:spPr bwMode="auto">
                              <a:xfrm>
                                <a:off x="3678" y="1926"/>
                                <a:ext cx="24" cy="22"/>
                              </a:xfrm>
                              <a:custGeom>
                                <a:avLst/>
                                <a:gdLst>
                                  <a:gd name="T0" fmla="*/ 0 w 98"/>
                                  <a:gd name="T1" fmla="*/ 0 h 87"/>
                                  <a:gd name="T2" fmla="*/ 0 w 98"/>
                                  <a:gd name="T3" fmla="*/ 1 h 87"/>
                                  <a:gd name="T4" fmla="*/ 1 w 98"/>
                                  <a:gd name="T5" fmla="*/ 1 h 87"/>
                                  <a:gd name="T6" fmla="*/ 1 w 98"/>
                                  <a:gd name="T7" fmla="*/ 2 h 8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8" h="87">
                                    <a:moveTo>
                                      <a:pt x="0" y="0"/>
                                    </a:moveTo>
                                    <a:lnTo>
                                      <a:pt x="28" y="34"/>
                                    </a:lnTo>
                                    <a:lnTo>
                                      <a:pt x="61" y="64"/>
                                    </a:lnTo>
                                    <a:lnTo>
                                      <a:pt x="98" y="8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4" name="Line 12871"/>
                            <wps:cNvCnPr>
                              <a:cxnSpLocks noChangeShapeType="1"/>
                            </wps:cNvCnPr>
                            <wps:spPr bwMode="auto">
                              <a:xfrm flipH="1">
                                <a:off x="3571" y="1971"/>
                                <a:ext cx="3" cy="10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75" name="Freeform 12872"/>
                            <wps:cNvSpPr>
                              <a:spLocks noChangeAspect="1"/>
                            </wps:cNvSpPr>
                            <wps:spPr bwMode="auto">
                              <a:xfrm>
                                <a:off x="3551" y="1947"/>
                                <a:ext cx="31" cy="27"/>
                              </a:xfrm>
                              <a:custGeom>
                                <a:avLst/>
                                <a:gdLst>
                                  <a:gd name="T0" fmla="*/ 2 w 122"/>
                                  <a:gd name="T1" fmla="*/ 1 h 109"/>
                                  <a:gd name="T2" fmla="*/ 2 w 122"/>
                                  <a:gd name="T3" fmla="*/ 0 h 109"/>
                                  <a:gd name="T4" fmla="*/ 2 w 122"/>
                                  <a:gd name="T5" fmla="*/ 0 h 109"/>
                                  <a:gd name="T6" fmla="*/ 2 w 122"/>
                                  <a:gd name="T7" fmla="*/ 0 h 109"/>
                                  <a:gd name="T8" fmla="*/ 1 w 122"/>
                                  <a:gd name="T9" fmla="*/ 0 h 109"/>
                                  <a:gd name="T10" fmla="*/ 1 w 122"/>
                                  <a:gd name="T11" fmla="*/ 0 h 109"/>
                                  <a:gd name="T12" fmla="*/ 0 w 122"/>
                                  <a:gd name="T13" fmla="*/ 0 h 109"/>
                                  <a:gd name="T14" fmla="*/ 0 w 122"/>
                                  <a:gd name="T15" fmla="*/ 1 h 109"/>
                                  <a:gd name="T16" fmla="*/ 0 w 122"/>
                                  <a:gd name="T17" fmla="*/ 1 h 109"/>
                                  <a:gd name="T18" fmla="*/ 0 w 122"/>
                                  <a:gd name="T19" fmla="*/ 1 h 109"/>
                                  <a:gd name="T20" fmla="*/ 0 w 122"/>
                                  <a:gd name="T21" fmla="*/ 1 h 109"/>
                                  <a:gd name="T22" fmla="*/ 1 w 122"/>
                                  <a:gd name="T23" fmla="*/ 2 h 109"/>
                                  <a:gd name="T24" fmla="*/ 1 w 122"/>
                                  <a:gd name="T25" fmla="*/ 2 h 109"/>
                                  <a:gd name="T26" fmla="*/ 1 w 122"/>
                                  <a:gd name="T27" fmla="*/ 1 h 109"/>
                                  <a:gd name="T28" fmla="*/ 2 w 122"/>
                                  <a:gd name="T29" fmla="*/ 1 h 109"/>
                                  <a:gd name="T30" fmla="*/ 2 w 122"/>
                                  <a:gd name="T31" fmla="*/ 1 h 109"/>
                                  <a:gd name="T32" fmla="*/ 2 w 122"/>
                                  <a:gd name="T33" fmla="*/ 1 h 109"/>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2" h="109">
                                    <a:moveTo>
                                      <a:pt x="122" y="44"/>
                                    </a:moveTo>
                                    <a:lnTo>
                                      <a:pt x="119" y="24"/>
                                    </a:lnTo>
                                    <a:lnTo>
                                      <a:pt x="106" y="8"/>
                                    </a:lnTo>
                                    <a:lnTo>
                                      <a:pt x="86" y="0"/>
                                    </a:lnTo>
                                    <a:lnTo>
                                      <a:pt x="63" y="0"/>
                                    </a:lnTo>
                                    <a:lnTo>
                                      <a:pt x="40" y="7"/>
                                    </a:lnTo>
                                    <a:lnTo>
                                      <a:pt x="19" y="22"/>
                                    </a:lnTo>
                                    <a:lnTo>
                                      <a:pt x="5" y="43"/>
                                    </a:lnTo>
                                    <a:lnTo>
                                      <a:pt x="0" y="64"/>
                                    </a:lnTo>
                                    <a:lnTo>
                                      <a:pt x="4" y="84"/>
                                    </a:lnTo>
                                    <a:lnTo>
                                      <a:pt x="16" y="100"/>
                                    </a:lnTo>
                                    <a:lnTo>
                                      <a:pt x="37" y="108"/>
                                    </a:lnTo>
                                    <a:lnTo>
                                      <a:pt x="60" y="109"/>
                                    </a:lnTo>
                                    <a:lnTo>
                                      <a:pt x="83" y="101"/>
                                    </a:lnTo>
                                    <a:lnTo>
                                      <a:pt x="104" y="85"/>
                                    </a:lnTo>
                                    <a:lnTo>
                                      <a:pt x="117" y="66"/>
                                    </a:lnTo>
                                    <a:lnTo>
                                      <a:pt x="122" y="44"/>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6" name="Line 12873"/>
                            <wps:cNvCnPr>
                              <a:cxnSpLocks noChangeShapeType="1"/>
                            </wps:cNvCnPr>
                            <wps:spPr bwMode="auto">
                              <a:xfrm>
                                <a:off x="3647" y="1957"/>
                                <a:ext cx="3"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77" name="Freeform 12874"/>
                            <wps:cNvSpPr>
                              <a:spLocks noChangeAspect="1"/>
                            </wps:cNvSpPr>
                            <wps:spPr bwMode="auto">
                              <a:xfrm>
                                <a:off x="3680" y="1986"/>
                                <a:ext cx="7" cy="16"/>
                              </a:xfrm>
                              <a:custGeom>
                                <a:avLst/>
                                <a:gdLst>
                                  <a:gd name="T0" fmla="*/ 0 w 26"/>
                                  <a:gd name="T1" fmla="*/ 0 h 63"/>
                                  <a:gd name="T2" fmla="*/ 0 w 26"/>
                                  <a:gd name="T3" fmla="*/ 1 h 63"/>
                                  <a:gd name="T4" fmla="*/ 0 w 26"/>
                                  <a:gd name="T5" fmla="*/ 1 h 63"/>
                                  <a:gd name="T6" fmla="*/ 1 w 26"/>
                                  <a:gd name="T7" fmla="*/ 1 h 6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6" h="63">
                                    <a:moveTo>
                                      <a:pt x="0" y="0"/>
                                    </a:moveTo>
                                    <a:lnTo>
                                      <a:pt x="1" y="25"/>
                                    </a:lnTo>
                                    <a:lnTo>
                                      <a:pt x="10" y="46"/>
                                    </a:lnTo>
                                    <a:lnTo>
                                      <a:pt x="26" y="6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8" name="Freeform 12875"/>
                            <wps:cNvSpPr>
                              <a:spLocks noChangeAspect="1"/>
                            </wps:cNvSpPr>
                            <wps:spPr bwMode="auto">
                              <a:xfrm>
                                <a:off x="3647" y="1926"/>
                                <a:ext cx="31" cy="31"/>
                              </a:xfrm>
                              <a:custGeom>
                                <a:avLst/>
                                <a:gdLst>
                                  <a:gd name="T0" fmla="*/ 2 w 122"/>
                                  <a:gd name="T1" fmla="*/ 0 h 123"/>
                                  <a:gd name="T2" fmla="*/ 2 w 122"/>
                                  <a:gd name="T3" fmla="*/ 0 h 123"/>
                                  <a:gd name="T4" fmla="*/ 1 w 122"/>
                                  <a:gd name="T5" fmla="*/ 1 h 123"/>
                                  <a:gd name="T6" fmla="*/ 1 w 122"/>
                                  <a:gd name="T7" fmla="*/ 1 h 123"/>
                                  <a:gd name="T8" fmla="*/ 0 w 122"/>
                                  <a:gd name="T9" fmla="*/ 2 h 123"/>
                                  <a:gd name="T10" fmla="*/ 0 w 122"/>
                                  <a:gd name="T11" fmla="*/ 2 h 12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22" h="123">
                                    <a:moveTo>
                                      <a:pt x="122" y="0"/>
                                    </a:moveTo>
                                    <a:lnTo>
                                      <a:pt x="86" y="9"/>
                                    </a:lnTo>
                                    <a:lnTo>
                                      <a:pt x="54" y="28"/>
                                    </a:lnTo>
                                    <a:lnTo>
                                      <a:pt x="28" y="54"/>
                                    </a:lnTo>
                                    <a:lnTo>
                                      <a:pt x="10" y="87"/>
                                    </a:lnTo>
                                    <a:lnTo>
                                      <a:pt x="0" y="12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9" name="Freeform 12876"/>
                            <wps:cNvSpPr>
                              <a:spLocks noChangeAspect="1"/>
                            </wps:cNvSpPr>
                            <wps:spPr bwMode="auto">
                              <a:xfrm>
                                <a:off x="3647" y="1957"/>
                                <a:ext cx="33" cy="29"/>
                              </a:xfrm>
                              <a:custGeom>
                                <a:avLst/>
                                <a:gdLst>
                                  <a:gd name="T0" fmla="*/ 0 w 131"/>
                                  <a:gd name="T1" fmla="*/ 0 h 114"/>
                                  <a:gd name="T2" fmla="*/ 1 w 131"/>
                                  <a:gd name="T3" fmla="*/ 1 h 114"/>
                                  <a:gd name="T4" fmla="*/ 1 w 131"/>
                                  <a:gd name="T5" fmla="*/ 1 h 114"/>
                                  <a:gd name="T6" fmla="*/ 2 w 131"/>
                                  <a:gd name="T7" fmla="*/ 2 h 11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1" h="114">
                                    <a:moveTo>
                                      <a:pt x="0" y="0"/>
                                    </a:moveTo>
                                    <a:lnTo>
                                      <a:pt x="37" y="45"/>
                                    </a:lnTo>
                                    <a:lnTo>
                                      <a:pt x="81" y="84"/>
                                    </a:lnTo>
                                    <a:lnTo>
                                      <a:pt x="131" y="1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0" name="Freeform 12877"/>
                            <wps:cNvSpPr>
                              <a:spLocks noChangeAspect="1"/>
                            </wps:cNvSpPr>
                            <wps:spPr bwMode="auto">
                              <a:xfrm>
                                <a:off x="3650" y="1969"/>
                                <a:ext cx="37" cy="33"/>
                              </a:xfrm>
                              <a:custGeom>
                                <a:avLst/>
                                <a:gdLst>
                                  <a:gd name="T0" fmla="*/ 0 w 144"/>
                                  <a:gd name="T1" fmla="*/ 0 h 132"/>
                                  <a:gd name="T2" fmla="*/ 1 w 144"/>
                                  <a:gd name="T3" fmla="*/ 1 h 132"/>
                                  <a:gd name="T4" fmla="*/ 1 w 144"/>
                                  <a:gd name="T5" fmla="*/ 1 h 132"/>
                                  <a:gd name="T6" fmla="*/ 2 w 144"/>
                                  <a:gd name="T7" fmla="*/ 2 h 132"/>
                                  <a:gd name="T8" fmla="*/ 3 w 144"/>
                                  <a:gd name="T9" fmla="*/ 2 h 13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4" h="132">
                                    <a:moveTo>
                                      <a:pt x="0" y="0"/>
                                    </a:moveTo>
                                    <a:lnTo>
                                      <a:pt x="27" y="39"/>
                                    </a:lnTo>
                                    <a:lnTo>
                                      <a:pt x="62" y="75"/>
                                    </a:lnTo>
                                    <a:lnTo>
                                      <a:pt x="101" y="105"/>
                                    </a:lnTo>
                                    <a:lnTo>
                                      <a:pt x="144" y="13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1" name="Freeform 12878"/>
                            <wps:cNvSpPr>
                              <a:spLocks noChangeAspect="1"/>
                            </wps:cNvSpPr>
                            <wps:spPr bwMode="auto">
                              <a:xfrm>
                                <a:off x="3860" y="2085"/>
                                <a:ext cx="7" cy="16"/>
                              </a:xfrm>
                              <a:custGeom>
                                <a:avLst/>
                                <a:gdLst>
                                  <a:gd name="T0" fmla="*/ 0 w 27"/>
                                  <a:gd name="T1" fmla="*/ 0 h 62"/>
                                  <a:gd name="T2" fmla="*/ 0 w 27"/>
                                  <a:gd name="T3" fmla="*/ 1 h 62"/>
                                  <a:gd name="T4" fmla="*/ 0 w 27"/>
                                  <a:gd name="T5" fmla="*/ 1 h 62"/>
                                  <a:gd name="T6" fmla="*/ 1 w 27"/>
                                  <a:gd name="T7" fmla="*/ 1 h 6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7" h="62">
                                    <a:moveTo>
                                      <a:pt x="0" y="0"/>
                                    </a:moveTo>
                                    <a:lnTo>
                                      <a:pt x="1" y="23"/>
                                    </a:lnTo>
                                    <a:lnTo>
                                      <a:pt x="10" y="46"/>
                                    </a:lnTo>
                                    <a:lnTo>
                                      <a:pt x="27" y="6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2" name="Freeform 12879"/>
                            <wps:cNvSpPr>
                              <a:spLocks noChangeAspect="1"/>
                            </wps:cNvSpPr>
                            <wps:spPr bwMode="auto">
                              <a:xfrm>
                                <a:off x="3860" y="2048"/>
                                <a:ext cx="23" cy="37"/>
                              </a:xfrm>
                              <a:custGeom>
                                <a:avLst/>
                                <a:gdLst>
                                  <a:gd name="T0" fmla="*/ 2 w 90"/>
                                  <a:gd name="T1" fmla="*/ 0 h 152"/>
                                  <a:gd name="T2" fmla="*/ 1 w 90"/>
                                  <a:gd name="T3" fmla="*/ 0 h 152"/>
                                  <a:gd name="T4" fmla="*/ 1 w 90"/>
                                  <a:gd name="T5" fmla="*/ 1 h 152"/>
                                  <a:gd name="T6" fmla="*/ 0 w 90"/>
                                  <a:gd name="T7" fmla="*/ 1 h 152"/>
                                  <a:gd name="T8" fmla="*/ 0 w 90"/>
                                  <a:gd name="T9" fmla="*/ 2 h 15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0" h="152">
                                    <a:moveTo>
                                      <a:pt x="90" y="0"/>
                                    </a:moveTo>
                                    <a:lnTo>
                                      <a:pt x="55" y="29"/>
                                    </a:lnTo>
                                    <a:lnTo>
                                      <a:pt x="26" y="66"/>
                                    </a:lnTo>
                                    <a:lnTo>
                                      <a:pt x="8" y="107"/>
                                    </a:lnTo>
                                    <a:lnTo>
                                      <a:pt x="0" y="15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3" name="Line 12880"/>
                            <wps:cNvCnPr>
                              <a:cxnSpLocks noChangeShapeType="1"/>
                            </wps:cNvCnPr>
                            <wps:spPr bwMode="auto">
                              <a:xfrm flipV="1">
                                <a:off x="4316" y="2631"/>
                                <a:ext cx="256"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84" name="Freeform 12881"/>
                            <wps:cNvSpPr>
                              <a:spLocks noChangeAspect="1"/>
                            </wps:cNvSpPr>
                            <wps:spPr bwMode="auto">
                              <a:xfrm>
                                <a:off x="4292" y="2720"/>
                                <a:ext cx="117" cy="36"/>
                              </a:xfrm>
                              <a:custGeom>
                                <a:avLst/>
                                <a:gdLst>
                                  <a:gd name="T0" fmla="*/ 7 w 470"/>
                                  <a:gd name="T1" fmla="*/ 0 h 145"/>
                                  <a:gd name="T2" fmla="*/ 6 w 470"/>
                                  <a:gd name="T3" fmla="*/ 0 h 145"/>
                                  <a:gd name="T4" fmla="*/ 5 w 470"/>
                                  <a:gd name="T5" fmla="*/ 0 h 145"/>
                                  <a:gd name="T6" fmla="*/ 4 w 470"/>
                                  <a:gd name="T7" fmla="*/ 0 h 145"/>
                                  <a:gd name="T8" fmla="*/ 3 w 470"/>
                                  <a:gd name="T9" fmla="*/ 0 h 145"/>
                                  <a:gd name="T10" fmla="*/ 2 w 470"/>
                                  <a:gd name="T11" fmla="*/ 0 h 145"/>
                                  <a:gd name="T12" fmla="*/ 1 w 470"/>
                                  <a:gd name="T13" fmla="*/ 1 h 145"/>
                                  <a:gd name="T14" fmla="*/ 0 w 470"/>
                                  <a:gd name="T15" fmla="*/ 1 h 145"/>
                                  <a:gd name="T16" fmla="*/ 0 w 470"/>
                                  <a:gd name="T17" fmla="*/ 2 h 145"/>
                                  <a:gd name="T18" fmla="*/ 0 w 470"/>
                                  <a:gd name="T19" fmla="*/ 2 h 14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70" h="145">
                                    <a:moveTo>
                                      <a:pt x="470" y="26"/>
                                    </a:moveTo>
                                    <a:lnTo>
                                      <a:pt x="423" y="13"/>
                                    </a:lnTo>
                                    <a:lnTo>
                                      <a:pt x="348" y="2"/>
                                    </a:lnTo>
                                    <a:lnTo>
                                      <a:pt x="269" y="0"/>
                                    </a:lnTo>
                                    <a:lnTo>
                                      <a:pt x="194" y="9"/>
                                    </a:lnTo>
                                    <a:lnTo>
                                      <a:pt x="126" y="28"/>
                                    </a:lnTo>
                                    <a:lnTo>
                                      <a:pt x="69" y="57"/>
                                    </a:lnTo>
                                    <a:lnTo>
                                      <a:pt x="27" y="91"/>
                                    </a:lnTo>
                                    <a:lnTo>
                                      <a:pt x="4" y="132"/>
                                    </a:lnTo>
                                    <a:lnTo>
                                      <a:pt x="0" y="1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5" name="Line 12882"/>
                            <wps:cNvCnPr>
                              <a:cxnSpLocks noChangeShapeType="1"/>
                            </wps:cNvCnPr>
                            <wps:spPr bwMode="auto">
                              <a:xfrm>
                                <a:off x="4391" y="2737"/>
                                <a:ext cx="30" cy="2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86" name="Freeform 12883"/>
                            <wps:cNvSpPr>
                              <a:spLocks noChangeAspect="1"/>
                            </wps:cNvSpPr>
                            <wps:spPr bwMode="auto">
                              <a:xfrm>
                                <a:off x="4348" y="2763"/>
                                <a:ext cx="73" cy="27"/>
                              </a:xfrm>
                              <a:custGeom>
                                <a:avLst/>
                                <a:gdLst>
                                  <a:gd name="T0" fmla="*/ 5 w 292"/>
                                  <a:gd name="T1" fmla="*/ 0 h 107"/>
                                  <a:gd name="T2" fmla="*/ 5 w 292"/>
                                  <a:gd name="T3" fmla="*/ 1 h 107"/>
                                  <a:gd name="T4" fmla="*/ 4 w 292"/>
                                  <a:gd name="T5" fmla="*/ 1 h 107"/>
                                  <a:gd name="T6" fmla="*/ 4 w 292"/>
                                  <a:gd name="T7" fmla="*/ 1 h 107"/>
                                  <a:gd name="T8" fmla="*/ 3 w 292"/>
                                  <a:gd name="T9" fmla="*/ 2 h 107"/>
                                  <a:gd name="T10" fmla="*/ 3 w 292"/>
                                  <a:gd name="T11" fmla="*/ 2 h 107"/>
                                  <a:gd name="T12" fmla="*/ 2 w 292"/>
                                  <a:gd name="T13" fmla="*/ 2 h 107"/>
                                  <a:gd name="T14" fmla="*/ 1 w 292"/>
                                  <a:gd name="T15" fmla="*/ 2 h 107"/>
                                  <a:gd name="T16" fmla="*/ 0 w 292"/>
                                  <a:gd name="T17" fmla="*/ 2 h 10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2" h="107">
                                    <a:moveTo>
                                      <a:pt x="292" y="0"/>
                                    </a:moveTo>
                                    <a:lnTo>
                                      <a:pt x="285" y="27"/>
                                    </a:lnTo>
                                    <a:lnTo>
                                      <a:pt x="266" y="52"/>
                                    </a:lnTo>
                                    <a:lnTo>
                                      <a:pt x="235" y="75"/>
                                    </a:lnTo>
                                    <a:lnTo>
                                      <a:pt x="197" y="91"/>
                                    </a:lnTo>
                                    <a:lnTo>
                                      <a:pt x="150" y="102"/>
                                    </a:lnTo>
                                    <a:lnTo>
                                      <a:pt x="100" y="107"/>
                                    </a:lnTo>
                                    <a:lnTo>
                                      <a:pt x="48" y="104"/>
                                    </a:lnTo>
                                    <a:lnTo>
                                      <a:pt x="0" y="9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7" name="Line 12884"/>
                            <wps:cNvCnPr>
                              <a:cxnSpLocks noChangeShapeType="1"/>
                            </wps:cNvCnPr>
                            <wps:spPr bwMode="auto">
                              <a:xfrm>
                                <a:off x="4394" y="2740"/>
                                <a:ext cx="24" cy="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88" name="Freeform 12885"/>
                            <wps:cNvSpPr>
                              <a:spLocks noChangeAspect="1"/>
                            </wps:cNvSpPr>
                            <wps:spPr bwMode="auto">
                              <a:xfrm>
                                <a:off x="4345" y="2760"/>
                                <a:ext cx="73" cy="29"/>
                              </a:xfrm>
                              <a:custGeom>
                                <a:avLst/>
                                <a:gdLst>
                                  <a:gd name="T0" fmla="*/ 0 w 293"/>
                                  <a:gd name="T1" fmla="*/ 2 h 113"/>
                                  <a:gd name="T2" fmla="*/ 1 w 293"/>
                                  <a:gd name="T3" fmla="*/ 2 h 113"/>
                                  <a:gd name="T4" fmla="*/ 1 w 293"/>
                                  <a:gd name="T5" fmla="*/ 2 h 113"/>
                                  <a:gd name="T6" fmla="*/ 2 w 293"/>
                                  <a:gd name="T7" fmla="*/ 2 h 113"/>
                                  <a:gd name="T8" fmla="*/ 3 w 293"/>
                                  <a:gd name="T9" fmla="*/ 2 h 113"/>
                                  <a:gd name="T10" fmla="*/ 4 w 293"/>
                                  <a:gd name="T11" fmla="*/ 1 h 113"/>
                                  <a:gd name="T12" fmla="*/ 4 w 293"/>
                                  <a:gd name="T13" fmla="*/ 1 h 113"/>
                                  <a:gd name="T14" fmla="*/ 4 w 293"/>
                                  <a:gd name="T15" fmla="*/ 1 h 113"/>
                                  <a:gd name="T16" fmla="*/ 4 w 293"/>
                                  <a:gd name="T17" fmla="*/ 0 h 11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3" h="113">
                                    <a:moveTo>
                                      <a:pt x="0" y="96"/>
                                    </a:moveTo>
                                    <a:lnTo>
                                      <a:pt x="50" y="108"/>
                                    </a:lnTo>
                                    <a:lnTo>
                                      <a:pt x="103" y="113"/>
                                    </a:lnTo>
                                    <a:lnTo>
                                      <a:pt x="156" y="109"/>
                                    </a:lnTo>
                                    <a:lnTo>
                                      <a:pt x="205" y="98"/>
                                    </a:lnTo>
                                    <a:lnTo>
                                      <a:pt x="245" y="81"/>
                                    </a:lnTo>
                                    <a:lnTo>
                                      <a:pt x="275" y="57"/>
                                    </a:lnTo>
                                    <a:lnTo>
                                      <a:pt x="291" y="30"/>
                                    </a:lnTo>
                                    <a:lnTo>
                                      <a:pt x="29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9" name="Freeform 12886"/>
                            <wps:cNvSpPr>
                              <a:spLocks noChangeAspect="1"/>
                            </wps:cNvSpPr>
                            <wps:spPr bwMode="auto">
                              <a:xfrm>
                                <a:off x="4387" y="2720"/>
                                <a:ext cx="22" cy="5"/>
                              </a:xfrm>
                              <a:custGeom>
                                <a:avLst/>
                                <a:gdLst>
                                  <a:gd name="T0" fmla="*/ 1 w 90"/>
                                  <a:gd name="T1" fmla="*/ 0 h 20"/>
                                  <a:gd name="T2" fmla="*/ 1 w 90"/>
                                  <a:gd name="T3" fmla="*/ 0 h 20"/>
                                  <a:gd name="T4" fmla="*/ 0 w 90"/>
                                  <a:gd name="T5" fmla="*/ 0 h 20"/>
                                  <a:gd name="T6" fmla="*/ 0 60000 65536"/>
                                  <a:gd name="T7" fmla="*/ 0 60000 65536"/>
                                  <a:gd name="T8" fmla="*/ 0 60000 65536"/>
                                </a:gdLst>
                                <a:ahLst/>
                                <a:cxnLst>
                                  <a:cxn ang="T6">
                                    <a:pos x="T0" y="T1"/>
                                  </a:cxn>
                                  <a:cxn ang="T7">
                                    <a:pos x="T2" y="T3"/>
                                  </a:cxn>
                                  <a:cxn ang="T8">
                                    <a:pos x="T4" y="T5"/>
                                  </a:cxn>
                                </a:cxnLst>
                                <a:rect l="0" t="0" r="r" b="b"/>
                                <a:pathLst>
                                  <a:path w="90" h="20">
                                    <a:moveTo>
                                      <a:pt x="90" y="20"/>
                                    </a:moveTo>
                                    <a:lnTo>
                                      <a:pt x="47" y="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0" name="Line 12887"/>
                            <wps:cNvCnPr>
                              <a:cxnSpLocks noChangeShapeType="1"/>
                            </wps:cNvCnPr>
                            <wps:spPr bwMode="auto">
                              <a:xfrm flipV="1">
                                <a:off x="4294" y="2673"/>
                                <a:ext cx="22"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91" name="Freeform 12888"/>
                            <wps:cNvSpPr>
                              <a:spLocks noChangeAspect="1"/>
                            </wps:cNvSpPr>
                            <wps:spPr bwMode="auto">
                              <a:xfrm>
                                <a:off x="4318" y="2734"/>
                                <a:ext cx="73" cy="27"/>
                              </a:xfrm>
                              <a:custGeom>
                                <a:avLst/>
                                <a:gdLst>
                                  <a:gd name="T0" fmla="*/ 0 w 293"/>
                                  <a:gd name="T1" fmla="*/ 2 h 106"/>
                                  <a:gd name="T2" fmla="*/ 0 w 293"/>
                                  <a:gd name="T3" fmla="*/ 1 h 106"/>
                                  <a:gd name="T4" fmla="*/ 0 w 293"/>
                                  <a:gd name="T5" fmla="*/ 1 h 106"/>
                                  <a:gd name="T6" fmla="*/ 1 w 293"/>
                                  <a:gd name="T7" fmla="*/ 1 h 106"/>
                                  <a:gd name="T8" fmla="*/ 1 w 293"/>
                                  <a:gd name="T9" fmla="*/ 0 h 106"/>
                                  <a:gd name="T10" fmla="*/ 2 w 293"/>
                                  <a:gd name="T11" fmla="*/ 0 h 106"/>
                                  <a:gd name="T12" fmla="*/ 3 w 293"/>
                                  <a:gd name="T13" fmla="*/ 0 h 106"/>
                                  <a:gd name="T14" fmla="*/ 4 w 293"/>
                                  <a:gd name="T15" fmla="*/ 0 h 106"/>
                                  <a:gd name="T16" fmla="*/ 4 w 293"/>
                                  <a:gd name="T17" fmla="*/ 0 h 10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3" h="106">
                                    <a:moveTo>
                                      <a:pt x="0" y="106"/>
                                    </a:moveTo>
                                    <a:lnTo>
                                      <a:pt x="8" y="79"/>
                                    </a:lnTo>
                                    <a:lnTo>
                                      <a:pt x="27" y="53"/>
                                    </a:lnTo>
                                    <a:lnTo>
                                      <a:pt x="57" y="31"/>
                                    </a:lnTo>
                                    <a:lnTo>
                                      <a:pt x="97" y="15"/>
                                    </a:lnTo>
                                    <a:lnTo>
                                      <a:pt x="143" y="4"/>
                                    </a:lnTo>
                                    <a:lnTo>
                                      <a:pt x="194" y="0"/>
                                    </a:lnTo>
                                    <a:lnTo>
                                      <a:pt x="245" y="2"/>
                                    </a:lnTo>
                                    <a:lnTo>
                                      <a:pt x="293" y="1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2" name="Line 12889"/>
                            <wps:cNvCnPr>
                              <a:cxnSpLocks noChangeShapeType="1"/>
                            </wps:cNvCnPr>
                            <wps:spPr bwMode="auto">
                              <a:xfrm flipH="1" flipV="1">
                                <a:off x="4318" y="2761"/>
                                <a:ext cx="30" cy="2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93" name="Line 12890"/>
                            <wps:cNvCnPr>
                              <a:cxnSpLocks noChangeShapeType="1"/>
                            </wps:cNvCnPr>
                            <wps:spPr bwMode="auto">
                              <a:xfrm flipH="1" flipV="1">
                                <a:off x="4321" y="2764"/>
                                <a:ext cx="24" cy="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94" name="Freeform 12891"/>
                            <wps:cNvSpPr>
                              <a:spLocks noChangeAspect="1"/>
                            </wps:cNvSpPr>
                            <wps:spPr bwMode="auto">
                              <a:xfrm>
                                <a:off x="4321" y="2736"/>
                                <a:ext cx="73" cy="28"/>
                              </a:xfrm>
                              <a:custGeom>
                                <a:avLst/>
                                <a:gdLst>
                                  <a:gd name="T0" fmla="*/ 4 w 293"/>
                                  <a:gd name="T1" fmla="*/ 0 h 112"/>
                                  <a:gd name="T2" fmla="*/ 4 w 293"/>
                                  <a:gd name="T3" fmla="*/ 0 h 112"/>
                                  <a:gd name="T4" fmla="*/ 3 w 293"/>
                                  <a:gd name="T5" fmla="*/ 0 h 112"/>
                                  <a:gd name="T6" fmla="*/ 2 w 293"/>
                                  <a:gd name="T7" fmla="*/ 0 h 112"/>
                                  <a:gd name="T8" fmla="*/ 1 w 293"/>
                                  <a:gd name="T9" fmla="*/ 0 h 112"/>
                                  <a:gd name="T10" fmla="*/ 1 w 293"/>
                                  <a:gd name="T11" fmla="*/ 1 h 112"/>
                                  <a:gd name="T12" fmla="*/ 0 w 293"/>
                                  <a:gd name="T13" fmla="*/ 1 h 112"/>
                                  <a:gd name="T14" fmla="*/ 0 w 293"/>
                                  <a:gd name="T15" fmla="*/ 1 h 112"/>
                                  <a:gd name="T16" fmla="*/ 0 w 293"/>
                                  <a:gd name="T17" fmla="*/ 2 h 11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3" h="112">
                                    <a:moveTo>
                                      <a:pt x="293" y="16"/>
                                    </a:moveTo>
                                    <a:lnTo>
                                      <a:pt x="243" y="4"/>
                                    </a:lnTo>
                                    <a:lnTo>
                                      <a:pt x="190" y="0"/>
                                    </a:lnTo>
                                    <a:lnTo>
                                      <a:pt x="137" y="3"/>
                                    </a:lnTo>
                                    <a:lnTo>
                                      <a:pt x="89" y="14"/>
                                    </a:lnTo>
                                    <a:lnTo>
                                      <a:pt x="49" y="31"/>
                                    </a:lnTo>
                                    <a:lnTo>
                                      <a:pt x="18" y="56"/>
                                    </a:lnTo>
                                    <a:lnTo>
                                      <a:pt x="2" y="83"/>
                                    </a:lnTo>
                                    <a:lnTo>
                                      <a:pt x="0" y="11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5" name="Freeform 12892"/>
                            <wps:cNvSpPr>
                              <a:spLocks noChangeAspect="1"/>
                            </wps:cNvSpPr>
                            <wps:spPr bwMode="auto">
                              <a:xfrm>
                                <a:off x="4318" y="2745"/>
                                <a:ext cx="13" cy="16"/>
                              </a:xfrm>
                              <a:custGeom>
                                <a:avLst/>
                                <a:gdLst>
                                  <a:gd name="T0" fmla="*/ 1 w 51"/>
                                  <a:gd name="T1" fmla="*/ 0 h 62"/>
                                  <a:gd name="T2" fmla="*/ 1 w 51"/>
                                  <a:gd name="T3" fmla="*/ 0 h 62"/>
                                  <a:gd name="T4" fmla="*/ 0 w 51"/>
                                  <a:gd name="T5" fmla="*/ 1 h 62"/>
                                  <a:gd name="T6" fmla="*/ 0 w 51"/>
                                  <a:gd name="T7" fmla="*/ 1 h 6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1" h="62">
                                    <a:moveTo>
                                      <a:pt x="51" y="0"/>
                                    </a:moveTo>
                                    <a:lnTo>
                                      <a:pt x="29" y="16"/>
                                    </a:lnTo>
                                    <a:lnTo>
                                      <a:pt x="12" y="37"/>
                                    </a:lnTo>
                                    <a:lnTo>
                                      <a:pt x="0" y="6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6" name="Freeform 12893"/>
                            <wps:cNvSpPr>
                              <a:spLocks noChangeAspect="1"/>
                            </wps:cNvSpPr>
                            <wps:spPr bwMode="auto">
                              <a:xfrm>
                                <a:off x="4292" y="2721"/>
                                <a:ext cx="47" cy="25"/>
                              </a:xfrm>
                              <a:custGeom>
                                <a:avLst/>
                                <a:gdLst>
                                  <a:gd name="T0" fmla="*/ 3 w 188"/>
                                  <a:gd name="T1" fmla="*/ 0 h 100"/>
                                  <a:gd name="T2" fmla="*/ 2 w 188"/>
                                  <a:gd name="T3" fmla="*/ 0 h 100"/>
                                  <a:gd name="T4" fmla="*/ 1 w 188"/>
                                  <a:gd name="T5" fmla="*/ 1 h 100"/>
                                  <a:gd name="T6" fmla="*/ 1 w 188"/>
                                  <a:gd name="T7" fmla="*/ 1 h 100"/>
                                  <a:gd name="T8" fmla="*/ 1 w 188"/>
                                  <a:gd name="T9" fmla="*/ 1 h 100"/>
                                  <a:gd name="T10" fmla="*/ 0 w 188"/>
                                  <a:gd name="T11" fmla="*/ 2 h 10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88" h="100">
                                    <a:moveTo>
                                      <a:pt x="188" y="0"/>
                                    </a:moveTo>
                                    <a:lnTo>
                                      <a:pt x="128" y="15"/>
                                    </a:lnTo>
                                    <a:lnTo>
                                      <a:pt x="75" y="37"/>
                                    </a:lnTo>
                                    <a:lnTo>
                                      <a:pt x="52" y="51"/>
                                    </a:lnTo>
                                    <a:lnTo>
                                      <a:pt x="31" y="66"/>
                                    </a:lnTo>
                                    <a:lnTo>
                                      <a:pt x="0" y="10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7" name="Line 12894"/>
                            <wps:cNvCnPr>
                              <a:cxnSpLocks noChangeShapeType="1"/>
                            </wps:cNvCnPr>
                            <wps:spPr bwMode="auto">
                              <a:xfrm>
                                <a:off x="4391" y="2737"/>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498" name="Freeform 12895"/>
                            <wps:cNvSpPr>
                              <a:spLocks noChangeAspect="1"/>
                            </wps:cNvSpPr>
                            <wps:spPr bwMode="auto">
                              <a:xfrm>
                                <a:off x="4339" y="2719"/>
                                <a:ext cx="48" cy="2"/>
                              </a:xfrm>
                              <a:custGeom>
                                <a:avLst/>
                                <a:gdLst>
                                  <a:gd name="T0" fmla="*/ 3 w 191"/>
                                  <a:gd name="T1" fmla="*/ 0 h 10"/>
                                  <a:gd name="T2" fmla="*/ 2 w 191"/>
                                  <a:gd name="T3" fmla="*/ 0 h 10"/>
                                  <a:gd name="T4" fmla="*/ 2 w 191"/>
                                  <a:gd name="T5" fmla="*/ 0 h 10"/>
                                  <a:gd name="T6" fmla="*/ 1 w 191"/>
                                  <a:gd name="T7" fmla="*/ 0 h 10"/>
                                  <a:gd name="T8" fmla="*/ 0 w 191"/>
                                  <a:gd name="T9" fmla="*/ 0 h 1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1" h="10">
                                    <a:moveTo>
                                      <a:pt x="191" y="6"/>
                                    </a:moveTo>
                                    <a:lnTo>
                                      <a:pt x="143" y="0"/>
                                    </a:lnTo>
                                    <a:lnTo>
                                      <a:pt x="95" y="0"/>
                                    </a:lnTo>
                                    <a:lnTo>
                                      <a:pt x="46" y="2"/>
                                    </a:lnTo>
                                    <a:lnTo>
                                      <a:pt x="0"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9" name="Line 12896"/>
                            <wps:cNvCnPr>
                              <a:cxnSpLocks noChangeShapeType="1"/>
                            </wps:cNvCnPr>
                            <wps:spPr bwMode="auto">
                              <a:xfrm flipH="1">
                                <a:off x="4331" y="2744"/>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00" name="Freeform 12897"/>
                            <wps:cNvSpPr>
                              <a:spLocks noChangeAspect="1"/>
                            </wps:cNvSpPr>
                            <wps:spPr bwMode="auto">
                              <a:xfrm>
                                <a:off x="4296" y="2622"/>
                                <a:ext cx="20" cy="51"/>
                              </a:xfrm>
                              <a:custGeom>
                                <a:avLst/>
                                <a:gdLst>
                                  <a:gd name="T0" fmla="*/ 1 w 79"/>
                                  <a:gd name="T1" fmla="*/ 3 h 204"/>
                                  <a:gd name="T2" fmla="*/ 1 w 79"/>
                                  <a:gd name="T3" fmla="*/ 3 h 204"/>
                                  <a:gd name="T4" fmla="*/ 1 w 79"/>
                                  <a:gd name="T5" fmla="*/ 2 h 204"/>
                                  <a:gd name="T6" fmla="*/ 0 w 79"/>
                                  <a:gd name="T7" fmla="*/ 1 h 204"/>
                                  <a:gd name="T8" fmla="*/ 0 w 79"/>
                                  <a:gd name="T9" fmla="*/ 0 h 2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9" h="204">
                                    <a:moveTo>
                                      <a:pt x="79" y="204"/>
                                    </a:moveTo>
                                    <a:lnTo>
                                      <a:pt x="56" y="165"/>
                                    </a:lnTo>
                                    <a:lnTo>
                                      <a:pt x="34" y="117"/>
                                    </a:lnTo>
                                    <a:lnTo>
                                      <a:pt x="14" y="6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1" name="Freeform 12898"/>
                            <wps:cNvSpPr>
                              <a:spLocks noChangeAspect="1"/>
                            </wps:cNvSpPr>
                            <wps:spPr bwMode="auto">
                              <a:xfrm>
                                <a:off x="4295" y="2658"/>
                                <a:ext cx="21" cy="15"/>
                              </a:xfrm>
                              <a:custGeom>
                                <a:avLst/>
                                <a:gdLst>
                                  <a:gd name="T0" fmla="*/ 0 w 83"/>
                                  <a:gd name="T1" fmla="*/ 0 h 58"/>
                                  <a:gd name="T2" fmla="*/ 0 w 83"/>
                                  <a:gd name="T3" fmla="*/ 0 h 58"/>
                                  <a:gd name="T4" fmla="*/ 1 w 83"/>
                                  <a:gd name="T5" fmla="*/ 1 h 58"/>
                                  <a:gd name="T6" fmla="*/ 1 w 83"/>
                                  <a:gd name="T7" fmla="*/ 1 h 5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83" h="58">
                                    <a:moveTo>
                                      <a:pt x="0" y="0"/>
                                    </a:moveTo>
                                    <a:lnTo>
                                      <a:pt x="18" y="18"/>
                                    </a:lnTo>
                                    <a:lnTo>
                                      <a:pt x="40" y="34"/>
                                    </a:lnTo>
                                    <a:lnTo>
                                      <a:pt x="83" y="5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2" name="Freeform 12899"/>
                            <wps:cNvSpPr>
                              <a:spLocks noChangeAspect="1"/>
                            </wps:cNvSpPr>
                            <wps:spPr bwMode="auto">
                              <a:xfrm>
                                <a:off x="4126" y="2380"/>
                                <a:ext cx="1" cy="1"/>
                              </a:xfrm>
                              <a:custGeom>
                                <a:avLst/>
                                <a:gdLst>
                                  <a:gd name="T0" fmla="*/ 0 w 4"/>
                                  <a:gd name="T1" fmla="*/ 0 h 4"/>
                                  <a:gd name="T2" fmla="*/ 0 w 4"/>
                                  <a:gd name="T3" fmla="*/ 0 h 4"/>
                                  <a:gd name="T4" fmla="*/ 0 w 4"/>
                                  <a:gd name="T5" fmla="*/ 0 h 4"/>
                                  <a:gd name="T6" fmla="*/ 0 w 4"/>
                                  <a:gd name="T7" fmla="*/ 0 h 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 h="4">
                                    <a:moveTo>
                                      <a:pt x="0" y="0"/>
                                    </a:moveTo>
                                    <a:lnTo>
                                      <a:pt x="1" y="1"/>
                                    </a:lnTo>
                                    <a:lnTo>
                                      <a:pt x="3" y="2"/>
                                    </a:lnTo>
                                    <a:lnTo>
                                      <a:pt x="4"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3" name="Line 12900"/>
                            <wps:cNvCnPr>
                              <a:cxnSpLocks noChangeShapeType="1"/>
                            </wps:cNvCnPr>
                            <wps:spPr bwMode="auto">
                              <a:xfrm flipV="1">
                                <a:off x="4139" y="2402"/>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04" name="Line 12901"/>
                            <wps:cNvCnPr>
                              <a:cxnSpLocks noChangeShapeType="1"/>
                            </wps:cNvCnPr>
                            <wps:spPr bwMode="auto">
                              <a:xfrm>
                                <a:off x="4127" y="2381"/>
                                <a:ext cx="12"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05" name="Line 12902"/>
                            <wps:cNvCnPr>
                              <a:cxnSpLocks noChangeShapeType="1"/>
                            </wps:cNvCnPr>
                            <wps:spPr bwMode="auto">
                              <a:xfrm flipH="1">
                                <a:off x="4439" y="2618"/>
                                <a:ext cx="179"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06" name="Line 12903"/>
                            <wps:cNvCnPr>
                              <a:cxnSpLocks noChangeShapeType="1"/>
                            </wps:cNvCnPr>
                            <wps:spPr bwMode="auto">
                              <a:xfrm flipV="1">
                                <a:off x="4463" y="2639"/>
                                <a:ext cx="179" cy="5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07" name="Line 12904"/>
                            <wps:cNvCnPr>
                              <a:cxnSpLocks noChangeShapeType="1"/>
                            </wps:cNvCnPr>
                            <wps:spPr bwMode="auto">
                              <a:xfrm flipH="1">
                                <a:off x="4467" y="2648"/>
                                <a:ext cx="178"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08" name="Line 12905"/>
                            <wps:cNvCnPr>
                              <a:cxnSpLocks noChangeShapeType="1"/>
                            </wps:cNvCnPr>
                            <wps:spPr bwMode="auto">
                              <a:xfrm flipH="1">
                                <a:off x="4437" y="2617"/>
                                <a:ext cx="179" cy="5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09" name="Freeform 12906"/>
                            <wps:cNvSpPr>
                              <a:spLocks noChangeAspect="1"/>
                            </wps:cNvSpPr>
                            <wps:spPr bwMode="auto">
                              <a:xfrm>
                                <a:off x="4411" y="2676"/>
                                <a:ext cx="28" cy="36"/>
                              </a:xfrm>
                              <a:custGeom>
                                <a:avLst/>
                                <a:gdLst>
                                  <a:gd name="T0" fmla="*/ 2 w 113"/>
                                  <a:gd name="T1" fmla="*/ 0 h 144"/>
                                  <a:gd name="T2" fmla="*/ 1 w 113"/>
                                  <a:gd name="T3" fmla="*/ 1 h 144"/>
                                  <a:gd name="T4" fmla="*/ 0 w 113"/>
                                  <a:gd name="T5" fmla="*/ 1 h 144"/>
                                  <a:gd name="T6" fmla="*/ 0 w 113"/>
                                  <a:gd name="T7" fmla="*/ 2 h 144"/>
                                  <a:gd name="T8" fmla="*/ 0 w 113"/>
                                  <a:gd name="T9" fmla="*/ 2 h 14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 h="144">
                                    <a:moveTo>
                                      <a:pt x="113" y="0"/>
                                    </a:moveTo>
                                    <a:lnTo>
                                      <a:pt x="70" y="22"/>
                                    </a:lnTo>
                                    <a:lnTo>
                                      <a:pt x="34" y="56"/>
                                    </a:lnTo>
                                    <a:lnTo>
                                      <a:pt x="11" y="97"/>
                                    </a:lnTo>
                                    <a:lnTo>
                                      <a:pt x="0" y="1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0" name="Line 12907"/>
                            <wps:cNvCnPr>
                              <a:cxnSpLocks noChangeShapeType="1"/>
                            </wps:cNvCnPr>
                            <wps:spPr bwMode="auto">
                              <a:xfrm>
                                <a:off x="4439" y="2676"/>
                                <a:ext cx="24"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11" name="Freeform 12908"/>
                            <wps:cNvSpPr>
                              <a:spLocks noChangeAspect="1"/>
                            </wps:cNvSpPr>
                            <wps:spPr bwMode="auto">
                              <a:xfrm>
                                <a:off x="4410" y="2675"/>
                                <a:ext cx="27" cy="35"/>
                              </a:xfrm>
                              <a:custGeom>
                                <a:avLst/>
                                <a:gdLst>
                                  <a:gd name="T0" fmla="*/ 2 w 107"/>
                                  <a:gd name="T1" fmla="*/ 0 h 139"/>
                                  <a:gd name="T2" fmla="*/ 2 w 107"/>
                                  <a:gd name="T3" fmla="*/ 0 h 139"/>
                                  <a:gd name="T4" fmla="*/ 1 w 107"/>
                                  <a:gd name="T5" fmla="*/ 0 h 139"/>
                                  <a:gd name="T6" fmla="*/ 1 w 107"/>
                                  <a:gd name="T7" fmla="*/ 1 h 139"/>
                                  <a:gd name="T8" fmla="*/ 1 w 107"/>
                                  <a:gd name="T9" fmla="*/ 1 h 139"/>
                                  <a:gd name="T10" fmla="*/ 0 w 107"/>
                                  <a:gd name="T11" fmla="*/ 1 h 139"/>
                                  <a:gd name="T12" fmla="*/ 0 w 107"/>
                                  <a:gd name="T13" fmla="*/ 2 h 139"/>
                                  <a:gd name="T14" fmla="*/ 0 w 107"/>
                                  <a:gd name="T15" fmla="*/ 2 h 139"/>
                                  <a:gd name="T16" fmla="*/ 0 w 107"/>
                                  <a:gd name="T17" fmla="*/ 2 h 13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7" h="139">
                                    <a:moveTo>
                                      <a:pt x="107" y="0"/>
                                    </a:moveTo>
                                    <a:lnTo>
                                      <a:pt x="87" y="9"/>
                                    </a:lnTo>
                                    <a:lnTo>
                                      <a:pt x="67" y="21"/>
                                    </a:lnTo>
                                    <a:lnTo>
                                      <a:pt x="48" y="36"/>
                                    </a:lnTo>
                                    <a:lnTo>
                                      <a:pt x="32" y="55"/>
                                    </a:lnTo>
                                    <a:lnTo>
                                      <a:pt x="19" y="75"/>
                                    </a:lnTo>
                                    <a:lnTo>
                                      <a:pt x="9" y="96"/>
                                    </a:lnTo>
                                    <a:lnTo>
                                      <a:pt x="3" y="118"/>
                                    </a:lnTo>
                                    <a:lnTo>
                                      <a:pt x="0" y="13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2" name="Line 12909"/>
                            <wps:cNvCnPr>
                              <a:cxnSpLocks noChangeShapeType="1"/>
                            </wps:cNvCnPr>
                            <wps:spPr bwMode="auto">
                              <a:xfrm flipH="1" flipV="1">
                                <a:off x="4463" y="2698"/>
                                <a:ext cx="4"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13" name="Line 12910"/>
                            <wps:cNvCnPr>
                              <a:cxnSpLocks noChangeShapeType="1"/>
                            </wps:cNvCnPr>
                            <wps:spPr bwMode="auto">
                              <a:xfrm>
                                <a:off x="4410" y="2710"/>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14" name="Line 12911"/>
                            <wps:cNvCnPr>
                              <a:cxnSpLocks noChangeShapeType="1"/>
                            </wps:cNvCnPr>
                            <wps:spPr bwMode="auto">
                              <a:xfrm flipH="1">
                                <a:off x="4410" y="2712"/>
                                <a:ext cx="1"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15" name="Line 12912"/>
                            <wps:cNvCnPr>
                              <a:cxnSpLocks noChangeShapeType="1"/>
                            </wps:cNvCnPr>
                            <wps:spPr bwMode="auto">
                              <a:xfrm flipV="1">
                                <a:off x="4435" y="2734"/>
                                <a:ext cx="1"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16" name="Line 12913"/>
                            <wps:cNvCnPr>
                              <a:cxnSpLocks noChangeShapeType="1"/>
                            </wps:cNvCnPr>
                            <wps:spPr bwMode="auto">
                              <a:xfrm flipH="1" flipV="1">
                                <a:off x="4411" y="2712"/>
                                <a:ext cx="24"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17" name="Freeform 12914"/>
                            <wps:cNvSpPr>
                              <a:spLocks noChangeAspect="1"/>
                            </wps:cNvSpPr>
                            <wps:spPr bwMode="auto">
                              <a:xfrm>
                                <a:off x="4435" y="2734"/>
                                <a:ext cx="9" cy="1"/>
                              </a:xfrm>
                              <a:custGeom>
                                <a:avLst/>
                                <a:gdLst>
                                  <a:gd name="T0" fmla="*/ 0 w 36"/>
                                  <a:gd name="T1" fmla="*/ 0 h 7"/>
                                  <a:gd name="T2" fmla="*/ 0 w 36"/>
                                  <a:gd name="T3" fmla="*/ 0 h 7"/>
                                  <a:gd name="T4" fmla="*/ 1 w 36"/>
                                  <a:gd name="T5" fmla="*/ 0 h 7"/>
                                  <a:gd name="T6" fmla="*/ 0 60000 65536"/>
                                  <a:gd name="T7" fmla="*/ 0 60000 65536"/>
                                  <a:gd name="T8" fmla="*/ 0 60000 65536"/>
                                </a:gdLst>
                                <a:ahLst/>
                                <a:cxnLst>
                                  <a:cxn ang="T6">
                                    <a:pos x="T0" y="T1"/>
                                  </a:cxn>
                                  <a:cxn ang="T7">
                                    <a:pos x="T2" y="T3"/>
                                  </a:cxn>
                                  <a:cxn ang="T8">
                                    <a:pos x="T4" y="T5"/>
                                  </a:cxn>
                                </a:cxnLst>
                                <a:rect l="0" t="0" r="r" b="b"/>
                                <a:pathLst>
                                  <a:path w="36" h="7">
                                    <a:moveTo>
                                      <a:pt x="0" y="0"/>
                                    </a:moveTo>
                                    <a:lnTo>
                                      <a:pt x="18" y="7"/>
                                    </a:lnTo>
                                    <a:lnTo>
                                      <a:pt x="36"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8" name="Freeform 12915"/>
                            <wps:cNvSpPr>
                              <a:spLocks noChangeAspect="1"/>
                            </wps:cNvSpPr>
                            <wps:spPr bwMode="auto">
                              <a:xfrm>
                                <a:off x="4435" y="2698"/>
                                <a:ext cx="28" cy="36"/>
                              </a:xfrm>
                              <a:custGeom>
                                <a:avLst/>
                                <a:gdLst>
                                  <a:gd name="T0" fmla="*/ 2 w 112"/>
                                  <a:gd name="T1" fmla="*/ 0 h 145"/>
                                  <a:gd name="T2" fmla="*/ 1 w 112"/>
                                  <a:gd name="T3" fmla="*/ 0 h 145"/>
                                  <a:gd name="T4" fmla="*/ 1 w 112"/>
                                  <a:gd name="T5" fmla="*/ 1 h 145"/>
                                  <a:gd name="T6" fmla="*/ 0 w 112"/>
                                  <a:gd name="T7" fmla="*/ 1 h 145"/>
                                  <a:gd name="T8" fmla="*/ 0 w 112"/>
                                  <a:gd name="T9" fmla="*/ 2 h 1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2" h="145">
                                    <a:moveTo>
                                      <a:pt x="112" y="0"/>
                                    </a:moveTo>
                                    <a:lnTo>
                                      <a:pt x="70" y="23"/>
                                    </a:lnTo>
                                    <a:lnTo>
                                      <a:pt x="35" y="56"/>
                                    </a:lnTo>
                                    <a:lnTo>
                                      <a:pt x="12" y="98"/>
                                    </a:lnTo>
                                    <a:lnTo>
                                      <a:pt x="0" y="1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9" name="Line 12916"/>
                            <wps:cNvCnPr>
                              <a:cxnSpLocks noChangeShapeType="1"/>
                            </wps:cNvCnPr>
                            <wps:spPr bwMode="auto">
                              <a:xfrm>
                                <a:off x="4421" y="2763"/>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0" name="Freeform 12917"/>
                            <wps:cNvSpPr>
                              <a:spLocks noChangeAspect="1"/>
                            </wps:cNvSpPr>
                            <wps:spPr bwMode="auto">
                              <a:xfrm>
                                <a:off x="4435" y="2756"/>
                                <a:ext cx="8" cy="1"/>
                              </a:xfrm>
                              <a:custGeom>
                                <a:avLst/>
                                <a:gdLst>
                                  <a:gd name="T0" fmla="*/ 0 w 36"/>
                                  <a:gd name="T1" fmla="*/ 0 h 6"/>
                                  <a:gd name="T2" fmla="*/ 0 w 36"/>
                                  <a:gd name="T3" fmla="*/ 0 h 6"/>
                                  <a:gd name="T4" fmla="*/ 0 w 36"/>
                                  <a:gd name="T5" fmla="*/ 0 h 6"/>
                                  <a:gd name="T6" fmla="*/ 0 60000 65536"/>
                                  <a:gd name="T7" fmla="*/ 0 60000 65536"/>
                                  <a:gd name="T8" fmla="*/ 0 60000 65536"/>
                                </a:gdLst>
                                <a:ahLst/>
                                <a:cxnLst>
                                  <a:cxn ang="T6">
                                    <a:pos x="T0" y="T1"/>
                                  </a:cxn>
                                  <a:cxn ang="T7">
                                    <a:pos x="T2" y="T3"/>
                                  </a:cxn>
                                  <a:cxn ang="T8">
                                    <a:pos x="T4" y="T5"/>
                                  </a:cxn>
                                </a:cxnLst>
                                <a:rect l="0" t="0" r="r" b="b"/>
                                <a:pathLst>
                                  <a:path w="36" h="6">
                                    <a:moveTo>
                                      <a:pt x="0" y="0"/>
                                    </a:moveTo>
                                    <a:lnTo>
                                      <a:pt x="18" y="6"/>
                                    </a:lnTo>
                                    <a:lnTo>
                                      <a:pt x="36"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1" name="Line 12918"/>
                            <wps:cNvCnPr>
                              <a:cxnSpLocks noChangeShapeType="1"/>
                            </wps:cNvCnPr>
                            <wps:spPr bwMode="auto">
                              <a:xfrm flipH="1" flipV="1">
                                <a:off x="4410" y="2734"/>
                                <a:ext cx="25"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2" name="Line 12919"/>
                            <wps:cNvCnPr>
                              <a:cxnSpLocks noChangeShapeType="1"/>
                            </wps:cNvCnPr>
                            <wps:spPr bwMode="auto">
                              <a:xfrm>
                                <a:off x="4409" y="2732"/>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3" name="Freeform 12920"/>
                            <wps:cNvSpPr>
                              <a:spLocks noChangeAspect="1"/>
                            </wps:cNvSpPr>
                            <wps:spPr bwMode="auto">
                              <a:xfrm>
                                <a:off x="4444" y="2706"/>
                                <a:ext cx="23" cy="29"/>
                              </a:xfrm>
                              <a:custGeom>
                                <a:avLst/>
                                <a:gdLst>
                                  <a:gd name="T0" fmla="*/ 2 w 89"/>
                                  <a:gd name="T1" fmla="*/ 0 h 116"/>
                                  <a:gd name="T2" fmla="*/ 1 w 89"/>
                                  <a:gd name="T3" fmla="*/ 0 h 116"/>
                                  <a:gd name="T4" fmla="*/ 1 w 89"/>
                                  <a:gd name="T5" fmla="*/ 1 h 116"/>
                                  <a:gd name="T6" fmla="*/ 0 w 89"/>
                                  <a:gd name="T7" fmla="*/ 1 h 116"/>
                                  <a:gd name="T8" fmla="*/ 0 w 89"/>
                                  <a:gd name="T9" fmla="*/ 2 h 11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9" h="116">
                                    <a:moveTo>
                                      <a:pt x="89" y="0"/>
                                    </a:moveTo>
                                    <a:lnTo>
                                      <a:pt x="56" y="18"/>
                                    </a:lnTo>
                                    <a:lnTo>
                                      <a:pt x="27" y="44"/>
                                    </a:lnTo>
                                    <a:lnTo>
                                      <a:pt x="9" y="78"/>
                                    </a:lnTo>
                                    <a:lnTo>
                                      <a:pt x="0" y="11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4" name="Line 12921"/>
                            <wps:cNvCnPr>
                              <a:cxnSpLocks noChangeShapeType="1"/>
                            </wps:cNvCnPr>
                            <wps:spPr bwMode="auto">
                              <a:xfrm flipH="1">
                                <a:off x="4443" y="2735"/>
                                <a:ext cx="1"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5" name="Line 12922"/>
                            <wps:cNvCnPr>
                              <a:cxnSpLocks noChangeShapeType="1"/>
                            </wps:cNvCnPr>
                            <wps:spPr bwMode="auto">
                              <a:xfrm flipH="1">
                                <a:off x="4443" y="2756"/>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6" name="Freeform 12923"/>
                            <wps:cNvSpPr>
                              <a:spLocks noChangeAspect="1"/>
                            </wps:cNvSpPr>
                            <wps:spPr bwMode="auto">
                              <a:xfrm>
                                <a:off x="4446" y="2756"/>
                                <a:ext cx="6" cy="3"/>
                              </a:xfrm>
                              <a:custGeom>
                                <a:avLst/>
                                <a:gdLst>
                                  <a:gd name="T0" fmla="*/ 1 w 22"/>
                                  <a:gd name="T1" fmla="*/ 0 h 14"/>
                                  <a:gd name="T2" fmla="*/ 0 w 22"/>
                                  <a:gd name="T3" fmla="*/ 0 h 14"/>
                                  <a:gd name="T4" fmla="*/ 0 w 22"/>
                                  <a:gd name="T5" fmla="*/ 0 h 14"/>
                                  <a:gd name="T6" fmla="*/ 0 w 22"/>
                                  <a:gd name="T7" fmla="*/ 0 h 14"/>
                                  <a:gd name="T8" fmla="*/ 0 w 22"/>
                                  <a:gd name="T9" fmla="*/ 0 h 1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 h="14">
                                    <a:moveTo>
                                      <a:pt x="22" y="14"/>
                                    </a:moveTo>
                                    <a:lnTo>
                                      <a:pt x="20" y="7"/>
                                    </a:lnTo>
                                    <a:lnTo>
                                      <a:pt x="15" y="2"/>
                                    </a:lnTo>
                                    <a:lnTo>
                                      <a:pt x="8" y="0"/>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7" name="Line 12924"/>
                            <wps:cNvCnPr>
                              <a:cxnSpLocks noChangeShapeType="1"/>
                            </wps:cNvCnPr>
                            <wps:spPr bwMode="auto">
                              <a:xfrm>
                                <a:off x="4418" y="2760"/>
                                <a:ext cx="3"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8" name="Line 12925"/>
                            <wps:cNvCnPr>
                              <a:cxnSpLocks noChangeShapeType="1"/>
                            </wps:cNvCnPr>
                            <wps:spPr bwMode="auto">
                              <a:xfrm flipH="1">
                                <a:off x="4409" y="2710"/>
                                <a:ext cx="1"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29" name="Freeform 12926"/>
                            <wps:cNvSpPr>
                              <a:spLocks noChangeAspect="1"/>
                            </wps:cNvSpPr>
                            <wps:spPr bwMode="auto">
                              <a:xfrm>
                                <a:off x="4451" y="2758"/>
                                <a:ext cx="3" cy="14"/>
                              </a:xfrm>
                              <a:custGeom>
                                <a:avLst/>
                                <a:gdLst>
                                  <a:gd name="T0" fmla="*/ 0 w 10"/>
                                  <a:gd name="T1" fmla="*/ 1 h 58"/>
                                  <a:gd name="T2" fmla="*/ 0 w 10"/>
                                  <a:gd name="T3" fmla="*/ 0 h 58"/>
                                  <a:gd name="T4" fmla="*/ 0 w 10"/>
                                  <a:gd name="T5" fmla="*/ 0 h 58"/>
                                  <a:gd name="T6" fmla="*/ 0 60000 65536"/>
                                  <a:gd name="T7" fmla="*/ 0 60000 65536"/>
                                  <a:gd name="T8" fmla="*/ 0 60000 65536"/>
                                </a:gdLst>
                                <a:ahLst/>
                                <a:cxnLst>
                                  <a:cxn ang="T6">
                                    <a:pos x="T0" y="T1"/>
                                  </a:cxn>
                                  <a:cxn ang="T7">
                                    <a:pos x="T2" y="T3"/>
                                  </a:cxn>
                                  <a:cxn ang="T8">
                                    <a:pos x="T4" y="T5"/>
                                  </a:cxn>
                                </a:cxnLst>
                                <a:rect l="0" t="0" r="r" b="b"/>
                                <a:pathLst>
                                  <a:path w="10" h="58">
                                    <a:moveTo>
                                      <a:pt x="8" y="58"/>
                                    </a:moveTo>
                                    <a:lnTo>
                                      <a:pt x="10" y="29"/>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0" name="Line 12927"/>
                            <wps:cNvCnPr>
                              <a:cxnSpLocks noChangeShapeType="1"/>
                            </wps:cNvCnPr>
                            <wps:spPr bwMode="auto">
                              <a:xfrm flipH="1" flipV="1">
                                <a:off x="4437" y="267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31" name="Freeform 12928"/>
                            <wps:cNvSpPr>
                              <a:spLocks noChangeAspect="1"/>
                            </wps:cNvSpPr>
                            <wps:spPr bwMode="auto">
                              <a:xfrm>
                                <a:off x="4618" y="2617"/>
                                <a:ext cx="16" cy="3"/>
                              </a:xfrm>
                              <a:custGeom>
                                <a:avLst/>
                                <a:gdLst>
                                  <a:gd name="T0" fmla="*/ 1 w 66"/>
                                  <a:gd name="T1" fmla="*/ 0 h 13"/>
                                  <a:gd name="T2" fmla="*/ 1 w 66"/>
                                  <a:gd name="T3" fmla="*/ 0 h 13"/>
                                  <a:gd name="T4" fmla="*/ 0 w 66"/>
                                  <a:gd name="T5" fmla="*/ 0 h 13"/>
                                  <a:gd name="T6" fmla="*/ 0 w 66"/>
                                  <a:gd name="T7" fmla="*/ 0 h 1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6" h="13">
                                    <a:moveTo>
                                      <a:pt x="66" y="13"/>
                                    </a:moveTo>
                                    <a:lnTo>
                                      <a:pt x="45" y="3"/>
                                    </a:lnTo>
                                    <a:lnTo>
                                      <a:pt x="22" y="0"/>
                                    </a:lnTo>
                                    <a:lnTo>
                                      <a:pt x="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2" name="Freeform 12929"/>
                            <wps:cNvSpPr>
                              <a:spLocks noChangeAspect="1"/>
                            </wps:cNvSpPr>
                            <wps:spPr bwMode="auto">
                              <a:xfrm>
                                <a:off x="4642" y="2638"/>
                                <a:ext cx="17" cy="4"/>
                              </a:xfrm>
                              <a:custGeom>
                                <a:avLst/>
                                <a:gdLst>
                                  <a:gd name="T0" fmla="*/ 1 w 66"/>
                                  <a:gd name="T1" fmla="*/ 0 h 15"/>
                                  <a:gd name="T2" fmla="*/ 1 w 66"/>
                                  <a:gd name="T3" fmla="*/ 0 h 15"/>
                                  <a:gd name="T4" fmla="*/ 1 w 66"/>
                                  <a:gd name="T5" fmla="*/ 0 h 15"/>
                                  <a:gd name="T6" fmla="*/ 0 w 66"/>
                                  <a:gd name="T7" fmla="*/ 0 h 1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6" h="15">
                                    <a:moveTo>
                                      <a:pt x="66" y="15"/>
                                    </a:moveTo>
                                    <a:lnTo>
                                      <a:pt x="46" y="3"/>
                                    </a:lnTo>
                                    <a:lnTo>
                                      <a:pt x="23" y="0"/>
                                    </a:lnTo>
                                    <a:lnTo>
                                      <a:pt x="0" y="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3" name="Line 12930"/>
                            <wps:cNvCnPr>
                              <a:cxnSpLocks noChangeShapeType="1"/>
                            </wps:cNvCnPr>
                            <wps:spPr bwMode="auto">
                              <a:xfrm flipH="1" flipV="1">
                                <a:off x="4616" y="2617"/>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34" name="Freeform 12931"/>
                            <wps:cNvSpPr>
                              <a:spLocks noChangeAspect="1"/>
                            </wps:cNvSpPr>
                            <wps:spPr bwMode="auto">
                              <a:xfrm>
                                <a:off x="4659" y="2642"/>
                                <a:ext cx="1" cy="2"/>
                              </a:xfrm>
                              <a:custGeom>
                                <a:avLst/>
                                <a:gdLst>
                                  <a:gd name="T0" fmla="*/ 0 w 7"/>
                                  <a:gd name="T1" fmla="*/ 0 h 8"/>
                                  <a:gd name="T2" fmla="*/ 0 w 7"/>
                                  <a:gd name="T3" fmla="*/ 0 h 8"/>
                                  <a:gd name="T4" fmla="*/ 0 w 7"/>
                                  <a:gd name="T5" fmla="*/ 0 h 8"/>
                                  <a:gd name="T6" fmla="*/ 0 60000 65536"/>
                                  <a:gd name="T7" fmla="*/ 0 60000 65536"/>
                                  <a:gd name="T8" fmla="*/ 0 60000 65536"/>
                                </a:gdLst>
                                <a:ahLst/>
                                <a:cxnLst>
                                  <a:cxn ang="T6">
                                    <a:pos x="T0" y="T1"/>
                                  </a:cxn>
                                  <a:cxn ang="T7">
                                    <a:pos x="T2" y="T3"/>
                                  </a:cxn>
                                  <a:cxn ang="T8">
                                    <a:pos x="T4" y="T5"/>
                                  </a:cxn>
                                </a:cxnLst>
                                <a:rect l="0" t="0" r="r" b="b"/>
                                <a:pathLst>
                                  <a:path w="7" h="8">
                                    <a:moveTo>
                                      <a:pt x="0" y="0"/>
                                    </a:moveTo>
                                    <a:lnTo>
                                      <a:pt x="1" y="1"/>
                                    </a:lnTo>
                                    <a:lnTo>
                                      <a:pt x="7" y="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5" name="Freeform 12932"/>
                            <wps:cNvSpPr>
                              <a:spLocks noChangeAspect="1"/>
                            </wps:cNvSpPr>
                            <wps:spPr bwMode="auto">
                              <a:xfrm>
                                <a:off x="4659" y="2644"/>
                                <a:ext cx="2" cy="7"/>
                              </a:xfrm>
                              <a:custGeom>
                                <a:avLst/>
                                <a:gdLst>
                                  <a:gd name="T0" fmla="*/ 0 w 10"/>
                                  <a:gd name="T1" fmla="*/ 0 h 29"/>
                                  <a:gd name="T2" fmla="*/ 0 w 10"/>
                                  <a:gd name="T3" fmla="*/ 0 h 29"/>
                                  <a:gd name="T4" fmla="*/ 0 w 10"/>
                                  <a:gd name="T5" fmla="*/ 0 h 29"/>
                                  <a:gd name="T6" fmla="*/ 0 w 10"/>
                                  <a:gd name="T7" fmla="*/ 0 h 29"/>
                                  <a:gd name="T8" fmla="*/ 0 w 10"/>
                                  <a:gd name="T9" fmla="*/ 0 h 29"/>
                                  <a:gd name="T10" fmla="*/ 0 w 10"/>
                                  <a:gd name="T11" fmla="*/ 0 h 29"/>
                                  <a:gd name="T12" fmla="*/ 0 w 10"/>
                                  <a:gd name="T13" fmla="*/ 0 h 29"/>
                                  <a:gd name="T14" fmla="*/ 0 w 10"/>
                                  <a:gd name="T15" fmla="*/ 0 h 29"/>
                                  <a:gd name="T16" fmla="*/ 0 w 10"/>
                                  <a:gd name="T17" fmla="*/ 0 h 2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 h="29">
                                    <a:moveTo>
                                      <a:pt x="5" y="0"/>
                                    </a:moveTo>
                                    <a:lnTo>
                                      <a:pt x="8" y="3"/>
                                    </a:lnTo>
                                    <a:lnTo>
                                      <a:pt x="10" y="6"/>
                                    </a:lnTo>
                                    <a:lnTo>
                                      <a:pt x="10" y="9"/>
                                    </a:lnTo>
                                    <a:lnTo>
                                      <a:pt x="10" y="13"/>
                                    </a:lnTo>
                                    <a:lnTo>
                                      <a:pt x="9" y="18"/>
                                    </a:lnTo>
                                    <a:lnTo>
                                      <a:pt x="7" y="22"/>
                                    </a:lnTo>
                                    <a:lnTo>
                                      <a:pt x="3" y="26"/>
                                    </a:lnTo>
                                    <a:lnTo>
                                      <a:pt x="0" y="2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6" name="Line 12933"/>
                            <wps:cNvCnPr>
                              <a:cxnSpLocks noChangeShapeType="1"/>
                            </wps:cNvCnPr>
                            <wps:spPr bwMode="auto">
                              <a:xfrm flipH="1" flipV="1">
                                <a:off x="4618" y="2618"/>
                                <a:ext cx="24"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37" name="Line 12934"/>
                            <wps:cNvCnPr>
                              <a:cxnSpLocks noChangeShapeType="1"/>
                            </wps:cNvCnPr>
                            <wps:spPr bwMode="auto">
                              <a:xfrm flipH="1" flipV="1">
                                <a:off x="4642" y="2639"/>
                                <a:ext cx="3"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38" name="Freeform 12935"/>
                            <wps:cNvSpPr>
                              <a:spLocks noChangeAspect="1"/>
                            </wps:cNvSpPr>
                            <wps:spPr bwMode="auto">
                              <a:xfrm>
                                <a:off x="4645" y="2647"/>
                                <a:ext cx="14" cy="4"/>
                              </a:xfrm>
                              <a:custGeom>
                                <a:avLst/>
                                <a:gdLst>
                                  <a:gd name="T0" fmla="*/ 1 w 55"/>
                                  <a:gd name="T1" fmla="*/ 0 h 15"/>
                                  <a:gd name="T2" fmla="*/ 1 w 55"/>
                                  <a:gd name="T3" fmla="*/ 0 h 15"/>
                                  <a:gd name="T4" fmla="*/ 0 w 55"/>
                                  <a:gd name="T5" fmla="*/ 0 h 15"/>
                                  <a:gd name="T6" fmla="*/ 0 60000 65536"/>
                                  <a:gd name="T7" fmla="*/ 0 60000 65536"/>
                                  <a:gd name="T8" fmla="*/ 0 60000 65536"/>
                                </a:gdLst>
                                <a:ahLst/>
                                <a:cxnLst>
                                  <a:cxn ang="T6">
                                    <a:pos x="T0" y="T1"/>
                                  </a:cxn>
                                  <a:cxn ang="T7">
                                    <a:pos x="T2" y="T3"/>
                                  </a:cxn>
                                  <a:cxn ang="T8">
                                    <a:pos x="T4" y="T5"/>
                                  </a:cxn>
                                </a:cxnLst>
                                <a:rect l="0" t="0" r="r" b="b"/>
                                <a:pathLst>
                                  <a:path w="55" h="15">
                                    <a:moveTo>
                                      <a:pt x="55" y="15"/>
                                    </a:moveTo>
                                    <a:lnTo>
                                      <a:pt x="30" y="0"/>
                                    </a:lnTo>
                                    <a:lnTo>
                                      <a:pt x="0"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9" name="Freeform 12936"/>
                            <wps:cNvSpPr>
                              <a:spLocks noChangeAspect="1"/>
                            </wps:cNvSpPr>
                            <wps:spPr bwMode="auto">
                              <a:xfrm>
                                <a:off x="4616" y="2616"/>
                                <a:ext cx="18" cy="5"/>
                              </a:xfrm>
                              <a:custGeom>
                                <a:avLst/>
                                <a:gdLst>
                                  <a:gd name="T0" fmla="*/ 1 w 75"/>
                                  <a:gd name="T1" fmla="*/ 0 h 18"/>
                                  <a:gd name="T2" fmla="*/ 1 w 75"/>
                                  <a:gd name="T3" fmla="*/ 0 h 18"/>
                                  <a:gd name="T4" fmla="*/ 0 w 75"/>
                                  <a:gd name="T5" fmla="*/ 0 h 18"/>
                                  <a:gd name="T6" fmla="*/ 0 w 75"/>
                                  <a:gd name="T7" fmla="*/ 0 h 18"/>
                                  <a:gd name="T8" fmla="*/ 0 w 75"/>
                                  <a:gd name="T9" fmla="*/ 0 h 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5" h="18">
                                    <a:moveTo>
                                      <a:pt x="75" y="18"/>
                                    </a:moveTo>
                                    <a:lnTo>
                                      <a:pt x="59" y="6"/>
                                    </a:lnTo>
                                    <a:lnTo>
                                      <a:pt x="40" y="1"/>
                                    </a:lnTo>
                                    <a:lnTo>
                                      <a:pt x="21" y="0"/>
                                    </a:lnTo>
                                    <a:lnTo>
                                      <a:pt x="0" y="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 name="Line 12937"/>
                            <wps:cNvCnPr>
                              <a:cxnSpLocks noChangeShapeType="1"/>
                            </wps:cNvCnPr>
                            <wps:spPr bwMode="auto">
                              <a:xfrm flipH="1" flipV="1">
                                <a:off x="4634" y="2620"/>
                                <a:ext cx="25"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41" name="Line 12938"/>
                            <wps:cNvCnPr>
                              <a:cxnSpLocks noChangeShapeType="1"/>
                            </wps:cNvCnPr>
                            <wps:spPr bwMode="auto">
                              <a:xfrm flipH="1" flipV="1">
                                <a:off x="4319" y="2120"/>
                                <a:ext cx="16" cy="2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42" name="Freeform 12939"/>
                            <wps:cNvSpPr>
                              <a:spLocks noChangeAspect="1"/>
                            </wps:cNvSpPr>
                            <wps:spPr bwMode="auto">
                              <a:xfrm>
                                <a:off x="4339" y="2190"/>
                                <a:ext cx="6" cy="14"/>
                              </a:xfrm>
                              <a:custGeom>
                                <a:avLst/>
                                <a:gdLst>
                                  <a:gd name="T0" fmla="*/ 1 w 21"/>
                                  <a:gd name="T1" fmla="*/ 0 h 56"/>
                                  <a:gd name="T2" fmla="*/ 0 w 21"/>
                                  <a:gd name="T3" fmla="*/ 1 h 56"/>
                                  <a:gd name="T4" fmla="*/ 0 w 21"/>
                                  <a:gd name="T5" fmla="*/ 1 h 56"/>
                                  <a:gd name="T6" fmla="*/ 0 w 21"/>
                                  <a:gd name="T7" fmla="*/ 1 h 56"/>
                                  <a:gd name="T8" fmla="*/ 0 w 21"/>
                                  <a:gd name="T9" fmla="*/ 1 h 5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 h="56">
                                    <a:moveTo>
                                      <a:pt x="21" y="0"/>
                                    </a:moveTo>
                                    <a:lnTo>
                                      <a:pt x="19" y="24"/>
                                    </a:lnTo>
                                    <a:lnTo>
                                      <a:pt x="14" y="43"/>
                                    </a:lnTo>
                                    <a:lnTo>
                                      <a:pt x="8" y="54"/>
                                    </a:lnTo>
                                    <a:lnTo>
                                      <a:pt x="0" y="5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3" name="Freeform 12940"/>
                            <wps:cNvSpPr>
                              <a:spLocks noChangeAspect="1"/>
                            </wps:cNvSpPr>
                            <wps:spPr bwMode="auto">
                              <a:xfrm>
                                <a:off x="4335" y="2148"/>
                                <a:ext cx="10" cy="42"/>
                              </a:xfrm>
                              <a:custGeom>
                                <a:avLst/>
                                <a:gdLst>
                                  <a:gd name="T0" fmla="*/ 0 w 37"/>
                                  <a:gd name="T1" fmla="*/ 0 h 171"/>
                                  <a:gd name="T2" fmla="*/ 0 w 37"/>
                                  <a:gd name="T3" fmla="*/ 0 h 171"/>
                                  <a:gd name="T4" fmla="*/ 0 w 37"/>
                                  <a:gd name="T5" fmla="*/ 0 h 171"/>
                                  <a:gd name="T6" fmla="*/ 1 w 37"/>
                                  <a:gd name="T7" fmla="*/ 1 h 171"/>
                                  <a:gd name="T8" fmla="*/ 1 w 37"/>
                                  <a:gd name="T9" fmla="*/ 2 h 171"/>
                                  <a:gd name="T10" fmla="*/ 1 w 37"/>
                                  <a:gd name="T11" fmla="*/ 2 h 17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37" h="171">
                                    <a:moveTo>
                                      <a:pt x="0" y="0"/>
                                    </a:moveTo>
                                    <a:lnTo>
                                      <a:pt x="7" y="14"/>
                                    </a:lnTo>
                                    <a:lnTo>
                                      <a:pt x="15" y="33"/>
                                    </a:lnTo>
                                    <a:lnTo>
                                      <a:pt x="27" y="76"/>
                                    </a:lnTo>
                                    <a:lnTo>
                                      <a:pt x="35" y="125"/>
                                    </a:lnTo>
                                    <a:lnTo>
                                      <a:pt x="37" y="1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4" name="Line 12941"/>
                            <wps:cNvCnPr>
                              <a:cxnSpLocks noChangeShapeType="1"/>
                            </wps:cNvCnPr>
                            <wps:spPr bwMode="auto">
                              <a:xfrm flipH="1">
                                <a:off x="4290" y="2110"/>
                                <a:ext cx="14"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45" name="Line 12942"/>
                            <wps:cNvCnPr>
                              <a:cxnSpLocks noChangeShapeType="1"/>
                            </wps:cNvCnPr>
                            <wps:spPr bwMode="auto">
                              <a:xfrm flipH="1">
                                <a:off x="4268" y="2110"/>
                                <a:ext cx="5"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46" name="Line 12943"/>
                            <wps:cNvCnPr>
                              <a:cxnSpLocks noChangeShapeType="1"/>
                            </wps:cNvCnPr>
                            <wps:spPr bwMode="auto">
                              <a:xfrm flipV="1">
                                <a:off x="4304" y="2110"/>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47" name="Freeform 12944"/>
                            <wps:cNvSpPr>
                              <a:spLocks noChangeAspect="1"/>
                            </wps:cNvSpPr>
                            <wps:spPr bwMode="auto">
                              <a:xfrm>
                                <a:off x="4273" y="2091"/>
                                <a:ext cx="29" cy="19"/>
                              </a:xfrm>
                              <a:custGeom>
                                <a:avLst/>
                                <a:gdLst>
                                  <a:gd name="T0" fmla="*/ 2 w 117"/>
                                  <a:gd name="T1" fmla="*/ 0 h 76"/>
                                  <a:gd name="T2" fmla="*/ 1 w 117"/>
                                  <a:gd name="T3" fmla="*/ 1 h 76"/>
                                  <a:gd name="T4" fmla="*/ 0 w 117"/>
                                  <a:gd name="T5" fmla="*/ 1 h 76"/>
                                  <a:gd name="T6" fmla="*/ 0 60000 65536"/>
                                  <a:gd name="T7" fmla="*/ 0 60000 65536"/>
                                  <a:gd name="T8" fmla="*/ 0 60000 65536"/>
                                </a:gdLst>
                                <a:ahLst/>
                                <a:cxnLst>
                                  <a:cxn ang="T6">
                                    <a:pos x="T0" y="T1"/>
                                  </a:cxn>
                                  <a:cxn ang="T7">
                                    <a:pos x="T2" y="T3"/>
                                  </a:cxn>
                                  <a:cxn ang="T8">
                                    <a:pos x="T4" y="T5"/>
                                  </a:cxn>
                                </a:cxnLst>
                                <a:rect l="0" t="0" r="r" b="b"/>
                                <a:pathLst>
                                  <a:path w="117" h="76">
                                    <a:moveTo>
                                      <a:pt x="117" y="0"/>
                                    </a:moveTo>
                                    <a:lnTo>
                                      <a:pt x="54" y="32"/>
                                    </a:lnTo>
                                    <a:lnTo>
                                      <a:pt x="0" y="7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8" name="Line 12945"/>
                            <wps:cNvCnPr>
                              <a:cxnSpLocks noChangeShapeType="1"/>
                            </wps:cNvCnPr>
                            <wps:spPr bwMode="auto">
                              <a:xfrm>
                                <a:off x="4302" y="2091"/>
                                <a:ext cx="2"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49" name="Freeform 12946"/>
                            <wps:cNvSpPr>
                              <a:spLocks noChangeAspect="1"/>
                            </wps:cNvSpPr>
                            <wps:spPr bwMode="auto">
                              <a:xfrm>
                                <a:off x="4312" y="2114"/>
                                <a:ext cx="7" cy="6"/>
                              </a:xfrm>
                              <a:custGeom>
                                <a:avLst/>
                                <a:gdLst>
                                  <a:gd name="T0" fmla="*/ 0 w 29"/>
                                  <a:gd name="T1" fmla="*/ 0 h 23"/>
                                  <a:gd name="T2" fmla="*/ 0 w 29"/>
                                  <a:gd name="T3" fmla="*/ 0 h 23"/>
                                  <a:gd name="T4" fmla="*/ 0 w 29"/>
                                  <a:gd name="T5" fmla="*/ 0 h 23"/>
                                  <a:gd name="T6" fmla="*/ 0 w 29"/>
                                  <a:gd name="T7" fmla="*/ 1 h 2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9" h="23">
                                    <a:moveTo>
                                      <a:pt x="0" y="0"/>
                                    </a:moveTo>
                                    <a:lnTo>
                                      <a:pt x="6" y="0"/>
                                    </a:lnTo>
                                    <a:lnTo>
                                      <a:pt x="13" y="4"/>
                                    </a:lnTo>
                                    <a:lnTo>
                                      <a:pt x="29" y="2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0" name="Freeform 12947"/>
                            <wps:cNvSpPr>
                              <a:spLocks noChangeAspect="1"/>
                            </wps:cNvSpPr>
                            <wps:spPr bwMode="auto">
                              <a:xfrm>
                                <a:off x="3604" y="1285"/>
                                <a:ext cx="342" cy="245"/>
                              </a:xfrm>
                              <a:custGeom>
                                <a:avLst/>
                                <a:gdLst>
                                  <a:gd name="T0" fmla="*/ 22 w 1368"/>
                                  <a:gd name="T1" fmla="*/ 0 h 978"/>
                                  <a:gd name="T2" fmla="*/ 19 w 1368"/>
                                  <a:gd name="T3" fmla="*/ 1 h 978"/>
                                  <a:gd name="T4" fmla="*/ 16 w 1368"/>
                                  <a:gd name="T5" fmla="*/ 1 h 978"/>
                                  <a:gd name="T6" fmla="*/ 13 w 1368"/>
                                  <a:gd name="T7" fmla="*/ 2 h 978"/>
                                  <a:gd name="T8" fmla="*/ 11 w 1368"/>
                                  <a:gd name="T9" fmla="*/ 3 h 978"/>
                                  <a:gd name="T10" fmla="*/ 9 w 1368"/>
                                  <a:gd name="T11" fmla="*/ 4 h 978"/>
                                  <a:gd name="T12" fmla="*/ 7 w 1368"/>
                                  <a:gd name="T13" fmla="*/ 6 h 978"/>
                                  <a:gd name="T14" fmla="*/ 5 w 1368"/>
                                  <a:gd name="T15" fmla="*/ 7 h 978"/>
                                  <a:gd name="T16" fmla="*/ 3 w 1368"/>
                                  <a:gd name="T17" fmla="*/ 8 h 978"/>
                                  <a:gd name="T18" fmla="*/ 2 w 1368"/>
                                  <a:gd name="T19" fmla="*/ 10 h 978"/>
                                  <a:gd name="T20" fmla="*/ 1 w 1368"/>
                                  <a:gd name="T21" fmla="*/ 11 h 978"/>
                                  <a:gd name="T22" fmla="*/ 1 w 1368"/>
                                  <a:gd name="T23" fmla="*/ 13 h 978"/>
                                  <a:gd name="T24" fmla="*/ 0 w 1368"/>
                                  <a:gd name="T25" fmla="*/ 15 h 978"/>
                                  <a:gd name="T26" fmla="*/ 0 w 1368"/>
                                  <a:gd name="T27" fmla="*/ 15 h 978"/>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368" h="978">
                                    <a:moveTo>
                                      <a:pt x="1368" y="0"/>
                                    </a:moveTo>
                                    <a:lnTo>
                                      <a:pt x="1184" y="36"/>
                                    </a:lnTo>
                                    <a:lnTo>
                                      <a:pt x="1008" y="81"/>
                                    </a:lnTo>
                                    <a:lnTo>
                                      <a:pt x="843" y="135"/>
                                    </a:lnTo>
                                    <a:lnTo>
                                      <a:pt x="688" y="198"/>
                                    </a:lnTo>
                                    <a:lnTo>
                                      <a:pt x="547" y="269"/>
                                    </a:lnTo>
                                    <a:lnTo>
                                      <a:pt x="419" y="347"/>
                                    </a:lnTo>
                                    <a:lnTo>
                                      <a:pt x="306" y="432"/>
                                    </a:lnTo>
                                    <a:lnTo>
                                      <a:pt x="210" y="524"/>
                                    </a:lnTo>
                                    <a:lnTo>
                                      <a:pt x="131" y="621"/>
                                    </a:lnTo>
                                    <a:lnTo>
                                      <a:pt x="70" y="721"/>
                                    </a:lnTo>
                                    <a:lnTo>
                                      <a:pt x="27" y="825"/>
                                    </a:lnTo>
                                    <a:lnTo>
                                      <a:pt x="5" y="931"/>
                                    </a:lnTo>
                                    <a:lnTo>
                                      <a:pt x="0" y="97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1" name="Freeform 12948"/>
                            <wps:cNvSpPr>
                              <a:spLocks noChangeAspect="1"/>
                            </wps:cNvSpPr>
                            <wps:spPr bwMode="auto">
                              <a:xfrm>
                                <a:off x="3567" y="1232"/>
                                <a:ext cx="367" cy="365"/>
                              </a:xfrm>
                              <a:custGeom>
                                <a:avLst/>
                                <a:gdLst>
                                  <a:gd name="T0" fmla="*/ 2 w 1472"/>
                                  <a:gd name="T1" fmla="*/ 23 h 1459"/>
                                  <a:gd name="T2" fmla="*/ 1 w 1472"/>
                                  <a:gd name="T3" fmla="*/ 21 h 1459"/>
                                  <a:gd name="T4" fmla="*/ 0 w 1472"/>
                                  <a:gd name="T5" fmla="*/ 20 h 1459"/>
                                  <a:gd name="T6" fmla="*/ 0 w 1472"/>
                                  <a:gd name="T7" fmla="*/ 18 h 1459"/>
                                  <a:gd name="T8" fmla="*/ 0 w 1472"/>
                                  <a:gd name="T9" fmla="*/ 16 h 1459"/>
                                  <a:gd name="T10" fmla="*/ 0 w 1472"/>
                                  <a:gd name="T11" fmla="*/ 15 h 1459"/>
                                  <a:gd name="T12" fmla="*/ 1 w 1472"/>
                                  <a:gd name="T13" fmla="*/ 13 h 1459"/>
                                  <a:gd name="T14" fmla="*/ 2 w 1472"/>
                                  <a:gd name="T15" fmla="*/ 11 h 1459"/>
                                  <a:gd name="T16" fmla="*/ 3 w 1472"/>
                                  <a:gd name="T17" fmla="*/ 10 h 1459"/>
                                  <a:gd name="T18" fmla="*/ 4 w 1472"/>
                                  <a:gd name="T19" fmla="*/ 8 h 1459"/>
                                  <a:gd name="T20" fmla="*/ 6 w 1472"/>
                                  <a:gd name="T21" fmla="*/ 7 h 1459"/>
                                  <a:gd name="T22" fmla="*/ 8 w 1472"/>
                                  <a:gd name="T23" fmla="*/ 6 h 1459"/>
                                  <a:gd name="T24" fmla="*/ 10 w 1472"/>
                                  <a:gd name="T25" fmla="*/ 4 h 1459"/>
                                  <a:gd name="T26" fmla="*/ 12 w 1472"/>
                                  <a:gd name="T27" fmla="*/ 3 h 1459"/>
                                  <a:gd name="T28" fmla="*/ 14 w 1472"/>
                                  <a:gd name="T29" fmla="*/ 2 h 1459"/>
                                  <a:gd name="T30" fmla="*/ 17 w 1472"/>
                                  <a:gd name="T31" fmla="*/ 1 h 1459"/>
                                  <a:gd name="T32" fmla="*/ 20 w 1472"/>
                                  <a:gd name="T33" fmla="*/ 1 h 1459"/>
                                  <a:gd name="T34" fmla="*/ 23 w 1472"/>
                                  <a:gd name="T35" fmla="*/ 0 h 145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472" h="1459">
                                    <a:moveTo>
                                      <a:pt x="110" y="1459"/>
                                    </a:moveTo>
                                    <a:lnTo>
                                      <a:pt x="55" y="1353"/>
                                    </a:lnTo>
                                    <a:lnTo>
                                      <a:pt x="18" y="1246"/>
                                    </a:lnTo>
                                    <a:lnTo>
                                      <a:pt x="0" y="1138"/>
                                    </a:lnTo>
                                    <a:lnTo>
                                      <a:pt x="0" y="1029"/>
                                    </a:lnTo>
                                    <a:lnTo>
                                      <a:pt x="18" y="921"/>
                                    </a:lnTo>
                                    <a:lnTo>
                                      <a:pt x="55" y="815"/>
                                    </a:lnTo>
                                    <a:lnTo>
                                      <a:pt x="110" y="712"/>
                                    </a:lnTo>
                                    <a:lnTo>
                                      <a:pt x="182" y="612"/>
                                    </a:lnTo>
                                    <a:lnTo>
                                      <a:pt x="272" y="516"/>
                                    </a:lnTo>
                                    <a:lnTo>
                                      <a:pt x="376" y="427"/>
                                    </a:lnTo>
                                    <a:lnTo>
                                      <a:pt x="496" y="343"/>
                                    </a:lnTo>
                                    <a:lnTo>
                                      <a:pt x="631" y="265"/>
                                    </a:lnTo>
                                    <a:lnTo>
                                      <a:pt x="778" y="195"/>
                                    </a:lnTo>
                                    <a:lnTo>
                                      <a:pt x="938" y="133"/>
                                    </a:lnTo>
                                    <a:lnTo>
                                      <a:pt x="1108" y="79"/>
                                    </a:lnTo>
                                    <a:lnTo>
                                      <a:pt x="1286" y="34"/>
                                    </a:lnTo>
                                    <a:lnTo>
                                      <a:pt x="147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2" name="Line 12949"/>
                            <wps:cNvCnPr>
                              <a:cxnSpLocks noChangeShapeType="1"/>
                            </wps:cNvCnPr>
                            <wps:spPr bwMode="auto">
                              <a:xfrm flipH="1" flipV="1">
                                <a:off x="3594" y="1597"/>
                                <a:ext cx="189" cy="3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53" name="Line 12950"/>
                            <wps:cNvCnPr>
                              <a:cxnSpLocks noChangeShapeType="1"/>
                            </wps:cNvCnPr>
                            <wps:spPr bwMode="auto">
                              <a:xfrm>
                                <a:off x="3550" y="1588"/>
                                <a:ext cx="154" cy="25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54" name="Line 12951"/>
                            <wps:cNvCnPr>
                              <a:cxnSpLocks noChangeShapeType="1"/>
                            </wps:cNvCnPr>
                            <wps:spPr bwMode="auto">
                              <a:xfrm flipH="1" flipV="1">
                                <a:off x="3578" y="1571"/>
                                <a:ext cx="154" cy="25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55" name="Freeform 12952"/>
                            <wps:cNvSpPr>
                              <a:spLocks noChangeAspect="1"/>
                            </wps:cNvSpPr>
                            <wps:spPr bwMode="auto">
                              <a:xfrm>
                                <a:off x="3703" y="1820"/>
                                <a:ext cx="29" cy="22"/>
                              </a:xfrm>
                              <a:custGeom>
                                <a:avLst/>
                                <a:gdLst>
                                  <a:gd name="T0" fmla="*/ 0 w 117"/>
                                  <a:gd name="T1" fmla="*/ 2 h 87"/>
                                  <a:gd name="T2" fmla="*/ 0 w 117"/>
                                  <a:gd name="T3" fmla="*/ 1 h 87"/>
                                  <a:gd name="T4" fmla="*/ 0 w 117"/>
                                  <a:gd name="T5" fmla="*/ 1 h 87"/>
                                  <a:gd name="T6" fmla="*/ 0 w 117"/>
                                  <a:gd name="T7" fmla="*/ 1 h 87"/>
                                  <a:gd name="T8" fmla="*/ 0 w 117"/>
                                  <a:gd name="T9" fmla="*/ 1 h 87"/>
                                  <a:gd name="T10" fmla="*/ 0 w 117"/>
                                  <a:gd name="T11" fmla="*/ 0 h 87"/>
                                  <a:gd name="T12" fmla="*/ 1 w 117"/>
                                  <a:gd name="T13" fmla="*/ 0 h 87"/>
                                  <a:gd name="T14" fmla="*/ 1 w 117"/>
                                  <a:gd name="T15" fmla="*/ 0 h 87"/>
                                  <a:gd name="T16" fmla="*/ 1 w 117"/>
                                  <a:gd name="T17" fmla="*/ 0 h 87"/>
                                  <a:gd name="T18" fmla="*/ 2 w 117"/>
                                  <a:gd name="T19" fmla="*/ 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7" h="87">
                                    <a:moveTo>
                                      <a:pt x="6" y="87"/>
                                    </a:moveTo>
                                    <a:lnTo>
                                      <a:pt x="4" y="84"/>
                                    </a:lnTo>
                                    <a:lnTo>
                                      <a:pt x="0" y="64"/>
                                    </a:lnTo>
                                    <a:lnTo>
                                      <a:pt x="6" y="42"/>
                                    </a:lnTo>
                                    <a:lnTo>
                                      <a:pt x="20" y="22"/>
                                    </a:lnTo>
                                    <a:lnTo>
                                      <a:pt x="40" y="7"/>
                                    </a:lnTo>
                                    <a:lnTo>
                                      <a:pt x="63" y="0"/>
                                    </a:lnTo>
                                    <a:lnTo>
                                      <a:pt x="87" y="0"/>
                                    </a:lnTo>
                                    <a:lnTo>
                                      <a:pt x="106" y="8"/>
                                    </a:lnTo>
                                    <a:lnTo>
                                      <a:pt x="117" y="2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6" name="Freeform 12953"/>
                            <wps:cNvSpPr>
                              <a:spLocks noChangeAspect="1"/>
                            </wps:cNvSpPr>
                            <wps:spPr bwMode="auto">
                              <a:xfrm>
                                <a:off x="3704" y="1842"/>
                                <a:ext cx="17" cy="75"/>
                              </a:xfrm>
                              <a:custGeom>
                                <a:avLst/>
                                <a:gdLst>
                                  <a:gd name="T0" fmla="*/ 0 w 67"/>
                                  <a:gd name="T1" fmla="*/ 0 h 303"/>
                                  <a:gd name="T2" fmla="*/ 0 w 67"/>
                                  <a:gd name="T3" fmla="*/ 0 h 303"/>
                                  <a:gd name="T4" fmla="*/ 1 w 67"/>
                                  <a:gd name="T5" fmla="*/ 1 h 303"/>
                                  <a:gd name="T6" fmla="*/ 1 w 67"/>
                                  <a:gd name="T7" fmla="*/ 1 h 303"/>
                                  <a:gd name="T8" fmla="*/ 1 w 67"/>
                                  <a:gd name="T9" fmla="*/ 2 h 303"/>
                                  <a:gd name="T10" fmla="*/ 1 w 67"/>
                                  <a:gd name="T11" fmla="*/ 3 h 303"/>
                                  <a:gd name="T12" fmla="*/ 1 w 67"/>
                                  <a:gd name="T13" fmla="*/ 4 h 303"/>
                                  <a:gd name="T14" fmla="*/ 1 w 67"/>
                                  <a:gd name="T15" fmla="*/ 5 h 30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7" h="303">
                                    <a:moveTo>
                                      <a:pt x="0" y="0"/>
                                    </a:moveTo>
                                    <a:lnTo>
                                      <a:pt x="12" y="23"/>
                                    </a:lnTo>
                                    <a:lnTo>
                                      <a:pt x="25" y="54"/>
                                    </a:lnTo>
                                    <a:lnTo>
                                      <a:pt x="37" y="91"/>
                                    </a:lnTo>
                                    <a:lnTo>
                                      <a:pt x="47" y="132"/>
                                    </a:lnTo>
                                    <a:lnTo>
                                      <a:pt x="62" y="220"/>
                                    </a:lnTo>
                                    <a:lnTo>
                                      <a:pt x="66" y="263"/>
                                    </a:lnTo>
                                    <a:lnTo>
                                      <a:pt x="67" y="30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7" name="Freeform 12954"/>
                            <wps:cNvSpPr>
                              <a:spLocks noChangeAspect="1"/>
                            </wps:cNvSpPr>
                            <wps:spPr bwMode="auto">
                              <a:xfrm>
                                <a:off x="3732" y="1825"/>
                                <a:ext cx="21" cy="92"/>
                              </a:xfrm>
                              <a:custGeom>
                                <a:avLst/>
                                <a:gdLst>
                                  <a:gd name="T0" fmla="*/ 1 w 86"/>
                                  <a:gd name="T1" fmla="*/ 6 h 370"/>
                                  <a:gd name="T2" fmla="*/ 1 w 86"/>
                                  <a:gd name="T3" fmla="*/ 5 h 370"/>
                                  <a:gd name="T4" fmla="*/ 1 w 86"/>
                                  <a:gd name="T5" fmla="*/ 4 h 370"/>
                                  <a:gd name="T6" fmla="*/ 1 w 86"/>
                                  <a:gd name="T7" fmla="*/ 2 h 370"/>
                                  <a:gd name="T8" fmla="*/ 1 w 86"/>
                                  <a:gd name="T9" fmla="*/ 2 h 370"/>
                                  <a:gd name="T10" fmla="*/ 0 w 86"/>
                                  <a:gd name="T11" fmla="*/ 1 h 370"/>
                                  <a:gd name="T12" fmla="*/ 0 w 86"/>
                                  <a:gd name="T13" fmla="*/ 0 h 370"/>
                                  <a:gd name="T14" fmla="*/ 0 w 86"/>
                                  <a:gd name="T15" fmla="*/ 0 h 37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6" h="370">
                                    <a:moveTo>
                                      <a:pt x="86" y="370"/>
                                    </a:moveTo>
                                    <a:lnTo>
                                      <a:pt x="85" y="322"/>
                                    </a:lnTo>
                                    <a:lnTo>
                                      <a:pt x="79" y="271"/>
                                    </a:lnTo>
                                    <a:lnTo>
                                      <a:pt x="62" y="168"/>
                                    </a:lnTo>
                                    <a:lnTo>
                                      <a:pt x="49" y="120"/>
                                    </a:lnTo>
                                    <a:lnTo>
                                      <a:pt x="35" y="74"/>
                                    </a:lnTo>
                                    <a:lnTo>
                                      <a:pt x="18" y="3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8" name="Freeform 12955"/>
                            <wps:cNvSpPr>
                              <a:spLocks noChangeAspect="1"/>
                            </wps:cNvSpPr>
                            <wps:spPr bwMode="auto">
                              <a:xfrm>
                                <a:off x="3604" y="1530"/>
                                <a:ext cx="22" cy="80"/>
                              </a:xfrm>
                              <a:custGeom>
                                <a:avLst/>
                                <a:gdLst>
                                  <a:gd name="T0" fmla="*/ 1 w 89"/>
                                  <a:gd name="T1" fmla="*/ 5 h 318"/>
                                  <a:gd name="T2" fmla="*/ 1 w 89"/>
                                  <a:gd name="T3" fmla="*/ 5 h 318"/>
                                  <a:gd name="T4" fmla="*/ 1 w 89"/>
                                  <a:gd name="T5" fmla="*/ 4 h 318"/>
                                  <a:gd name="T6" fmla="*/ 0 w 89"/>
                                  <a:gd name="T7" fmla="*/ 3 h 318"/>
                                  <a:gd name="T8" fmla="*/ 0 w 89"/>
                                  <a:gd name="T9" fmla="*/ 3 h 318"/>
                                  <a:gd name="T10" fmla="*/ 0 w 89"/>
                                  <a:gd name="T11" fmla="*/ 1 h 318"/>
                                  <a:gd name="T12" fmla="*/ 0 w 89"/>
                                  <a:gd name="T13" fmla="*/ 1 h 318"/>
                                  <a:gd name="T14" fmla="*/ 0 w 89"/>
                                  <a:gd name="T15" fmla="*/ 0 h 31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89" h="318">
                                    <a:moveTo>
                                      <a:pt x="89" y="318"/>
                                    </a:moveTo>
                                    <a:lnTo>
                                      <a:pt x="67" y="277"/>
                                    </a:lnTo>
                                    <a:lnTo>
                                      <a:pt x="47" y="237"/>
                                    </a:lnTo>
                                    <a:lnTo>
                                      <a:pt x="31" y="197"/>
                                    </a:lnTo>
                                    <a:lnTo>
                                      <a:pt x="19" y="157"/>
                                    </a:lnTo>
                                    <a:lnTo>
                                      <a:pt x="3" y="79"/>
                                    </a:lnTo>
                                    <a:lnTo>
                                      <a:pt x="0" y="39"/>
                                    </a:lnTo>
                                    <a:lnTo>
                                      <a:pt x="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9" name="Freeform 12956"/>
                            <wps:cNvSpPr>
                              <a:spLocks noChangeAspect="1"/>
                            </wps:cNvSpPr>
                            <wps:spPr bwMode="auto">
                              <a:xfrm>
                                <a:off x="3594" y="1596"/>
                                <a:ext cx="32" cy="14"/>
                              </a:xfrm>
                              <a:custGeom>
                                <a:avLst/>
                                <a:gdLst>
                                  <a:gd name="T0" fmla="*/ 2 w 128"/>
                                  <a:gd name="T1" fmla="*/ 1 h 53"/>
                                  <a:gd name="T2" fmla="*/ 2 w 128"/>
                                  <a:gd name="T3" fmla="*/ 1 h 53"/>
                                  <a:gd name="T4" fmla="*/ 1 w 128"/>
                                  <a:gd name="T5" fmla="*/ 0 h 53"/>
                                  <a:gd name="T6" fmla="*/ 1 w 128"/>
                                  <a:gd name="T7" fmla="*/ 0 h 53"/>
                                  <a:gd name="T8" fmla="*/ 0 w 128"/>
                                  <a:gd name="T9" fmla="*/ 0 h 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8" h="53">
                                    <a:moveTo>
                                      <a:pt x="128" y="53"/>
                                    </a:moveTo>
                                    <a:lnTo>
                                      <a:pt x="104" y="26"/>
                                    </a:lnTo>
                                    <a:lnTo>
                                      <a:pt x="72" y="8"/>
                                    </a:lnTo>
                                    <a:lnTo>
                                      <a:pt x="37" y="0"/>
                                    </a:lnTo>
                                    <a:lnTo>
                                      <a:pt x="0" y="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0" name="Line 12957"/>
                            <wps:cNvCnPr>
                              <a:cxnSpLocks noChangeShapeType="1"/>
                            </wps:cNvCnPr>
                            <wps:spPr bwMode="auto">
                              <a:xfrm flipV="1">
                                <a:off x="3558" y="1601"/>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61" name="Freeform 12958"/>
                            <wps:cNvSpPr>
                              <a:spLocks noChangeAspect="1"/>
                            </wps:cNvSpPr>
                            <wps:spPr bwMode="auto">
                              <a:xfrm>
                                <a:off x="3548" y="1566"/>
                                <a:ext cx="30" cy="22"/>
                              </a:xfrm>
                              <a:custGeom>
                                <a:avLst/>
                                <a:gdLst>
                                  <a:gd name="T0" fmla="*/ 0 w 117"/>
                                  <a:gd name="T1" fmla="*/ 2 h 88"/>
                                  <a:gd name="T2" fmla="*/ 0 w 117"/>
                                  <a:gd name="T3" fmla="*/ 1 h 88"/>
                                  <a:gd name="T4" fmla="*/ 0 w 117"/>
                                  <a:gd name="T5" fmla="*/ 1 h 88"/>
                                  <a:gd name="T6" fmla="*/ 0 w 117"/>
                                  <a:gd name="T7" fmla="*/ 1 h 88"/>
                                  <a:gd name="T8" fmla="*/ 0 w 117"/>
                                  <a:gd name="T9" fmla="*/ 1 h 88"/>
                                  <a:gd name="T10" fmla="*/ 1 w 117"/>
                                  <a:gd name="T11" fmla="*/ 0 h 88"/>
                                  <a:gd name="T12" fmla="*/ 1 w 117"/>
                                  <a:gd name="T13" fmla="*/ 0 h 88"/>
                                  <a:gd name="T14" fmla="*/ 2 w 117"/>
                                  <a:gd name="T15" fmla="*/ 0 h 88"/>
                                  <a:gd name="T16" fmla="*/ 2 w 117"/>
                                  <a:gd name="T17" fmla="*/ 0 h 88"/>
                                  <a:gd name="T18" fmla="*/ 2 w 117"/>
                                  <a:gd name="T19" fmla="*/ 0 h 8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7" h="88">
                                    <a:moveTo>
                                      <a:pt x="6" y="88"/>
                                    </a:moveTo>
                                    <a:lnTo>
                                      <a:pt x="4" y="84"/>
                                    </a:lnTo>
                                    <a:lnTo>
                                      <a:pt x="0" y="65"/>
                                    </a:lnTo>
                                    <a:lnTo>
                                      <a:pt x="6" y="43"/>
                                    </a:lnTo>
                                    <a:lnTo>
                                      <a:pt x="19" y="23"/>
                                    </a:lnTo>
                                    <a:lnTo>
                                      <a:pt x="40" y="8"/>
                                    </a:lnTo>
                                    <a:lnTo>
                                      <a:pt x="63" y="0"/>
                                    </a:lnTo>
                                    <a:lnTo>
                                      <a:pt x="86" y="1"/>
                                    </a:lnTo>
                                    <a:lnTo>
                                      <a:pt x="107" y="9"/>
                                    </a:lnTo>
                                    <a:lnTo>
                                      <a:pt x="117" y="2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2" name="Line 12959"/>
                            <wps:cNvCnPr>
                              <a:cxnSpLocks noChangeShapeType="1"/>
                            </wps:cNvCnPr>
                            <wps:spPr bwMode="auto">
                              <a:xfrm>
                                <a:off x="3604" y="1530"/>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63" name="Freeform 12960"/>
                            <wps:cNvSpPr>
                              <a:spLocks noChangeAspect="1"/>
                            </wps:cNvSpPr>
                            <wps:spPr bwMode="auto">
                              <a:xfrm>
                                <a:off x="3934" y="1232"/>
                                <a:ext cx="12" cy="53"/>
                              </a:xfrm>
                              <a:custGeom>
                                <a:avLst/>
                                <a:gdLst>
                                  <a:gd name="T0" fmla="*/ 1 w 46"/>
                                  <a:gd name="T1" fmla="*/ 3 h 211"/>
                                  <a:gd name="T2" fmla="*/ 1 w 46"/>
                                  <a:gd name="T3" fmla="*/ 2 h 211"/>
                                  <a:gd name="T4" fmla="*/ 1 w 46"/>
                                  <a:gd name="T5" fmla="*/ 1 h 211"/>
                                  <a:gd name="T6" fmla="*/ 0 w 46"/>
                                  <a:gd name="T7" fmla="*/ 0 h 21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6" h="211">
                                    <a:moveTo>
                                      <a:pt x="46" y="211"/>
                                    </a:moveTo>
                                    <a:lnTo>
                                      <a:pt x="41" y="138"/>
                                    </a:lnTo>
                                    <a:lnTo>
                                      <a:pt x="26" y="6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4" name="Freeform 12961"/>
                            <wps:cNvSpPr>
                              <a:spLocks noChangeAspect="1"/>
                            </wps:cNvSpPr>
                            <wps:spPr bwMode="auto">
                              <a:xfrm>
                                <a:off x="3913" y="1201"/>
                                <a:ext cx="5" cy="5"/>
                              </a:xfrm>
                              <a:custGeom>
                                <a:avLst/>
                                <a:gdLst>
                                  <a:gd name="T0" fmla="*/ 0 w 23"/>
                                  <a:gd name="T1" fmla="*/ 0 h 18"/>
                                  <a:gd name="T2" fmla="*/ 0 w 23"/>
                                  <a:gd name="T3" fmla="*/ 0 h 18"/>
                                  <a:gd name="T4" fmla="*/ 0 w 23"/>
                                  <a:gd name="T5" fmla="*/ 0 h 18"/>
                                  <a:gd name="T6" fmla="*/ 0 w 23"/>
                                  <a:gd name="T7" fmla="*/ 0 h 1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3" h="18">
                                    <a:moveTo>
                                      <a:pt x="23" y="18"/>
                                    </a:moveTo>
                                    <a:lnTo>
                                      <a:pt x="15" y="7"/>
                                    </a:lnTo>
                                    <a:lnTo>
                                      <a:pt x="7"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5" name="Freeform 12962"/>
                            <wps:cNvSpPr>
                              <a:spLocks noChangeAspect="1"/>
                            </wps:cNvSpPr>
                            <wps:spPr bwMode="auto">
                              <a:xfrm>
                                <a:off x="5633" y="2762"/>
                                <a:ext cx="171" cy="74"/>
                              </a:xfrm>
                              <a:custGeom>
                                <a:avLst/>
                                <a:gdLst>
                                  <a:gd name="T0" fmla="*/ 10 w 684"/>
                                  <a:gd name="T1" fmla="*/ 0 h 296"/>
                                  <a:gd name="T2" fmla="*/ 11 w 684"/>
                                  <a:gd name="T3" fmla="*/ 1 h 296"/>
                                  <a:gd name="T4" fmla="*/ 11 w 684"/>
                                  <a:gd name="T5" fmla="*/ 1 h 296"/>
                                  <a:gd name="T6" fmla="*/ 11 w 684"/>
                                  <a:gd name="T7" fmla="*/ 2 h 296"/>
                                  <a:gd name="T8" fmla="*/ 10 w 684"/>
                                  <a:gd name="T9" fmla="*/ 3 h 296"/>
                                  <a:gd name="T10" fmla="*/ 10 w 684"/>
                                  <a:gd name="T11" fmla="*/ 3 h 296"/>
                                  <a:gd name="T12" fmla="*/ 9 w 684"/>
                                  <a:gd name="T13" fmla="*/ 4 h 296"/>
                                  <a:gd name="T14" fmla="*/ 8 w 684"/>
                                  <a:gd name="T15" fmla="*/ 4 h 296"/>
                                  <a:gd name="T16" fmla="*/ 7 w 684"/>
                                  <a:gd name="T17" fmla="*/ 5 h 296"/>
                                  <a:gd name="T18" fmla="*/ 5 w 684"/>
                                  <a:gd name="T19" fmla="*/ 5 h 296"/>
                                  <a:gd name="T20" fmla="*/ 4 w 684"/>
                                  <a:gd name="T21" fmla="*/ 5 h 296"/>
                                  <a:gd name="T22" fmla="*/ 3 w 684"/>
                                  <a:gd name="T23" fmla="*/ 5 h 296"/>
                                  <a:gd name="T24" fmla="*/ 1 w 684"/>
                                  <a:gd name="T25" fmla="*/ 4 h 296"/>
                                  <a:gd name="T26" fmla="*/ 0 w 684"/>
                                  <a:gd name="T27" fmla="*/ 4 h 29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84" h="296">
                                    <a:moveTo>
                                      <a:pt x="658" y="0"/>
                                    </a:moveTo>
                                    <a:lnTo>
                                      <a:pt x="671" y="25"/>
                                    </a:lnTo>
                                    <a:lnTo>
                                      <a:pt x="684" y="72"/>
                                    </a:lnTo>
                                    <a:lnTo>
                                      <a:pt x="678" y="119"/>
                                    </a:lnTo>
                                    <a:lnTo>
                                      <a:pt x="654" y="164"/>
                                    </a:lnTo>
                                    <a:lnTo>
                                      <a:pt x="613" y="206"/>
                                    </a:lnTo>
                                    <a:lnTo>
                                      <a:pt x="557" y="240"/>
                                    </a:lnTo>
                                    <a:lnTo>
                                      <a:pt x="488" y="268"/>
                                    </a:lnTo>
                                    <a:lnTo>
                                      <a:pt x="409" y="287"/>
                                    </a:lnTo>
                                    <a:lnTo>
                                      <a:pt x="324" y="296"/>
                                    </a:lnTo>
                                    <a:lnTo>
                                      <a:pt x="237" y="295"/>
                                    </a:lnTo>
                                    <a:lnTo>
                                      <a:pt x="151" y="284"/>
                                    </a:lnTo>
                                    <a:lnTo>
                                      <a:pt x="71" y="265"/>
                                    </a:lnTo>
                                    <a:lnTo>
                                      <a:pt x="0" y="23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6" name="Freeform 12963"/>
                            <wps:cNvSpPr>
                              <a:spLocks noChangeAspect="1"/>
                            </wps:cNvSpPr>
                            <wps:spPr bwMode="auto">
                              <a:xfrm>
                                <a:off x="5804" y="2740"/>
                                <a:ext cx="25" cy="80"/>
                              </a:xfrm>
                              <a:custGeom>
                                <a:avLst/>
                                <a:gdLst>
                                  <a:gd name="T0" fmla="*/ 0 w 101"/>
                                  <a:gd name="T1" fmla="*/ 5 h 320"/>
                                  <a:gd name="T2" fmla="*/ 1 w 101"/>
                                  <a:gd name="T3" fmla="*/ 5 h 320"/>
                                  <a:gd name="T4" fmla="*/ 1 w 101"/>
                                  <a:gd name="T5" fmla="*/ 4 h 320"/>
                                  <a:gd name="T6" fmla="*/ 1 w 101"/>
                                  <a:gd name="T7" fmla="*/ 4 h 320"/>
                                  <a:gd name="T8" fmla="*/ 1 w 101"/>
                                  <a:gd name="T9" fmla="*/ 3 h 320"/>
                                  <a:gd name="T10" fmla="*/ 1 w 101"/>
                                  <a:gd name="T11" fmla="*/ 2 h 320"/>
                                  <a:gd name="T12" fmla="*/ 1 w 101"/>
                                  <a:gd name="T13" fmla="*/ 2 h 320"/>
                                  <a:gd name="T14" fmla="*/ 1 w 101"/>
                                  <a:gd name="T15" fmla="*/ 1 h 320"/>
                                  <a:gd name="T16" fmla="*/ 0 w 101"/>
                                  <a:gd name="T17" fmla="*/ 1 h 320"/>
                                  <a:gd name="T18" fmla="*/ 0 w 101"/>
                                  <a:gd name="T19" fmla="*/ 0 h 32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1" h="320">
                                    <a:moveTo>
                                      <a:pt x="28" y="320"/>
                                    </a:moveTo>
                                    <a:lnTo>
                                      <a:pt x="58" y="291"/>
                                    </a:lnTo>
                                    <a:lnTo>
                                      <a:pt x="81" y="255"/>
                                    </a:lnTo>
                                    <a:lnTo>
                                      <a:pt x="96" y="216"/>
                                    </a:lnTo>
                                    <a:lnTo>
                                      <a:pt x="101" y="174"/>
                                    </a:lnTo>
                                    <a:lnTo>
                                      <a:pt x="98" y="131"/>
                                    </a:lnTo>
                                    <a:lnTo>
                                      <a:pt x="85" y="91"/>
                                    </a:lnTo>
                                    <a:lnTo>
                                      <a:pt x="63" y="55"/>
                                    </a:lnTo>
                                    <a:lnTo>
                                      <a:pt x="35" y="2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7" name="Freeform 12964"/>
                            <wps:cNvSpPr>
                              <a:spLocks noChangeAspect="1"/>
                            </wps:cNvSpPr>
                            <wps:spPr bwMode="auto">
                              <a:xfrm>
                                <a:off x="5639" y="2776"/>
                                <a:ext cx="159" cy="52"/>
                              </a:xfrm>
                              <a:custGeom>
                                <a:avLst/>
                                <a:gdLst>
                                  <a:gd name="T0" fmla="*/ 0 w 636"/>
                                  <a:gd name="T1" fmla="*/ 3 h 206"/>
                                  <a:gd name="T2" fmla="*/ 1 w 636"/>
                                  <a:gd name="T3" fmla="*/ 3 h 206"/>
                                  <a:gd name="T4" fmla="*/ 2 w 636"/>
                                  <a:gd name="T5" fmla="*/ 3 h 206"/>
                                  <a:gd name="T6" fmla="*/ 4 w 636"/>
                                  <a:gd name="T7" fmla="*/ 3 h 206"/>
                                  <a:gd name="T8" fmla="*/ 5 w 636"/>
                                  <a:gd name="T9" fmla="*/ 3 h 206"/>
                                  <a:gd name="T10" fmla="*/ 6 w 636"/>
                                  <a:gd name="T11" fmla="*/ 3 h 206"/>
                                  <a:gd name="T12" fmla="*/ 8 w 636"/>
                                  <a:gd name="T13" fmla="*/ 3 h 206"/>
                                  <a:gd name="T14" fmla="*/ 9 w 636"/>
                                  <a:gd name="T15" fmla="*/ 2 h 206"/>
                                  <a:gd name="T16" fmla="*/ 9 w 636"/>
                                  <a:gd name="T17" fmla="*/ 2 h 206"/>
                                  <a:gd name="T18" fmla="*/ 10 w 636"/>
                                  <a:gd name="T19" fmla="*/ 1 h 206"/>
                                  <a:gd name="T20" fmla="*/ 10 w 636"/>
                                  <a:gd name="T21" fmla="*/ 1 h 206"/>
                                  <a:gd name="T22" fmla="*/ 10 w 636"/>
                                  <a:gd name="T23" fmla="*/ 0 h 20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636" h="206">
                                    <a:moveTo>
                                      <a:pt x="0" y="152"/>
                                    </a:moveTo>
                                    <a:lnTo>
                                      <a:pt x="70" y="178"/>
                                    </a:lnTo>
                                    <a:lnTo>
                                      <a:pt x="149" y="197"/>
                                    </a:lnTo>
                                    <a:lnTo>
                                      <a:pt x="232" y="206"/>
                                    </a:lnTo>
                                    <a:lnTo>
                                      <a:pt x="317" y="204"/>
                                    </a:lnTo>
                                    <a:lnTo>
                                      <a:pt x="397" y="193"/>
                                    </a:lnTo>
                                    <a:lnTo>
                                      <a:pt x="471" y="172"/>
                                    </a:lnTo>
                                    <a:lnTo>
                                      <a:pt x="534" y="144"/>
                                    </a:lnTo>
                                    <a:lnTo>
                                      <a:pt x="584" y="107"/>
                                    </a:lnTo>
                                    <a:lnTo>
                                      <a:pt x="619" y="66"/>
                                    </a:lnTo>
                                    <a:lnTo>
                                      <a:pt x="635" y="22"/>
                                    </a:lnTo>
                                    <a:lnTo>
                                      <a:pt x="63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8" name="Freeform 12965"/>
                            <wps:cNvSpPr>
                              <a:spLocks noChangeAspect="1"/>
                            </wps:cNvSpPr>
                            <wps:spPr bwMode="auto">
                              <a:xfrm>
                                <a:off x="6359" y="2776"/>
                                <a:ext cx="26" cy="34"/>
                              </a:xfrm>
                              <a:custGeom>
                                <a:avLst/>
                                <a:gdLst>
                                  <a:gd name="T0" fmla="*/ 2 w 104"/>
                                  <a:gd name="T1" fmla="*/ 2 h 137"/>
                                  <a:gd name="T2" fmla="*/ 2 w 104"/>
                                  <a:gd name="T3" fmla="*/ 1 h 137"/>
                                  <a:gd name="T4" fmla="*/ 2 w 104"/>
                                  <a:gd name="T5" fmla="*/ 1 h 137"/>
                                  <a:gd name="T6" fmla="*/ 1 w 104"/>
                                  <a:gd name="T7" fmla="*/ 0 h 137"/>
                                  <a:gd name="T8" fmla="*/ 1 w 104"/>
                                  <a:gd name="T9" fmla="*/ 0 h 137"/>
                                  <a:gd name="T10" fmla="*/ 0 w 104"/>
                                  <a:gd name="T11" fmla="*/ 0 h 137"/>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04" h="137">
                                    <a:moveTo>
                                      <a:pt x="104" y="137"/>
                                    </a:moveTo>
                                    <a:lnTo>
                                      <a:pt x="100" y="99"/>
                                    </a:lnTo>
                                    <a:lnTo>
                                      <a:pt x="86" y="64"/>
                                    </a:lnTo>
                                    <a:lnTo>
                                      <a:pt x="64" y="36"/>
                                    </a:lnTo>
                                    <a:lnTo>
                                      <a:pt x="34" y="1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9" name="Line 12966"/>
                            <wps:cNvCnPr>
                              <a:cxnSpLocks noChangeShapeType="1"/>
                            </wps:cNvCnPr>
                            <wps:spPr bwMode="auto">
                              <a:xfrm flipH="1">
                                <a:off x="6682" y="1411"/>
                                <a:ext cx="50" cy="168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0" name="Freeform 12967"/>
                            <wps:cNvSpPr>
                              <a:spLocks noChangeAspect="1"/>
                            </wps:cNvSpPr>
                            <wps:spPr bwMode="auto">
                              <a:xfrm>
                                <a:off x="6725" y="1473"/>
                                <a:ext cx="111" cy="1697"/>
                              </a:xfrm>
                              <a:custGeom>
                                <a:avLst/>
                                <a:gdLst>
                                  <a:gd name="T0" fmla="*/ 7 w 443"/>
                                  <a:gd name="T1" fmla="*/ 0 h 6784"/>
                                  <a:gd name="T2" fmla="*/ 6 w 443"/>
                                  <a:gd name="T3" fmla="*/ 2 h 6784"/>
                                  <a:gd name="T4" fmla="*/ 6 w 443"/>
                                  <a:gd name="T5" fmla="*/ 3 h 6784"/>
                                  <a:gd name="T6" fmla="*/ 5 w 443"/>
                                  <a:gd name="T7" fmla="*/ 4 h 6784"/>
                                  <a:gd name="T8" fmla="*/ 5 w 443"/>
                                  <a:gd name="T9" fmla="*/ 5 h 6784"/>
                                  <a:gd name="T10" fmla="*/ 5 w 443"/>
                                  <a:gd name="T11" fmla="*/ 6 h 6784"/>
                                  <a:gd name="T12" fmla="*/ 4 w 443"/>
                                  <a:gd name="T13" fmla="*/ 7 h 6784"/>
                                  <a:gd name="T14" fmla="*/ 4 w 443"/>
                                  <a:gd name="T15" fmla="*/ 9 h 6784"/>
                                  <a:gd name="T16" fmla="*/ 4 w 443"/>
                                  <a:gd name="T17" fmla="*/ 10 h 6784"/>
                                  <a:gd name="T18" fmla="*/ 4 w 443"/>
                                  <a:gd name="T19" fmla="*/ 12 h 6784"/>
                                  <a:gd name="T20" fmla="*/ 3 w 443"/>
                                  <a:gd name="T21" fmla="*/ 13 h 6784"/>
                                  <a:gd name="T22" fmla="*/ 3 w 443"/>
                                  <a:gd name="T23" fmla="*/ 15 h 6784"/>
                                  <a:gd name="T24" fmla="*/ 3 w 443"/>
                                  <a:gd name="T25" fmla="*/ 17 h 6784"/>
                                  <a:gd name="T26" fmla="*/ 3 w 443"/>
                                  <a:gd name="T27" fmla="*/ 19 h 6784"/>
                                  <a:gd name="T28" fmla="*/ 3 w 443"/>
                                  <a:gd name="T29" fmla="*/ 20 h 6784"/>
                                  <a:gd name="T30" fmla="*/ 3 w 443"/>
                                  <a:gd name="T31" fmla="*/ 22 h 6784"/>
                                  <a:gd name="T32" fmla="*/ 3 w 443"/>
                                  <a:gd name="T33" fmla="*/ 24 h 6784"/>
                                  <a:gd name="T34" fmla="*/ 3 w 443"/>
                                  <a:gd name="T35" fmla="*/ 26 h 6784"/>
                                  <a:gd name="T36" fmla="*/ 3 w 443"/>
                                  <a:gd name="T37" fmla="*/ 29 h 6784"/>
                                  <a:gd name="T38" fmla="*/ 3 w 443"/>
                                  <a:gd name="T39" fmla="*/ 31 h 6784"/>
                                  <a:gd name="T40" fmla="*/ 4 w 443"/>
                                  <a:gd name="T41" fmla="*/ 35 h 6784"/>
                                  <a:gd name="T42" fmla="*/ 4 w 443"/>
                                  <a:gd name="T43" fmla="*/ 39 h 6784"/>
                                  <a:gd name="T44" fmla="*/ 6 w 443"/>
                                  <a:gd name="T45" fmla="*/ 48 h 6784"/>
                                  <a:gd name="T46" fmla="*/ 6 w 443"/>
                                  <a:gd name="T47" fmla="*/ 52 h 6784"/>
                                  <a:gd name="T48" fmla="*/ 6 w 443"/>
                                  <a:gd name="T49" fmla="*/ 55 h 6784"/>
                                  <a:gd name="T50" fmla="*/ 7 w 443"/>
                                  <a:gd name="T51" fmla="*/ 57 h 6784"/>
                                  <a:gd name="T52" fmla="*/ 7 w 443"/>
                                  <a:gd name="T53" fmla="*/ 59 h 6784"/>
                                  <a:gd name="T54" fmla="*/ 7 w 443"/>
                                  <a:gd name="T55" fmla="*/ 61 h 6784"/>
                                  <a:gd name="T56" fmla="*/ 7 w 443"/>
                                  <a:gd name="T57" fmla="*/ 63 h 6784"/>
                                  <a:gd name="T58" fmla="*/ 7 w 443"/>
                                  <a:gd name="T59" fmla="*/ 65 h 6784"/>
                                  <a:gd name="T60" fmla="*/ 7 w 443"/>
                                  <a:gd name="T61" fmla="*/ 67 h 6784"/>
                                  <a:gd name="T62" fmla="*/ 7 w 443"/>
                                  <a:gd name="T63" fmla="*/ 68 h 6784"/>
                                  <a:gd name="T64" fmla="*/ 6 w 443"/>
                                  <a:gd name="T65" fmla="*/ 70 h 6784"/>
                                  <a:gd name="T66" fmla="*/ 6 w 443"/>
                                  <a:gd name="T67" fmla="*/ 71 h 6784"/>
                                  <a:gd name="T68" fmla="*/ 6 w 443"/>
                                  <a:gd name="T69" fmla="*/ 73 h 6784"/>
                                  <a:gd name="T70" fmla="*/ 6 w 443"/>
                                  <a:gd name="T71" fmla="*/ 74 h 6784"/>
                                  <a:gd name="T72" fmla="*/ 5 w 443"/>
                                  <a:gd name="T73" fmla="*/ 77 h 6784"/>
                                  <a:gd name="T74" fmla="*/ 5 w 443"/>
                                  <a:gd name="T75" fmla="*/ 80 h 6784"/>
                                  <a:gd name="T76" fmla="*/ 4 w 443"/>
                                  <a:gd name="T77" fmla="*/ 82 h 6784"/>
                                  <a:gd name="T78" fmla="*/ 3 w 443"/>
                                  <a:gd name="T79" fmla="*/ 88 h 6784"/>
                                  <a:gd name="T80" fmla="*/ 2 w 443"/>
                                  <a:gd name="T81" fmla="*/ 90 h 6784"/>
                                  <a:gd name="T82" fmla="*/ 2 w 443"/>
                                  <a:gd name="T83" fmla="*/ 93 h 6784"/>
                                  <a:gd name="T84" fmla="*/ 1 w 443"/>
                                  <a:gd name="T85" fmla="*/ 95 h 6784"/>
                                  <a:gd name="T86" fmla="*/ 1 w 443"/>
                                  <a:gd name="T87" fmla="*/ 96 h 6784"/>
                                  <a:gd name="T88" fmla="*/ 1 w 443"/>
                                  <a:gd name="T89" fmla="*/ 98 h 6784"/>
                                  <a:gd name="T90" fmla="*/ 1 w 443"/>
                                  <a:gd name="T91" fmla="*/ 99 h 6784"/>
                                  <a:gd name="T92" fmla="*/ 0 w 443"/>
                                  <a:gd name="T93" fmla="*/ 103 h 6784"/>
                                  <a:gd name="T94" fmla="*/ 0 w 443"/>
                                  <a:gd name="T95" fmla="*/ 106 h 6784"/>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443" h="6784">
                                    <a:moveTo>
                                      <a:pt x="443" y="0"/>
                                    </a:moveTo>
                                    <a:lnTo>
                                      <a:pt x="386" y="110"/>
                                    </a:lnTo>
                                    <a:lnTo>
                                      <a:pt x="358" y="171"/>
                                    </a:lnTo>
                                    <a:lnTo>
                                      <a:pt x="333" y="236"/>
                                    </a:lnTo>
                                    <a:lnTo>
                                      <a:pt x="308" y="308"/>
                                    </a:lnTo>
                                    <a:lnTo>
                                      <a:pt x="287" y="384"/>
                                    </a:lnTo>
                                    <a:lnTo>
                                      <a:pt x="266" y="466"/>
                                    </a:lnTo>
                                    <a:lnTo>
                                      <a:pt x="247" y="553"/>
                                    </a:lnTo>
                                    <a:lnTo>
                                      <a:pt x="230" y="644"/>
                                    </a:lnTo>
                                    <a:lnTo>
                                      <a:pt x="216" y="740"/>
                                    </a:lnTo>
                                    <a:lnTo>
                                      <a:pt x="203" y="842"/>
                                    </a:lnTo>
                                    <a:lnTo>
                                      <a:pt x="192" y="947"/>
                                    </a:lnTo>
                                    <a:lnTo>
                                      <a:pt x="184" y="1059"/>
                                    </a:lnTo>
                                    <a:lnTo>
                                      <a:pt x="179" y="1174"/>
                                    </a:lnTo>
                                    <a:lnTo>
                                      <a:pt x="176" y="1294"/>
                                    </a:lnTo>
                                    <a:lnTo>
                                      <a:pt x="176" y="1419"/>
                                    </a:lnTo>
                                    <a:lnTo>
                                      <a:pt x="178" y="1547"/>
                                    </a:lnTo>
                                    <a:lnTo>
                                      <a:pt x="184" y="1678"/>
                                    </a:lnTo>
                                    <a:lnTo>
                                      <a:pt x="193" y="1814"/>
                                    </a:lnTo>
                                    <a:lnTo>
                                      <a:pt x="205" y="1950"/>
                                    </a:lnTo>
                                    <a:lnTo>
                                      <a:pt x="235" y="2228"/>
                                    </a:lnTo>
                                    <a:lnTo>
                                      <a:pt x="273" y="2508"/>
                                    </a:lnTo>
                                    <a:lnTo>
                                      <a:pt x="353" y="3068"/>
                                    </a:lnTo>
                                    <a:lnTo>
                                      <a:pt x="389" y="3348"/>
                                    </a:lnTo>
                                    <a:lnTo>
                                      <a:pt x="404" y="3487"/>
                                    </a:lnTo>
                                    <a:lnTo>
                                      <a:pt x="416" y="3624"/>
                                    </a:lnTo>
                                    <a:lnTo>
                                      <a:pt x="425" y="3759"/>
                                    </a:lnTo>
                                    <a:lnTo>
                                      <a:pt x="429" y="3889"/>
                                    </a:lnTo>
                                    <a:lnTo>
                                      <a:pt x="430" y="4014"/>
                                    </a:lnTo>
                                    <a:lnTo>
                                      <a:pt x="427" y="4135"/>
                                    </a:lnTo>
                                    <a:lnTo>
                                      <a:pt x="421" y="4249"/>
                                    </a:lnTo>
                                    <a:lnTo>
                                      <a:pt x="412" y="4358"/>
                                    </a:lnTo>
                                    <a:lnTo>
                                      <a:pt x="401" y="4462"/>
                                    </a:lnTo>
                                    <a:lnTo>
                                      <a:pt x="387" y="4562"/>
                                    </a:lnTo>
                                    <a:lnTo>
                                      <a:pt x="372" y="4657"/>
                                    </a:lnTo>
                                    <a:lnTo>
                                      <a:pt x="356" y="4750"/>
                                    </a:lnTo>
                                    <a:lnTo>
                                      <a:pt x="319" y="4927"/>
                                    </a:lnTo>
                                    <a:lnTo>
                                      <a:pt x="281" y="5097"/>
                                    </a:lnTo>
                                    <a:lnTo>
                                      <a:pt x="241" y="5262"/>
                                    </a:lnTo>
                                    <a:lnTo>
                                      <a:pt x="162" y="5595"/>
                                    </a:lnTo>
                                    <a:lnTo>
                                      <a:pt x="124" y="5769"/>
                                    </a:lnTo>
                                    <a:lnTo>
                                      <a:pt x="90" y="5950"/>
                                    </a:lnTo>
                                    <a:lnTo>
                                      <a:pt x="74" y="6044"/>
                                    </a:lnTo>
                                    <a:lnTo>
                                      <a:pt x="60" y="6142"/>
                                    </a:lnTo>
                                    <a:lnTo>
                                      <a:pt x="47" y="6242"/>
                                    </a:lnTo>
                                    <a:lnTo>
                                      <a:pt x="36" y="6345"/>
                                    </a:lnTo>
                                    <a:lnTo>
                                      <a:pt x="16" y="6562"/>
                                    </a:lnTo>
                                    <a:lnTo>
                                      <a:pt x="0" y="678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1" name="Freeform 12968"/>
                            <wps:cNvSpPr>
                              <a:spLocks noChangeAspect="1"/>
                            </wps:cNvSpPr>
                            <wps:spPr bwMode="auto">
                              <a:xfrm>
                                <a:off x="6730" y="1473"/>
                                <a:ext cx="110" cy="1696"/>
                              </a:xfrm>
                              <a:custGeom>
                                <a:avLst/>
                                <a:gdLst>
                                  <a:gd name="T0" fmla="*/ 7 w 442"/>
                                  <a:gd name="T1" fmla="*/ 0 h 6784"/>
                                  <a:gd name="T2" fmla="*/ 6 w 442"/>
                                  <a:gd name="T3" fmla="*/ 2 h 6784"/>
                                  <a:gd name="T4" fmla="*/ 5 w 442"/>
                                  <a:gd name="T5" fmla="*/ 3 h 6784"/>
                                  <a:gd name="T6" fmla="*/ 5 w 442"/>
                                  <a:gd name="T7" fmla="*/ 4 h 6784"/>
                                  <a:gd name="T8" fmla="*/ 5 w 442"/>
                                  <a:gd name="T9" fmla="*/ 5 h 6784"/>
                                  <a:gd name="T10" fmla="*/ 4 w 442"/>
                                  <a:gd name="T11" fmla="*/ 6 h 6784"/>
                                  <a:gd name="T12" fmla="*/ 4 w 442"/>
                                  <a:gd name="T13" fmla="*/ 7 h 6784"/>
                                  <a:gd name="T14" fmla="*/ 4 w 442"/>
                                  <a:gd name="T15" fmla="*/ 9 h 6784"/>
                                  <a:gd name="T16" fmla="*/ 3 w 442"/>
                                  <a:gd name="T17" fmla="*/ 10 h 6784"/>
                                  <a:gd name="T18" fmla="*/ 3 w 442"/>
                                  <a:gd name="T19" fmla="*/ 12 h 6784"/>
                                  <a:gd name="T20" fmla="*/ 3 w 442"/>
                                  <a:gd name="T21" fmla="*/ 13 h 6784"/>
                                  <a:gd name="T22" fmla="*/ 3 w 442"/>
                                  <a:gd name="T23" fmla="*/ 15 h 6784"/>
                                  <a:gd name="T24" fmla="*/ 3 w 442"/>
                                  <a:gd name="T25" fmla="*/ 17 h 6784"/>
                                  <a:gd name="T26" fmla="*/ 3 w 442"/>
                                  <a:gd name="T27" fmla="*/ 19 h 6784"/>
                                  <a:gd name="T28" fmla="*/ 3 w 442"/>
                                  <a:gd name="T29" fmla="*/ 20 h 6784"/>
                                  <a:gd name="T30" fmla="*/ 3 w 442"/>
                                  <a:gd name="T31" fmla="*/ 22 h 6784"/>
                                  <a:gd name="T32" fmla="*/ 3 w 442"/>
                                  <a:gd name="T33" fmla="*/ 24 h 6784"/>
                                  <a:gd name="T34" fmla="*/ 3 w 442"/>
                                  <a:gd name="T35" fmla="*/ 26 h 6784"/>
                                  <a:gd name="T36" fmla="*/ 3 w 442"/>
                                  <a:gd name="T37" fmla="*/ 28 h 6784"/>
                                  <a:gd name="T38" fmla="*/ 3 w 442"/>
                                  <a:gd name="T39" fmla="*/ 31 h 6784"/>
                                  <a:gd name="T40" fmla="*/ 3 w 442"/>
                                  <a:gd name="T41" fmla="*/ 35 h 6784"/>
                                  <a:gd name="T42" fmla="*/ 4 w 442"/>
                                  <a:gd name="T43" fmla="*/ 39 h 6784"/>
                                  <a:gd name="T44" fmla="*/ 5 w 442"/>
                                  <a:gd name="T45" fmla="*/ 48 h 6784"/>
                                  <a:gd name="T46" fmla="*/ 6 w 442"/>
                                  <a:gd name="T47" fmla="*/ 52 h 6784"/>
                                  <a:gd name="T48" fmla="*/ 6 w 442"/>
                                  <a:gd name="T49" fmla="*/ 55 h 6784"/>
                                  <a:gd name="T50" fmla="*/ 6 w 442"/>
                                  <a:gd name="T51" fmla="*/ 57 h 6784"/>
                                  <a:gd name="T52" fmla="*/ 6 w 442"/>
                                  <a:gd name="T53" fmla="*/ 59 h 6784"/>
                                  <a:gd name="T54" fmla="*/ 7 w 442"/>
                                  <a:gd name="T55" fmla="*/ 61 h 6784"/>
                                  <a:gd name="T56" fmla="*/ 7 w 442"/>
                                  <a:gd name="T57" fmla="*/ 63 h 6784"/>
                                  <a:gd name="T58" fmla="*/ 6 w 442"/>
                                  <a:gd name="T59" fmla="*/ 65 h 6784"/>
                                  <a:gd name="T60" fmla="*/ 6 w 442"/>
                                  <a:gd name="T61" fmla="*/ 67 h 6784"/>
                                  <a:gd name="T62" fmla="*/ 6 w 442"/>
                                  <a:gd name="T63" fmla="*/ 68 h 6784"/>
                                  <a:gd name="T64" fmla="*/ 6 w 442"/>
                                  <a:gd name="T65" fmla="*/ 70 h 6784"/>
                                  <a:gd name="T66" fmla="*/ 6 w 442"/>
                                  <a:gd name="T67" fmla="*/ 71 h 6784"/>
                                  <a:gd name="T68" fmla="*/ 6 w 442"/>
                                  <a:gd name="T69" fmla="*/ 73 h 6784"/>
                                  <a:gd name="T70" fmla="*/ 5 w 442"/>
                                  <a:gd name="T71" fmla="*/ 74 h 6784"/>
                                  <a:gd name="T72" fmla="*/ 5 w 442"/>
                                  <a:gd name="T73" fmla="*/ 77 h 6784"/>
                                  <a:gd name="T74" fmla="*/ 4 w 442"/>
                                  <a:gd name="T75" fmla="*/ 80 h 6784"/>
                                  <a:gd name="T76" fmla="*/ 4 w 442"/>
                                  <a:gd name="T77" fmla="*/ 82 h 6784"/>
                                  <a:gd name="T78" fmla="*/ 2 w 442"/>
                                  <a:gd name="T79" fmla="*/ 88 h 6784"/>
                                  <a:gd name="T80" fmla="*/ 2 w 442"/>
                                  <a:gd name="T81" fmla="*/ 90 h 6784"/>
                                  <a:gd name="T82" fmla="*/ 1 w 442"/>
                                  <a:gd name="T83" fmla="*/ 93 h 6784"/>
                                  <a:gd name="T84" fmla="*/ 1 w 442"/>
                                  <a:gd name="T85" fmla="*/ 95 h 6784"/>
                                  <a:gd name="T86" fmla="*/ 1 w 442"/>
                                  <a:gd name="T87" fmla="*/ 96 h 6784"/>
                                  <a:gd name="T88" fmla="*/ 1 w 442"/>
                                  <a:gd name="T89" fmla="*/ 98 h 6784"/>
                                  <a:gd name="T90" fmla="*/ 0 w 442"/>
                                  <a:gd name="T91" fmla="*/ 99 h 6784"/>
                                  <a:gd name="T92" fmla="*/ 0 w 442"/>
                                  <a:gd name="T93" fmla="*/ 103 h 6784"/>
                                  <a:gd name="T94" fmla="*/ 0 w 442"/>
                                  <a:gd name="T95" fmla="*/ 106 h 6784"/>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442" h="6784">
                                    <a:moveTo>
                                      <a:pt x="442" y="0"/>
                                    </a:moveTo>
                                    <a:lnTo>
                                      <a:pt x="385" y="110"/>
                                    </a:lnTo>
                                    <a:lnTo>
                                      <a:pt x="357" y="169"/>
                                    </a:lnTo>
                                    <a:lnTo>
                                      <a:pt x="332" y="236"/>
                                    </a:lnTo>
                                    <a:lnTo>
                                      <a:pt x="309" y="308"/>
                                    </a:lnTo>
                                    <a:lnTo>
                                      <a:pt x="286" y="384"/>
                                    </a:lnTo>
                                    <a:lnTo>
                                      <a:pt x="266" y="466"/>
                                    </a:lnTo>
                                    <a:lnTo>
                                      <a:pt x="247" y="553"/>
                                    </a:lnTo>
                                    <a:lnTo>
                                      <a:pt x="230" y="643"/>
                                    </a:lnTo>
                                    <a:lnTo>
                                      <a:pt x="215" y="740"/>
                                    </a:lnTo>
                                    <a:lnTo>
                                      <a:pt x="203" y="842"/>
                                    </a:lnTo>
                                    <a:lnTo>
                                      <a:pt x="192" y="947"/>
                                    </a:lnTo>
                                    <a:lnTo>
                                      <a:pt x="184" y="1058"/>
                                    </a:lnTo>
                                    <a:lnTo>
                                      <a:pt x="178" y="1174"/>
                                    </a:lnTo>
                                    <a:lnTo>
                                      <a:pt x="175" y="1294"/>
                                    </a:lnTo>
                                    <a:lnTo>
                                      <a:pt x="175" y="1418"/>
                                    </a:lnTo>
                                    <a:lnTo>
                                      <a:pt x="178" y="1547"/>
                                    </a:lnTo>
                                    <a:lnTo>
                                      <a:pt x="184" y="1678"/>
                                    </a:lnTo>
                                    <a:lnTo>
                                      <a:pt x="193" y="1812"/>
                                    </a:lnTo>
                                    <a:lnTo>
                                      <a:pt x="204" y="1950"/>
                                    </a:lnTo>
                                    <a:lnTo>
                                      <a:pt x="235" y="2228"/>
                                    </a:lnTo>
                                    <a:lnTo>
                                      <a:pt x="273" y="2508"/>
                                    </a:lnTo>
                                    <a:lnTo>
                                      <a:pt x="352" y="3068"/>
                                    </a:lnTo>
                                    <a:lnTo>
                                      <a:pt x="389" y="3348"/>
                                    </a:lnTo>
                                    <a:lnTo>
                                      <a:pt x="404" y="3487"/>
                                    </a:lnTo>
                                    <a:lnTo>
                                      <a:pt x="416" y="3624"/>
                                    </a:lnTo>
                                    <a:lnTo>
                                      <a:pt x="425" y="3758"/>
                                    </a:lnTo>
                                    <a:lnTo>
                                      <a:pt x="429" y="3889"/>
                                    </a:lnTo>
                                    <a:lnTo>
                                      <a:pt x="430" y="4014"/>
                                    </a:lnTo>
                                    <a:lnTo>
                                      <a:pt x="427" y="4134"/>
                                    </a:lnTo>
                                    <a:lnTo>
                                      <a:pt x="421" y="4249"/>
                                    </a:lnTo>
                                    <a:lnTo>
                                      <a:pt x="411" y="4357"/>
                                    </a:lnTo>
                                    <a:lnTo>
                                      <a:pt x="400" y="4462"/>
                                    </a:lnTo>
                                    <a:lnTo>
                                      <a:pt x="387" y="4562"/>
                                    </a:lnTo>
                                    <a:lnTo>
                                      <a:pt x="372" y="4657"/>
                                    </a:lnTo>
                                    <a:lnTo>
                                      <a:pt x="355" y="4750"/>
                                    </a:lnTo>
                                    <a:lnTo>
                                      <a:pt x="319" y="4927"/>
                                    </a:lnTo>
                                    <a:lnTo>
                                      <a:pt x="280" y="5095"/>
                                    </a:lnTo>
                                    <a:lnTo>
                                      <a:pt x="240" y="5261"/>
                                    </a:lnTo>
                                    <a:lnTo>
                                      <a:pt x="161" y="5595"/>
                                    </a:lnTo>
                                    <a:lnTo>
                                      <a:pt x="124" y="5768"/>
                                    </a:lnTo>
                                    <a:lnTo>
                                      <a:pt x="90" y="5949"/>
                                    </a:lnTo>
                                    <a:lnTo>
                                      <a:pt x="74" y="6044"/>
                                    </a:lnTo>
                                    <a:lnTo>
                                      <a:pt x="59" y="6142"/>
                                    </a:lnTo>
                                    <a:lnTo>
                                      <a:pt x="46" y="6241"/>
                                    </a:lnTo>
                                    <a:lnTo>
                                      <a:pt x="35" y="6345"/>
                                    </a:lnTo>
                                    <a:lnTo>
                                      <a:pt x="16" y="6562"/>
                                    </a:lnTo>
                                    <a:lnTo>
                                      <a:pt x="0" y="678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2" name="Line 12969"/>
                            <wps:cNvCnPr>
                              <a:cxnSpLocks noChangeShapeType="1"/>
                            </wps:cNvCnPr>
                            <wps:spPr bwMode="auto">
                              <a:xfrm>
                                <a:off x="6426" y="2739"/>
                                <a:ext cx="58" cy="9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3" name="Line 12970"/>
                            <wps:cNvCnPr>
                              <a:cxnSpLocks noChangeShapeType="1"/>
                            </wps:cNvCnPr>
                            <wps:spPr bwMode="auto">
                              <a:xfrm>
                                <a:off x="6458" y="2729"/>
                                <a:ext cx="219" cy="36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4" name="Line 12971"/>
                            <wps:cNvCnPr>
                              <a:cxnSpLocks noChangeShapeType="1"/>
                            </wps:cNvCnPr>
                            <wps:spPr bwMode="auto">
                              <a:xfrm flipH="1">
                                <a:off x="6678" y="1404"/>
                                <a:ext cx="50" cy="168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5" name="Line 12972"/>
                            <wps:cNvCnPr>
                              <a:cxnSpLocks noChangeShapeType="1"/>
                            </wps:cNvCnPr>
                            <wps:spPr bwMode="auto">
                              <a:xfrm>
                                <a:off x="6426" y="2735"/>
                                <a:ext cx="59" cy="9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6" name="Line 12973"/>
                            <wps:cNvCnPr>
                              <a:cxnSpLocks noChangeShapeType="1"/>
                            </wps:cNvCnPr>
                            <wps:spPr bwMode="auto">
                              <a:xfrm flipH="1" flipV="1">
                                <a:off x="6457" y="2730"/>
                                <a:ext cx="219" cy="3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7" name="Line 12974"/>
                            <wps:cNvCnPr>
                              <a:cxnSpLocks noChangeShapeType="1"/>
                            </wps:cNvCnPr>
                            <wps:spPr bwMode="auto">
                              <a:xfrm flipH="1" flipV="1">
                                <a:off x="6402" y="2738"/>
                                <a:ext cx="55" cy="9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8" name="Line 12975"/>
                            <wps:cNvCnPr>
                              <a:cxnSpLocks noChangeShapeType="1"/>
                            </wps:cNvCnPr>
                            <wps:spPr bwMode="auto">
                              <a:xfrm flipH="1" flipV="1">
                                <a:off x="6413" y="2742"/>
                                <a:ext cx="58" cy="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9" name="Freeform 12976"/>
                            <wps:cNvSpPr>
                              <a:spLocks noChangeAspect="1"/>
                            </wps:cNvSpPr>
                            <wps:spPr bwMode="auto">
                              <a:xfrm>
                                <a:off x="6135" y="2792"/>
                                <a:ext cx="98" cy="38"/>
                              </a:xfrm>
                              <a:custGeom>
                                <a:avLst/>
                                <a:gdLst>
                                  <a:gd name="T0" fmla="*/ 6 w 392"/>
                                  <a:gd name="T1" fmla="*/ 0 h 152"/>
                                  <a:gd name="T2" fmla="*/ 6 w 392"/>
                                  <a:gd name="T3" fmla="*/ 1 h 152"/>
                                  <a:gd name="T4" fmla="*/ 5 w 392"/>
                                  <a:gd name="T5" fmla="*/ 2 h 152"/>
                                  <a:gd name="T6" fmla="*/ 5 w 392"/>
                                  <a:gd name="T7" fmla="*/ 2 h 152"/>
                                  <a:gd name="T8" fmla="*/ 4 w 392"/>
                                  <a:gd name="T9" fmla="*/ 2 h 152"/>
                                  <a:gd name="T10" fmla="*/ 4 w 392"/>
                                  <a:gd name="T11" fmla="*/ 2 h 152"/>
                                  <a:gd name="T12" fmla="*/ 4 w 392"/>
                                  <a:gd name="T13" fmla="*/ 3 h 152"/>
                                  <a:gd name="T14" fmla="*/ 3 w 392"/>
                                  <a:gd name="T15" fmla="*/ 3 h 152"/>
                                  <a:gd name="T16" fmla="*/ 3 w 392"/>
                                  <a:gd name="T17" fmla="*/ 2 h 152"/>
                                  <a:gd name="T18" fmla="*/ 2 w 392"/>
                                  <a:gd name="T19" fmla="*/ 2 h 152"/>
                                  <a:gd name="T20" fmla="*/ 2 w 392"/>
                                  <a:gd name="T21" fmla="*/ 2 h 152"/>
                                  <a:gd name="T22" fmla="*/ 1 w 392"/>
                                  <a:gd name="T23" fmla="*/ 2 h 152"/>
                                  <a:gd name="T24" fmla="*/ 0 w 392"/>
                                  <a:gd name="T25" fmla="*/ 1 h 152"/>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392" h="152">
                                    <a:moveTo>
                                      <a:pt x="392" y="0"/>
                                    </a:moveTo>
                                    <a:lnTo>
                                      <a:pt x="360" y="50"/>
                                    </a:lnTo>
                                    <a:lnTo>
                                      <a:pt x="320" y="95"/>
                                    </a:lnTo>
                                    <a:lnTo>
                                      <a:pt x="297" y="114"/>
                                    </a:lnTo>
                                    <a:lnTo>
                                      <a:pt x="272" y="131"/>
                                    </a:lnTo>
                                    <a:lnTo>
                                      <a:pt x="246" y="143"/>
                                    </a:lnTo>
                                    <a:lnTo>
                                      <a:pt x="217" y="150"/>
                                    </a:lnTo>
                                    <a:lnTo>
                                      <a:pt x="188" y="152"/>
                                    </a:lnTo>
                                    <a:lnTo>
                                      <a:pt x="157" y="149"/>
                                    </a:lnTo>
                                    <a:lnTo>
                                      <a:pt x="129" y="142"/>
                                    </a:lnTo>
                                    <a:lnTo>
                                      <a:pt x="100" y="131"/>
                                    </a:lnTo>
                                    <a:lnTo>
                                      <a:pt x="48" y="101"/>
                                    </a:lnTo>
                                    <a:lnTo>
                                      <a:pt x="0" y="6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0" name="Freeform 12977"/>
                            <wps:cNvSpPr>
                              <a:spLocks noChangeAspect="1"/>
                            </wps:cNvSpPr>
                            <wps:spPr bwMode="auto">
                              <a:xfrm>
                                <a:off x="6316" y="2677"/>
                                <a:ext cx="70" cy="123"/>
                              </a:xfrm>
                              <a:custGeom>
                                <a:avLst/>
                                <a:gdLst>
                                  <a:gd name="T0" fmla="*/ 0 w 276"/>
                                  <a:gd name="T1" fmla="*/ 8 h 490"/>
                                  <a:gd name="T2" fmla="*/ 1 w 276"/>
                                  <a:gd name="T3" fmla="*/ 7 h 490"/>
                                  <a:gd name="T4" fmla="*/ 2 w 276"/>
                                  <a:gd name="T5" fmla="*/ 7 h 490"/>
                                  <a:gd name="T6" fmla="*/ 2 w 276"/>
                                  <a:gd name="T7" fmla="*/ 7 h 490"/>
                                  <a:gd name="T8" fmla="*/ 3 w 276"/>
                                  <a:gd name="T9" fmla="*/ 6 h 490"/>
                                  <a:gd name="T10" fmla="*/ 3 w 276"/>
                                  <a:gd name="T11" fmla="*/ 6 h 490"/>
                                  <a:gd name="T12" fmla="*/ 3 w 276"/>
                                  <a:gd name="T13" fmla="*/ 5 h 490"/>
                                  <a:gd name="T14" fmla="*/ 4 w 276"/>
                                  <a:gd name="T15" fmla="*/ 5 h 490"/>
                                  <a:gd name="T16" fmla="*/ 4 w 276"/>
                                  <a:gd name="T17" fmla="*/ 4 h 490"/>
                                  <a:gd name="T18" fmla="*/ 4 w 276"/>
                                  <a:gd name="T19" fmla="*/ 4 h 490"/>
                                  <a:gd name="T20" fmla="*/ 4 w 276"/>
                                  <a:gd name="T21" fmla="*/ 3 h 490"/>
                                  <a:gd name="T22" fmla="*/ 5 w 276"/>
                                  <a:gd name="T23" fmla="*/ 3 h 490"/>
                                  <a:gd name="T24" fmla="*/ 5 w 276"/>
                                  <a:gd name="T25" fmla="*/ 1 h 490"/>
                                  <a:gd name="T26" fmla="*/ 5 w 276"/>
                                  <a:gd name="T27" fmla="*/ 0 h 49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76" h="490">
                                    <a:moveTo>
                                      <a:pt x="0" y="490"/>
                                    </a:moveTo>
                                    <a:lnTo>
                                      <a:pt x="71" y="467"/>
                                    </a:lnTo>
                                    <a:lnTo>
                                      <a:pt x="104" y="450"/>
                                    </a:lnTo>
                                    <a:lnTo>
                                      <a:pt x="135" y="428"/>
                                    </a:lnTo>
                                    <a:lnTo>
                                      <a:pt x="162" y="401"/>
                                    </a:lnTo>
                                    <a:lnTo>
                                      <a:pt x="188" y="372"/>
                                    </a:lnTo>
                                    <a:lnTo>
                                      <a:pt x="209" y="340"/>
                                    </a:lnTo>
                                    <a:lnTo>
                                      <a:pt x="229" y="306"/>
                                    </a:lnTo>
                                    <a:lnTo>
                                      <a:pt x="244" y="270"/>
                                    </a:lnTo>
                                    <a:lnTo>
                                      <a:pt x="257" y="234"/>
                                    </a:lnTo>
                                    <a:lnTo>
                                      <a:pt x="267" y="196"/>
                                    </a:lnTo>
                                    <a:lnTo>
                                      <a:pt x="273" y="157"/>
                                    </a:lnTo>
                                    <a:lnTo>
                                      <a:pt x="276" y="79"/>
                                    </a:lnTo>
                                    <a:lnTo>
                                      <a:pt x="27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1" name="Freeform 12978"/>
                            <wps:cNvSpPr>
                              <a:spLocks noChangeAspect="1"/>
                            </wps:cNvSpPr>
                            <wps:spPr bwMode="auto">
                              <a:xfrm>
                                <a:off x="6121" y="2759"/>
                                <a:ext cx="112" cy="49"/>
                              </a:xfrm>
                              <a:custGeom>
                                <a:avLst/>
                                <a:gdLst>
                                  <a:gd name="T0" fmla="*/ 7 w 445"/>
                                  <a:gd name="T1" fmla="*/ 2 h 197"/>
                                  <a:gd name="T2" fmla="*/ 7 w 445"/>
                                  <a:gd name="T3" fmla="*/ 1 h 197"/>
                                  <a:gd name="T4" fmla="*/ 7 w 445"/>
                                  <a:gd name="T5" fmla="*/ 1 h 197"/>
                                  <a:gd name="T6" fmla="*/ 6 w 445"/>
                                  <a:gd name="T7" fmla="*/ 0 h 197"/>
                                  <a:gd name="T8" fmla="*/ 5 w 445"/>
                                  <a:gd name="T9" fmla="*/ 0 h 197"/>
                                  <a:gd name="T10" fmla="*/ 4 w 445"/>
                                  <a:gd name="T11" fmla="*/ 0 h 197"/>
                                  <a:gd name="T12" fmla="*/ 3 w 445"/>
                                  <a:gd name="T13" fmla="*/ 0 h 197"/>
                                  <a:gd name="T14" fmla="*/ 2 w 445"/>
                                  <a:gd name="T15" fmla="*/ 0 h 197"/>
                                  <a:gd name="T16" fmla="*/ 1 w 445"/>
                                  <a:gd name="T17" fmla="*/ 0 h 197"/>
                                  <a:gd name="T18" fmla="*/ 1 w 445"/>
                                  <a:gd name="T19" fmla="*/ 1 h 197"/>
                                  <a:gd name="T20" fmla="*/ 0 w 445"/>
                                  <a:gd name="T21" fmla="*/ 1 h 197"/>
                                  <a:gd name="T22" fmla="*/ 0 w 445"/>
                                  <a:gd name="T23" fmla="*/ 2 h 197"/>
                                  <a:gd name="T24" fmla="*/ 0 w 445"/>
                                  <a:gd name="T25" fmla="*/ 2 h 197"/>
                                  <a:gd name="T26" fmla="*/ 1 w 445"/>
                                  <a:gd name="T27" fmla="*/ 3 h 197"/>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445" h="197">
                                    <a:moveTo>
                                      <a:pt x="445" y="134"/>
                                    </a:moveTo>
                                    <a:lnTo>
                                      <a:pt x="440" y="98"/>
                                    </a:lnTo>
                                    <a:lnTo>
                                      <a:pt x="415" y="63"/>
                                    </a:lnTo>
                                    <a:lnTo>
                                      <a:pt x="372" y="34"/>
                                    </a:lnTo>
                                    <a:lnTo>
                                      <a:pt x="316" y="12"/>
                                    </a:lnTo>
                                    <a:lnTo>
                                      <a:pt x="251" y="1"/>
                                    </a:lnTo>
                                    <a:lnTo>
                                      <a:pt x="184" y="0"/>
                                    </a:lnTo>
                                    <a:lnTo>
                                      <a:pt x="120" y="10"/>
                                    </a:lnTo>
                                    <a:lnTo>
                                      <a:pt x="66" y="31"/>
                                    </a:lnTo>
                                    <a:lnTo>
                                      <a:pt x="25" y="59"/>
                                    </a:lnTo>
                                    <a:lnTo>
                                      <a:pt x="3" y="94"/>
                                    </a:lnTo>
                                    <a:lnTo>
                                      <a:pt x="0" y="130"/>
                                    </a:lnTo>
                                    <a:lnTo>
                                      <a:pt x="17" y="166"/>
                                    </a:lnTo>
                                    <a:lnTo>
                                      <a:pt x="53" y="19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2" name="Freeform 12979"/>
                            <wps:cNvSpPr>
                              <a:spLocks noChangeAspect="1"/>
                            </wps:cNvSpPr>
                            <wps:spPr bwMode="auto">
                              <a:xfrm>
                                <a:off x="5803" y="2739"/>
                                <a:ext cx="34" cy="97"/>
                              </a:xfrm>
                              <a:custGeom>
                                <a:avLst/>
                                <a:gdLst>
                                  <a:gd name="T0" fmla="*/ 0 w 133"/>
                                  <a:gd name="T1" fmla="*/ 0 h 385"/>
                                  <a:gd name="T2" fmla="*/ 1 w 133"/>
                                  <a:gd name="T3" fmla="*/ 1 h 385"/>
                                  <a:gd name="T4" fmla="*/ 2 w 133"/>
                                  <a:gd name="T5" fmla="*/ 1 h 385"/>
                                  <a:gd name="T6" fmla="*/ 2 w 133"/>
                                  <a:gd name="T7" fmla="*/ 2 h 385"/>
                                  <a:gd name="T8" fmla="*/ 2 w 133"/>
                                  <a:gd name="T9" fmla="*/ 3 h 385"/>
                                  <a:gd name="T10" fmla="*/ 2 w 133"/>
                                  <a:gd name="T11" fmla="*/ 4 h 385"/>
                                  <a:gd name="T12" fmla="*/ 2 w 133"/>
                                  <a:gd name="T13" fmla="*/ 5 h 385"/>
                                  <a:gd name="T14" fmla="*/ 1 w 133"/>
                                  <a:gd name="T15" fmla="*/ 6 h 385"/>
                                  <a:gd name="T16" fmla="*/ 0 w 133"/>
                                  <a:gd name="T17" fmla="*/ 6 h 38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33" h="385">
                                    <a:moveTo>
                                      <a:pt x="0" y="0"/>
                                    </a:moveTo>
                                    <a:lnTo>
                                      <a:pt x="48" y="37"/>
                                    </a:lnTo>
                                    <a:lnTo>
                                      <a:pt x="94" y="85"/>
                                    </a:lnTo>
                                    <a:lnTo>
                                      <a:pt x="122" y="137"/>
                                    </a:lnTo>
                                    <a:lnTo>
                                      <a:pt x="133" y="192"/>
                                    </a:lnTo>
                                    <a:lnTo>
                                      <a:pt x="126" y="245"/>
                                    </a:lnTo>
                                    <a:lnTo>
                                      <a:pt x="101" y="297"/>
                                    </a:lnTo>
                                    <a:lnTo>
                                      <a:pt x="58" y="346"/>
                                    </a:lnTo>
                                    <a:lnTo>
                                      <a:pt x="5" y="38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3" name="Freeform 12980"/>
                            <wps:cNvSpPr>
                              <a:spLocks noChangeAspect="1"/>
                            </wps:cNvSpPr>
                            <wps:spPr bwMode="auto">
                              <a:xfrm>
                                <a:off x="5162" y="2602"/>
                                <a:ext cx="249" cy="225"/>
                              </a:xfrm>
                              <a:custGeom>
                                <a:avLst/>
                                <a:gdLst>
                                  <a:gd name="T0" fmla="*/ 0 w 996"/>
                                  <a:gd name="T1" fmla="*/ 14 h 902"/>
                                  <a:gd name="T2" fmla="*/ 3 w 996"/>
                                  <a:gd name="T3" fmla="*/ 13 h 902"/>
                                  <a:gd name="T4" fmla="*/ 5 w 996"/>
                                  <a:gd name="T5" fmla="*/ 11 h 902"/>
                                  <a:gd name="T6" fmla="*/ 7 w 996"/>
                                  <a:gd name="T7" fmla="*/ 10 h 902"/>
                                  <a:gd name="T8" fmla="*/ 9 w 996"/>
                                  <a:gd name="T9" fmla="*/ 8 h 902"/>
                                  <a:gd name="T10" fmla="*/ 11 w 996"/>
                                  <a:gd name="T11" fmla="*/ 6 h 902"/>
                                  <a:gd name="T12" fmla="*/ 13 w 996"/>
                                  <a:gd name="T13" fmla="*/ 4 h 902"/>
                                  <a:gd name="T14" fmla="*/ 14 w 996"/>
                                  <a:gd name="T15" fmla="*/ 2 h 902"/>
                                  <a:gd name="T16" fmla="*/ 16 w 996"/>
                                  <a:gd name="T17" fmla="*/ 0 h 90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996" h="902">
                                    <a:moveTo>
                                      <a:pt x="0" y="902"/>
                                    </a:moveTo>
                                    <a:lnTo>
                                      <a:pt x="153" y="825"/>
                                    </a:lnTo>
                                    <a:lnTo>
                                      <a:pt x="298" y="737"/>
                                    </a:lnTo>
                                    <a:lnTo>
                                      <a:pt x="438" y="638"/>
                                    </a:lnTo>
                                    <a:lnTo>
                                      <a:pt x="569" y="529"/>
                                    </a:lnTo>
                                    <a:lnTo>
                                      <a:pt x="690" y="410"/>
                                    </a:lnTo>
                                    <a:lnTo>
                                      <a:pt x="803" y="282"/>
                                    </a:lnTo>
                                    <a:lnTo>
                                      <a:pt x="904" y="144"/>
                                    </a:lnTo>
                                    <a:lnTo>
                                      <a:pt x="99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4" name="Freeform 12981"/>
                            <wps:cNvSpPr>
                              <a:spLocks noChangeAspect="1"/>
                            </wps:cNvSpPr>
                            <wps:spPr bwMode="auto">
                              <a:xfrm>
                                <a:off x="5150" y="2587"/>
                                <a:ext cx="269" cy="244"/>
                              </a:xfrm>
                              <a:custGeom>
                                <a:avLst/>
                                <a:gdLst>
                                  <a:gd name="T0" fmla="*/ 0 w 1076"/>
                                  <a:gd name="T1" fmla="*/ 15 h 976"/>
                                  <a:gd name="T2" fmla="*/ 3 w 1076"/>
                                  <a:gd name="T3" fmla="*/ 14 h 976"/>
                                  <a:gd name="T4" fmla="*/ 5 w 1076"/>
                                  <a:gd name="T5" fmla="*/ 13 h 976"/>
                                  <a:gd name="T6" fmla="*/ 7 w 1076"/>
                                  <a:gd name="T7" fmla="*/ 12 h 976"/>
                                  <a:gd name="T8" fmla="*/ 9 w 1076"/>
                                  <a:gd name="T9" fmla="*/ 10 h 976"/>
                                  <a:gd name="T10" fmla="*/ 11 w 1076"/>
                                  <a:gd name="T11" fmla="*/ 8 h 976"/>
                                  <a:gd name="T12" fmla="*/ 13 w 1076"/>
                                  <a:gd name="T13" fmla="*/ 7 h 976"/>
                                  <a:gd name="T14" fmla="*/ 14 w 1076"/>
                                  <a:gd name="T15" fmla="*/ 5 h 976"/>
                                  <a:gd name="T16" fmla="*/ 16 w 1076"/>
                                  <a:gd name="T17" fmla="*/ 2 h 976"/>
                                  <a:gd name="T18" fmla="*/ 17 w 1076"/>
                                  <a:gd name="T19" fmla="*/ 0 h 9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76" h="976">
                                    <a:moveTo>
                                      <a:pt x="0" y="976"/>
                                    </a:moveTo>
                                    <a:lnTo>
                                      <a:pt x="150" y="907"/>
                                    </a:lnTo>
                                    <a:lnTo>
                                      <a:pt x="294" y="828"/>
                                    </a:lnTo>
                                    <a:lnTo>
                                      <a:pt x="432" y="737"/>
                                    </a:lnTo>
                                    <a:lnTo>
                                      <a:pt x="562" y="635"/>
                                    </a:lnTo>
                                    <a:lnTo>
                                      <a:pt x="684" y="526"/>
                                    </a:lnTo>
                                    <a:lnTo>
                                      <a:pt x="797" y="406"/>
                                    </a:lnTo>
                                    <a:lnTo>
                                      <a:pt x="900" y="278"/>
                                    </a:lnTo>
                                    <a:lnTo>
                                      <a:pt x="994" y="142"/>
                                    </a:lnTo>
                                    <a:lnTo>
                                      <a:pt x="107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5" name="Freeform 12982"/>
                            <wps:cNvSpPr>
                              <a:spLocks noChangeAspect="1"/>
                            </wps:cNvSpPr>
                            <wps:spPr bwMode="auto">
                              <a:xfrm>
                                <a:off x="5175" y="2609"/>
                                <a:ext cx="269" cy="244"/>
                              </a:xfrm>
                              <a:custGeom>
                                <a:avLst/>
                                <a:gdLst>
                                  <a:gd name="T0" fmla="*/ 0 w 1076"/>
                                  <a:gd name="T1" fmla="*/ 15 h 976"/>
                                  <a:gd name="T2" fmla="*/ 3 w 1076"/>
                                  <a:gd name="T3" fmla="*/ 14 h 976"/>
                                  <a:gd name="T4" fmla="*/ 5 w 1076"/>
                                  <a:gd name="T5" fmla="*/ 13 h 976"/>
                                  <a:gd name="T6" fmla="*/ 7 w 1076"/>
                                  <a:gd name="T7" fmla="*/ 12 h 976"/>
                                  <a:gd name="T8" fmla="*/ 9 w 1076"/>
                                  <a:gd name="T9" fmla="*/ 10 h 976"/>
                                  <a:gd name="T10" fmla="*/ 11 w 1076"/>
                                  <a:gd name="T11" fmla="*/ 8 h 976"/>
                                  <a:gd name="T12" fmla="*/ 13 w 1076"/>
                                  <a:gd name="T13" fmla="*/ 7 h 976"/>
                                  <a:gd name="T14" fmla="*/ 14 w 1076"/>
                                  <a:gd name="T15" fmla="*/ 5 h 976"/>
                                  <a:gd name="T16" fmla="*/ 16 w 1076"/>
                                  <a:gd name="T17" fmla="*/ 2 h 976"/>
                                  <a:gd name="T18" fmla="*/ 17 w 1076"/>
                                  <a:gd name="T19" fmla="*/ 0 h 9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76" h="976">
                                    <a:moveTo>
                                      <a:pt x="0" y="976"/>
                                    </a:moveTo>
                                    <a:lnTo>
                                      <a:pt x="150" y="907"/>
                                    </a:lnTo>
                                    <a:lnTo>
                                      <a:pt x="293" y="828"/>
                                    </a:lnTo>
                                    <a:lnTo>
                                      <a:pt x="431" y="737"/>
                                    </a:lnTo>
                                    <a:lnTo>
                                      <a:pt x="560" y="636"/>
                                    </a:lnTo>
                                    <a:lnTo>
                                      <a:pt x="682" y="526"/>
                                    </a:lnTo>
                                    <a:lnTo>
                                      <a:pt x="796" y="406"/>
                                    </a:lnTo>
                                    <a:lnTo>
                                      <a:pt x="900" y="278"/>
                                    </a:lnTo>
                                    <a:lnTo>
                                      <a:pt x="994" y="143"/>
                                    </a:lnTo>
                                    <a:lnTo>
                                      <a:pt x="107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6" name="Line 12983"/>
                            <wps:cNvCnPr>
                              <a:cxnSpLocks noChangeShapeType="1"/>
                            </wps:cNvCnPr>
                            <wps:spPr bwMode="auto">
                              <a:xfrm flipV="1">
                                <a:off x="5639" y="2587"/>
                                <a:ext cx="17" cy="2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87" name="Freeform 12984"/>
                            <wps:cNvSpPr>
                              <a:spLocks noChangeAspect="1"/>
                            </wps:cNvSpPr>
                            <wps:spPr bwMode="auto">
                              <a:xfrm>
                                <a:off x="5178" y="2613"/>
                                <a:ext cx="274" cy="248"/>
                              </a:xfrm>
                              <a:custGeom>
                                <a:avLst/>
                                <a:gdLst>
                                  <a:gd name="T0" fmla="*/ 0 w 1095"/>
                                  <a:gd name="T1" fmla="*/ 16 h 991"/>
                                  <a:gd name="T2" fmla="*/ 3 w 1095"/>
                                  <a:gd name="T3" fmla="*/ 15 h 991"/>
                                  <a:gd name="T4" fmla="*/ 5 w 1095"/>
                                  <a:gd name="T5" fmla="*/ 13 h 991"/>
                                  <a:gd name="T6" fmla="*/ 7 w 1095"/>
                                  <a:gd name="T7" fmla="*/ 12 h 991"/>
                                  <a:gd name="T8" fmla="*/ 9 w 1095"/>
                                  <a:gd name="T9" fmla="*/ 10 h 991"/>
                                  <a:gd name="T10" fmla="*/ 11 w 1095"/>
                                  <a:gd name="T11" fmla="*/ 9 h 991"/>
                                  <a:gd name="T12" fmla="*/ 13 w 1095"/>
                                  <a:gd name="T13" fmla="*/ 7 h 991"/>
                                  <a:gd name="T14" fmla="*/ 14 w 1095"/>
                                  <a:gd name="T15" fmla="*/ 5 h 991"/>
                                  <a:gd name="T16" fmla="*/ 16 w 1095"/>
                                  <a:gd name="T17" fmla="*/ 2 h 991"/>
                                  <a:gd name="T18" fmla="*/ 17 w 1095"/>
                                  <a:gd name="T19" fmla="*/ 0 h 99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95" h="991">
                                    <a:moveTo>
                                      <a:pt x="0" y="991"/>
                                    </a:moveTo>
                                    <a:lnTo>
                                      <a:pt x="153" y="922"/>
                                    </a:lnTo>
                                    <a:lnTo>
                                      <a:pt x="299" y="840"/>
                                    </a:lnTo>
                                    <a:lnTo>
                                      <a:pt x="439" y="749"/>
                                    </a:lnTo>
                                    <a:lnTo>
                                      <a:pt x="571" y="646"/>
                                    </a:lnTo>
                                    <a:lnTo>
                                      <a:pt x="695" y="534"/>
                                    </a:lnTo>
                                    <a:lnTo>
                                      <a:pt x="810" y="412"/>
                                    </a:lnTo>
                                    <a:lnTo>
                                      <a:pt x="915" y="282"/>
                                    </a:lnTo>
                                    <a:lnTo>
                                      <a:pt x="1010" y="145"/>
                                    </a:lnTo>
                                    <a:lnTo>
                                      <a:pt x="109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8" name="Freeform 12985"/>
                            <wps:cNvSpPr>
                              <a:spLocks noChangeAspect="1"/>
                            </wps:cNvSpPr>
                            <wps:spPr bwMode="auto">
                              <a:xfrm>
                                <a:off x="4893" y="2793"/>
                                <a:ext cx="43" cy="62"/>
                              </a:xfrm>
                              <a:custGeom>
                                <a:avLst/>
                                <a:gdLst>
                                  <a:gd name="T0" fmla="*/ 0 w 172"/>
                                  <a:gd name="T1" fmla="*/ 4 h 248"/>
                                  <a:gd name="T2" fmla="*/ 1 w 172"/>
                                  <a:gd name="T3" fmla="*/ 4 h 248"/>
                                  <a:gd name="T4" fmla="*/ 2 w 172"/>
                                  <a:gd name="T5" fmla="*/ 3 h 248"/>
                                  <a:gd name="T6" fmla="*/ 2 w 172"/>
                                  <a:gd name="T7" fmla="*/ 2 h 248"/>
                                  <a:gd name="T8" fmla="*/ 3 w 172"/>
                                  <a:gd name="T9" fmla="*/ 1 h 248"/>
                                  <a:gd name="T10" fmla="*/ 3 w 172"/>
                                  <a:gd name="T11" fmla="*/ 0 h 24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72" h="248">
                                    <a:moveTo>
                                      <a:pt x="0" y="248"/>
                                    </a:moveTo>
                                    <a:lnTo>
                                      <a:pt x="54" y="215"/>
                                    </a:lnTo>
                                    <a:lnTo>
                                      <a:pt x="100" y="171"/>
                                    </a:lnTo>
                                    <a:lnTo>
                                      <a:pt x="135" y="119"/>
                                    </a:lnTo>
                                    <a:lnTo>
                                      <a:pt x="160" y="61"/>
                                    </a:lnTo>
                                    <a:lnTo>
                                      <a:pt x="17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9" name="Line 12986"/>
                            <wps:cNvCnPr>
                              <a:cxnSpLocks noChangeShapeType="1"/>
                            </wps:cNvCnPr>
                            <wps:spPr bwMode="auto">
                              <a:xfrm flipH="1" flipV="1">
                                <a:off x="6376" y="2794"/>
                                <a:ext cx="222" cy="36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90" name="Line 12987"/>
                            <wps:cNvCnPr>
                              <a:cxnSpLocks noChangeShapeType="1"/>
                            </wps:cNvCnPr>
                            <wps:spPr bwMode="auto">
                              <a:xfrm flipH="1">
                                <a:off x="6682" y="1410"/>
                                <a:ext cx="50" cy="168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91" name="Line 12988"/>
                            <wps:cNvCnPr>
                              <a:cxnSpLocks noChangeShapeType="1"/>
                            </wps:cNvCnPr>
                            <wps:spPr bwMode="auto">
                              <a:xfrm flipV="1">
                                <a:off x="5835" y="2790"/>
                                <a:ext cx="2" cy="4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92" name="Freeform 12989"/>
                            <wps:cNvSpPr>
                              <a:spLocks noChangeAspect="1"/>
                            </wps:cNvSpPr>
                            <wps:spPr bwMode="auto">
                              <a:xfrm>
                                <a:off x="4893" y="2790"/>
                                <a:ext cx="46" cy="68"/>
                              </a:xfrm>
                              <a:custGeom>
                                <a:avLst/>
                                <a:gdLst>
                                  <a:gd name="T0" fmla="*/ 0 w 187"/>
                                  <a:gd name="T1" fmla="*/ 4 h 271"/>
                                  <a:gd name="T2" fmla="*/ 0 w 187"/>
                                  <a:gd name="T3" fmla="*/ 4 h 271"/>
                                  <a:gd name="T4" fmla="*/ 1 w 187"/>
                                  <a:gd name="T5" fmla="*/ 4 h 271"/>
                                  <a:gd name="T6" fmla="*/ 1 w 187"/>
                                  <a:gd name="T7" fmla="*/ 3 h 271"/>
                                  <a:gd name="T8" fmla="*/ 2 w 187"/>
                                  <a:gd name="T9" fmla="*/ 3 h 271"/>
                                  <a:gd name="T10" fmla="*/ 2 w 187"/>
                                  <a:gd name="T11" fmla="*/ 2 h 271"/>
                                  <a:gd name="T12" fmla="*/ 2 w 187"/>
                                  <a:gd name="T13" fmla="*/ 1 h 271"/>
                                  <a:gd name="T14" fmla="*/ 3 w 187"/>
                                  <a:gd name="T15" fmla="*/ 1 h 271"/>
                                  <a:gd name="T16" fmla="*/ 3 w 187"/>
                                  <a:gd name="T17" fmla="*/ 0 h 27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87" h="271">
                                    <a:moveTo>
                                      <a:pt x="0" y="271"/>
                                    </a:moveTo>
                                    <a:lnTo>
                                      <a:pt x="38" y="250"/>
                                    </a:lnTo>
                                    <a:lnTo>
                                      <a:pt x="72" y="223"/>
                                    </a:lnTo>
                                    <a:lnTo>
                                      <a:pt x="104" y="192"/>
                                    </a:lnTo>
                                    <a:lnTo>
                                      <a:pt x="131" y="157"/>
                                    </a:lnTo>
                                    <a:lnTo>
                                      <a:pt x="154" y="119"/>
                                    </a:lnTo>
                                    <a:lnTo>
                                      <a:pt x="172" y="80"/>
                                    </a:lnTo>
                                    <a:lnTo>
                                      <a:pt x="182" y="40"/>
                                    </a:lnTo>
                                    <a:lnTo>
                                      <a:pt x="18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3" name="Freeform 12990"/>
                            <wps:cNvSpPr>
                              <a:spLocks noChangeAspect="1"/>
                            </wps:cNvSpPr>
                            <wps:spPr bwMode="auto">
                              <a:xfrm>
                                <a:off x="5793" y="2894"/>
                                <a:ext cx="25" cy="62"/>
                              </a:xfrm>
                              <a:custGeom>
                                <a:avLst/>
                                <a:gdLst>
                                  <a:gd name="T0" fmla="*/ 0 w 100"/>
                                  <a:gd name="T1" fmla="*/ 4 h 245"/>
                                  <a:gd name="T2" fmla="*/ 1 w 100"/>
                                  <a:gd name="T3" fmla="*/ 3 h 245"/>
                                  <a:gd name="T4" fmla="*/ 1 w 100"/>
                                  <a:gd name="T5" fmla="*/ 3 h 245"/>
                                  <a:gd name="T6" fmla="*/ 2 w 100"/>
                                  <a:gd name="T7" fmla="*/ 2 h 245"/>
                                  <a:gd name="T8" fmla="*/ 2 w 100"/>
                                  <a:gd name="T9" fmla="*/ 1 h 245"/>
                                  <a:gd name="T10" fmla="*/ 1 w 100"/>
                                  <a:gd name="T11" fmla="*/ 0 h 24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00" h="245">
                                    <a:moveTo>
                                      <a:pt x="0" y="245"/>
                                    </a:moveTo>
                                    <a:lnTo>
                                      <a:pt x="50" y="202"/>
                                    </a:lnTo>
                                    <a:lnTo>
                                      <a:pt x="84" y="155"/>
                                    </a:lnTo>
                                    <a:lnTo>
                                      <a:pt x="100" y="104"/>
                                    </a:lnTo>
                                    <a:lnTo>
                                      <a:pt x="97" y="52"/>
                                    </a:lnTo>
                                    <a:lnTo>
                                      <a:pt x="7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4" name="Freeform 12991"/>
                            <wps:cNvSpPr>
                              <a:spLocks noChangeAspect="1"/>
                            </wps:cNvSpPr>
                            <wps:spPr bwMode="auto">
                              <a:xfrm>
                                <a:off x="5572" y="2888"/>
                                <a:ext cx="260" cy="87"/>
                              </a:xfrm>
                              <a:custGeom>
                                <a:avLst/>
                                <a:gdLst>
                                  <a:gd name="T0" fmla="*/ 16 w 1039"/>
                                  <a:gd name="T1" fmla="*/ 0 h 348"/>
                                  <a:gd name="T2" fmla="*/ 16 w 1039"/>
                                  <a:gd name="T3" fmla="*/ 1 h 348"/>
                                  <a:gd name="T4" fmla="*/ 16 w 1039"/>
                                  <a:gd name="T5" fmla="*/ 1 h 348"/>
                                  <a:gd name="T6" fmla="*/ 16 w 1039"/>
                                  <a:gd name="T7" fmla="*/ 2 h 348"/>
                                  <a:gd name="T8" fmla="*/ 16 w 1039"/>
                                  <a:gd name="T9" fmla="*/ 3 h 348"/>
                                  <a:gd name="T10" fmla="*/ 15 w 1039"/>
                                  <a:gd name="T11" fmla="*/ 4 h 348"/>
                                  <a:gd name="T12" fmla="*/ 14 w 1039"/>
                                  <a:gd name="T13" fmla="*/ 4 h 348"/>
                                  <a:gd name="T14" fmla="*/ 13 w 1039"/>
                                  <a:gd name="T15" fmla="*/ 5 h 348"/>
                                  <a:gd name="T16" fmla="*/ 11 w 1039"/>
                                  <a:gd name="T17" fmla="*/ 5 h 348"/>
                                  <a:gd name="T18" fmla="*/ 10 w 1039"/>
                                  <a:gd name="T19" fmla="*/ 6 h 348"/>
                                  <a:gd name="T20" fmla="*/ 8 w 1039"/>
                                  <a:gd name="T21" fmla="*/ 6 h 348"/>
                                  <a:gd name="T22" fmla="*/ 7 w 1039"/>
                                  <a:gd name="T23" fmla="*/ 6 h 348"/>
                                  <a:gd name="T24" fmla="*/ 5 w 1039"/>
                                  <a:gd name="T25" fmla="*/ 5 h 348"/>
                                  <a:gd name="T26" fmla="*/ 4 w 1039"/>
                                  <a:gd name="T27" fmla="*/ 5 h 348"/>
                                  <a:gd name="T28" fmla="*/ 3 w 1039"/>
                                  <a:gd name="T29" fmla="*/ 4 h 348"/>
                                  <a:gd name="T30" fmla="*/ 2 w 1039"/>
                                  <a:gd name="T31" fmla="*/ 4 h 348"/>
                                  <a:gd name="T32" fmla="*/ 1 w 1039"/>
                                  <a:gd name="T33" fmla="*/ 3 h 348"/>
                                  <a:gd name="T34" fmla="*/ 0 w 1039"/>
                                  <a:gd name="T35" fmla="*/ 3 h 348"/>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039" h="348">
                                    <a:moveTo>
                                      <a:pt x="1025" y="0"/>
                                    </a:moveTo>
                                    <a:lnTo>
                                      <a:pt x="1034" y="26"/>
                                    </a:lnTo>
                                    <a:lnTo>
                                      <a:pt x="1039" y="80"/>
                                    </a:lnTo>
                                    <a:lnTo>
                                      <a:pt x="1025" y="134"/>
                                    </a:lnTo>
                                    <a:lnTo>
                                      <a:pt x="993" y="185"/>
                                    </a:lnTo>
                                    <a:lnTo>
                                      <a:pt x="945" y="231"/>
                                    </a:lnTo>
                                    <a:lnTo>
                                      <a:pt x="882" y="271"/>
                                    </a:lnTo>
                                    <a:lnTo>
                                      <a:pt x="805" y="304"/>
                                    </a:lnTo>
                                    <a:lnTo>
                                      <a:pt x="718" y="328"/>
                                    </a:lnTo>
                                    <a:lnTo>
                                      <a:pt x="624" y="343"/>
                                    </a:lnTo>
                                    <a:lnTo>
                                      <a:pt x="526" y="348"/>
                                    </a:lnTo>
                                    <a:lnTo>
                                      <a:pt x="426" y="344"/>
                                    </a:lnTo>
                                    <a:lnTo>
                                      <a:pt x="329" y="330"/>
                                    </a:lnTo>
                                    <a:lnTo>
                                      <a:pt x="239" y="306"/>
                                    </a:lnTo>
                                    <a:lnTo>
                                      <a:pt x="156" y="274"/>
                                    </a:lnTo>
                                    <a:lnTo>
                                      <a:pt x="86" y="234"/>
                                    </a:lnTo>
                                    <a:lnTo>
                                      <a:pt x="30" y="188"/>
                                    </a:lnTo>
                                    <a:lnTo>
                                      <a:pt x="0" y="15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5" name="Freeform 12992"/>
                            <wps:cNvSpPr>
                              <a:spLocks noChangeAspect="1"/>
                            </wps:cNvSpPr>
                            <wps:spPr bwMode="auto">
                              <a:xfrm>
                                <a:off x="5537" y="2870"/>
                                <a:ext cx="345" cy="111"/>
                              </a:xfrm>
                              <a:custGeom>
                                <a:avLst/>
                                <a:gdLst>
                                  <a:gd name="T0" fmla="*/ 0 w 1384"/>
                                  <a:gd name="T1" fmla="*/ 4 h 441"/>
                                  <a:gd name="T2" fmla="*/ 1 w 1384"/>
                                  <a:gd name="T3" fmla="*/ 4 h 441"/>
                                  <a:gd name="T4" fmla="*/ 2 w 1384"/>
                                  <a:gd name="T5" fmla="*/ 5 h 441"/>
                                  <a:gd name="T6" fmla="*/ 3 w 1384"/>
                                  <a:gd name="T7" fmla="*/ 6 h 441"/>
                                  <a:gd name="T8" fmla="*/ 5 w 1384"/>
                                  <a:gd name="T9" fmla="*/ 6 h 441"/>
                                  <a:gd name="T10" fmla="*/ 6 w 1384"/>
                                  <a:gd name="T11" fmla="*/ 7 h 441"/>
                                  <a:gd name="T12" fmla="*/ 8 w 1384"/>
                                  <a:gd name="T13" fmla="*/ 7 h 441"/>
                                  <a:gd name="T14" fmla="*/ 10 w 1384"/>
                                  <a:gd name="T15" fmla="*/ 7 h 441"/>
                                  <a:gd name="T16" fmla="*/ 12 w 1384"/>
                                  <a:gd name="T17" fmla="*/ 7 h 441"/>
                                  <a:gd name="T18" fmla="*/ 14 w 1384"/>
                                  <a:gd name="T19" fmla="*/ 7 h 441"/>
                                  <a:gd name="T20" fmla="*/ 15 w 1384"/>
                                  <a:gd name="T21" fmla="*/ 6 h 441"/>
                                  <a:gd name="T22" fmla="*/ 17 w 1384"/>
                                  <a:gd name="T23" fmla="*/ 6 h 441"/>
                                  <a:gd name="T24" fmla="*/ 18 w 1384"/>
                                  <a:gd name="T25" fmla="*/ 5 h 441"/>
                                  <a:gd name="T26" fmla="*/ 19 w 1384"/>
                                  <a:gd name="T27" fmla="*/ 5 h 441"/>
                                  <a:gd name="T28" fmla="*/ 20 w 1384"/>
                                  <a:gd name="T29" fmla="*/ 4 h 441"/>
                                  <a:gd name="T30" fmla="*/ 21 w 1384"/>
                                  <a:gd name="T31" fmla="*/ 3 h 441"/>
                                  <a:gd name="T32" fmla="*/ 21 w 1384"/>
                                  <a:gd name="T33" fmla="*/ 2 h 441"/>
                                  <a:gd name="T34" fmla="*/ 21 w 1384"/>
                                  <a:gd name="T35" fmla="*/ 1 h 441"/>
                                  <a:gd name="T36" fmla="*/ 21 w 1384"/>
                                  <a:gd name="T37" fmla="*/ 0 h 44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84" h="441">
                                    <a:moveTo>
                                      <a:pt x="0" y="221"/>
                                    </a:moveTo>
                                    <a:lnTo>
                                      <a:pt x="52" y="266"/>
                                    </a:lnTo>
                                    <a:lnTo>
                                      <a:pt x="128" y="315"/>
                                    </a:lnTo>
                                    <a:lnTo>
                                      <a:pt x="217" y="357"/>
                                    </a:lnTo>
                                    <a:lnTo>
                                      <a:pt x="316" y="392"/>
                                    </a:lnTo>
                                    <a:lnTo>
                                      <a:pt x="423" y="417"/>
                                    </a:lnTo>
                                    <a:lnTo>
                                      <a:pt x="536" y="435"/>
                                    </a:lnTo>
                                    <a:lnTo>
                                      <a:pt x="652" y="441"/>
                                    </a:lnTo>
                                    <a:lnTo>
                                      <a:pt x="767" y="438"/>
                                    </a:lnTo>
                                    <a:lnTo>
                                      <a:pt x="879" y="426"/>
                                    </a:lnTo>
                                    <a:lnTo>
                                      <a:pt x="986" y="403"/>
                                    </a:lnTo>
                                    <a:lnTo>
                                      <a:pt x="1085" y="372"/>
                                    </a:lnTo>
                                    <a:lnTo>
                                      <a:pt x="1172" y="332"/>
                                    </a:lnTo>
                                    <a:lnTo>
                                      <a:pt x="1246" y="285"/>
                                    </a:lnTo>
                                    <a:lnTo>
                                      <a:pt x="1306" y="232"/>
                                    </a:lnTo>
                                    <a:lnTo>
                                      <a:pt x="1349" y="174"/>
                                    </a:lnTo>
                                    <a:lnTo>
                                      <a:pt x="1375" y="114"/>
                                    </a:lnTo>
                                    <a:lnTo>
                                      <a:pt x="1384" y="51"/>
                                    </a:lnTo>
                                    <a:lnTo>
                                      <a:pt x="137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6" name="Freeform 12993"/>
                            <wps:cNvSpPr>
                              <a:spLocks noChangeAspect="1"/>
                            </wps:cNvSpPr>
                            <wps:spPr bwMode="auto">
                              <a:xfrm>
                                <a:off x="5512" y="2866"/>
                                <a:ext cx="396" cy="129"/>
                              </a:xfrm>
                              <a:custGeom>
                                <a:avLst/>
                                <a:gdLst>
                                  <a:gd name="T0" fmla="*/ 0 w 1585"/>
                                  <a:gd name="T1" fmla="*/ 4 h 514"/>
                                  <a:gd name="T2" fmla="*/ 1 w 1585"/>
                                  <a:gd name="T3" fmla="*/ 5 h 514"/>
                                  <a:gd name="T4" fmla="*/ 2 w 1585"/>
                                  <a:gd name="T5" fmla="*/ 6 h 514"/>
                                  <a:gd name="T6" fmla="*/ 4 w 1585"/>
                                  <a:gd name="T7" fmla="*/ 7 h 514"/>
                                  <a:gd name="T8" fmla="*/ 5 w 1585"/>
                                  <a:gd name="T9" fmla="*/ 7 h 514"/>
                                  <a:gd name="T10" fmla="*/ 7 w 1585"/>
                                  <a:gd name="T11" fmla="*/ 8 h 514"/>
                                  <a:gd name="T12" fmla="*/ 9 w 1585"/>
                                  <a:gd name="T13" fmla="*/ 8 h 514"/>
                                  <a:gd name="T14" fmla="*/ 11 w 1585"/>
                                  <a:gd name="T15" fmla="*/ 8 h 514"/>
                                  <a:gd name="T16" fmla="*/ 13 w 1585"/>
                                  <a:gd name="T17" fmla="*/ 8 h 514"/>
                                  <a:gd name="T18" fmla="*/ 15 w 1585"/>
                                  <a:gd name="T19" fmla="*/ 8 h 514"/>
                                  <a:gd name="T20" fmla="*/ 17 w 1585"/>
                                  <a:gd name="T21" fmla="*/ 8 h 514"/>
                                  <a:gd name="T22" fmla="*/ 18 w 1585"/>
                                  <a:gd name="T23" fmla="*/ 7 h 514"/>
                                  <a:gd name="T24" fmla="*/ 20 w 1585"/>
                                  <a:gd name="T25" fmla="*/ 7 h 514"/>
                                  <a:gd name="T26" fmla="*/ 21 w 1585"/>
                                  <a:gd name="T27" fmla="*/ 6 h 514"/>
                                  <a:gd name="T28" fmla="*/ 23 w 1585"/>
                                  <a:gd name="T29" fmla="*/ 5 h 514"/>
                                  <a:gd name="T30" fmla="*/ 23 w 1585"/>
                                  <a:gd name="T31" fmla="*/ 4 h 514"/>
                                  <a:gd name="T32" fmla="*/ 24 w 1585"/>
                                  <a:gd name="T33" fmla="*/ 3 h 514"/>
                                  <a:gd name="T34" fmla="*/ 25 w 1585"/>
                                  <a:gd name="T35" fmla="*/ 2 h 514"/>
                                  <a:gd name="T36" fmla="*/ 25 w 1585"/>
                                  <a:gd name="T37" fmla="*/ 1 h 514"/>
                                  <a:gd name="T38" fmla="*/ 24 w 1585"/>
                                  <a:gd name="T39" fmla="*/ 0 h 51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585" h="514">
                                    <a:moveTo>
                                      <a:pt x="0" y="254"/>
                                    </a:moveTo>
                                    <a:lnTo>
                                      <a:pt x="61" y="309"/>
                                    </a:lnTo>
                                    <a:lnTo>
                                      <a:pt x="141" y="363"/>
                                    </a:lnTo>
                                    <a:lnTo>
                                      <a:pt x="236" y="411"/>
                                    </a:lnTo>
                                    <a:lnTo>
                                      <a:pt x="341" y="450"/>
                                    </a:lnTo>
                                    <a:lnTo>
                                      <a:pt x="455" y="480"/>
                                    </a:lnTo>
                                    <a:lnTo>
                                      <a:pt x="576" y="502"/>
                                    </a:lnTo>
                                    <a:lnTo>
                                      <a:pt x="701" y="513"/>
                                    </a:lnTo>
                                    <a:lnTo>
                                      <a:pt x="828" y="514"/>
                                    </a:lnTo>
                                    <a:lnTo>
                                      <a:pt x="951" y="505"/>
                                    </a:lnTo>
                                    <a:lnTo>
                                      <a:pt x="1071" y="485"/>
                                    </a:lnTo>
                                    <a:lnTo>
                                      <a:pt x="1183" y="457"/>
                                    </a:lnTo>
                                    <a:lnTo>
                                      <a:pt x="1284" y="419"/>
                                    </a:lnTo>
                                    <a:lnTo>
                                      <a:pt x="1375" y="373"/>
                                    </a:lnTo>
                                    <a:lnTo>
                                      <a:pt x="1451" y="321"/>
                                    </a:lnTo>
                                    <a:lnTo>
                                      <a:pt x="1511" y="262"/>
                                    </a:lnTo>
                                    <a:lnTo>
                                      <a:pt x="1554" y="198"/>
                                    </a:lnTo>
                                    <a:lnTo>
                                      <a:pt x="1579" y="131"/>
                                    </a:lnTo>
                                    <a:lnTo>
                                      <a:pt x="1585" y="63"/>
                                    </a:lnTo>
                                    <a:lnTo>
                                      <a:pt x="157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7" name="Freeform 12994"/>
                            <wps:cNvSpPr>
                              <a:spLocks noChangeAspect="1"/>
                            </wps:cNvSpPr>
                            <wps:spPr bwMode="auto">
                              <a:xfrm>
                                <a:off x="5496" y="2908"/>
                                <a:ext cx="412" cy="109"/>
                              </a:xfrm>
                              <a:custGeom>
                                <a:avLst/>
                                <a:gdLst>
                                  <a:gd name="T0" fmla="*/ 0 w 1644"/>
                                  <a:gd name="T1" fmla="*/ 2 h 433"/>
                                  <a:gd name="T2" fmla="*/ 0 w 1644"/>
                                  <a:gd name="T3" fmla="*/ 2 h 433"/>
                                  <a:gd name="T4" fmla="*/ 1 w 1644"/>
                                  <a:gd name="T5" fmla="*/ 3 h 433"/>
                                  <a:gd name="T6" fmla="*/ 2 w 1644"/>
                                  <a:gd name="T7" fmla="*/ 4 h 433"/>
                                  <a:gd name="T8" fmla="*/ 3 w 1644"/>
                                  <a:gd name="T9" fmla="*/ 5 h 433"/>
                                  <a:gd name="T10" fmla="*/ 5 w 1644"/>
                                  <a:gd name="T11" fmla="*/ 5 h 433"/>
                                  <a:gd name="T12" fmla="*/ 6 w 1644"/>
                                  <a:gd name="T13" fmla="*/ 6 h 433"/>
                                  <a:gd name="T14" fmla="*/ 8 w 1644"/>
                                  <a:gd name="T15" fmla="*/ 6 h 433"/>
                                  <a:gd name="T16" fmla="*/ 10 w 1644"/>
                                  <a:gd name="T17" fmla="*/ 7 h 433"/>
                                  <a:gd name="T18" fmla="*/ 12 w 1644"/>
                                  <a:gd name="T19" fmla="*/ 7 h 433"/>
                                  <a:gd name="T20" fmla="*/ 14 w 1644"/>
                                  <a:gd name="T21" fmla="*/ 7 h 433"/>
                                  <a:gd name="T22" fmla="*/ 16 w 1644"/>
                                  <a:gd name="T23" fmla="*/ 7 h 433"/>
                                  <a:gd name="T24" fmla="*/ 18 w 1644"/>
                                  <a:gd name="T25" fmla="*/ 7 h 433"/>
                                  <a:gd name="T26" fmla="*/ 20 w 1644"/>
                                  <a:gd name="T27" fmla="*/ 6 h 433"/>
                                  <a:gd name="T28" fmla="*/ 21 w 1644"/>
                                  <a:gd name="T29" fmla="*/ 5 h 433"/>
                                  <a:gd name="T30" fmla="*/ 23 w 1644"/>
                                  <a:gd name="T31" fmla="*/ 5 h 433"/>
                                  <a:gd name="T32" fmla="*/ 24 w 1644"/>
                                  <a:gd name="T33" fmla="*/ 4 h 433"/>
                                  <a:gd name="T34" fmla="*/ 25 w 1644"/>
                                  <a:gd name="T35" fmla="*/ 3 h 433"/>
                                  <a:gd name="T36" fmla="*/ 25 w 1644"/>
                                  <a:gd name="T37" fmla="*/ 2 h 433"/>
                                  <a:gd name="T38" fmla="*/ 26 w 1644"/>
                                  <a:gd name="T39" fmla="*/ 1 h 433"/>
                                  <a:gd name="T40" fmla="*/ 26 w 1644"/>
                                  <a:gd name="T41" fmla="*/ 0 h 433"/>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644" h="433">
                                    <a:moveTo>
                                      <a:pt x="0" y="96"/>
                                    </a:moveTo>
                                    <a:lnTo>
                                      <a:pt x="5" y="104"/>
                                    </a:lnTo>
                                    <a:lnTo>
                                      <a:pt x="54" y="168"/>
                                    </a:lnTo>
                                    <a:lnTo>
                                      <a:pt x="119" y="228"/>
                                    </a:lnTo>
                                    <a:lnTo>
                                      <a:pt x="200" y="283"/>
                                    </a:lnTo>
                                    <a:lnTo>
                                      <a:pt x="294" y="329"/>
                                    </a:lnTo>
                                    <a:lnTo>
                                      <a:pt x="399" y="369"/>
                                    </a:lnTo>
                                    <a:lnTo>
                                      <a:pt x="514" y="400"/>
                                    </a:lnTo>
                                    <a:lnTo>
                                      <a:pt x="635" y="421"/>
                                    </a:lnTo>
                                    <a:lnTo>
                                      <a:pt x="759" y="432"/>
                                    </a:lnTo>
                                    <a:lnTo>
                                      <a:pt x="886" y="433"/>
                                    </a:lnTo>
                                    <a:lnTo>
                                      <a:pt x="1010" y="424"/>
                                    </a:lnTo>
                                    <a:lnTo>
                                      <a:pt x="1129" y="405"/>
                                    </a:lnTo>
                                    <a:lnTo>
                                      <a:pt x="1240" y="376"/>
                                    </a:lnTo>
                                    <a:lnTo>
                                      <a:pt x="1343" y="338"/>
                                    </a:lnTo>
                                    <a:lnTo>
                                      <a:pt x="1433" y="292"/>
                                    </a:lnTo>
                                    <a:lnTo>
                                      <a:pt x="1509" y="239"/>
                                    </a:lnTo>
                                    <a:lnTo>
                                      <a:pt x="1569" y="180"/>
                                    </a:lnTo>
                                    <a:lnTo>
                                      <a:pt x="1613" y="117"/>
                                    </a:lnTo>
                                    <a:lnTo>
                                      <a:pt x="1637" y="51"/>
                                    </a:lnTo>
                                    <a:lnTo>
                                      <a:pt x="164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8" name="Freeform 12995"/>
                            <wps:cNvSpPr>
                              <a:spLocks noChangeAspect="1"/>
                            </wps:cNvSpPr>
                            <wps:spPr bwMode="auto">
                              <a:xfrm>
                                <a:off x="5465" y="2859"/>
                                <a:ext cx="492" cy="162"/>
                              </a:xfrm>
                              <a:custGeom>
                                <a:avLst/>
                                <a:gdLst>
                                  <a:gd name="T0" fmla="*/ 31 w 1966"/>
                                  <a:gd name="T1" fmla="*/ 0 h 649"/>
                                  <a:gd name="T2" fmla="*/ 31 w 1966"/>
                                  <a:gd name="T3" fmla="*/ 0 h 649"/>
                                  <a:gd name="T4" fmla="*/ 31 w 1966"/>
                                  <a:gd name="T5" fmla="*/ 2 h 649"/>
                                  <a:gd name="T6" fmla="*/ 31 w 1966"/>
                                  <a:gd name="T7" fmla="*/ 3 h 649"/>
                                  <a:gd name="T8" fmla="*/ 30 w 1966"/>
                                  <a:gd name="T9" fmla="*/ 4 h 649"/>
                                  <a:gd name="T10" fmla="*/ 30 w 1966"/>
                                  <a:gd name="T11" fmla="*/ 5 h 649"/>
                                  <a:gd name="T12" fmla="*/ 29 w 1966"/>
                                  <a:gd name="T13" fmla="*/ 6 h 649"/>
                                  <a:gd name="T14" fmla="*/ 27 w 1966"/>
                                  <a:gd name="T15" fmla="*/ 7 h 649"/>
                                  <a:gd name="T16" fmla="*/ 26 w 1966"/>
                                  <a:gd name="T17" fmla="*/ 8 h 649"/>
                                  <a:gd name="T18" fmla="*/ 24 w 1966"/>
                                  <a:gd name="T19" fmla="*/ 9 h 649"/>
                                  <a:gd name="T20" fmla="*/ 22 w 1966"/>
                                  <a:gd name="T21" fmla="*/ 9 h 649"/>
                                  <a:gd name="T22" fmla="*/ 20 w 1966"/>
                                  <a:gd name="T23" fmla="*/ 10 h 649"/>
                                  <a:gd name="T24" fmla="*/ 18 w 1966"/>
                                  <a:gd name="T25" fmla="*/ 10 h 649"/>
                                  <a:gd name="T26" fmla="*/ 16 w 1966"/>
                                  <a:gd name="T27" fmla="*/ 10 h 649"/>
                                  <a:gd name="T28" fmla="*/ 14 w 1966"/>
                                  <a:gd name="T29" fmla="*/ 10 h 649"/>
                                  <a:gd name="T30" fmla="*/ 12 w 1966"/>
                                  <a:gd name="T31" fmla="*/ 10 h 649"/>
                                  <a:gd name="T32" fmla="*/ 10 w 1966"/>
                                  <a:gd name="T33" fmla="*/ 9 h 649"/>
                                  <a:gd name="T34" fmla="*/ 8 w 1966"/>
                                  <a:gd name="T35" fmla="*/ 9 h 649"/>
                                  <a:gd name="T36" fmla="*/ 6 w 1966"/>
                                  <a:gd name="T37" fmla="*/ 8 h 649"/>
                                  <a:gd name="T38" fmla="*/ 4 w 1966"/>
                                  <a:gd name="T39" fmla="*/ 8 h 649"/>
                                  <a:gd name="T40" fmla="*/ 3 w 1966"/>
                                  <a:gd name="T41" fmla="*/ 7 h 649"/>
                                  <a:gd name="T42" fmla="*/ 1 w 1966"/>
                                  <a:gd name="T43" fmla="*/ 6 h 649"/>
                                  <a:gd name="T44" fmla="*/ 0 w 1966"/>
                                  <a:gd name="T45" fmla="*/ 5 h 649"/>
                                  <a:gd name="T46" fmla="*/ 0 w 1966"/>
                                  <a:gd name="T47" fmla="*/ 5 h 649"/>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966" h="649">
                                    <a:moveTo>
                                      <a:pt x="1947" y="0"/>
                                    </a:moveTo>
                                    <a:lnTo>
                                      <a:pt x="1958" y="39"/>
                                    </a:lnTo>
                                    <a:lnTo>
                                      <a:pt x="1966" y="115"/>
                                    </a:lnTo>
                                    <a:lnTo>
                                      <a:pt x="1955" y="189"/>
                                    </a:lnTo>
                                    <a:lnTo>
                                      <a:pt x="1926" y="262"/>
                                    </a:lnTo>
                                    <a:lnTo>
                                      <a:pt x="1879" y="332"/>
                                    </a:lnTo>
                                    <a:lnTo>
                                      <a:pt x="1815" y="397"/>
                                    </a:lnTo>
                                    <a:lnTo>
                                      <a:pt x="1736" y="457"/>
                                    </a:lnTo>
                                    <a:lnTo>
                                      <a:pt x="1642" y="511"/>
                                    </a:lnTo>
                                    <a:lnTo>
                                      <a:pt x="1535" y="557"/>
                                    </a:lnTo>
                                    <a:lnTo>
                                      <a:pt x="1418" y="595"/>
                                    </a:lnTo>
                                    <a:lnTo>
                                      <a:pt x="1292" y="622"/>
                                    </a:lnTo>
                                    <a:lnTo>
                                      <a:pt x="1159" y="641"/>
                                    </a:lnTo>
                                    <a:lnTo>
                                      <a:pt x="1023" y="649"/>
                                    </a:lnTo>
                                    <a:lnTo>
                                      <a:pt x="884" y="648"/>
                                    </a:lnTo>
                                    <a:lnTo>
                                      <a:pt x="747" y="637"/>
                                    </a:lnTo>
                                    <a:lnTo>
                                      <a:pt x="613" y="616"/>
                                    </a:lnTo>
                                    <a:lnTo>
                                      <a:pt x="484" y="585"/>
                                    </a:lnTo>
                                    <a:lnTo>
                                      <a:pt x="364" y="547"/>
                                    </a:lnTo>
                                    <a:lnTo>
                                      <a:pt x="253" y="499"/>
                                    </a:lnTo>
                                    <a:lnTo>
                                      <a:pt x="154" y="444"/>
                                    </a:lnTo>
                                    <a:lnTo>
                                      <a:pt x="70" y="382"/>
                                    </a:lnTo>
                                    <a:lnTo>
                                      <a:pt x="1" y="316"/>
                                    </a:lnTo>
                                    <a:lnTo>
                                      <a:pt x="0" y="31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9" name="Line 12996"/>
                            <wps:cNvCnPr>
                              <a:cxnSpLocks noChangeShapeType="1"/>
                            </wps:cNvCnPr>
                            <wps:spPr bwMode="auto">
                              <a:xfrm flipH="1">
                                <a:off x="5740" y="3680"/>
                                <a:ext cx="114" cy="1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00" name="Freeform 12997"/>
                            <wps:cNvSpPr>
                              <a:spLocks noChangeAspect="1"/>
                            </wps:cNvSpPr>
                            <wps:spPr bwMode="auto">
                              <a:xfrm>
                                <a:off x="5736" y="3667"/>
                                <a:ext cx="135" cy="23"/>
                              </a:xfrm>
                              <a:custGeom>
                                <a:avLst/>
                                <a:gdLst>
                                  <a:gd name="T0" fmla="*/ 0 w 540"/>
                                  <a:gd name="T1" fmla="*/ 2 h 92"/>
                                  <a:gd name="T2" fmla="*/ 3 w 540"/>
                                  <a:gd name="T3" fmla="*/ 1 h 92"/>
                                  <a:gd name="T4" fmla="*/ 6 w 540"/>
                                  <a:gd name="T5" fmla="*/ 1 h 92"/>
                                  <a:gd name="T6" fmla="*/ 9 w 540"/>
                                  <a:gd name="T7" fmla="*/ 0 h 9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40" h="92">
                                    <a:moveTo>
                                      <a:pt x="0" y="92"/>
                                    </a:moveTo>
                                    <a:lnTo>
                                      <a:pt x="182" y="75"/>
                                    </a:lnTo>
                                    <a:lnTo>
                                      <a:pt x="362" y="44"/>
                                    </a:lnTo>
                                    <a:lnTo>
                                      <a:pt x="54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1" name="Line 12998"/>
                            <wps:cNvCnPr>
                              <a:cxnSpLocks noChangeShapeType="1"/>
                            </wps:cNvCnPr>
                            <wps:spPr bwMode="auto">
                              <a:xfrm flipH="1" flipV="1">
                                <a:off x="5809" y="3668"/>
                                <a:ext cx="8"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02" name="Freeform 12999"/>
                            <wps:cNvSpPr>
                              <a:spLocks noChangeAspect="1"/>
                            </wps:cNvSpPr>
                            <wps:spPr bwMode="auto">
                              <a:xfrm>
                                <a:off x="5784" y="3567"/>
                                <a:ext cx="91" cy="15"/>
                              </a:xfrm>
                              <a:custGeom>
                                <a:avLst/>
                                <a:gdLst>
                                  <a:gd name="T0" fmla="*/ 0 w 365"/>
                                  <a:gd name="T1" fmla="*/ 1 h 59"/>
                                  <a:gd name="T2" fmla="*/ 3 w 365"/>
                                  <a:gd name="T3" fmla="*/ 1 h 59"/>
                                  <a:gd name="T4" fmla="*/ 6 w 365"/>
                                  <a:gd name="T5" fmla="*/ 0 h 59"/>
                                  <a:gd name="T6" fmla="*/ 0 60000 65536"/>
                                  <a:gd name="T7" fmla="*/ 0 60000 65536"/>
                                  <a:gd name="T8" fmla="*/ 0 60000 65536"/>
                                </a:gdLst>
                                <a:ahLst/>
                                <a:cxnLst>
                                  <a:cxn ang="T6">
                                    <a:pos x="T0" y="T1"/>
                                  </a:cxn>
                                  <a:cxn ang="T7">
                                    <a:pos x="T2" y="T3"/>
                                  </a:cxn>
                                  <a:cxn ang="T8">
                                    <a:pos x="T4" y="T5"/>
                                  </a:cxn>
                                </a:cxnLst>
                                <a:rect l="0" t="0" r="r" b="b"/>
                                <a:pathLst>
                                  <a:path w="365" h="59">
                                    <a:moveTo>
                                      <a:pt x="0" y="59"/>
                                    </a:moveTo>
                                    <a:lnTo>
                                      <a:pt x="184" y="36"/>
                                    </a:lnTo>
                                    <a:lnTo>
                                      <a:pt x="365"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3" name="Line 13000"/>
                            <wps:cNvCnPr>
                              <a:cxnSpLocks noChangeShapeType="1"/>
                            </wps:cNvCnPr>
                            <wps:spPr bwMode="auto">
                              <a:xfrm flipH="1">
                                <a:off x="5777" y="2889"/>
                                <a:ext cx="4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04" name="Freeform 13001"/>
                            <wps:cNvSpPr>
                              <a:spLocks noChangeAspect="1"/>
                            </wps:cNvSpPr>
                            <wps:spPr bwMode="auto">
                              <a:xfrm>
                                <a:off x="5598" y="2839"/>
                                <a:ext cx="237" cy="70"/>
                              </a:xfrm>
                              <a:custGeom>
                                <a:avLst/>
                                <a:gdLst>
                                  <a:gd name="T0" fmla="*/ 15 w 950"/>
                                  <a:gd name="T1" fmla="*/ 0 h 281"/>
                                  <a:gd name="T2" fmla="*/ 15 w 950"/>
                                  <a:gd name="T3" fmla="*/ 0 h 281"/>
                                  <a:gd name="T4" fmla="*/ 14 w 950"/>
                                  <a:gd name="T5" fmla="*/ 1 h 281"/>
                                  <a:gd name="T6" fmla="*/ 14 w 950"/>
                                  <a:gd name="T7" fmla="*/ 2 h 281"/>
                                  <a:gd name="T8" fmla="*/ 13 w 950"/>
                                  <a:gd name="T9" fmla="*/ 2 h 281"/>
                                  <a:gd name="T10" fmla="*/ 12 w 950"/>
                                  <a:gd name="T11" fmla="*/ 3 h 281"/>
                                  <a:gd name="T12" fmla="*/ 11 w 950"/>
                                  <a:gd name="T13" fmla="*/ 4 h 281"/>
                                  <a:gd name="T14" fmla="*/ 9 w 950"/>
                                  <a:gd name="T15" fmla="*/ 4 h 281"/>
                                  <a:gd name="T16" fmla="*/ 8 w 950"/>
                                  <a:gd name="T17" fmla="*/ 4 h 281"/>
                                  <a:gd name="T18" fmla="*/ 6 w 950"/>
                                  <a:gd name="T19" fmla="*/ 4 h 281"/>
                                  <a:gd name="T20" fmla="*/ 5 w 950"/>
                                  <a:gd name="T21" fmla="*/ 4 h 281"/>
                                  <a:gd name="T22" fmla="*/ 3 w 950"/>
                                  <a:gd name="T23" fmla="*/ 4 h 281"/>
                                  <a:gd name="T24" fmla="*/ 2 w 950"/>
                                  <a:gd name="T25" fmla="*/ 3 h 281"/>
                                  <a:gd name="T26" fmla="*/ 1 w 950"/>
                                  <a:gd name="T27" fmla="*/ 3 h 281"/>
                                  <a:gd name="T28" fmla="*/ 0 w 950"/>
                                  <a:gd name="T29" fmla="*/ 3 h 281"/>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950" h="281">
                                    <a:moveTo>
                                      <a:pt x="950" y="0"/>
                                    </a:moveTo>
                                    <a:lnTo>
                                      <a:pt x="948" y="19"/>
                                    </a:lnTo>
                                    <a:lnTo>
                                      <a:pt x="932" y="73"/>
                                    </a:lnTo>
                                    <a:lnTo>
                                      <a:pt x="897" y="122"/>
                                    </a:lnTo>
                                    <a:lnTo>
                                      <a:pt x="846" y="168"/>
                                    </a:lnTo>
                                    <a:lnTo>
                                      <a:pt x="778" y="208"/>
                                    </a:lnTo>
                                    <a:lnTo>
                                      <a:pt x="700" y="240"/>
                                    </a:lnTo>
                                    <a:lnTo>
                                      <a:pt x="611" y="263"/>
                                    </a:lnTo>
                                    <a:lnTo>
                                      <a:pt x="514" y="277"/>
                                    </a:lnTo>
                                    <a:lnTo>
                                      <a:pt x="414" y="281"/>
                                    </a:lnTo>
                                    <a:lnTo>
                                      <a:pt x="315" y="274"/>
                                    </a:lnTo>
                                    <a:lnTo>
                                      <a:pt x="218" y="258"/>
                                    </a:lnTo>
                                    <a:lnTo>
                                      <a:pt x="128" y="232"/>
                                    </a:lnTo>
                                    <a:lnTo>
                                      <a:pt x="46" y="199"/>
                                    </a:lnTo>
                                    <a:lnTo>
                                      <a:pt x="0" y="17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5" name="Freeform 13002"/>
                            <wps:cNvSpPr>
                              <a:spLocks noChangeAspect="1"/>
                            </wps:cNvSpPr>
                            <wps:spPr bwMode="auto">
                              <a:xfrm>
                                <a:off x="5610" y="2820"/>
                                <a:ext cx="201" cy="31"/>
                              </a:xfrm>
                              <a:custGeom>
                                <a:avLst/>
                                <a:gdLst>
                                  <a:gd name="T0" fmla="*/ 0 w 803"/>
                                  <a:gd name="T1" fmla="*/ 1 h 123"/>
                                  <a:gd name="T2" fmla="*/ 1 w 803"/>
                                  <a:gd name="T3" fmla="*/ 1 h 123"/>
                                  <a:gd name="T4" fmla="*/ 3 w 803"/>
                                  <a:gd name="T5" fmla="*/ 2 h 123"/>
                                  <a:gd name="T6" fmla="*/ 4 w 803"/>
                                  <a:gd name="T7" fmla="*/ 2 h 123"/>
                                  <a:gd name="T8" fmla="*/ 6 w 803"/>
                                  <a:gd name="T9" fmla="*/ 2 h 123"/>
                                  <a:gd name="T10" fmla="*/ 7 w 803"/>
                                  <a:gd name="T11" fmla="*/ 2 h 123"/>
                                  <a:gd name="T12" fmla="*/ 9 w 803"/>
                                  <a:gd name="T13" fmla="*/ 2 h 123"/>
                                  <a:gd name="T14" fmla="*/ 10 w 803"/>
                                  <a:gd name="T15" fmla="*/ 2 h 123"/>
                                  <a:gd name="T16" fmla="*/ 11 w 803"/>
                                  <a:gd name="T17" fmla="*/ 1 h 123"/>
                                  <a:gd name="T18" fmla="*/ 12 w 803"/>
                                  <a:gd name="T19" fmla="*/ 1 h 123"/>
                                  <a:gd name="T20" fmla="*/ 13 w 803"/>
                                  <a:gd name="T21" fmla="*/ 0 h 12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03" h="123">
                                    <a:moveTo>
                                      <a:pt x="0" y="36"/>
                                    </a:moveTo>
                                    <a:lnTo>
                                      <a:pt x="76" y="70"/>
                                    </a:lnTo>
                                    <a:lnTo>
                                      <a:pt x="161" y="97"/>
                                    </a:lnTo>
                                    <a:lnTo>
                                      <a:pt x="254" y="115"/>
                                    </a:lnTo>
                                    <a:lnTo>
                                      <a:pt x="350" y="123"/>
                                    </a:lnTo>
                                    <a:lnTo>
                                      <a:pt x="448" y="122"/>
                                    </a:lnTo>
                                    <a:lnTo>
                                      <a:pt x="541" y="110"/>
                                    </a:lnTo>
                                    <a:lnTo>
                                      <a:pt x="629" y="90"/>
                                    </a:lnTo>
                                    <a:lnTo>
                                      <a:pt x="707" y="59"/>
                                    </a:lnTo>
                                    <a:lnTo>
                                      <a:pt x="774" y="23"/>
                                    </a:lnTo>
                                    <a:lnTo>
                                      <a:pt x="80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6" name="Freeform 13003"/>
                            <wps:cNvSpPr>
                              <a:spLocks noChangeAspect="1"/>
                            </wps:cNvSpPr>
                            <wps:spPr bwMode="auto">
                              <a:xfrm>
                                <a:off x="4752" y="3886"/>
                                <a:ext cx="507" cy="429"/>
                              </a:xfrm>
                              <a:custGeom>
                                <a:avLst/>
                                <a:gdLst>
                                  <a:gd name="T0" fmla="*/ 0 w 2027"/>
                                  <a:gd name="T1" fmla="*/ 27 h 1718"/>
                                  <a:gd name="T2" fmla="*/ 4 w 2027"/>
                                  <a:gd name="T3" fmla="*/ 26 h 1718"/>
                                  <a:gd name="T4" fmla="*/ 7 w 2027"/>
                                  <a:gd name="T5" fmla="*/ 25 h 1718"/>
                                  <a:gd name="T6" fmla="*/ 10 w 2027"/>
                                  <a:gd name="T7" fmla="*/ 23 h 1718"/>
                                  <a:gd name="T8" fmla="*/ 14 w 2027"/>
                                  <a:gd name="T9" fmla="*/ 22 h 1718"/>
                                  <a:gd name="T10" fmla="*/ 16 w 2027"/>
                                  <a:gd name="T11" fmla="*/ 20 h 1718"/>
                                  <a:gd name="T12" fmla="*/ 19 w 2027"/>
                                  <a:gd name="T13" fmla="*/ 19 h 1718"/>
                                  <a:gd name="T14" fmla="*/ 22 w 2027"/>
                                  <a:gd name="T15" fmla="*/ 17 h 1718"/>
                                  <a:gd name="T16" fmla="*/ 24 w 2027"/>
                                  <a:gd name="T17" fmla="*/ 15 h 1718"/>
                                  <a:gd name="T18" fmla="*/ 26 w 2027"/>
                                  <a:gd name="T19" fmla="*/ 13 h 1718"/>
                                  <a:gd name="T20" fmla="*/ 27 w 2027"/>
                                  <a:gd name="T21" fmla="*/ 11 h 1718"/>
                                  <a:gd name="T22" fmla="*/ 29 w 2027"/>
                                  <a:gd name="T23" fmla="*/ 9 h 1718"/>
                                  <a:gd name="T24" fmla="*/ 30 w 2027"/>
                                  <a:gd name="T25" fmla="*/ 7 h 1718"/>
                                  <a:gd name="T26" fmla="*/ 31 w 2027"/>
                                  <a:gd name="T27" fmla="*/ 5 h 1718"/>
                                  <a:gd name="T28" fmla="*/ 32 w 2027"/>
                                  <a:gd name="T29" fmla="*/ 3 h 1718"/>
                                  <a:gd name="T30" fmla="*/ 32 w 2027"/>
                                  <a:gd name="T31" fmla="*/ 0 h 1718"/>
                                  <a:gd name="T32" fmla="*/ 32 w 2027"/>
                                  <a:gd name="T33" fmla="*/ 0 h 171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027" h="1718">
                                    <a:moveTo>
                                      <a:pt x="0" y="1718"/>
                                    </a:moveTo>
                                    <a:lnTo>
                                      <a:pt x="231" y="1653"/>
                                    </a:lnTo>
                                    <a:lnTo>
                                      <a:pt x="451" y="1580"/>
                                    </a:lnTo>
                                    <a:lnTo>
                                      <a:pt x="661" y="1499"/>
                                    </a:lnTo>
                                    <a:lnTo>
                                      <a:pt x="859" y="1408"/>
                                    </a:lnTo>
                                    <a:lnTo>
                                      <a:pt x="1044" y="1311"/>
                                    </a:lnTo>
                                    <a:lnTo>
                                      <a:pt x="1216" y="1206"/>
                                    </a:lnTo>
                                    <a:lnTo>
                                      <a:pt x="1373" y="1095"/>
                                    </a:lnTo>
                                    <a:lnTo>
                                      <a:pt x="1514" y="977"/>
                                    </a:lnTo>
                                    <a:lnTo>
                                      <a:pt x="1640" y="854"/>
                                    </a:lnTo>
                                    <a:lnTo>
                                      <a:pt x="1749" y="726"/>
                                    </a:lnTo>
                                    <a:lnTo>
                                      <a:pt x="1841" y="594"/>
                                    </a:lnTo>
                                    <a:lnTo>
                                      <a:pt x="1914" y="459"/>
                                    </a:lnTo>
                                    <a:lnTo>
                                      <a:pt x="1970" y="321"/>
                                    </a:lnTo>
                                    <a:lnTo>
                                      <a:pt x="2006" y="179"/>
                                    </a:lnTo>
                                    <a:lnTo>
                                      <a:pt x="2025" y="37"/>
                                    </a:lnTo>
                                    <a:lnTo>
                                      <a:pt x="2027"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7" name="Freeform 13004"/>
                            <wps:cNvSpPr>
                              <a:spLocks noChangeAspect="1"/>
                            </wps:cNvSpPr>
                            <wps:spPr bwMode="auto">
                              <a:xfrm>
                                <a:off x="4752" y="3771"/>
                                <a:ext cx="507" cy="527"/>
                              </a:xfrm>
                              <a:custGeom>
                                <a:avLst/>
                                <a:gdLst>
                                  <a:gd name="T0" fmla="*/ 0 w 2025"/>
                                  <a:gd name="T1" fmla="*/ 33 h 2108"/>
                                  <a:gd name="T2" fmla="*/ 4 w 2025"/>
                                  <a:gd name="T3" fmla="*/ 32 h 2108"/>
                                  <a:gd name="T4" fmla="*/ 7 w 2025"/>
                                  <a:gd name="T5" fmla="*/ 31 h 2108"/>
                                  <a:gd name="T6" fmla="*/ 10 w 2025"/>
                                  <a:gd name="T7" fmla="*/ 30 h 2108"/>
                                  <a:gd name="T8" fmla="*/ 14 w 2025"/>
                                  <a:gd name="T9" fmla="*/ 28 h 2108"/>
                                  <a:gd name="T10" fmla="*/ 16 w 2025"/>
                                  <a:gd name="T11" fmla="*/ 27 h 2108"/>
                                  <a:gd name="T12" fmla="*/ 19 w 2025"/>
                                  <a:gd name="T13" fmla="*/ 25 h 2108"/>
                                  <a:gd name="T14" fmla="*/ 22 w 2025"/>
                                  <a:gd name="T15" fmla="*/ 23 h 2108"/>
                                  <a:gd name="T16" fmla="*/ 24 w 2025"/>
                                  <a:gd name="T17" fmla="*/ 22 h 2108"/>
                                  <a:gd name="T18" fmla="*/ 26 w 2025"/>
                                  <a:gd name="T19" fmla="*/ 20 h 2108"/>
                                  <a:gd name="T20" fmla="*/ 28 w 2025"/>
                                  <a:gd name="T21" fmla="*/ 18 h 2108"/>
                                  <a:gd name="T22" fmla="*/ 29 w 2025"/>
                                  <a:gd name="T23" fmla="*/ 16 h 2108"/>
                                  <a:gd name="T24" fmla="*/ 30 w 2025"/>
                                  <a:gd name="T25" fmla="*/ 13 h 2108"/>
                                  <a:gd name="T26" fmla="*/ 31 w 2025"/>
                                  <a:gd name="T27" fmla="*/ 11 h 2108"/>
                                  <a:gd name="T28" fmla="*/ 32 w 2025"/>
                                  <a:gd name="T29" fmla="*/ 9 h 2108"/>
                                  <a:gd name="T30" fmla="*/ 32 w 2025"/>
                                  <a:gd name="T31" fmla="*/ 7 h 2108"/>
                                  <a:gd name="T32" fmla="*/ 32 w 2025"/>
                                  <a:gd name="T33" fmla="*/ 5 h 2108"/>
                                  <a:gd name="T34" fmla="*/ 32 w 2025"/>
                                  <a:gd name="T35" fmla="*/ 2 h 2108"/>
                                  <a:gd name="T36" fmla="*/ 31 w 2025"/>
                                  <a:gd name="T37" fmla="*/ 0 h 210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2025" h="2108">
                                    <a:moveTo>
                                      <a:pt x="0" y="2108"/>
                                    </a:moveTo>
                                    <a:lnTo>
                                      <a:pt x="231" y="2044"/>
                                    </a:lnTo>
                                    <a:lnTo>
                                      <a:pt x="451" y="1972"/>
                                    </a:lnTo>
                                    <a:lnTo>
                                      <a:pt x="661" y="1890"/>
                                    </a:lnTo>
                                    <a:lnTo>
                                      <a:pt x="859" y="1800"/>
                                    </a:lnTo>
                                    <a:lnTo>
                                      <a:pt x="1044" y="1703"/>
                                    </a:lnTo>
                                    <a:lnTo>
                                      <a:pt x="1216" y="1598"/>
                                    </a:lnTo>
                                    <a:lnTo>
                                      <a:pt x="1373" y="1487"/>
                                    </a:lnTo>
                                    <a:lnTo>
                                      <a:pt x="1514" y="1369"/>
                                    </a:lnTo>
                                    <a:lnTo>
                                      <a:pt x="1640" y="1246"/>
                                    </a:lnTo>
                                    <a:lnTo>
                                      <a:pt x="1749" y="1118"/>
                                    </a:lnTo>
                                    <a:lnTo>
                                      <a:pt x="1840" y="986"/>
                                    </a:lnTo>
                                    <a:lnTo>
                                      <a:pt x="1914" y="851"/>
                                    </a:lnTo>
                                    <a:lnTo>
                                      <a:pt x="1969" y="711"/>
                                    </a:lnTo>
                                    <a:lnTo>
                                      <a:pt x="2006" y="571"/>
                                    </a:lnTo>
                                    <a:lnTo>
                                      <a:pt x="2025" y="429"/>
                                    </a:lnTo>
                                    <a:lnTo>
                                      <a:pt x="2025" y="285"/>
                                    </a:lnTo>
                                    <a:lnTo>
                                      <a:pt x="2005" y="142"/>
                                    </a:lnTo>
                                    <a:lnTo>
                                      <a:pt x="1968"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8" name="Line 13005"/>
                            <wps:cNvCnPr>
                              <a:cxnSpLocks noChangeShapeType="1"/>
                            </wps:cNvCnPr>
                            <wps:spPr bwMode="auto">
                              <a:xfrm flipH="1" flipV="1">
                                <a:off x="5223" y="3768"/>
                                <a:ext cx="2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09" name="Line 13006"/>
                            <wps:cNvCnPr>
                              <a:cxnSpLocks noChangeShapeType="1"/>
                            </wps:cNvCnPr>
                            <wps:spPr bwMode="auto">
                              <a:xfrm flipH="1" flipV="1">
                                <a:off x="4851" y="4107"/>
                                <a:ext cx="14"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0" name="Line 13007"/>
                            <wps:cNvCnPr>
                              <a:cxnSpLocks noChangeShapeType="1"/>
                            </wps:cNvCnPr>
                            <wps:spPr bwMode="auto">
                              <a:xfrm flipV="1">
                                <a:off x="4848" y="4107"/>
                                <a:ext cx="3"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1" name="Line 13008"/>
                            <wps:cNvCnPr>
                              <a:cxnSpLocks noChangeShapeType="1"/>
                            </wps:cNvCnPr>
                            <wps:spPr bwMode="auto">
                              <a:xfrm flipV="1">
                                <a:off x="4879" y="4096"/>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2" name="Line 13009"/>
                            <wps:cNvCnPr>
                              <a:cxnSpLocks noChangeShapeType="1"/>
                            </wps:cNvCnPr>
                            <wps:spPr bwMode="auto">
                              <a:xfrm flipV="1">
                                <a:off x="4865" y="4101"/>
                                <a:ext cx="1" cy="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3" name="Line 13010"/>
                            <wps:cNvCnPr>
                              <a:cxnSpLocks noChangeShapeType="1"/>
                            </wps:cNvCnPr>
                            <wps:spPr bwMode="auto">
                              <a:xfrm flipV="1">
                                <a:off x="4820" y="4107"/>
                                <a:ext cx="1" cy="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4" name="Line 13011"/>
                            <wps:cNvCnPr>
                              <a:cxnSpLocks noChangeShapeType="1"/>
                            </wps:cNvCnPr>
                            <wps:spPr bwMode="auto">
                              <a:xfrm flipH="1" flipV="1">
                                <a:off x="4685" y="4099"/>
                                <a:ext cx="43" cy="5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5" name="Line 13012"/>
                            <wps:cNvCnPr>
                              <a:cxnSpLocks noChangeShapeType="1"/>
                            </wps:cNvCnPr>
                            <wps:spPr bwMode="auto">
                              <a:xfrm flipV="1">
                                <a:off x="4810" y="4107"/>
                                <a:ext cx="10"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6" name="Line 13013"/>
                            <wps:cNvCnPr>
                              <a:cxnSpLocks noChangeShapeType="1"/>
                            </wps:cNvCnPr>
                            <wps:spPr bwMode="auto">
                              <a:xfrm flipH="1" flipV="1">
                                <a:off x="4820" y="4107"/>
                                <a:ext cx="14"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7" name="Line 13014"/>
                            <wps:cNvCnPr>
                              <a:cxnSpLocks noChangeShapeType="1"/>
                            </wps:cNvCnPr>
                            <wps:spPr bwMode="auto">
                              <a:xfrm>
                                <a:off x="4841" y="4099"/>
                                <a:ext cx="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8" name="Line 13015"/>
                            <wps:cNvCnPr>
                              <a:cxnSpLocks noChangeShapeType="1"/>
                            </wps:cNvCnPr>
                            <wps:spPr bwMode="auto">
                              <a:xfrm flipH="1" flipV="1">
                                <a:off x="4820" y="4119"/>
                                <a:ext cx="13"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9" name="Line 13016"/>
                            <wps:cNvCnPr>
                              <a:cxnSpLocks noChangeShapeType="1"/>
                            </wps:cNvCnPr>
                            <wps:spPr bwMode="auto">
                              <a:xfrm flipV="1">
                                <a:off x="4744" y="4247"/>
                                <a:ext cx="19"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0" name="Line 13017"/>
                            <wps:cNvCnPr>
                              <a:cxnSpLocks noChangeShapeType="1"/>
                            </wps:cNvCnPr>
                            <wps:spPr bwMode="auto">
                              <a:xfrm>
                                <a:off x="4718" y="4278"/>
                                <a:ext cx="34" cy="3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1" name="Line 13018"/>
                            <wps:cNvCnPr>
                              <a:cxnSpLocks noChangeShapeType="1"/>
                            </wps:cNvCnPr>
                            <wps:spPr bwMode="auto">
                              <a:xfrm flipH="1" flipV="1">
                                <a:off x="4727" y="4256"/>
                                <a:ext cx="25" cy="4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2" name="Line 13019"/>
                            <wps:cNvCnPr>
                              <a:cxnSpLocks noChangeShapeType="1"/>
                            </wps:cNvCnPr>
                            <wps:spPr bwMode="auto">
                              <a:xfrm flipV="1">
                                <a:off x="4727" y="425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3" name="Line 13020"/>
                            <wps:cNvCnPr>
                              <a:cxnSpLocks noChangeShapeType="1"/>
                            </wps:cNvCnPr>
                            <wps:spPr bwMode="auto">
                              <a:xfrm flipH="1" flipV="1">
                                <a:off x="4726" y="425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4" name="Line 13021"/>
                            <wps:cNvCnPr>
                              <a:cxnSpLocks noChangeShapeType="1"/>
                            </wps:cNvCnPr>
                            <wps:spPr bwMode="auto">
                              <a:xfrm flipV="1">
                                <a:off x="4728" y="4252"/>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5" name="Line 13022"/>
                            <wps:cNvCnPr>
                              <a:cxnSpLocks noChangeShapeType="1"/>
                            </wps:cNvCnPr>
                            <wps:spPr bwMode="auto">
                              <a:xfrm flipV="1">
                                <a:off x="4744" y="425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6" name="Line 13023"/>
                            <wps:cNvCnPr>
                              <a:cxnSpLocks noChangeShapeType="1"/>
                            </wps:cNvCnPr>
                            <wps:spPr bwMode="auto">
                              <a:xfrm flipV="1">
                                <a:off x="4728" y="425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7" name="Line 13024"/>
                            <wps:cNvCnPr>
                              <a:cxnSpLocks noChangeShapeType="1"/>
                            </wps:cNvCnPr>
                            <wps:spPr bwMode="auto">
                              <a:xfrm flipH="1" flipV="1">
                                <a:off x="4728" y="425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8" name="Line 13025"/>
                            <wps:cNvCnPr>
                              <a:cxnSpLocks noChangeShapeType="1"/>
                            </wps:cNvCnPr>
                            <wps:spPr bwMode="auto">
                              <a:xfrm flipV="1">
                                <a:off x="4692" y="4261"/>
                                <a:ext cx="16"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29" name="Line 13026"/>
                            <wps:cNvCnPr>
                              <a:cxnSpLocks noChangeShapeType="1"/>
                            </wps:cNvCnPr>
                            <wps:spPr bwMode="auto">
                              <a:xfrm flipV="1">
                                <a:off x="4708" y="4260"/>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0" name="Line 13027"/>
                            <wps:cNvCnPr>
                              <a:cxnSpLocks noChangeShapeType="1"/>
                            </wps:cNvCnPr>
                            <wps:spPr bwMode="auto">
                              <a:xfrm flipV="1">
                                <a:off x="4692" y="426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1" name="Line 13028"/>
                            <wps:cNvCnPr>
                              <a:cxnSpLocks noChangeShapeType="1"/>
                            </wps:cNvCnPr>
                            <wps:spPr bwMode="auto">
                              <a:xfrm flipH="1" flipV="1">
                                <a:off x="4692" y="426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2" name="Line 13029"/>
                            <wps:cNvCnPr>
                              <a:cxnSpLocks noChangeShapeType="1"/>
                            </wps:cNvCnPr>
                            <wps:spPr bwMode="auto">
                              <a:xfrm flipV="1">
                                <a:off x="4718" y="4258"/>
                                <a:ext cx="1" cy="2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3" name="Line 13030"/>
                            <wps:cNvCnPr>
                              <a:cxnSpLocks noChangeShapeType="1"/>
                            </wps:cNvCnPr>
                            <wps:spPr bwMode="auto">
                              <a:xfrm flipH="1">
                                <a:off x="4390" y="3196"/>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4" name="Line 13031"/>
                            <wps:cNvCnPr>
                              <a:cxnSpLocks noChangeShapeType="1"/>
                            </wps:cNvCnPr>
                            <wps:spPr bwMode="auto">
                              <a:xfrm>
                                <a:off x="4372" y="3200"/>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5" name="Line 13032"/>
                            <wps:cNvCnPr>
                              <a:cxnSpLocks noChangeShapeType="1"/>
                            </wps:cNvCnPr>
                            <wps:spPr bwMode="auto">
                              <a:xfrm flipH="1">
                                <a:off x="4388" y="3195"/>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6" name="Line 13033"/>
                            <wps:cNvCnPr>
                              <a:cxnSpLocks noChangeShapeType="1"/>
                            </wps:cNvCnPr>
                            <wps:spPr bwMode="auto">
                              <a:xfrm flipV="1">
                                <a:off x="4371" y="3200"/>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7" name="Line 13034"/>
                            <wps:cNvCnPr>
                              <a:cxnSpLocks noChangeShapeType="1"/>
                            </wps:cNvCnPr>
                            <wps:spPr bwMode="auto">
                              <a:xfrm flipH="1" flipV="1">
                                <a:off x="4371" y="3198"/>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8" name="Line 13035"/>
                            <wps:cNvCnPr>
                              <a:cxnSpLocks noChangeShapeType="1"/>
                            </wps:cNvCnPr>
                            <wps:spPr bwMode="auto">
                              <a:xfrm>
                                <a:off x="4389" y="3194"/>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9" name="Freeform 13036"/>
                            <wps:cNvSpPr>
                              <a:spLocks noChangeAspect="1"/>
                            </wps:cNvSpPr>
                            <wps:spPr bwMode="auto">
                              <a:xfrm>
                                <a:off x="4390" y="3196"/>
                                <a:ext cx="6" cy="2"/>
                              </a:xfrm>
                              <a:custGeom>
                                <a:avLst/>
                                <a:gdLst>
                                  <a:gd name="T0" fmla="*/ 0 w 27"/>
                                  <a:gd name="T1" fmla="*/ 0 h 11"/>
                                  <a:gd name="T2" fmla="*/ 0 w 27"/>
                                  <a:gd name="T3" fmla="*/ 0 h 11"/>
                                  <a:gd name="T4" fmla="*/ 0 w 27"/>
                                  <a:gd name="T5" fmla="*/ 0 h 11"/>
                                  <a:gd name="T6" fmla="*/ 0 w 27"/>
                                  <a:gd name="T7" fmla="*/ 0 h 11"/>
                                  <a:gd name="T8" fmla="*/ 0 w 27"/>
                                  <a:gd name="T9" fmla="*/ 0 h 11"/>
                                  <a:gd name="T10" fmla="*/ 0 w 27"/>
                                  <a:gd name="T11" fmla="*/ 0 h 1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 h="11">
                                    <a:moveTo>
                                      <a:pt x="0" y="1"/>
                                    </a:moveTo>
                                    <a:lnTo>
                                      <a:pt x="7" y="0"/>
                                    </a:lnTo>
                                    <a:lnTo>
                                      <a:pt x="14" y="1"/>
                                    </a:lnTo>
                                    <a:lnTo>
                                      <a:pt x="22" y="3"/>
                                    </a:lnTo>
                                    <a:lnTo>
                                      <a:pt x="26" y="6"/>
                                    </a:lnTo>
                                    <a:lnTo>
                                      <a:pt x="27" y="1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0" name="Line 13037"/>
                            <wps:cNvCnPr>
                              <a:cxnSpLocks noChangeShapeType="1"/>
                            </wps:cNvCnPr>
                            <wps:spPr bwMode="auto">
                              <a:xfrm flipH="1" flipV="1">
                                <a:off x="4283" y="3122"/>
                                <a:ext cx="4"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41" name="Line 13038"/>
                            <wps:cNvCnPr>
                              <a:cxnSpLocks noChangeShapeType="1"/>
                            </wps:cNvCnPr>
                            <wps:spPr bwMode="auto">
                              <a:xfrm flipV="1">
                                <a:off x="4283" y="3125"/>
                                <a:ext cx="4"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42" name="Freeform 13039"/>
                            <wps:cNvSpPr>
                              <a:spLocks noChangeAspect="1"/>
                            </wps:cNvSpPr>
                            <wps:spPr bwMode="auto">
                              <a:xfrm>
                                <a:off x="4288" y="3119"/>
                                <a:ext cx="11" cy="9"/>
                              </a:xfrm>
                              <a:custGeom>
                                <a:avLst/>
                                <a:gdLst>
                                  <a:gd name="T0" fmla="*/ 1 w 43"/>
                                  <a:gd name="T1" fmla="*/ 0 h 39"/>
                                  <a:gd name="T2" fmla="*/ 0 w 43"/>
                                  <a:gd name="T3" fmla="*/ 0 h 39"/>
                                  <a:gd name="T4" fmla="*/ 0 w 43"/>
                                  <a:gd name="T5" fmla="*/ 0 h 39"/>
                                  <a:gd name="T6" fmla="*/ 0 60000 65536"/>
                                  <a:gd name="T7" fmla="*/ 0 60000 65536"/>
                                  <a:gd name="T8" fmla="*/ 0 60000 65536"/>
                                </a:gdLst>
                                <a:ahLst/>
                                <a:cxnLst>
                                  <a:cxn ang="T6">
                                    <a:pos x="T0" y="T1"/>
                                  </a:cxn>
                                  <a:cxn ang="T7">
                                    <a:pos x="T2" y="T3"/>
                                  </a:cxn>
                                  <a:cxn ang="T8">
                                    <a:pos x="T4" y="T5"/>
                                  </a:cxn>
                                </a:cxnLst>
                                <a:rect l="0" t="0" r="r" b="b"/>
                                <a:pathLst>
                                  <a:path w="43" h="39">
                                    <a:moveTo>
                                      <a:pt x="43" y="39"/>
                                    </a:moveTo>
                                    <a:lnTo>
                                      <a:pt x="17" y="2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3" name="Freeform 13040"/>
                            <wps:cNvSpPr>
                              <a:spLocks noChangeAspect="1"/>
                            </wps:cNvSpPr>
                            <wps:spPr bwMode="auto">
                              <a:xfrm>
                                <a:off x="4482" y="2984"/>
                                <a:ext cx="12" cy="53"/>
                              </a:xfrm>
                              <a:custGeom>
                                <a:avLst/>
                                <a:gdLst>
                                  <a:gd name="T0" fmla="*/ 0 w 48"/>
                                  <a:gd name="T1" fmla="*/ 3 h 214"/>
                                  <a:gd name="T2" fmla="*/ 1 w 48"/>
                                  <a:gd name="T3" fmla="*/ 3 h 214"/>
                                  <a:gd name="T4" fmla="*/ 1 w 48"/>
                                  <a:gd name="T5" fmla="*/ 2 h 214"/>
                                  <a:gd name="T6" fmla="*/ 1 w 48"/>
                                  <a:gd name="T7" fmla="*/ 1 h 214"/>
                                  <a:gd name="T8" fmla="*/ 1 w 48"/>
                                  <a:gd name="T9" fmla="*/ 0 h 214"/>
                                  <a:gd name="T10" fmla="*/ 0 w 48"/>
                                  <a:gd name="T11" fmla="*/ 0 h 214"/>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8" h="214">
                                    <a:moveTo>
                                      <a:pt x="0" y="214"/>
                                    </a:moveTo>
                                    <a:lnTo>
                                      <a:pt x="28" y="177"/>
                                    </a:lnTo>
                                    <a:lnTo>
                                      <a:pt x="44" y="134"/>
                                    </a:lnTo>
                                    <a:lnTo>
                                      <a:pt x="48" y="88"/>
                                    </a:lnTo>
                                    <a:lnTo>
                                      <a:pt x="40" y="42"/>
                                    </a:lnTo>
                                    <a:lnTo>
                                      <a:pt x="2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4" name="Line 13041"/>
                            <wps:cNvCnPr>
                              <a:cxnSpLocks noChangeShapeType="1"/>
                            </wps:cNvCnPr>
                            <wps:spPr bwMode="auto">
                              <a:xfrm flipV="1">
                                <a:off x="4499" y="3015"/>
                                <a:ext cx="1" cy="4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45" name="Freeform 13042"/>
                            <wps:cNvSpPr>
                              <a:spLocks noChangeAspect="1"/>
                            </wps:cNvSpPr>
                            <wps:spPr bwMode="auto">
                              <a:xfrm>
                                <a:off x="4500" y="3032"/>
                                <a:ext cx="37" cy="43"/>
                              </a:xfrm>
                              <a:custGeom>
                                <a:avLst/>
                                <a:gdLst>
                                  <a:gd name="T0" fmla="*/ 2 w 147"/>
                                  <a:gd name="T1" fmla="*/ 3 h 171"/>
                                  <a:gd name="T2" fmla="*/ 2 w 147"/>
                                  <a:gd name="T3" fmla="*/ 2 h 171"/>
                                  <a:gd name="T4" fmla="*/ 1 w 147"/>
                                  <a:gd name="T5" fmla="*/ 1 h 171"/>
                                  <a:gd name="T6" fmla="*/ 0 w 147"/>
                                  <a:gd name="T7" fmla="*/ 0 h 17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7" h="171">
                                    <a:moveTo>
                                      <a:pt x="147" y="171"/>
                                    </a:moveTo>
                                    <a:lnTo>
                                      <a:pt x="109" y="104"/>
                                    </a:lnTo>
                                    <a:lnTo>
                                      <a:pt x="60" y="4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6" name="Freeform 13043"/>
                            <wps:cNvSpPr>
                              <a:spLocks noChangeAspect="1"/>
                            </wps:cNvSpPr>
                            <wps:spPr bwMode="auto">
                              <a:xfrm>
                                <a:off x="4500" y="3031"/>
                                <a:ext cx="39" cy="44"/>
                              </a:xfrm>
                              <a:custGeom>
                                <a:avLst/>
                                <a:gdLst>
                                  <a:gd name="T0" fmla="*/ 3 w 154"/>
                                  <a:gd name="T1" fmla="*/ 3 h 176"/>
                                  <a:gd name="T2" fmla="*/ 2 w 154"/>
                                  <a:gd name="T3" fmla="*/ 2 h 176"/>
                                  <a:gd name="T4" fmla="*/ 1 w 154"/>
                                  <a:gd name="T5" fmla="*/ 1 h 176"/>
                                  <a:gd name="T6" fmla="*/ 0 w 154"/>
                                  <a:gd name="T7" fmla="*/ 0 h 17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54" h="176">
                                    <a:moveTo>
                                      <a:pt x="154" y="176"/>
                                    </a:moveTo>
                                    <a:lnTo>
                                      <a:pt x="115" y="107"/>
                                    </a:lnTo>
                                    <a:lnTo>
                                      <a:pt x="63" y="4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 name="Line 13044"/>
                            <wps:cNvCnPr>
                              <a:cxnSpLocks noChangeShapeType="1"/>
                            </wps:cNvCnPr>
                            <wps:spPr bwMode="auto">
                              <a:xfrm flipH="1">
                                <a:off x="4492" y="3096"/>
                                <a:ext cx="48"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48" name="Freeform 13045"/>
                            <wps:cNvSpPr>
                              <a:spLocks noChangeAspect="1"/>
                            </wps:cNvSpPr>
                            <wps:spPr bwMode="auto">
                              <a:xfrm>
                                <a:off x="4413" y="3134"/>
                                <a:ext cx="58" cy="34"/>
                              </a:xfrm>
                              <a:custGeom>
                                <a:avLst/>
                                <a:gdLst>
                                  <a:gd name="T0" fmla="*/ 4 w 232"/>
                                  <a:gd name="T1" fmla="*/ 2 h 139"/>
                                  <a:gd name="T2" fmla="*/ 3 w 232"/>
                                  <a:gd name="T3" fmla="*/ 1 h 139"/>
                                  <a:gd name="T4" fmla="*/ 2 w 232"/>
                                  <a:gd name="T5" fmla="*/ 1 h 139"/>
                                  <a:gd name="T6" fmla="*/ 1 w 232"/>
                                  <a:gd name="T7" fmla="*/ 0 h 139"/>
                                  <a:gd name="T8" fmla="*/ 0 w 232"/>
                                  <a:gd name="T9" fmla="*/ 0 h 13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32" h="139">
                                    <a:moveTo>
                                      <a:pt x="232" y="139"/>
                                    </a:moveTo>
                                    <a:lnTo>
                                      <a:pt x="182" y="91"/>
                                    </a:lnTo>
                                    <a:lnTo>
                                      <a:pt x="126" y="51"/>
                                    </a:lnTo>
                                    <a:lnTo>
                                      <a:pt x="65" y="2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9" name="Freeform 13046"/>
                            <wps:cNvSpPr>
                              <a:spLocks noChangeAspect="1"/>
                            </wps:cNvSpPr>
                            <wps:spPr bwMode="auto">
                              <a:xfrm>
                                <a:off x="4457" y="3119"/>
                                <a:ext cx="25" cy="61"/>
                              </a:xfrm>
                              <a:custGeom>
                                <a:avLst/>
                                <a:gdLst>
                                  <a:gd name="T0" fmla="*/ 0 w 100"/>
                                  <a:gd name="T1" fmla="*/ 4 h 245"/>
                                  <a:gd name="T2" fmla="*/ 1 w 100"/>
                                  <a:gd name="T3" fmla="*/ 3 h 245"/>
                                  <a:gd name="T4" fmla="*/ 1 w 100"/>
                                  <a:gd name="T5" fmla="*/ 2 h 245"/>
                                  <a:gd name="T6" fmla="*/ 2 w 100"/>
                                  <a:gd name="T7" fmla="*/ 1 h 245"/>
                                  <a:gd name="T8" fmla="*/ 2 w 100"/>
                                  <a:gd name="T9" fmla="*/ 1 h 245"/>
                                  <a:gd name="T10" fmla="*/ 1 w 100"/>
                                  <a:gd name="T11" fmla="*/ 0 h 24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00" h="245">
                                    <a:moveTo>
                                      <a:pt x="0" y="245"/>
                                    </a:moveTo>
                                    <a:lnTo>
                                      <a:pt x="51" y="203"/>
                                    </a:lnTo>
                                    <a:lnTo>
                                      <a:pt x="84" y="155"/>
                                    </a:lnTo>
                                    <a:lnTo>
                                      <a:pt x="100" y="104"/>
                                    </a:lnTo>
                                    <a:lnTo>
                                      <a:pt x="97" y="52"/>
                                    </a:lnTo>
                                    <a:lnTo>
                                      <a:pt x="7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0" name="Freeform 13047"/>
                            <wps:cNvSpPr>
                              <a:spLocks noChangeAspect="1"/>
                            </wps:cNvSpPr>
                            <wps:spPr bwMode="auto">
                              <a:xfrm>
                                <a:off x="4512" y="3102"/>
                                <a:ext cx="14" cy="65"/>
                              </a:xfrm>
                              <a:custGeom>
                                <a:avLst/>
                                <a:gdLst>
                                  <a:gd name="T0" fmla="*/ 0 w 56"/>
                                  <a:gd name="T1" fmla="*/ 4 h 260"/>
                                  <a:gd name="T2" fmla="*/ 1 w 56"/>
                                  <a:gd name="T3" fmla="*/ 4 h 260"/>
                                  <a:gd name="T4" fmla="*/ 1 w 56"/>
                                  <a:gd name="T5" fmla="*/ 3 h 260"/>
                                  <a:gd name="T6" fmla="*/ 1 w 56"/>
                                  <a:gd name="T7" fmla="*/ 2 h 260"/>
                                  <a:gd name="T8" fmla="*/ 1 w 56"/>
                                  <a:gd name="T9" fmla="*/ 2 h 260"/>
                                  <a:gd name="T10" fmla="*/ 1 w 56"/>
                                  <a:gd name="T11" fmla="*/ 1 h 260"/>
                                  <a:gd name="T12" fmla="*/ 1 w 56"/>
                                  <a:gd name="T13" fmla="*/ 0 h 26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56" h="260">
                                    <a:moveTo>
                                      <a:pt x="0" y="260"/>
                                    </a:moveTo>
                                    <a:lnTo>
                                      <a:pt x="28" y="223"/>
                                    </a:lnTo>
                                    <a:lnTo>
                                      <a:pt x="47" y="180"/>
                                    </a:lnTo>
                                    <a:lnTo>
                                      <a:pt x="56" y="134"/>
                                    </a:lnTo>
                                    <a:lnTo>
                                      <a:pt x="55" y="88"/>
                                    </a:lnTo>
                                    <a:lnTo>
                                      <a:pt x="44" y="43"/>
                                    </a:lnTo>
                                    <a:lnTo>
                                      <a:pt x="24"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1" name="Line 13048"/>
                            <wps:cNvCnPr>
                              <a:cxnSpLocks noChangeShapeType="1"/>
                            </wps:cNvCnPr>
                            <wps:spPr bwMode="auto">
                              <a:xfrm flipV="1">
                                <a:off x="4411" y="3129"/>
                                <a:ext cx="2" cy="4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52" name="Line 13049"/>
                            <wps:cNvCnPr>
                              <a:cxnSpLocks noChangeShapeType="1"/>
                            </wps:cNvCnPr>
                            <wps:spPr bwMode="auto">
                              <a:xfrm>
                                <a:off x="4409" y="3190"/>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53" name="Freeform 13050"/>
                            <wps:cNvSpPr>
                              <a:spLocks noChangeAspect="1"/>
                            </wps:cNvSpPr>
                            <wps:spPr bwMode="auto">
                              <a:xfrm>
                                <a:off x="4413" y="3179"/>
                                <a:ext cx="8" cy="17"/>
                              </a:xfrm>
                              <a:custGeom>
                                <a:avLst/>
                                <a:gdLst>
                                  <a:gd name="T0" fmla="*/ 0 w 33"/>
                                  <a:gd name="T1" fmla="*/ 1 h 66"/>
                                  <a:gd name="T2" fmla="*/ 0 w 33"/>
                                  <a:gd name="T3" fmla="*/ 1 h 66"/>
                                  <a:gd name="T4" fmla="*/ 0 w 33"/>
                                  <a:gd name="T5" fmla="*/ 1 h 66"/>
                                  <a:gd name="T6" fmla="*/ 0 w 33"/>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 h="66">
                                    <a:moveTo>
                                      <a:pt x="0" y="66"/>
                                    </a:moveTo>
                                    <a:lnTo>
                                      <a:pt x="17" y="48"/>
                                    </a:lnTo>
                                    <a:lnTo>
                                      <a:pt x="28" y="26"/>
                                    </a:lnTo>
                                    <a:lnTo>
                                      <a:pt x="3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4" name="Line 13051"/>
                            <wps:cNvCnPr>
                              <a:cxnSpLocks noChangeShapeType="1"/>
                            </wps:cNvCnPr>
                            <wps:spPr bwMode="auto">
                              <a:xfrm flipV="1">
                                <a:off x="4407" y="3193"/>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55" name="Line 13052"/>
                            <wps:cNvCnPr>
                              <a:cxnSpLocks noChangeShapeType="1"/>
                            </wps:cNvCnPr>
                            <wps:spPr bwMode="auto">
                              <a:xfrm flipH="1">
                                <a:off x="4408" y="3190"/>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56" name="Freeform 13053"/>
                            <wps:cNvSpPr>
                              <a:spLocks noChangeAspect="1"/>
                            </wps:cNvSpPr>
                            <wps:spPr bwMode="auto">
                              <a:xfrm>
                                <a:off x="4409" y="3151"/>
                                <a:ext cx="12" cy="39"/>
                              </a:xfrm>
                              <a:custGeom>
                                <a:avLst/>
                                <a:gdLst>
                                  <a:gd name="T0" fmla="*/ 0 w 45"/>
                                  <a:gd name="T1" fmla="*/ 3 h 154"/>
                                  <a:gd name="T2" fmla="*/ 1 w 45"/>
                                  <a:gd name="T3" fmla="*/ 2 h 154"/>
                                  <a:gd name="T4" fmla="*/ 1 w 45"/>
                                  <a:gd name="T5" fmla="*/ 2 h 154"/>
                                  <a:gd name="T6" fmla="*/ 1 w 45"/>
                                  <a:gd name="T7" fmla="*/ 1 h 154"/>
                                  <a:gd name="T8" fmla="*/ 1 w 45"/>
                                  <a:gd name="T9" fmla="*/ 1 h 154"/>
                                  <a:gd name="T10" fmla="*/ 1 w 45"/>
                                  <a:gd name="T11" fmla="*/ 1 h 154"/>
                                  <a:gd name="T12" fmla="*/ 0 w 45"/>
                                  <a:gd name="T13" fmla="*/ 0 h 154"/>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5" h="154">
                                    <a:moveTo>
                                      <a:pt x="0" y="154"/>
                                    </a:moveTo>
                                    <a:lnTo>
                                      <a:pt x="23" y="135"/>
                                    </a:lnTo>
                                    <a:lnTo>
                                      <a:pt x="38" y="109"/>
                                    </a:lnTo>
                                    <a:lnTo>
                                      <a:pt x="45" y="81"/>
                                    </a:lnTo>
                                    <a:lnTo>
                                      <a:pt x="42" y="50"/>
                                    </a:lnTo>
                                    <a:lnTo>
                                      <a:pt x="30" y="23"/>
                                    </a:lnTo>
                                    <a:lnTo>
                                      <a:pt x="1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7" name="Freeform 13054"/>
                            <wps:cNvSpPr>
                              <a:spLocks noChangeAspect="1"/>
                            </wps:cNvSpPr>
                            <wps:spPr bwMode="auto">
                              <a:xfrm>
                                <a:off x="4412" y="3147"/>
                                <a:ext cx="31" cy="40"/>
                              </a:xfrm>
                              <a:custGeom>
                                <a:avLst/>
                                <a:gdLst>
                                  <a:gd name="T0" fmla="*/ 2 w 124"/>
                                  <a:gd name="T1" fmla="*/ 3 h 160"/>
                                  <a:gd name="T2" fmla="*/ 2 w 124"/>
                                  <a:gd name="T3" fmla="*/ 2 h 160"/>
                                  <a:gd name="T4" fmla="*/ 2 w 124"/>
                                  <a:gd name="T5" fmla="*/ 1 h 160"/>
                                  <a:gd name="T6" fmla="*/ 1 w 124"/>
                                  <a:gd name="T7" fmla="*/ 1 h 160"/>
                                  <a:gd name="T8" fmla="*/ 1 w 124"/>
                                  <a:gd name="T9" fmla="*/ 0 h 160"/>
                                  <a:gd name="T10" fmla="*/ 0 w 124"/>
                                  <a:gd name="T11" fmla="*/ 0 h 16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24" h="160">
                                    <a:moveTo>
                                      <a:pt x="124" y="160"/>
                                    </a:moveTo>
                                    <a:lnTo>
                                      <a:pt x="117" y="117"/>
                                    </a:lnTo>
                                    <a:lnTo>
                                      <a:pt x="99" y="77"/>
                                    </a:lnTo>
                                    <a:lnTo>
                                      <a:pt x="73" y="44"/>
                                    </a:lnTo>
                                    <a:lnTo>
                                      <a:pt x="39" y="1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8" name="Line 13055"/>
                            <wps:cNvCnPr>
                              <a:cxnSpLocks noChangeShapeType="1"/>
                            </wps:cNvCnPr>
                            <wps:spPr bwMode="auto">
                              <a:xfrm flipV="1">
                                <a:off x="4408" y="3194"/>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59" name="Line 13056"/>
                            <wps:cNvCnPr>
                              <a:cxnSpLocks noChangeShapeType="1"/>
                            </wps:cNvCnPr>
                            <wps:spPr bwMode="auto">
                              <a:xfrm flipV="1">
                                <a:off x="4421" y="3170"/>
                                <a:ext cx="1"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0" name="Line 13057"/>
                            <wps:cNvCnPr>
                              <a:cxnSpLocks noChangeShapeType="1"/>
                            </wps:cNvCnPr>
                            <wps:spPr bwMode="auto">
                              <a:xfrm flipV="1">
                                <a:off x="4443" y="3184"/>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1" name="Line 13058"/>
                            <wps:cNvCnPr>
                              <a:cxnSpLocks noChangeShapeType="1"/>
                            </wps:cNvCnPr>
                            <wps:spPr bwMode="auto">
                              <a:xfrm flipH="1">
                                <a:off x="4441" y="3114"/>
                                <a:ext cx="49" cy="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2" name="Line 13059"/>
                            <wps:cNvCnPr>
                              <a:cxnSpLocks noChangeShapeType="1"/>
                            </wps:cNvCnPr>
                            <wps:spPr bwMode="auto">
                              <a:xfrm flipH="1" flipV="1">
                                <a:off x="4488" y="3091"/>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3" name="Line 13060"/>
                            <wps:cNvCnPr>
                              <a:cxnSpLocks noChangeShapeType="1"/>
                            </wps:cNvCnPr>
                            <wps:spPr bwMode="auto">
                              <a:xfrm>
                                <a:off x="4489" y="3089"/>
                                <a:ext cx="1"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4" name="Line 13061"/>
                            <wps:cNvCnPr>
                              <a:cxnSpLocks noChangeShapeType="1"/>
                            </wps:cNvCnPr>
                            <wps:spPr bwMode="auto">
                              <a:xfrm flipH="1" flipV="1">
                                <a:off x="4474" y="3116"/>
                                <a:ext cx="2" cy="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5" name="Line 13062"/>
                            <wps:cNvCnPr>
                              <a:cxnSpLocks noChangeShapeType="1"/>
                            </wps:cNvCnPr>
                            <wps:spPr bwMode="auto">
                              <a:xfrm flipV="1">
                                <a:off x="4490" y="3113"/>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6" name="Line 13063"/>
                            <wps:cNvCnPr>
                              <a:cxnSpLocks noChangeShapeType="1"/>
                            </wps:cNvCnPr>
                            <wps:spPr bwMode="auto">
                              <a:xfrm flipV="1">
                                <a:off x="4486" y="3093"/>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7" name="Line 13064"/>
                            <wps:cNvCnPr>
                              <a:cxnSpLocks noChangeShapeType="1"/>
                            </wps:cNvCnPr>
                            <wps:spPr bwMode="auto">
                              <a:xfrm flipV="1">
                                <a:off x="4488" y="3092"/>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8" name="Line 13065"/>
                            <wps:cNvCnPr>
                              <a:cxnSpLocks noChangeShapeType="1"/>
                            </wps:cNvCnPr>
                            <wps:spPr bwMode="auto">
                              <a:xfrm flipH="1">
                                <a:off x="4537" y="307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69" name="Line 13066"/>
                            <wps:cNvCnPr>
                              <a:cxnSpLocks noChangeShapeType="1"/>
                            </wps:cNvCnPr>
                            <wps:spPr bwMode="auto">
                              <a:xfrm flipV="1">
                                <a:off x="4490" y="3075"/>
                                <a:ext cx="47" cy="1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70" name="Freeform 13067"/>
                            <wps:cNvSpPr>
                              <a:spLocks noChangeAspect="1"/>
                            </wps:cNvSpPr>
                            <wps:spPr bwMode="auto">
                              <a:xfrm>
                                <a:off x="4551" y="3086"/>
                                <a:ext cx="56" cy="119"/>
                              </a:xfrm>
                              <a:custGeom>
                                <a:avLst/>
                                <a:gdLst>
                                  <a:gd name="T0" fmla="*/ 0 w 224"/>
                                  <a:gd name="T1" fmla="*/ 8 h 476"/>
                                  <a:gd name="T2" fmla="*/ 1 w 224"/>
                                  <a:gd name="T3" fmla="*/ 7 h 476"/>
                                  <a:gd name="T4" fmla="*/ 2 w 224"/>
                                  <a:gd name="T5" fmla="*/ 6 h 476"/>
                                  <a:gd name="T6" fmla="*/ 3 w 224"/>
                                  <a:gd name="T7" fmla="*/ 5 h 476"/>
                                  <a:gd name="T8" fmla="*/ 3 w 224"/>
                                  <a:gd name="T9" fmla="*/ 4 h 476"/>
                                  <a:gd name="T10" fmla="*/ 4 w 224"/>
                                  <a:gd name="T11" fmla="*/ 3 h 476"/>
                                  <a:gd name="T12" fmla="*/ 4 w 224"/>
                                  <a:gd name="T13" fmla="*/ 2 h 476"/>
                                  <a:gd name="T14" fmla="*/ 3 w 224"/>
                                  <a:gd name="T15" fmla="*/ 1 h 476"/>
                                  <a:gd name="T16" fmla="*/ 3 w 224"/>
                                  <a:gd name="T17" fmla="*/ 0 h 47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24" h="476">
                                    <a:moveTo>
                                      <a:pt x="0" y="476"/>
                                    </a:moveTo>
                                    <a:lnTo>
                                      <a:pt x="35" y="453"/>
                                    </a:lnTo>
                                    <a:lnTo>
                                      <a:pt x="106" y="393"/>
                                    </a:lnTo>
                                    <a:lnTo>
                                      <a:pt x="162" y="328"/>
                                    </a:lnTo>
                                    <a:lnTo>
                                      <a:pt x="200" y="257"/>
                                    </a:lnTo>
                                    <a:lnTo>
                                      <a:pt x="222" y="186"/>
                                    </a:lnTo>
                                    <a:lnTo>
                                      <a:pt x="224" y="113"/>
                                    </a:lnTo>
                                    <a:lnTo>
                                      <a:pt x="208" y="40"/>
                                    </a:lnTo>
                                    <a:lnTo>
                                      <a:pt x="19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1" name="Line 13068"/>
                            <wps:cNvCnPr>
                              <a:cxnSpLocks noChangeShapeType="1"/>
                            </wps:cNvCnPr>
                            <wps:spPr bwMode="auto">
                              <a:xfrm flipV="1">
                                <a:off x="4571" y="3111"/>
                                <a:ext cx="1" cy="2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72" name="Freeform 13069"/>
                            <wps:cNvSpPr>
                              <a:spLocks noChangeAspect="1"/>
                            </wps:cNvSpPr>
                            <wps:spPr bwMode="auto">
                              <a:xfrm>
                                <a:off x="4543" y="3095"/>
                                <a:ext cx="3" cy="18"/>
                              </a:xfrm>
                              <a:custGeom>
                                <a:avLst/>
                                <a:gdLst>
                                  <a:gd name="T0" fmla="*/ 0 w 14"/>
                                  <a:gd name="T1" fmla="*/ 0 h 71"/>
                                  <a:gd name="T2" fmla="*/ 0 w 14"/>
                                  <a:gd name="T3" fmla="*/ 0 h 71"/>
                                  <a:gd name="T4" fmla="*/ 0 w 14"/>
                                  <a:gd name="T5" fmla="*/ 1 h 71"/>
                                  <a:gd name="T6" fmla="*/ 0 60000 65536"/>
                                  <a:gd name="T7" fmla="*/ 0 60000 65536"/>
                                  <a:gd name="T8" fmla="*/ 0 60000 65536"/>
                                </a:gdLst>
                                <a:ahLst/>
                                <a:cxnLst>
                                  <a:cxn ang="T6">
                                    <a:pos x="T0" y="T1"/>
                                  </a:cxn>
                                  <a:cxn ang="T7">
                                    <a:pos x="T2" y="T3"/>
                                  </a:cxn>
                                  <a:cxn ang="T8">
                                    <a:pos x="T4" y="T5"/>
                                  </a:cxn>
                                </a:cxnLst>
                                <a:rect l="0" t="0" r="r" b="b"/>
                                <a:pathLst>
                                  <a:path w="14" h="71">
                                    <a:moveTo>
                                      <a:pt x="0" y="0"/>
                                    </a:moveTo>
                                    <a:lnTo>
                                      <a:pt x="4" y="9"/>
                                    </a:lnTo>
                                    <a:lnTo>
                                      <a:pt x="14" y="7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3" name="Freeform 13070"/>
                            <wps:cNvSpPr>
                              <a:spLocks noChangeAspect="1"/>
                            </wps:cNvSpPr>
                            <wps:spPr bwMode="auto">
                              <a:xfrm>
                                <a:off x="4593" y="3087"/>
                                <a:ext cx="14" cy="42"/>
                              </a:xfrm>
                              <a:custGeom>
                                <a:avLst/>
                                <a:gdLst>
                                  <a:gd name="T0" fmla="*/ 1 w 56"/>
                                  <a:gd name="T1" fmla="*/ 3 h 166"/>
                                  <a:gd name="T2" fmla="*/ 1 w 56"/>
                                  <a:gd name="T3" fmla="*/ 2 h 166"/>
                                  <a:gd name="T4" fmla="*/ 1 w 56"/>
                                  <a:gd name="T5" fmla="*/ 1 h 166"/>
                                  <a:gd name="T6" fmla="*/ 0 w 56"/>
                                  <a:gd name="T7" fmla="*/ 0 h 1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6" h="166">
                                    <a:moveTo>
                                      <a:pt x="56" y="166"/>
                                    </a:moveTo>
                                    <a:lnTo>
                                      <a:pt x="47" y="108"/>
                                    </a:lnTo>
                                    <a:lnTo>
                                      <a:pt x="28" y="5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4" name="Line 13071"/>
                            <wps:cNvCnPr>
                              <a:cxnSpLocks noChangeShapeType="1"/>
                            </wps:cNvCnPr>
                            <wps:spPr bwMode="auto">
                              <a:xfrm flipH="1">
                                <a:off x="4540" y="309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75" name="Line 13072"/>
                            <wps:cNvCnPr>
                              <a:cxnSpLocks noChangeShapeType="1"/>
                            </wps:cNvCnPr>
                            <wps:spPr bwMode="auto">
                              <a:xfrm flipH="1">
                                <a:off x="4464" y="2984"/>
                                <a:ext cx="23"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76" name="Line 13073"/>
                            <wps:cNvCnPr>
                              <a:cxnSpLocks noChangeShapeType="1"/>
                            </wps:cNvCnPr>
                            <wps:spPr bwMode="auto">
                              <a:xfrm flipV="1">
                                <a:off x="4461" y="2991"/>
                                <a:ext cx="3"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77" name="Line 13074"/>
                            <wps:cNvCnPr>
                              <a:cxnSpLocks noChangeShapeType="1"/>
                            </wps:cNvCnPr>
                            <wps:spPr bwMode="auto">
                              <a:xfrm flipV="1">
                                <a:off x="4461" y="3001"/>
                                <a:ext cx="1"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78" name="Freeform 13075"/>
                            <wps:cNvSpPr>
                              <a:spLocks noChangeAspect="1"/>
                            </wps:cNvSpPr>
                            <wps:spPr bwMode="auto">
                              <a:xfrm>
                                <a:off x="4487" y="2984"/>
                                <a:ext cx="5" cy="4"/>
                              </a:xfrm>
                              <a:custGeom>
                                <a:avLst/>
                                <a:gdLst>
                                  <a:gd name="T0" fmla="*/ 0 w 21"/>
                                  <a:gd name="T1" fmla="*/ 0 h 16"/>
                                  <a:gd name="T2" fmla="*/ 0 w 21"/>
                                  <a:gd name="T3" fmla="*/ 0 h 16"/>
                                  <a:gd name="T4" fmla="*/ 0 w 21"/>
                                  <a:gd name="T5" fmla="*/ 0 h 16"/>
                                  <a:gd name="T6" fmla="*/ 0 w 21"/>
                                  <a:gd name="T7" fmla="*/ 0 h 16"/>
                                  <a:gd name="T8" fmla="*/ 0 w 21"/>
                                  <a:gd name="T9" fmla="*/ 0 h 1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1" h="16">
                                    <a:moveTo>
                                      <a:pt x="21" y="16"/>
                                    </a:moveTo>
                                    <a:lnTo>
                                      <a:pt x="20" y="8"/>
                                    </a:lnTo>
                                    <a:lnTo>
                                      <a:pt x="15" y="2"/>
                                    </a:lnTo>
                                    <a:lnTo>
                                      <a:pt x="8" y="0"/>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9" name="Line 13076"/>
                            <wps:cNvCnPr>
                              <a:cxnSpLocks noChangeShapeType="1"/>
                            </wps:cNvCnPr>
                            <wps:spPr bwMode="auto">
                              <a:xfrm flipH="1">
                                <a:off x="2409" y="2736"/>
                                <a:ext cx="12" cy="6"/>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80" name="Freeform 13077"/>
                            <wps:cNvSpPr>
                              <a:spLocks noChangeAspect="1"/>
                            </wps:cNvSpPr>
                            <wps:spPr bwMode="auto">
                              <a:xfrm>
                                <a:off x="2418" y="2389"/>
                                <a:ext cx="60" cy="13"/>
                              </a:xfrm>
                              <a:custGeom>
                                <a:avLst/>
                                <a:gdLst>
                                  <a:gd name="T0" fmla="*/ 4 w 241"/>
                                  <a:gd name="T1" fmla="*/ 1 h 53"/>
                                  <a:gd name="T2" fmla="*/ 3 w 241"/>
                                  <a:gd name="T3" fmla="*/ 0 h 53"/>
                                  <a:gd name="T4" fmla="*/ 2 w 241"/>
                                  <a:gd name="T5" fmla="*/ 0 h 53"/>
                                  <a:gd name="T6" fmla="*/ 2 w 241"/>
                                  <a:gd name="T7" fmla="*/ 0 h 53"/>
                                  <a:gd name="T8" fmla="*/ 1 w 241"/>
                                  <a:gd name="T9" fmla="*/ 0 h 53"/>
                                  <a:gd name="T10" fmla="*/ 0 w 241"/>
                                  <a:gd name="T11" fmla="*/ 0 h 53"/>
                                  <a:gd name="T12" fmla="*/ 0 w 241"/>
                                  <a:gd name="T13" fmla="*/ 1 h 5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41" h="53">
                                    <a:moveTo>
                                      <a:pt x="241" y="53"/>
                                    </a:moveTo>
                                    <a:lnTo>
                                      <a:pt x="206" y="26"/>
                                    </a:lnTo>
                                    <a:lnTo>
                                      <a:pt x="166" y="7"/>
                                    </a:lnTo>
                                    <a:lnTo>
                                      <a:pt x="122" y="0"/>
                                    </a:lnTo>
                                    <a:lnTo>
                                      <a:pt x="78" y="5"/>
                                    </a:lnTo>
                                    <a:lnTo>
                                      <a:pt x="36" y="21"/>
                                    </a:lnTo>
                                    <a:lnTo>
                                      <a:pt x="0" y="4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1" name="Freeform 13078"/>
                            <wps:cNvSpPr>
                              <a:spLocks noChangeAspect="1"/>
                            </wps:cNvSpPr>
                            <wps:spPr bwMode="auto">
                              <a:xfrm>
                                <a:off x="2363" y="2451"/>
                                <a:ext cx="247" cy="40"/>
                              </a:xfrm>
                              <a:custGeom>
                                <a:avLst/>
                                <a:gdLst>
                                  <a:gd name="T0" fmla="*/ 16 w 987"/>
                                  <a:gd name="T1" fmla="*/ 0 h 163"/>
                                  <a:gd name="T2" fmla="*/ 13 w 987"/>
                                  <a:gd name="T3" fmla="*/ 0 h 163"/>
                                  <a:gd name="T4" fmla="*/ 10 w 987"/>
                                  <a:gd name="T5" fmla="*/ 0 h 163"/>
                                  <a:gd name="T6" fmla="*/ 8 w 987"/>
                                  <a:gd name="T7" fmla="*/ 0 h 163"/>
                                  <a:gd name="T8" fmla="*/ 5 w 987"/>
                                  <a:gd name="T9" fmla="*/ 1 h 163"/>
                                  <a:gd name="T10" fmla="*/ 3 w 987"/>
                                  <a:gd name="T11" fmla="*/ 1 h 163"/>
                                  <a:gd name="T12" fmla="*/ 0 w 987"/>
                                  <a:gd name="T13" fmla="*/ 2 h 16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987" h="163">
                                    <a:moveTo>
                                      <a:pt x="987" y="4"/>
                                    </a:moveTo>
                                    <a:lnTo>
                                      <a:pt x="819" y="0"/>
                                    </a:lnTo>
                                    <a:lnTo>
                                      <a:pt x="651" y="8"/>
                                    </a:lnTo>
                                    <a:lnTo>
                                      <a:pt x="484" y="29"/>
                                    </a:lnTo>
                                    <a:lnTo>
                                      <a:pt x="319" y="61"/>
                                    </a:lnTo>
                                    <a:lnTo>
                                      <a:pt x="158" y="106"/>
                                    </a:lnTo>
                                    <a:lnTo>
                                      <a:pt x="0" y="16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2" name="Freeform 13079"/>
                            <wps:cNvSpPr>
                              <a:spLocks noChangeAspect="1"/>
                            </wps:cNvSpPr>
                            <wps:spPr bwMode="auto">
                              <a:xfrm>
                                <a:off x="2364" y="2440"/>
                                <a:ext cx="246" cy="41"/>
                              </a:xfrm>
                              <a:custGeom>
                                <a:avLst/>
                                <a:gdLst>
                                  <a:gd name="T0" fmla="*/ 15 w 987"/>
                                  <a:gd name="T1" fmla="*/ 0 h 163"/>
                                  <a:gd name="T2" fmla="*/ 13 w 987"/>
                                  <a:gd name="T3" fmla="*/ 0 h 163"/>
                                  <a:gd name="T4" fmla="*/ 10 w 987"/>
                                  <a:gd name="T5" fmla="*/ 0 h 163"/>
                                  <a:gd name="T6" fmla="*/ 7 w 987"/>
                                  <a:gd name="T7" fmla="*/ 1 h 163"/>
                                  <a:gd name="T8" fmla="*/ 5 w 987"/>
                                  <a:gd name="T9" fmla="*/ 1 h 163"/>
                                  <a:gd name="T10" fmla="*/ 2 w 987"/>
                                  <a:gd name="T11" fmla="*/ 2 h 163"/>
                                  <a:gd name="T12" fmla="*/ 0 w 987"/>
                                  <a:gd name="T13" fmla="*/ 3 h 16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987" h="163">
                                    <a:moveTo>
                                      <a:pt x="987" y="4"/>
                                    </a:moveTo>
                                    <a:lnTo>
                                      <a:pt x="819" y="0"/>
                                    </a:lnTo>
                                    <a:lnTo>
                                      <a:pt x="651" y="8"/>
                                    </a:lnTo>
                                    <a:lnTo>
                                      <a:pt x="484" y="28"/>
                                    </a:lnTo>
                                    <a:lnTo>
                                      <a:pt x="320" y="61"/>
                                    </a:lnTo>
                                    <a:lnTo>
                                      <a:pt x="159" y="106"/>
                                    </a:lnTo>
                                    <a:lnTo>
                                      <a:pt x="0" y="16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3" name="Freeform 13080"/>
                            <wps:cNvSpPr>
                              <a:spLocks noChangeAspect="1"/>
                            </wps:cNvSpPr>
                            <wps:spPr bwMode="auto">
                              <a:xfrm>
                                <a:off x="2371" y="2648"/>
                                <a:ext cx="49" cy="80"/>
                              </a:xfrm>
                              <a:custGeom>
                                <a:avLst/>
                                <a:gdLst>
                                  <a:gd name="T0" fmla="*/ 0 w 195"/>
                                  <a:gd name="T1" fmla="*/ 0 h 322"/>
                                  <a:gd name="T2" fmla="*/ 0 w 195"/>
                                  <a:gd name="T3" fmla="*/ 1 h 322"/>
                                  <a:gd name="T4" fmla="*/ 1 w 195"/>
                                  <a:gd name="T5" fmla="*/ 2 h 322"/>
                                  <a:gd name="T6" fmla="*/ 1 w 195"/>
                                  <a:gd name="T7" fmla="*/ 3 h 322"/>
                                  <a:gd name="T8" fmla="*/ 2 w 195"/>
                                  <a:gd name="T9" fmla="*/ 4 h 322"/>
                                  <a:gd name="T10" fmla="*/ 2 w 195"/>
                                  <a:gd name="T11" fmla="*/ 4 h 322"/>
                                  <a:gd name="T12" fmla="*/ 3 w 195"/>
                                  <a:gd name="T13" fmla="*/ 5 h 322"/>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95" h="322">
                                    <a:moveTo>
                                      <a:pt x="0" y="0"/>
                                    </a:moveTo>
                                    <a:lnTo>
                                      <a:pt x="8" y="65"/>
                                    </a:lnTo>
                                    <a:lnTo>
                                      <a:pt x="26" y="128"/>
                                    </a:lnTo>
                                    <a:lnTo>
                                      <a:pt x="56" y="186"/>
                                    </a:lnTo>
                                    <a:lnTo>
                                      <a:pt x="94" y="239"/>
                                    </a:lnTo>
                                    <a:lnTo>
                                      <a:pt x="141" y="285"/>
                                    </a:lnTo>
                                    <a:lnTo>
                                      <a:pt x="195" y="32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4" name="Line 13081"/>
                            <wps:cNvCnPr>
                              <a:cxnSpLocks noChangeShapeType="1"/>
                            </wps:cNvCnPr>
                            <wps:spPr bwMode="auto">
                              <a:xfrm flipH="1" flipV="1">
                                <a:off x="2416" y="2546"/>
                                <a:ext cx="17"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85" name="Freeform 13082"/>
                            <wps:cNvSpPr>
                              <a:spLocks noChangeAspect="1"/>
                            </wps:cNvSpPr>
                            <wps:spPr bwMode="auto">
                              <a:xfrm>
                                <a:off x="2375" y="2645"/>
                                <a:ext cx="48" cy="79"/>
                              </a:xfrm>
                              <a:custGeom>
                                <a:avLst/>
                                <a:gdLst>
                                  <a:gd name="T0" fmla="*/ 0 w 192"/>
                                  <a:gd name="T1" fmla="*/ 0 h 316"/>
                                  <a:gd name="T2" fmla="*/ 0 w 192"/>
                                  <a:gd name="T3" fmla="*/ 1 h 316"/>
                                  <a:gd name="T4" fmla="*/ 1 w 192"/>
                                  <a:gd name="T5" fmla="*/ 2 h 316"/>
                                  <a:gd name="T6" fmla="*/ 1 w 192"/>
                                  <a:gd name="T7" fmla="*/ 3 h 316"/>
                                  <a:gd name="T8" fmla="*/ 2 w 192"/>
                                  <a:gd name="T9" fmla="*/ 4 h 316"/>
                                  <a:gd name="T10" fmla="*/ 2 w 192"/>
                                  <a:gd name="T11" fmla="*/ 5 h 316"/>
                                  <a:gd name="T12" fmla="*/ 3 w 192"/>
                                  <a:gd name="T13" fmla="*/ 5 h 31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92" h="316">
                                    <a:moveTo>
                                      <a:pt x="0" y="0"/>
                                    </a:moveTo>
                                    <a:lnTo>
                                      <a:pt x="8" y="64"/>
                                    </a:lnTo>
                                    <a:lnTo>
                                      <a:pt x="26" y="126"/>
                                    </a:lnTo>
                                    <a:lnTo>
                                      <a:pt x="55" y="183"/>
                                    </a:lnTo>
                                    <a:lnTo>
                                      <a:pt x="92" y="235"/>
                                    </a:lnTo>
                                    <a:lnTo>
                                      <a:pt x="139" y="280"/>
                                    </a:lnTo>
                                    <a:lnTo>
                                      <a:pt x="192" y="31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6" name="Freeform 13083"/>
                            <wps:cNvSpPr>
                              <a:spLocks noChangeAspect="1"/>
                            </wps:cNvSpPr>
                            <wps:spPr bwMode="auto">
                              <a:xfrm>
                                <a:off x="2421" y="2596"/>
                                <a:ext cx="31" cy="84"/>
                              </a:xfrm>
                              <a:custGeom>
                                <a:avLst/>
                                <a:gdLst>
                                  <a:gd name="T0" fmla="*/ 2 w 122"/>
                                  <a:gd name="T1" fmla="*/ 0 h 332"/>
                                  <a:gd name="T2" fmla="*/ 1 w 122"/>
                                  <a:gd name="T3" fmla="*/ 1 h 332"/>
                                  <a:gd name="T4" fmla="*/ 1 w 122"/>
                                  <a:gd name="T5" fmla="*/ 1 h 332"/>
                                  <a:gd name="T6" fmla="*/ 0 w 122"/>
                                  <a:gd name="T7" fmla="*/ 2 h 332"/>
                                  <a:gd name="T8" fmla="*/ 0 w 122"/>
                                  <a:gd name="T9" fmla="*/ 3 h 332"/>
                                  <a:gd name="T10" fmla="*/ 0 w 122"/>
                                  <a:gd name="T11" fmla="*/ 4 h 332"/>
                                  <a:gd name="T12" fmla="*/ 0 w 122"/>
                                  <a:gd name="T13" fmla="*/ 5 h 332"/>
                                  <a:gd name="T14" fmla="*/ 1 w 122"/>
                                  <a:gd name="T15" fmla="*/ 5 h 332"/>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22" h="332">
                                    <a:moveTo>
                                      <a:pt x="122" y="0"/>
                                    </a:moveTo>
                                    <a:lnTo>
                                      <a:pt x="78" y="33"/>
                                    </a:lnTo>
                                    <a:lnTo>
                                      <a:pt x="43" y="73"/>
                                    </a:lnTo>
                                    <a:lnTo>
                                      <a:pt x="17" y="122"/>
                                    </a:lnTo>
                                    <a:lnTo>
                                      <a:pt x="2" y="174"/>
                                    </a:lnTo>
                                    <a:lnTo>
                                      <a:pt x="0" y="229"/>
                                    </a:lnTo>
                                    <a:lnTo>
                                      <a:pt x="9" y="283"/>
                                    </a:lnTo>
                                    <a:lnTo>
                                      <a:pt x="31" y="33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7" name="Freeform 13084"/>
                            <wps:cNvSpPr>
                              <a:spLocks noChangeAspect="1"/>
                            </wps:cNvSpPr>
                            <wps:spPr bwMode="auto">
                              <a:xfrm>
                                <a:off x="2388" y="2736"/>
                                <a:ext cx="176" cy="51"/>
                              </a:xfrm>
                              <a:custGeom>
                                <a:avLst/>
                                <a:gdLst>
                                  <a:gd name="T0" fmla="*/ 0 w 706"/>
                                  <a:gd name="T1" fmla="*/ 0 h 207"/>
                                  <a:gd name="T2" fmla="*/ 2 w 706"/>
                                  <a:gd name="T3" fmla="*/ 1 h 207"/>
                                  <a:gd name="T4" fmla="*/ 4 w 706"/>
                                  <a:gd name="T5" fmla="*/ 2 h 207"/>
                                  <a:gd name="T6" fmla="*/ 6 w 706"/>
                                  <a:gd name="T7" fmla="*/ 2 h 207"/>
                                  <a:gd name="T8" fmla="*/ 9 w 706"/>
                                  <a:gd name="T9" fmla="*/ 3 h 207"/>
                                  <a:gd name="T10" fmla="*/ 11 w 706"/>
                                  <a:gd name="T11" fmla="*/ 3 h 207"/>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06" h="207">
                                    <a:moveTo>
                                      <a:pt x="0" y="0"/>
                                    </a:moveTo>
                                    <a:lnTo>
                                      <a:pt x="132" y="67"/>
                                    </a:lnTo>
                                    <a:lnTo>
                                      <a:pt x="270" y="121"/>
                                    </a:lnTo>
                                    <a:lnTo>
                                      <a:pt x="413" y="163"/>
                                    </a:lnTo>
                                    <a:lnTo>
                                      <a:pt x="558" y="191"/>
                                    </a:lnTo>
                                    <a:lnTo>
                                      <a:pt x="706" y="20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8" name="Freeform 13085"/>
                            <wps:cNvSpPr>
                              <a:spLocks noChangeAspect="1"/>
                            </wps:cNvSpPr>
                            <wps:spPr bwMode="auto">
                              <a:xfrm>
                                <a:off x="2362" y="2436"/>
                                <a:ext cx="248" cy="41"/>
                              </a:xfrm>
                              <a:custGeom>
                                <a:avLst/>
                                <a:gdLst>
                                  <a:gd name="T0" fmla="*/ 15 w 996"/>
                                  <a:gd name="T1" fmla="*/ 0 h 165"/>
                                  <a:gd name="T2" fmla="*/ 13 w 996"/>
                                  <a:gd name="T3" fmla="*/ 0 h 165"/>
                                  <a:gd name="T4" fmla="*/ 10 w 996"/>
                                  <a:gd name="T5" fmla="*/ 0 h 165"/>
                                  <a:gd name="T6" fmla="*/ 7 w 996"/>
                                  <a:gd name="T7" fmla="*/ 0 h 165"/>
                                  <a:gd name="T8" fmla="*/ 5 w 996"/>
                                  <a:gd name="T9" fmla="*/ 1 h 165"/>
                                  <a:gd name="T10" fmla="*/ 2 w 996"/>
                                  <a:gd name="T11" fmla="*/ 2 h 165"/>
                                  <a:gd name="T12" fmla="*/ 0 w 996"/>
                                  <a:gd name="T13" fmla="*/ 2 h 165"/>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996" h="165">
                                    <a:moveTo>
                                      <a:pt x="996" y="5"/>
                                    </a:moveTo>
                                    <a:lnTo>
                                      <a:pt x="826" y="0"/>
                                    </a:lnTo>
                                    <a:lnTo>
                                      <a:pt x="657" y="9"/>
                                    </a:lnTo>
                                    <a:lnTo>
                                      <a:pt x="489" y="30"/>
                                    </a:lnTo>
                                    <a:lnTo>
                                      <a:pt x="323" y="62"/>
                                    </a:lnTo>
                                    <a:lnTo>
                                      <a:pt x="160" y="108"/>
                                    </a:lnTo>
                                    <a:lnTo>
                                      <a:pt x="0" y="16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9" name="Freeform 13086"/>
                            <wps:cNvSpPr>
                              <a:spLocks noChangeAspect="1"/>
                            </wps:cNvSpPr>
                            <wps:spPr bwMode="auto">
                              <a:xfrm>
                                <a:off x="2416" y="2377"/>
                                <a:ext cx="64" cy="35"/>
                              </a:xfrm>
                              <a:custGeom>
                                <a:avLst/>
                                <a:gdLst>
                                  <a:gd name="T0" fmla="*/ 4 w 258"/>
                                  <a:gd name="T1" fmla="*/ 1 h 140"/>
                                  <a:gd name="T2" fmla="*/ 4 w 258"/>
                                  <a:gd name="T3" fmla="*/ 1 h 140"/>
                                  <a:gd name="T4" fmla="*/ 4 w 258"/>
                                  <a:gd name="T5" fmla="*/ 2 h 140"/>
                                  <a:gd name="T6" fmla="*/ 3 w 258"/>
                                  <a:gd name="T7" fmla="*/ 2 h 140"/>
                                  <a:gd name="T8" fmla="*/ 2 w 258"/>
                                  <a:gd name="T9" fmla="*/ 2 h 140"/>
                                  <a:gd name="T10" fmla="*/ 2 w 258"/>
                                  <a:gd name="T11" fmla="*/ 2 h 140"/>
                                  <a:gd name="T12" fmla="*/ 1 w 258"/>
                                  <a:gd name="T13" fmla="*/ 2 h 140"/>
                                  <a:gd name="T14" fmla="*/ 0 w 258"/>
                                  <a:gd name="T15" fmla="*/ 2 h 140"/>
                                  <a:gd name="T16" fmla="*/ 0 w 258"/>
                                  <a:gd name="T17" fmla="*/ 2 h 140"/>
                                  <a:gd name="T18" fmla="*/ 0 w 258"/>
                                  <a:gd name="T19" fmla="*/ 1 h 140"/>
                                  <a:gd name="T20" fmla="*/ 0 w 258"/>
                                  <a:gd name="T21" fmla="*/ 1 h 140"/>
                                  <a:gd name="T22" fmla="*/ 1 w 258"/>
                                  <a:gd name="T23" fmla="*/ 0 h 140"/>
                                  <a:gd name="T24" fmla="*/ 1 w 258"/>
                                  <a:gd name="T25" fmla="*/ 0 h 140"/>
                                  <a:gd name="T26" fmla="*/ 2 w 258"/>
                                  <a:gd name="T27" fmla="*/ 0 h 140"/>
                                  <a:gd name="T28" fmla="*/ 3 w 258"/>
                                  <a:gd name="T29" fmla="*/ 0 h 140"/>
                                  <a:gd name="T30" fmla="*/ 3 w 258"/>
                                  <a:gd name="T31" fmla="*/ 1 h 140"/>
                                  <a:gd name="T32" fmla="*/ 4 w 258"/>
                                  <a:gd name="T33" fmla="*/ 1 h 14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58" h="140">
                                    <a:moveTo>
                                      <a:pt x="252" y="50"/>
                                    </a:moveTo>
                                    <a:lnTo>
                                      <a:pt x="258" y="78"/>
                                    </a:lnTo>
                                    <a:lnTo>
                                      <a:pt x="245" y="104"/>
                                    </a:lnTo>
                                    <a:lnTo>
                                      <a:pt x="214" y="125"/>
                                    </a:lnTo>
                                    <a:lnTo>
                                      <a:pt x="171" y="138"/>
                                    </a:lnTo>
                                    <a:lnTo>
                                      <a:pt x="121" y="140"/>
                                    </a:lnTo>
                                    <a:lnTo>
                                      <a:pt x="72" y="132"/>
                                    </a:lnTo>
                                    <a:lnTo>
                                      <a:pt x="31" y="114"/>
                                    </a:lnTo>
                                    <a:lnTo>
                                      <a:pt x="7" y="90"/>
                                    </a:lnTo>
                                    <a:lnTo>
                                      <a:pt x="0" y="63"/>
                                    </a:lnTo>
                                    <a:lnTo>
                                      <a:pt x="14" y="36"/>
                                    </a:lnTo>
                                    <a:lnTo>
                                      <a:pt x="44" y="15"/>
                                    </a:lnTo>
                                    <a:lnTo>
                                      <a:pt x="88" y="3"/>
                                    </a:lnTo>
                                    <a:lnTo>
                                      <a:pt x="138" y="0"/>
                                    </a:lnTo>
                                    <a:lnTo>
                                      <a:pt x="187" y="9"/>
                                    </a:lnTo>
                                    <a:lnTo>
                                      <a:pt x="227" y="26"/>
                                    </a:lnTo>
                                    <a:lnTo>
                                      <a:pt x="252" y="50"/>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0" name="Line 13087"/>
                            <wps:cNvCnPr>
                              <a:cxnSpLocks noChangeShapeType="1"/>
                            </wps:cNvCnPr>
                            <wps:spPr bwMode="auto">
                              <a:xfrm flipH="1" flipV="1">
                                <a:off x="2417" y="2546"/>
                                <a:ext cx="18"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91" name="Freeform 13088"/>
                            <wps:cNvSpPr>
                              <a:spLocks noChangeAspect="1"/>
                            </wps:cNvSpPr>
                            <wps:spPr bwMode="auto">
                              <a:xfrm>
                                <a:off x="2408" y="2710"/>
                                <a:ext cx="17" cy="14"/>
                              </a:xfrm>
                              <a:custGeom>
                                <a:avLst/>
                                <a:gdLst>
                                  <a:gd name="T0" fmla="*/ 1 w 67"/>
                                  <a:gd name="T1" fmla="*/ 1 h 56"/>
                                  <a:gd name="T2" fmla="*/ 1 w 67"/>
                                  <a:gd name="T3" fmla="*/ 1 h 56"/>
                                  <a:gd name="T4" fmla="*/ 0 w 67"/>
                                  <a:gd name="T5" fmla="*/ 0 h 56"/>
                                  <a:gd name="T6" fmla="*/ 0 60000 65536"/>
                                  <a:gd name="T7" fmla="*/ 0 60000 65536"/>
                                  <a:gd name="T8" fmla="*/ 0 60000 65536"/>
                                </a:gdLst>
                                <a:ahLst/>
                                <a:cxnLst>
                                  <a:cxn ang="T6">
                                    <a:pos x="T0" y="T1"/>
                                  </a:cxn>
                                  <a:cxn ang="T7">
                                    <a:pos x="T2" y="T3"/>
                                  </a:cxn>
                                  <a:cxn ang="T8">
                                    <a:pos x="T4" y="T5"/>
                                  </a:cxn>
                                </a:cxnLst>
                                <a:rect l="0" t="0" r="r" b="b"/>
                                <a:pathLst>
                                  <a:path w="67" h="56">
                                    <a:moveTo>
                                      <a:pt x="67" y="56"/>
                                    </a:moveTo>
                                    <a:lnTo>
                                      <a:pt x="31" y="29"/>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2" name="Line 13089"/>
                            <wps:cNvCnPr>
                              <a:cxnSpLocks noChangeShapeType="1"/>
                            </wps:cNvCnPr>
                            <wps:spPr bwMode="auto">
                              <a:xfrm flipH="1">
                                <a:off x="2408" y="2736"/>
                                <a:ext cx="1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93" name="Freeform 13090"/>
                            <wps:cNvSpPr>
                              <a:spLocks noChangeAspect="1"/>
                            </wps:cNvSpPr>
                            <wps:spPr bwMode="auto">
                              <a:xfrm>
                                <a:off x="2397" y="2735"/>
                                <a:ext cx="169" cy="49"/>
                              </a:xfrm>
                              <a:custGeom>
                                <a:avLst/>
                                <a:gdLst>
                                  <a:gd name="T0" fmla="*/ 10 w 680"/>
                                  <a:gd name="T1" fmla="*/ 3 h 197"/>
                                  <a:gd name="T2" fmla="*/ 9 w 680"/>
                                  <a:gd name="T3" fmla="*/ 3 h 197"/>
                                  <a:gd name="T4" fmla="*/ 7 w 680"/>
                                  <a:gd name="T5" fmla="*/ 3 h 197"/>
                                  <a:gd name="T6" fmla="*/ 6 w 680"/>
                                  <a:gd name="T7" fmla="*/ 2 h 197"/>
                                  <a:gd name="T8" fmla="*/ 5 w 680"/>
                                  <a:gd name="T9" fmla="*/ 2 h 197"/>
                                  <a:gd name="T10" fmla="*/ 3 w 680"/>
                                  <a:gd name="T11" fmla="*/ 1 h 197"/>
                                  <a:gd name="T12" fmla="*/ 2 w 680"/>
                                  <a:gd name="T13" fmla="*/ 1 h 197"/>
                                  <a:gd name="T14" fmla="*/ 1 w 680"/>
                                  <a:gd name="T15" fmla="*/ 0 h 197"/>
                                  <a:gd name="T16" fmla="*/ 0 w 680"/>
                                  <a:gd name="T17" fmla="*/ 0 h 19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80" h="197">
                                    <a:moveTo>
                                      <a:pt x="680" y="197"/>
                                    </a:moveTo>
                                    <a:lnTo>
                                      <a:pt x="583" y="188"/>
                                    </a:lnTo>
                                    <a:lnTo>
                                      <a:pt x="488" y="174"/>
                                    </a:lnTo>
                                    <a:lnTo>
                                      <a:pt x="395" y="155"/>
                                    </a:lnTo>
                                    <a:lnTo>
                                      <a:pt x="306" y="131"/>
                                    </a:lnTo>
                                    <a:lnTo>
                                      <a:pt x="221" y="104"/>
                                    </a:lnTo>
                                    <a:lnTo>
                                      <a:pt x="142" y="73"/>
                                    </a:lnTo>
                                    <a:lnTo>
                                      <a:pt x="67" y="38"/>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4" name="Freeform 13091"/>
                            <wps:cNvSpPr>
                              <a:spLocks noChangeAspect="1"/>
                            </wps:cNvSpPr>
                            <wps:spPr bwMode="auto">
                              <a:xfrm>
                                <a:off x="2022" y="2341"/>
                                <a:ext cx="882" cy="315"/>
                              </a:xfrm>
                              <a:custGeom>
                                <a:avLst/>
                                <a:gdLst>
                                  <a:gd name="T0" fmla="*/ 55 w 3529"/>
                                  <a:gd name="T1" fmla="*/ 4 h 1261"/>
                                  <a:gd name="T2" fmla="*/ 54 w 3529"/>
                                  <a:gd name="T3" fmla="*/ 3 h 1261"/>
                                  <a:gd name="T4" fmla="*/ 53 w 3529"/>
                                  <a:gd name="T5" fmla="*/ 3 h 1261"/>
                                  <a:gd name="T6" fmla="*/ 51 w 3529"/>
                                  <a:gd name="T7" fmla="*/ 2 h 1261"/>
                                  <a:gd name="T8" fmla="*/ 49 w 3529"/>
                                  <a:gd name="T9" fmla="*/ 2 h 1261"/>
                                  <a:gd name="T10" fmla="*/ 47 w 3529"/>
                                  <a:gd name="T11" fmla="*/ 1 h 1261"/>
                                  <a:gd name="T12" fmla="*/ 44 w 3529"/>
                                  <a:gd name="T13" fmla="*/ 1 h 1261"/>
                                  <a:gd name="T14" fmla="*/ 42 w 3529"/>
                                  <a:gd name="T15" fmla="*/ 0 h 1261"/>
                                  <a:gd name="T16" fmla="*/ 40 w 3529"/>
                                  <a:gd name="T17" fmla="*/ 0 h 1261"/>
                                  <a:gd name="T18" fmla="*/ 38 w 3529"/>
                                  <a:gd name="T19" fmla="*/ 0 h 1261"/>
                                  <a:gd name="T20" fmla="*/ 35 w 3529"/>
                                  <a:gd name="T21" fmla="*/ 0 h 1261"/>
                                  <a:gd name="T22" fmla="*/ 33 w 3529"/>
                                  <a:gd name="T23" fmla="*/ 0 h 1261"/>
                                  <a:gd name="T24" fmla="*/ 31 w 3529"/>
                                  <a:gd name="T25" fmla="*/ 0 h 1261"/>
                                  <a:gd name="T26" fmla="*/ 28 w 3529"/>
                                  <a:gd name="T27" fmla="*/ 0 h 1261"/>
                                  <a:gd name="T28" fmla="*/ 26 w 3529"/>
                                  <a:gd name="T29" fmla="*/ 0 h 1261"/>
                                  <a:gd name="T30" fmla="*/ 24 w 3529"/>
                                  <a:gd name="T31" fmla="*/ 1 h 1261"/>
                                  <a:gd name="T32" fmla="*/ 22 w 3529"/>
                                  <a:gd name="T33" fmla="*/ 1 h 1261"/>
                                  <a:gd name="T34" fmla="*/ 19 w 3529"/>
                                  <a:gd name="T35" fmla="*/ 2 h 1261"/>
                                  <a:gd name="T36" fmla="*/ 17 w 3529"/>
                                  <a:gd name="T37" fmla="*/ 2 h 1261"/>
                                  <a:gd name="T38" fmla="*/ 15 w 3529"/>
                                  <a:gd name="T39" fmla="*/ 3 h 1261"/>
                                  <a:gd name="T40" fmla="*/ 14 w 3529"/>
                                  <a:gd name="T41" fmla="*/ 4 h 1261"/>
                                  <a:gd name="T42" fmla="*/ 12 w 3529"/>
                                  <a:gd name="T43" fmla="*/ 5 h 1261"/>
                                  <a:gd name="T44" fmla="*/ 10 w 3529"/>
                                  <a:gd name="T45" fmla="*/ 5 h 1261"/>
                                  <a:gd name="T46" fmla="*/ 8 w 3529"/>
                                  <a:gd name="T47" fmla="*/ 6 h 1261"/>
                                  <a:gd name="T48" fmla="*/ 7 w 3529"/>
                                  <a:gd name="T49" fmla="*/ 7 h 1261"/>
                                  <a:gd name="T50" fmla="*/ 6 w 3529"/>
                                  <a:gd name="T51" fmla="*/ 9 h 1261"/>
                                  <a:gd name="T52" fmla="*/ 4 w 3529"/>
                                  <a:gd name="T53" fmla="*/ 10 h 1261"/>
                                  <a:gd name="T54" fmla="*/ 3 w 3529"/>
                                  <a:gd name="T55" fmla="*/ 11 h 1261"/>
                                  <a:gd name="T56" fmla="*/ 2 w 3529"/>
                                  <a:gd name="T57" fmla="*/ 12 h 1261"/>
                                  <a:gd name="T58" fmla="*/ 1 w 3529"/>
                                  <a:gd name="T59" fmla="*/ 14 h 1261"/>
                                  <a:gd name="T60" fmla="*/ 1 w 3529"/>
                                  <a:gd name="T61" fmla="*/ 15 h 1261"/>
                                  <a:gd name="T62" fmla="*/ 0 w 3529"/>
                                  <a:gd name="T63" fmla="*/ 17 h 1261"/>
                                  <a:gd name="T64" fmla="*/ 0 w 3529"/>
                                  <a:gd name="T65" fmla="*/ 17 h 1261"/>
                                  <a:gd name="T66" fmla="*/ 0 w 3529"/>
                                  <a:gd name="T67" fmla="*/ 18 h 1261"/>
                                  <a:gd name="T68" fmla="*/ 0 w 3529"/>
                                  <a:gd name="T69" fmla="*/ 20 h 1261"/>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3529" h="1261">
                                    <a:moveTo>
                                      <a:pt x="3529" y="240"/>
                                    </a:moveTo>
                                    <a:lnTo>
                                      <a:pt x="3467" y="216"/>
                                    </a:lnTo>
                                    <a:lnTo>
                                      <a:pt x="3403" y="192"/>
                                    </a:lnTo>
                                    <a:lnTo>
                                      <a:pt x="3271" y="151"/>
                                    </a:lnTo>
                                    <a:lnTo>
                                      <a:pt x="3135" y="113"/>
                                    </a:lnTo>
                                    <a:lnTo>
                                      <a:pt x="2994" y="82"/>
                                    </a:lnTo>
                                    <a:lnTo>
                                      <a:pt x="2852" y="54"/>
                                    </a:lnTo>
                                    <a:lnTo>
                                      <a:pt x="2707" y="33"/>
                                    </a:lnTo>
                                    <a:lnTo>
                                      <a:pt x="2559" y="16"/>
                                    </a:lnTo>
                                    <a:lnTo>
                                      <a:pt x="2411" y="5"/>
                                    </a:lnTo>
                                    <a:lnTo>
                                      <a:pt x="2261" y="0"/>
                                    </a:lnTo>
                                    <a:lnTo>
                                      <a:pt x="2112" y="1"/>
                                    </a:lnTo>
                                    <a:lnTo>
                                      <a:pt x="1964" y="6"/>
                                    </a:lnTo>
                                    <a:lnTo>
                                      <a:pt x="1817" y="19"/>
                                    </a:lnTo>
                                    <a:lnTo>
                                      <a:pt x="1671" y="35"/>
                                    </a:lnTo>
                                    <a:lnTo>
                                      <a:pt x="1529" y="57"/>
                                    </a:lnTo>
                                    <a:lnTo>
                                      <a:pt x="1391" y="86"/>
                                    </a:lnTo>
                                    <a:lnTo>
                                      <a:pt x="1254" y="118"/>
                                    </a:lnTo>
                                    <a:lnTo>
                                      <a:pt x="1124" y="157"/>
                                    </a:lnTo>
                                    <a:lnTo>
                                      <a:pt x="998" y="199"/>
                                    </a:lnTo>
                                    <a:lnTo>
                                      <a:pt x="877" y="247"/>
                                    </a:lnTo>
                                    <a:lnTo>
                                      <a:pt x="762" y="300"/>
                                    </a:lnTo>
                                    <a:lnTo>
                                      <a:pt x="653" y="358"/>
                                    </a:lnTo>
                                    <a:lnTo>
                                      <a:pt x="551" y="420"/>
                                    </a:lnTo>
                                    <a:lnTo>
                                      <a:pt x="456" y="487"/>
                                    </a:lnTo>
                                    <a:lnTo>
                                      <a:pt x="369" y="557"/>
                                    </a:lnTo>
                                    <a:lnTo>
                                      <a:pt x="290" y="633"/>
                                    </a:lnTo>
                                    <a:lnTo>
                                      <a:pt x="219" y="713"/>
                                    </a:lnTo>
                                    <a:lnTo>
                                      <a:pt x="157" y="796"/>
                                    </a:lnTo>
                                    <a:lnTo>
                                      <a:pt x="104" y="883"/>
                                    </a:lnTo>
                                    <a:lnTo>
                                      <a:pt x="61" y="974"/>
                                    </a:lnTo>
                                    <a:lnTo>
                                      <a:pt x="29" y="1068"/>
                                    </a:lnTo>
                                    <a:lnTo>
                                      <a:pt x="16" y="1116"/>
                                    </a:lnTo>
                                    <a:lnTo>
                                      <a:pt x="7" y="1163"/>
                                    </a:lnTo>
                                    <a:lnTo>
                                      <a:pt x="0" y="126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5" name="Freeform 13092"/>
                            <wps:cNvSpPr>
                              <a:spLocks noChangeAspect="1"/>
                            </wps:cNvSpPr>
                            <wps:spPr bwMode="auto">
                              <a:xfrm>
                                <a:off x="2132" y="2695"/>
                                <a:ext cx="60" cy="13"/>
                              </a:xfrm>
                              <a:custGeom>
                                <a:avLst/>
                                <a:gdLst>
                                  <a:gd name="T0" fmla="*/ 4 w 241"/>
                                  <a:gd name="T1" fmla="*/ 1 h 52"/>
                                  <a:gd name="T2" fmla="*/ 3 w 241"/>
                                  <a:gd name="T3" fmla="*/ 1 h 52"/>
                                  <a:gd name="T4" fmla="*/ 2 w 241"/>
                                  <a:gd name="T5" fmla="*/ 0 h 52"/>
                                  <a:gd name="T6" fmla="*/ 2 w 241"/>
                                  <a:gd name="T7" fmla="*/ 0 h 52"/>
                                  <a:gd name="T8" fmla="*/ 1 w 241"/>
                                  <a:gd name="T9" fmla="*/ 0 h 52"/>
                                  <a:gd name="T10" fmla="*/ 0 w 241"/>
                                  <a:gd name="T11" fmla="*/ 0 h 52"/>
                                  <a:gd name="T12" fmla="*/ 0 w 241"/>
                                  <a:gd name="T13" fmla="*/ 1 h 52"/>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41" h="52">
                                    <a:moveTo>
                                      <a:pt x="241" y="52"/>
                                    </a:moveTo>
                                    <a:lnTo>
                                      <a:pt x="206" y="25"/>
                                    </a:lnTo>
                                    <a:lnTo>
                                      <a:pt x="165" y="8"/>
                                    </a:lnTo>
                                    <a:lnTo>
                                      <a:pt x="122" y="0"/>
                                    </a:lnTo>
                                    <a:lnTo>
                                      <a:pt x="78" y="5"/>
                                    </a:lnTo>
                                    <a:lnTo>
                                      <a:pt x="36" y="20"/>
                                    </a:lnTo>
                                    <a:lnTo>
                                      <a:pt x="0" y="4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6" name="Freeform 13093"/>
                            <wps:cNvSpPr>
                              <a:spLocks noChangeAspect="1"/>
                            </wps:cNvSpPr>
                            <wps:spPr bwMode="auto">
                              <a:xfrm>
                                <a:off x="2130" y="2683"/>
                                <a:ext cx="65" cy="35"/>
                              </a:xfrm>
                              <a:custGeom>
                                <a:avLst/>
                                <a:gdLst>
                                  <a:gd name="T0" fmla="*/ 4 w 259"/>
                                  <a:gd name="T1" fmla="*/ 1 h 140"/>
                                  <a:gd name="T2" fmla="*/ 4 w 259"/>
                                  <a:gd name="T3" fmla="*/ 1 h 140"/>
                                  <a:gd name="T4" fmla="*/ 4 w 259"/>
                                  <a:gd name="T5" fmla="*/ 2 h 140"/>
                                  <a:gd name="T6" fmla="*/ 4 w 259"/>
                                  <a:gd name="T7" fmla="*/ 2 h 140"/>
                                  <a:gd name="T8" fmla="*/ 3 w 259"/>
                                  <a:gd name="T9" fmla="*/ 2 h 140"/>
                                  <a:gd name="T10" fmla="*/ 2 w 259"/>
                                  <a:gd name="T11" fmla="*/ 2 h 140"/>
                                  <a:gd name="T12" fmla="*/ 1 w 259"/>
                                  <a:gd name="T13" fmla="*/ 2 h 140"/>
                                  <a:gd name="T14" fmla="*/ 1 w 259"/>
                                  <a:gd name="T15" fmla="*/ 2 h 140"/>
                                  <a:gd name="T16" fmla="*/ 0 w 259"/>
                                  <a:gd name="T17" fmla="*/ 2 h 140"/>
                                  <a:gd name="T18" fmla="*/ 0 w 259"/>
                                  <a:gd name="T19" fmla="*/ 1 h 140"/>
                                  <a:gd name="T20" fmla="*/ 0 w 259"/>
                                  <a:gd name="T21" fmla="*/ 1 h 140"/>
                                  <a:gd name="T22" fmla="*/ 1 w 259"/>
                                  <a:gd name="T23" fmla="*/ 0 h 140"/>
                                  <a:gd name="T24" fmla="*/ 2 w 259"/>
                                  <a:gd name="T25" fmla="*/ 0 h 140"/>
                                  <a:gd name="T26" fmla="*/ 2 w 259"/>
                                  <a:gd name="T27" fmla="*/ 0 h 140"/>
                                  <a:gd name="T28" fmla="*/ 3 w 259"/>
                                  <a:gd name="T29" fmla="*/ 0 h 140"/>
                                  <a:gd name="T30" fmla="*/ 4 w 259"/>
                                  <a:gd name="T31" fmla="*/ 1 h 140"/>
                                  <a:gd name="T32" fmla="*/ 4 w 259"/>
                                  <a:gd name="T33" fmla="*/ 1 h 14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259" h="140">
                                    <a:moveTo>
                                      <a:pt x="253" y="51"/>
                                    </a:moveTo>
                                    <a:lnTo>
                                      <a:pt x="259" y="78"/>
                                    </a:lnTo>
                                    <a:lnTo>
                                      <a:pt x="246" y="104"/>
                                    </a:lnTo>
                                    <a:lnTo>
                                      <a:pt x="215" y="125"/>
                                    </a:lnTo>
                                    <a:lnTo>
                                      <a:pt x="171" y="138"/>
                                    </a:lnTo>
                                    <a:lnTo>
                                      <a:pt x="120" y="140"/>
                                    </a:lnTo>
                                    <a:lnTo>
                                      <a:pt x="73" y="132"/>
                                    </a:lnTo>
                                    <a:lnTo>
                                      <a:pt x="32" y="115"/>
                                    </a:lnTo>
                                    <a:lnTo>
                                      <a:pt x="8" y="90"/>
                                    </a:lnTo>
                                    <a:lnTo>
                                      <a:pt x="0" y="63"/>
                                    </a:lnTo>
                                    <a:lnTo>
                                      <a:pt x="14" y="36"/>
                                    </a:lnTo>
                                    <a:lnTo>
                                      <a:pt x="45" y="15"/>
                                    </a:lnTo>
                                    <a:lnTo>
                                      <a:pt x="89" y="3"/>
                                    </a:lnTo>
                                    <a:lnTo>
                                      <a:pt x="139" y="0"/>
                                    </a:lnTo>
                                    <a:lnTo>
                                      <a:pt x="188" y="8"/>
                                    </a:lnTo>
                                    <a:lnTo>
                                      <a:pt x="227" y="26"/>
                                    </a:lnTo>
                                    <a:lnTo>
                                      <a:pt x="253" y="51"/>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7" name="Freeform 13094"/>
                            <wps:cNvSpPr>
                              <a:spLocks noChangeAspect="1"/>
                            </wps:cNvSpPr>
                            <wps:spPr bwMode="auto">
                              <a:xfrm>
                                <a:off x="2251" y="2495"/>
                                <a:ext cx="109" cy="117"/>
                              </a:xfrm>
                              <a:custGeom>
                                <a:avLst/>
                                <a:gdLst>
                                  <a:gd name="T0" fmla="*/ 7 w 436"/>
                                  <a:gd name="T1" fmla="*/ 0 h 468"/>
                                  <a:gd name="T2" fmla="*/ 6 w 436"/>
                                  <a:gd name="T3" fmla="*/ 1 h 468"/>
                                  <a:gd name="T4" fmla="*/ 4 w 436"/>
                                  <a:gd name="T5" fmla="*/ 2 h 468"/>
                                  <a:gd name="T6" fmla="*/ 3 w 436"/>
                                  <a:gd name="T7" fmla="*/ 3 h 468"/>
                                  <a:gd name="T8" fmla="*/ 2 w 436"/>
                                  <a:gd name="T9" fmla="*/ 3 h 468"/>
                                  <a:gd name="T10" fmla="*/ 2 w 436"/>
                                  <a:gd name="T11" fmla="*/ 4 h 468"/>
                                  <a:gd name="T12" fmla="*/ 1 w 436"/>
                                  <a:gd name="T13" fmla="*/ 5 h 468"/>
                                  <a:gd name="T14" fmla="*/ 0 w 436"/>
                                  <a:gd name="T15" fmla="*/ 6 h 468"/>
                                  <a:gd name="T16" fmla="*/ 0 w 436"/>
                                  <a:gd name="T17" fmla="*/ 7 h 46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36" h="468">
                                    <a:moveTo>
                                      <a:pt x="436" y="0"/>
                                    </a:moveTo>
                                    <a:lnTo>
                                      <a:pt x="347" y="47"/>
                                    </a:lnTo>
                                    <a:lnTo>
                                      <a:pt x="268" y="98"/>
                                    </a:lnTo>
                                    <a:lnTo>
                                      <a:pt x="198" y="153"/>
                                    </a:lnTo>
                                    <a:lnTo>
                                      <a:pt x="137" y="211"/>
                                    </a:lnTo>
                                    <a:lnTo>
                                      <a:pt x="86" y="272"/>
                                    </a:lnTo>
                                    <a:lnTo>
                                      <a:pt x="46" y="336"/>
                                    </a:lnTo>
                                    <a:lnTo>
                                      <a:pt x="17" y="401"/>
                                    </a:lnTo>
                                    <a:lnTo>
                                      <a:pt x="0" y="46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8" name="Freeform 13095"/>
                            <wps:cNvSpPr>
                              <a:spLocks noChangeAspect="1"/>
                            </wps:cNvSpPr>
                            <wps:spPr bwMode="auto">
                              <a:xfrm>
                                <a:off x="2315" y="2522"/>
                                <a:ext cx="88" cy="94"/>
                              </a:xfrm>
                              <a:custGeom>
                                <a:avLst/>
                                <a:gdLst>
                                  <a:gd name="T0" fmla="*/ 0 w 352"/>
                                  <a:gd name="T1" fmla="*/ 6 h 377"/>
                                  <a:gd name="T2" fmla="*/ 0 w 352"/>
                                  <a:gd name="T3" fmla="*/ 5 h 377"/>
                                  <a:gd name="T4" fmla="*/ 1 w 352"/>
                                  <a:gd name="T5" fmla="*/ 4 h 377"/>
                                  <a:gd name="T6" fmla="*/ 1 w 352"/>
                                  <a:gd name="T7" fmla="*/ 3 h 377"/>
                                  <a:gd name="T8" fmla="*/ 2 w 352"/>
                                  <a:gd name="T9" fmla="*/ 2 h 377"/>
                                  <a:gd name="T10" fmla="*/ 3 w 352"/>
                                  <a:gd name="T11" fmla="*/ 2 h 377"/>
                                  <a:gd name="T12" fmla="*/ 4 w 352"/>
                                  <a:gd name="T13" fmla="*/ 1 h 377"/>
                                  <a:gd name="T14" fmla="*/ 5 w 352"/>
                                  <a:gd name="T15" fmla="*/ 0 h 377"/>
                                  <a:gd name="T16" fmla="*/ 6 w 352"/>
                                  <a:gd name="T17" fmla="*/ 0 h 37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52" h="377">
                                    <a:moveTo>
                                      <a:pt x="0" y="377"/>
                                    </a:moveTo>
                                    <a:lnTo>
                                      <a:pt x="15" y="322"/>
                                    </a:lnTo>
                                    <a:lnTo>
                                      <a:pt x="39" y="270"/>
                                    </a:lnTo>
                                    <a:lnTo>
                                      <a:pt x="71" y="219"/>
                                    </a:lnTo>
                                    <a:lnTo>
                                      <a:pt x="112" y="170"/>
                                    </a:lnTo>
                                    <a:lnTo>
                                      <a:pt x="161" y="122"/>
                                    </a:lnTo>
                                    <a:lnTo>
                                      <a:pt x="218" y="78"/>
                                    </a:lnTo>
                                    <a:lnTo>
                                      <a:pt x="282" y="38"/>
                                    </a:lnTo>
                                    <a:lnTo>
                                      <a:pt x="35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9" name="Freeform 13096"/>
                            <wps:cNvSpPr>
                              <a:spLocks noChangeAspect="1"/>
                            </wps:cNvSpPr>
                            <wps:spPr bwMode="auto">
                              <a:xfrm>
                                <a:off x="2334" y="2546"/>
                                <a:ext cx="82" cy="88"/>
                              </a:xfrm>
                              <a:custGeom>
                                <a:avLst/>
                                <a:gdLst>
                                  <a:gd name="T0" fmla="*/ 5 w 327"/>
                                  <a:gd name="T1" fmla="*/ 0 h 349"/>
                                  <a:gd name="T2" fmla="*/ 4 w 327"/>
                                  <a:gd name="T3" fmla="*/ 1 h 349"/>
                                  <a:gd name="T4" fmla="*/ 3 w 327"/>
                                  <a:gd name="T5" fmla="*/ 1 h 349"/>
                                  <a:gd name="T6" fmla="*/ 2 w 327"/>
                                  <a:gd name="T7" fmla="*/ 2 h 349"/>
                                  <a:gd name="T8" fmla="*/ 1 w 327"/>
                                  <a:gd name="T9" fmla="*/ 3 h 349"/>
                                  <a:gd name="T10" fmla="*/ 1 w 327"/>
                                  <a:gd name="T11" fmla="*/ 4 h 349"/>
                                  <a:gd name="T12" fmla="*/ 0 w 327"/>
                                  <a:gd name="T13" fmla="*/ 6 h 349"/>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327" h="349">
                                    <a:moveTo>
                                      <a:pt x="327" y="0"/>
                                    </a:moveTo>
                                    <a:lnTo>
                                      <a:pt x="251" y="34"/>
                                    </a:lnTo>
                                    <a:lnTo>
                                      <a:pt x="183" y="80"/>
                                    </a:lnTo>
                                    <a:lnTo>
                                      <a:pt x="122" y="136"/>
                                    </a:lnTo>
                                    <a:lnTo>
                                      <a:pt x="70" y="201"/>
                                    </a:lnTo>
                                    <a:lnTo>
                                      <a:pt x="30" y="272"/>
                                    </a:lnTo>
                                    <a:lnTo>
                                      <a:pt x="0" y="34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0" name="Freeform 13097"/>
                            <wps:cNvSpPr>
                              <a:spLocks noChangeAspect="1"/>
                            </wps:cNvSpPr>
                            <wps:spPr bwMode="auto">
                              <a:xfrm>
                                <a:off x="2244" y="2486"/>
                                <a:ext cx="113" cy="121"/>
                              </a:xfrm>
                              <a:custGeom>
                                <a:avLst/>
                                <a:gdLst>
                                  <a:gd name="T0" fmla="*/ 0 w 451"/>
                                  <a:gd name="T1" fmla="*/ 8 h 482"/>
                                  <a:gd name="T2" fmla="*/ 0 w 451"/>
                                  <a:gd name="T3" fmla="*/ 7 h 482"/>
                                  <a:gd name="T4" fmla="*/ 1 w 451"/>
                                  <a:gd name="T5" fmla="*/ 6 h 482"/>
                                  <a:gd name="T6" fmla="*/ 2 w 451"/>
                                  <a:gd name="T7" fmla="*/ 5 h 482"/>
                                  <a:gd name="T8" fmla="*/ 2 w 451"/>
                                  <a:gd name="T9" fmla="*/ 4 h 482"/>
                                  <a:gd name="T10" fmla="*/ 3 w 451"/>
                                  <a:gd name="T11" fmla="*/ 3 h 482"/>
                                  <a:gd name="T12" fmla="*/ 4 w 451"/>
                                  <a:gd name="T13" fmla="*/ 2 h 482"/>
                                  <a:gd name="T14" fmla="*/ 6 w 451"/>
                                  <a:gd name="T15" fmla="*/ 1 h 482"/>
                                  <a:gd name="T16" fmla="*/ 7 w 451"/>
                                  <a:gd name="T17" fmla="*/ 0 h 48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1" h="482">
                                    <a:moveTo>
                                      <a:pt x="0" y="482"/>
                                    </a:moveTo>
                                    <a:lnTo>
                                      <a:pt x="18" y="413"/>
                                    </a:lnTo>
                                    <a:lnTo>
                                      <a:pt x="48" y="344"/>
                                    </a:lnTo>
                                    <a:lnTo>
                                      <a:pt x="90" y="279"/>
                                    </a:lnTo>
                                    <a:lnTo>
                                      <a:pt x="141" y="216"/>
                                    </a:lnTo>
                                    <a:lnTo>
                                      <a:pt x="204" y="156"/>
                                    </a:lnTo>
                                    <a:lnTo>
                                      <a:pt x="277" y="99"/>
                                    </a:lnTo>
                                    <a:lnTo>
                                      <a:pt x="359" y="48"/>
                                    </a:lnTo>
                                    <a:lnTo>
                                      <a:pt x="45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1" name="Line 13098"/>
                            <wps:cNvCnPr>
                              <a:cxnSpLocks noChangeShapeType="1"/>
                            </wps:cNvCnPr>
                            <wps:spPr bwMode="auto">
                              <a:xfrm>
                                <a:off x="2251" y="2612"/>
                                <a:ext cx="64"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02" name="Line 13099"/>
                            <wps:cNvCnPr>
                              <a:cxnSpLocks noChangeShapeType="1"/>
                            </wps:cNvCnPr>
                            <wps:spPr bwMode="auto">
                              <a:xfrm flipH="1" flipV="1">
                                <a:off x="2250" y="2616"/>
                                <a:ext cx="65"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03" name="Line 13100"/>
                            <wps:cNvCnPr>
                              <a:cxnSpLocks noChangeShapeType="1"/>
                            </wps:cNvCnPr>
                            <wps:spPr bwMode="auto">
                              <a:xfrm flipH="1" flipV="1">
                                <a:off x="2256" y="2627"/>
                                <a:ext cx="6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04" name="Freeform 13101"/>
                            <wps:cNvSpPr>
                              <a:spLocks noChangeAspect="1"/>
                            </wps:cNvSpPr>
                            <wps:spPr bwMode="auto">
                              <a:xfrm>
                                <a:off x="2236" y="2617"/>
                                <a:ext cx="80" cy="134"/>
                              </a:xfrm>
                              <a:custGeom>
                                <a:avLst/>
                                <a:gdLst>
                                  <a:gd name="T0" fmla="*/ 0 w 317"/>
                                  <a:gd name="T1" fmla="*/ 0 h 535"/>
                                  <a:gd name="T2" fmla="*/ 0 w 317"/>
                                  <a:gd name="T3" fmla="*/ 1 h 535"/>
                                  <a:gd name="T4" fmla="*/ 0 w 317"/>
                                  <a:gd name="T5" fmla="*/ 2 h 535"/>
                                  <a:gd name="T6" fmla="*/ 1 w 317"/>
                                  <a:gd name="T7" fmla="*/ 4 h 535"/>
                                  <a:gd name="T8" fmla="*/ 1 w 317"/>
                                  <a:gd name="T9" fmla="*/ 5 h 535"/>
                                  <a:gd name="T10" fmla="*/ 2 w 317"/>
                                  <a:gd name="T11" fmla="*/ 6 h 535"/>
                                  <a:gd name="T12" fmla="*/ 3 w 317"/>
                                  <a:gd name="T13" fmla="*/ 7 h 535"/>
                                  <a:gd name="T14" fmla="*/ 4 w 317"/>
                                  <a:gd name="T15" fmla="*/ 8 h 535"/>
                                  <a:gd name="T16" fmla="*/ 5 w 317"/>
                                  <a:gd name="T17" fmla="*/ 9 h 53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17" h="535">
                                    <a:moveTo>
                                      <a:pt x="0" y="0"/>
                                    </a:moveTo>
                                    <a:lnTo>
                                      <a:pt x="0" y="74"/>
                                    </a:lnTo>
                                    <a:lnTo>
                                      <a:pt x="12" y="146"/>
                                    </a:lnTo>
                                    <a:lnTo>
                                      <a:pt x="35" y="217"/>
                                    </a:lnTo>
                                    <a:lnTo>
                                      <a:pt x="72" y="288"/>
                                    </a:lnTo>
                                    <a:lnTo>
                                      <a:pt x="120" y="356"/>
                                    </a:lnTo>
                                    <a:lnTo>
                                      <a:pt x="180" y="422"/>
                                    </a:lnTo>
                                    <a:lnTo>
                                      <a:pt x="250" y="485"/>
                                    </a:lnTo>
                                    <a:lnTo>
                                      <a:pt x="317" y="535"/>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5" name="Freeform 13102"/>
                            <wps:cNvSpPr>
                              <a:spLocks noChangeAspect="1"/>
                            </wps:cNvSpPr>
                            <wps:spPr bwMode="auto">
                              <a:xfrm>
                                <a:off x="2233" y="2619"/>
                                <a:ext cx="84" cy="133"/>
                              </a:xfrm>
                              <a:custGeom>
                                <a:avLst/>
                                <a:gdLst>
                                  <a:gd name="T0" fmla="*/ 5 w 335"/>
                                  <a:gd name="T1" fmla="*/ 8 h 530"/>
                                  <a:gd name="T2" fmla="*/ 4 w 335"/>
                                  <a:gd name="T3" fmla="*/ 8 h 530"/>
                                  <a:gd name="T4" fmla="*/ 3 w 335"/>
                                  <a:gd name="T5" fmla="*/ 7 h 530"/>
                                  <a:gd name="T6" fmla="*/ 2 w 335"/>
                                  <a:gd name="T7" fmla="*/ 5 h 530"/>
                                  <a:gd name="T8" fmla="*/ 1 w 335"/>
                                  <a:gd name="T9" fmla="*/ 4 h 530"/>
                                  <a:gd name="T10" fmla="*/ 1 w 335"/>
                                  <a:gd name="T11" fmla="*/ 3 h 530"/>
                                  <a:gd name="T12" fmla="*/ 0 w 335"/>
                                  <a:gd name="T13" fmla="*/ 2 h 530"/>
                                  <a:gd name="T14" fmla="*/ 0 w 335"/>
                                  <a:gd name="T15" fmla="*/ 1 h 530"/>
                                  <a:gd name="T16" fmla="*/ 0 w 335"/>
                                  <a:gd name="T17" fmla="*/ 0 h 53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5" h="530">
                                    <a:moveTo>
                                      <a:pt x="335" y="530"/>
                                    </a:moveTo>
                                    <a:lnTo>
                                      <a:pt x="254" y="470"/>
                                    </a:lnTo>
                                    <a:lnTo>
                                      <a:pt x="182" y="406"/>
                                    </a:lnTo>
                                    <a:lnTo>
                                      <a:pt x="122" y="340"/>
                                    </a:lnTo>
                                    <a:lnTo>
                                      <a:pt x="74" y="271"/>
                                    </a:lnTo>
                                    <a:lnTo>
                                      <a:pt x="37" y="200"/>
                                    </a:lnTo>
                                    <a:lnTo>
                                      <a:pt x="13" y="128"/>
                                    </a:lnTo>
                                    <a:lnTo>
                                      <a:pt x="1" y="5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6" name="Line 13103"/>
                            <wps:cNvCnPr>
                              <a:cxnSpLocks noChangeShapeType="1"/>
                            </wps:cNvCnPr>
                            <wps:spPr bwMode="auto">
                              <a:xfrm flipV="1">
                                <a:off x="2233" y="2614"/>
                                <a:ext cx="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07" name="Line 13104"/>
                            <wps:cNvCnPr>
                              <a:cxnSpLocks noChangeShapeType="1"/>
                            </wps:cNvCnPr>
                            <wps:spPr bwMode="auto">
                              <a:xfrm flipV="1">
                                <a:off x="2237" y="2624"/>
                                <a:ext cx="14"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08" name="Line 13105"/>
                            <wps:cNvCnPr>
                              <a:cxnSpLocks noChangeShapeType="1"/>
                            </wps:cNvCnPr>
                            <wps:spPr bwMode="auto">
                              <a:xfrm flipV="1">
                                <a:off x="2251" y="261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09" name="Freeform 13106"/>
                            <wps:cNvSpPr>
                              <a:spLocks noChangeAspect="1"/>
                            </wps:cNvSpPr>
                            <wps:spPr bwMode="auto">
                              <a:xfrm>
                                <a:off x="2245" y="2612"/>
                                <a:ext cx="6" cy="5"/>
                              </a:xfrm>
                              <a:custGeom>
                                <a:avLst/>
                                <a:gdLst>
                                  <a:gd name="T0" fmla="*/ 0 w 23"/>
                                  <a:gd name="T1" fmla="*/ 0 h 18"/>
                                  <a:gd name="T2" fmla="*/ 0 w 23"/>
                                  <a:gd name="T3" fmla="*/ 0 h 18"/>
                                  <a:gd name="T4" fmla="*/ 1 w 23"/>
                                  <a:gd name="T5" fmla="*/ 0 h 18"/>
                                  <a:gd name="T6" fmla="*/ 0 60000 65536"/>
                                  <a:gd name="T7" fmla="*/ 0 60000 65536"/>
                                  <a:gd name="T8" fmla="*/ 0 60000 65536"/>
                                </a:gdLst>
                                <a:ahLst/>
                                <a:cxnLst>
                                  <a:cxn ang="T6">
                                    <a:pos x="T0" y="T1"/>
                                  </a:cxn>
                                  <a:cxn ang="T7">
                                    <a:pos x="T2" y="T3"/>
                                  </a:cxn>
                                  <a:cxn ang="T8">
                                    <a:pos x="T4" y="T5"/>
                                  </a:cxn>
                                </a:cxnLst>
                                <a:rect l="0" t="0" r="r" b="b"/>
                                <a:pathLst>
                                  <a:path w="23" h="18">
                                    <a:moveTo>
                                      <a:pt x="0" y="18"/>
                                    </a:moveTo>
                                    <a:lnTo>
                                      <a:pt x="14" y="11"/>
                                    </a:lnTo>
                                    <a:lnTo>
                                      <a:pt x="23"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0" name="Freeform 13107"/>
                            <wps:cNvSpPr>
                              <a:spLocks noChangeAspect="1"/>
                            </wps:cNvSpPr>
                            <wps:spPr bwMode="auto">
                              <a:xfrm>
                                <a:off x="2244" y="2607"/>
                                <a:ext cx="7" cy="5"/>
                              </a:xfrm>
                              <a:custGeom>
                                <a:avLst/>
                                <a:gdLst>
                                  <a:gd name="T0" fmla="*/ 0 w 27"/>
                                  <a:gd name="T1" fmla="*/ 0 h 21"/>
                                  <a:gd name="T2" fmla="*/ 0 w 27"/>
                                  <a:gd name="T3" fmla="*/ 0 h 21"/>
                                  <a:gd name="T4" fmla="*/ 0 w 27"/>
                                  <a:gd name="T5" fmla="*/ 0 h 21"/>
                                  <a:gd name="T6" fmla="*/ 1 w 27"/>
                                  <a:gd name="T7" fmla="*/ 0 h 21"/>
                                  <a:gd name="T8" fmla="*/ 1 w 27"/>
                                  <a:gd name="T9" fmla="*/ 0 h 2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7" h="21">
                                    <a:moveTo>
                                      <a:pt x="0" y="0"/>
                                    </a:moveTo>
                                    <a:lnTo>
                                      <a:pt x="10" y="1"/>
                                    </a:lnTo>
                                    <a:lnTo>
                                      <a:pt x="18" y="6"/>
                                    </a:lnTo>
                                    <a:lnTo>
                                      <a:pt x="25" y="13"/>
                                    </a:lnTo>
                                    <a:lnTo>
                                      <a:pt x="27" y="2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1" name="Freeform 13108"/>
                            <wps:cNvSpPr>
                              <a:spLocks noChangeAspect="1"/>
                            </wps:cNvSpPr>
                            <wps:spPr bwMode="auto">
                              <a:xfrm>
                                <a:off x="2236" y="2621"/>
                                <a:ext cx="14" cy="7"/>
                              </a:xfrm>
                              <a:custGeom>
                                <a:avLst/>
                                <a:gdLst>
                                  <a:gd name="T0" fmla="*/ 0 w 56"/>
                                  <a:gd name="T1" fmla="*/ 1 h 25"/>
                                  <a:gd name="T2" fmla="*/ 0 w 56"/>
                                  <a:gd name="T3" fmla="*/ 1 h 25"/>
                                  <a:gd name="T4" fmla="*/ 0 w 56"/>
                                  <a:gd name="T5" fmla="*/ 0 h 25"/>
                                  <a:gd name="T6" fmla="*/ 0 w 56"/>
                                  <a:gd name="T7" fmla="*/ 0 h 25"/>
                                  <a:gd name="T8" fmla="*/ 0 w 56"/>
                                  <a:gd name="T9" fmla="*/ 0 h 25"/>
                                  <a:gd name="T10" fmla="*/ 1 w 56"/>
                                  <a:gd name="T11" fmla="*/ 0 h 25"/>
                                  <a:gd name="T12" fmla="*/ 1 w 56"/>
                                  <a:gd name="T13" fmla="*/ 0 h 25"/>
                                  <a:gd name="T14" fmla="*/ 1 w 56"/>
                                  <a:gd name="T15" fmla="*/ 0 h 25"/>
                                  <a:gd name="T16" fmla="*/ 1 w 56"/>
                                  <a:gd name="T17" fmla="*/ 0 h 2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6" h="25">
                                    <a:moveTo>
                                      <a:pt x="0" y="25"/>
                                    </a:moveTo>
                                    <a:lnTo>
                                      <a:pt x="2" y="20"/>
                                    </a:lnTo>
                                    <a:lnTo>
                                      <a:pt x="5" y="14"/>
                                    </a:lnTo>
                                    <a:lnTo>
                                      <a:pt x="10" y="10"/>
                                    </a:lnTo>
                                    <a:lnTo>
                                      <a:pt x="17" y="6"/>
                                    </a:lnTo>
                                    <a:lnTo>
                                      <a:pt x="26" y="3"/>
                                    </a:lnTo>
                                    <a:lnTo>
                                      <a:pt x="35" y="1"/>
                                    </a:lnTo>
                                    <a:lnTo>
                                      <a:pt x="45" y="0"/>
                                    </a:lnTo>
                                    <a:lnTo>
                                      <a:pt x="56"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2" name="Line 13109"/>
                            <wps:cNvCnPr>
                              <a:cxnSpLocks noChangeShapeType="1"/>
                            </wps:cNvCnPr>
                            <wps:spPr bwMode="auto">
                              <a:xfrm flipH="1">
                                <a:off x="2245" y="2616"/>
                                <a:ext cx="5"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13" name="Freeform 13110"/>
                            <wps:cNvSpPr>
                              <a:spLocks noChangeAspect="1"/>
                            </wps:cNvSpPr>
                            <wps:spPr bwMode="auto">
                              <a:xfrm>
                                <a:off x="2245" y="2611"/>
                                <a:ext cx="3" cy="6"/>
                              </a:xfrm>
                              <a:custGeom>
                                <a:avLst/>
                                <a:gdLst>
                                  <a:gd name="T0" fmla="*/ 0 w 11"/>
                                  <a:gd name="T1" fmla="*/ 1 h 22"/>
                                  <a:gd name="T2" fmla="*/ 0 w 11"/>
                                  <a:gd name="T3" fmla="*/ 0 h 22"/>
                                  <a:gd name="T4" fmla="*/ 0 w 11"/>
                                  <a:gd name="T5" fmla="*/ 0 h 22"/>
                                  <a:gd name="T6" fmla="*/ 0 w 11"/>
                                  <a:gd name="T7" fmla="*/ 0 h 22"/>
                                  <a:gd name="T8" fmla="*/ 0 w 11"/>
                                  <a:gd name="T9" fmla="*/ 0 h 2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 h="22">
                                    <a:moveTo>
                                      <a:pt x="0" y="22"/>
                                    </a:moveTo>
                                    <a:lnTo>
                                      <a:pt x="8" y="17"/>
                                    </a:lnTo>
                                    <a:lnTo>
                                      <a:pt x="11" y="10"/>
                                    </a:lnTo>
                                    <a:lnTo>
                                      <a:pt x="8"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4" name="Line 13111"/>
                            <wps:cNvCnPr>
                              <a:cxnSpLocks noChangeShapeType="1"/>
                            </wps:cNvCnPr>
                            <wps:spPr bwMode="auto">
                              <a:xfrm>
                                <a:off x="2250" y="2621"/>
                                <a:ext cx="1"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15" name="Line 13112"/>
                            <wps:cNvCnPr>
                              <a:cxnSpLocks noChangeShapeType="1"/>
                            </wps:cNvCnPr>
                            <wps:spPr bwMode="auto">
                              <a:xfrm flipH="1" flipV="1">
                                <a:off x="2244" y="2607"/>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16" name="Freeform 13113"/>
                            <wps:cNvSpPr>
                              <a:spLocks noChangeAspect="1"/>
                            </wps:cNvSpPr>
                            <wps:spPr bwMode="auto">
                              <a:xfrm>
                                <a:off x="2236" y="2611"/>
                                <a:ext cx="9" cy="6"/>
                              </a:xfrm>
                              <a:custGeom>
                                <a:avLst/>
                                <a:gdLst>
                                  <a:gd name="T0" fmla="*/ 1 w 34"/>
                                  <a:gd name="T1" fmla="*/ 0 h 24"/>
                                  <a:gd name="T2" fmla="*/ 0 w 34"/>
                                  <a:gd name="T3" fmla="*/ 0 h 24"/>
                                  <a:gd name="T4" fmla="*/ 0 w 34"/>
                                  <a:gd name="T5" fmla="*/ 1 h 24"/>
                                  <a:gd name="T6" fmla="*/ 0 60000 65536"/>
                                  <a:gd name="T7" fmla="*/ 0 60000 65536"/>
                                  <a:gd name="T8" fmla="*/ 0 60000 65536"/>
                                </a:gdLst>
                                <a:ahLst/>
                                <a:cxnLst>
                                  <a:cxn ang="T6">
                                    <a:pos x="T0" y="T1"/>
                                  </a:cxn>
                                  <a:cxn ang="T7">
                                    <a:pos x="T2" y="T3"/>
                                  </a:cxn>
                                  <a:cxn ang="T8">
                                    <a:pos x="T4" y="T5"/>
                                  </a:cxn>
                                </a:cxnLst>
                                <a:rect l="0" t="0" r="r" b="b"/>
                                <a:pathLst>
                                  <a:path w="34" h="24">
                                    <a:moveTo>
                                      <a:pt x="34" y="0"/>
                                    </a:moveTo>
                                    <a:lnTo>
                                      <a:pt x="14" y="7"/>
                                    </a:lnTo>
                                    <a:lnTo>
                                      <a:pt x="0" y="2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7" name="Line 13114"/>
                            <wps:cNvCnPr>
                              <a:cxnSpLocks noChangeShapeType="1"/>
                            </wps:cNvCnPr>
                            <wps:spPr bwMode="auto">
                              <a:xfrm flipH="1">
                                <a:off x="2251" y="261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18" name="Line 13115"/>
                            <wps:cNvCnPr>
                              <a:cxnSpLocks noChangeShapeType="1"/>
                            </wps:cNvCnPr>
                            <wps:spPr bwMode="auto">
                              <a:xfrm flipH="1">
                                <a:off x="2250" y="2612"/>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19" name="Line 13116"/>
                            <wps:cNvCnPr>
                              <a:cxnSpLocks noChangeShapeType="1"/>
                            </wps:cNvCnPr>
                            <wps:spPr bwMode="auto">
                              <a:xfrm flipV="1">
                                <a:off x="2250" y="2616"/>
                                <a:ext cx="1" cy="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20" name="Freeform 13117"/>
                            <wps:cNvSpPr>
                              <a:spLocks noChangeAspect="1"/>
                            </wps:cNvSpPr>
                            <wps:spPr bwMode="auto">
                              <a:xfrm>
                                <a:off x="2250" y="2623"/>
                                <a:ext cx="6" cy="4"/>
                              </a:xfrm>
                              <a:custGeom>
                                <a:avLst/>
                                <a:gdLst>
                                  <a:gd name="T0" fmla="*/ 0 w 24"/>
                                  <a:gd name="T1" fmla="*/ 0 h 17"/>
                                  <a:gd name="T2" fmla="*/ 0 w 24"/>
                                  <a:gd name="T3" fmla="*/ 0 h 17"/>
                                  <a:gd name="T4" fmla="*/ 1 w 24"/>
                                  <a:gd name="T5" fmla="*/ 0 h 17"/>
                                  <a:gd name="T6" fmla="*/ 0 60000 65536"/>
                                  <a:gd name="T7" fmla="*/ 0 60000 65536"/>
                                  <a:gd name="T8" fmla="*/ 0 60000 65536"/>
                                </a:gdLst>
                                <a:ahLst/>
                                <a:cxnLst>
                                  <a:cxn ang="T6">
                                    <a:pos x="T0" y="T1"/>
                                  </a:cxn>
                                  <a:cxn ang="T7">
                                    <a:pos x="T2" y="T3"/>
                                  </a:cxn>
                                  <a:cxn ang="T8">
                                    <a:pos x="T4" y="T5"/>
                                  </a:cxn>
                                </a:cxnLst>
                                <a:rect l="0" t="0" r="r" b="b"/>
                                <a:pathLst>
                                  <a:path w="24" h="17">
                                    <a:moveTo>
                                      <a:pt x="0" y="0"/>
                                    </a:moveTo>
                                    <a:lnTo>
                                      <a:pt x="10" y="12"/>
                                    </a:lnTo>
                                    <a:lnTo>
                                      <a:pt x="24" y="1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1" name="Line 13118"/>
                            <wps:cNvCnPr>
                              <a:cxnSpLocks noChangeShapeType="1"/>
                            </wps:cNvCnPr>
                            <wps:spPr bwMode="auto">
                              <a:xfrm flipV="1">
                                <a:off x="2236" y="2628"/>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22" name="Line 13119"/>
                            <wps:cNvCnPr>
                              <a:cxnSpLocks noChangeShapeType="1"/>
                            </wps:cNvCnPr>
                            <wps:spPr bwMode="auto">
                              <a:xfrm flipV="1">
                                <a:off x="2236" y="2617"/>
                                <a:ext cx="1" cy="1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23" name="Freeform 13120"/>
                            <wps:cNvSpPr>
                              <a:spLocks noChangeAspect="1"/>
                            </wps:cNvSpPr>
                            <wps:spPr bwMode="auto">
                              <a:xfrm>
                                <a:off x="2233" y="2614"/>
                                <a:ext cx="3" cy="3"/>
                              </a:xfrm>
                              <a:custGeom>
                                <a:avLst/>
                                <a:gdLst>
                                  <a:gd name="T0" fmla="*/ 0 w 13"/>
                                  <a:gd name="T1" fmla="*/ 0 h 11"/>
                                  <a:gd name="T2" fmla="*/ 0 w 13"/>
                                  <a:gd name="T3" fmla="*/ 0 h 11"/>
                                  <a:gd name="T4" fmla="*/ 0 w 13"/>
                                  <a:gd name="T5" fmla="*/ 0 h 11"/>
                                  <a:gd name="T6" fmla="*/ 0 60000 65536"/>
                                  <a:gd name="T7" fmla="*/ 0 60000 65536"/>
                                  <a:gd name="T8" fmla="*/ 0 60000 65536"/>
                                </a:gdLst>
                                <a:ahLst/>
                                <a:cxnLst>
                                  <a:cxn ang="T6">
                                    <a:pos x="T0" y="T1"/>
                                  </a:cxn>
                                  <a:cxn ang="T7">
                                    <a:pos x="T2" y="T3"/>
                                  </a:cxn>
                                  <a:cxn ang="T8">
                                    <a:pos x="T4" y="T5"/>
                                  </a:cxn>
                                </a:cxnLst>
                                <a:rect l="0" t="0" r="r" b="b"/>
                                <a:pathLst>
                                  <a:path w="13" h="11">
                                    <a:moveTo>
                                      <a:pt x="13" y="11"/>
                                    </a:moveTo>
                                    <a:lnTo>
                                      <a:pt x="10" y="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4" name="Freeform 13121"/>
                            <wps:cNvSpPr>
                              <a:spLocks noChangeAspect="1"/>
                            </wps:cNvSpPr>
                            <wps:spPr bwMode="auto">
                              <a:xfrm>
                                <a:off x="2233" y="2607"/>
                                <a:ext cx="11" cy="7"/>
                              </a:xfrm>
                              <a:custGeom>
                                <a:avLst/>
                                <a:gdLst>
                                  <a:gd name="T0" fmla="*/ 1 w 43"/>
                                  <a:gd name="T1" fmla="*/ 0 h 30"/>
                                  <a:gd name="T2" fmla="*/ 0 w 43"/>
                                  <a:gd name="T3" fmla="*/ 0 h 30"/>
                                  <a:gd name="T4" fmla="*/ 0 w 43"/>
                                  <a:gd name="T5" fmla="*/ 0 h 30"/>
                                  <a:gd name="T6" fmla="*/ 0 60000 65536"/>
                                  <a:gd name="T7" fmla="*/ 0 60000 65536"/>
                                  <a:gd name="T8" fmla="*/ 0 60000 65536"/>
                                </a:gdLst>
                                <a:ahLst/>
                                <a:cxnLst>
                                  <a:cxn ang="T6">
                                    <a:pos x="T0" y="T1"/>
                                  </a:cxn>
                                  <a:cxn ang="T7">
                                    <a:pos x="T2" y="T3"/>
                                  </a:cxn>
                                  <a:cxn ang="T8">
                                    <a:pos x="T4" y="T5"/>
                                  </a:cxn>
                                </a:cxnLst>
                                <a:rect l="0" t="0" r="r" b="b"/>
                                <a:pathLst>
                                  <a:path w="43" h="30">
                                    <a:moveTo>
                                      <a:pt x="43" y="0"/>
                                    </a:moveTo>
                                    <a:lnTo>
                                      <a:pt x="18" y="8"/>
                                    </a:lnTo>
                                    <a:lnTo>
                                      <a:pt x="0" y="3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5" name="Freeform 13122"/>
                            <wps:cNvSpPr>
                              <a:spLocks noChangeAspect="1"/>
                            </wps:cNvSpPr>
                            <wps:spPr bwMode="auto">
                              <a:xfrm>
                                <a:off x="2371" y="2660"/>
                                <a:ext cx="47" cy="77"/>
                              </a:xfrm>
                              <a:custGeom>
                                <a:avLst/>
                                <a:gdLst>
                                  <a:gd name="T0" fmla="*/ 0 w 186"/>
                                  <a:gd name="T1" fmla="*/ 0 h 307"/>
                                  <a:gd name="T2" fmla="*/ 0 w 186"/>
                                  <a:gd name="T3" fmla="*/ 1 h 307"/>
                                  <a:gd name="T4" fmla="*/ 1 w 186"/>
                                  <a:gd name="T5" fmla="*/ 2 h 307"/>
                                  <a:gd name="T6" fmla="*/ 1 w 186"/>
                                  <a:gd name="T7" fmla="*/ 3 h 307"/>
                                  <a:gd name="T8" fmla="*/ 2 w 186"/>
                                  <a:gd name="T9" fmla="*/ 4 h 307"/>
                                  <a:gd name="T10" fmla="*/ 2 w 186"/>
                                  <a:gd name="T11" fmla="*/ 4 h 307"/>
                                  <a:gd name="T12" fmla="*/ 3 w 186"/>
                                  <a:gd name="T13" fmla="*/ 5 h 307"/>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86" h="307">
                                    <a:moveTo>
                                      <a:pt x="0" y="0"/>
                                    </a:moveTo>
                                    <a:lnTo>
                                      <a:pt x="8" y="62"/>
                                    </a:lnTo>
                                    <a:lnTo>
                                      <a:pt x="26" y="121"/>
                                    </a:lnTo>
                                    <a:lnTo>
                                      <a:pt x="55" y="177"/>
                                    </a:lnTo>
                                    <a:lnTo>
                                      <a:pt x="91" y="227"/>
                                    </a:lnTo>
                                    <a:lnTo>
                                      <a:pt x="135" y="271"/>
                                    </a:lnTo>
                                    <a:lnTo>
                                      <a:pt x="186" y="30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6" name="Freeform 13123"/>
                            <wps:cNvSpPr>
                              <a:spLocks noChangeAspect="1"/>
                            </wps:cNvSpPr>
                            <wps:spPr bwMode="auto">
                              <a:xfrm>
                                <a:off x="2378" y="2648"/>
                                <a:ext cx="30" cy="62"/>
                              </a:xfrm>
                              <a:custGeom>
                                <a:avLst/>
                                <a:gdLst>
                                  <a:gd name="T0" fmla="*/ 2 w 119"/>
                                  <a:gd name="T1" fmla="*/ 4 h 248"/>
                                  <a:gd name="T2" fmla="*/ 2 w 119"/>
                                  <a:gd name="T3" fmla="*/ 4 h 248"/>
                                  <a:gd name="T4" fmla="*/ 1 w 119"/>
                                  <a:gd name="T5" fmla="*/ 3 h 248"/>
                                  <a:gd name="T6" fmla="*/ 1 w 119"/>
                                  <a:gd name="T7" fmla="*/ 3 h 248"/>
                                  <a:gd name="T8" fmla="*/ 1 w 119"/>
                                  <a:gd name="T9" fmla="*/ 2 h 248"/>
                                  <a:gd name="T10" fmla="*/ 0 w 119"/>
                                  <a:gd name="T11" fmla="*/ 2 h 248"/>
                                  <a:gd name="T12" fmla="*/ 0 w 119"/>
                                  <a:gd name="T13" fmla="*/ 1 h 248"/>
                                  <a:gd name="T14" fmla="*/ 0 w 119"/>
                                  <a:gd name="T15" fmla="*/ 1 h 248"/>
                                  <a:gd name="T16" fmla="*/ 0 w 119"/>
                                  <a:gd name="T17" fmla="*/ 0 h 24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19" h="248">
                                    <a:moveTo>
                                      <a:pt x="119" y="248"/>
                                    </a:moveTo>
                                    <a:lnTo>
                                      <a:pt x="88" y="220"/>
                                    </a:lnTo>
                                    <a:lnTo>
                                      <a:pt x="63" y="189"/>
                                    </a:lnTo>
                                    <a:lnTo>
                                      <a:pt x="43" y="159"/>
                                    </a:lnTo>
                                    <a:lnTo>
                                      <a:pt x="26" y="127"/>
                                    </a:lnTo>
                                    <a:lnTo>
                                      <a:pt x="12" y="96"/>
                                    </a:lnTo>
                                    <a:lnTo>
                                      <a:pt x="4" y="63"/>
                                    </a:lnTo>
                                    <a:lnTo>
                                      <a:pt x="0" y="3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7" name="Line 13124"/>
                            <wps:cNvCnPr>
                              <a:cxnSpLocks noChangeShapeType="1"/>
                            </wps:cNvCnPr>
                            <wps:spPr bwMode="auto">
                              <a:xfrm flipH="1">
                                <a:off x="2342" y="2736"/>
                                <a:ext cx="46"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28" name="Line 13125"/>
                            <wps:cNvCnPr>
                              <a:cxnSpLocks noChangeShapeType="1"/>
                            </wps:cNvCnPr>
                            <wps:spPr bwMode="auto">
                              <a:xfrm flipH="1" flipV="1">
                                <a:off x="2334" y="2755"/>
                                <a:ext cx="16"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29" name="Line 13126"/>
                            <wps:cNvCnPr>
                              <a:cxnSpLocks noChangeShapeType="1"/>
                            </wps:cNvCnPr>
                            <wps:spPr bwMode="auto">
                              <a:xfrm flipH="1">
                                <a:off x="2341" y="2736"/>
                                <a:ext cx="45" cy="2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30" name="Line 13127"/>
                            <wps:cNvCnPr>
                              <a:cxnSpLocks noChangeShapeType="1"/>
                            </wps:cNvCnPr>
                            <wps:spPr bwMode="auto">
                              <a:xfrm flipH="1" flipV="1">
                                <a:off x="2336" y="2754"/>
                                <a:ext cx="17" cy="9"/>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31" name="Line 13128"/>
                            <wps:cNvCnPr>
                              <a:cxnSpLocks noChangeShapeType="1"/>
                            </wps:cNvCnPr>
                            <wps:spPr bwMode="auto">
                              <a:xfrm flipH="1">
                                <a:off x="2317" y="2752"/>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32" name="Freeform 13129"/>
                            <wps:cNvSpPr>
                              <a:spLocks noChangeAspect="1"/>
                            </wps:cNvSpPr>
                            <wps:spPr bwMode="auto">
                              <a:xfrm>
                                <a:off x="2333" y="2754"/>
                                <a:ext cx="1" cy="1"/>
                              </a:xfrm>
                              <a:custGeom>
                                <a:avLst/>
                                <a:gdLst>
                                  <a:gd name="T0" fmla="*/ 0 w 3"/>
                                  <a:gd name="T1" fmla="*/ 0 h 2"/>
                                  <a:gd name="T2" fmla="*/ 0 w 3"/>
                                  <a:gd name="T3" fmla="*/ 0 h 2"/>
                                  <a:gd name="T4" fmla="*/ 0 w 3"/>
                                  <a:gd name="T5" fmla="*/ 1 h 2"/>
                                  <a:gd name="T6" fmla="*/ 0 w 3"/>
                                  <a:gd name="T7" fmla="*/ 1 h 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 h="2">
                                    <a:moveTo>
                                      <a:pt x="0" y="0"/>
                                    </a:moveTo>
                                    <a:lnTo>
                                      <a:pt x="1" y="0"/>
                                    </a:lnTo>
                                    <a:lnTo>
                                      <a:pt x="2" y="1"/>
                                    </a:lnTo>
                                    <a:lnTo>
                                      <a:pt x="3" y="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3" name="Freeform 13130"/>
                            <wps:cNvSpPr>
                              <a:spLocks noChangeAspect="1"/>
                            </wps:cNvSpPr>
                            <wps:spPr bwMode="auto">
                              <a:xfrm>
                                <a:off x="2334" y="2754"/>
                                <a:ext cx="4" cy="1"/>
                              </a:xfrm>
                              <a:custGeom>
                                <a:avLst/>
                                <a:gdLst>
                                  <a:gd name="T0" fmla="*/ 0 w 14"/>
                                  <a:gd name="T1" fmla="*/ 1 h 2"/>
                                  <a:gd name="T2" fmla="*/ 0 w 14"/>
                                  <a:gd name="T3" fmla="*/ 0 h 2"/>
                                  <a:gd name="T4" fmla="*/ 0 w 14"/>
                                  <a:gd name="T5" fmla="*/ 1 h 2"/>
                                  <a:gd name="T6" fmla="*/ 0 60000 65536"/>
                                  <a:gd name="T7" fmla="*/ 0 60000 65536"/>
                                  <a:gd name="T8" fmla="*/ 0 60000 65536"/>
                                </a:gdLst>
                                <a:ahLst/>
                                <a:cxnLst>
                                  <a:cxn ang="T6">
                                    <a:pos x="T0" y="T1"/>
                                  </a:cxn>
                                  <a:cxn ang="T7">
                                    <a:pos x="T2" y="T3"/>
                                  </a:cxn>
                                  <a:cxn ang="T8">
                                    <a:pos x="T4" y="T5"/>
                                  </a:cxn>
                                </a:cxnLst>
                                <a:rect l="0" t="0" r="r" b="b"/>
                                <a:pathLst>
                                  <a:path w="14" h="2">
                                    <a:moveTo>
                                      <a:pt x="14" y="2"/>
                                    </a:moveTo>
                                    <a:lnTo>
                                      <a:pt x="8" y="0"/>
                                    </a:lnTo>
                                    <a:lnTo>
                                      <a:pt x="0" y="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4" name="Freeform 13131"/>
                            <wps:cNvSpPr>
                              <a:spLocks noChangeAspect="1"/>
                            </wps:cNvSpPr>
                            <wps:spPr bwMode="auto">
                              <a:xfrm>
                                <a:off x="2317" y="2752"/>
                                <a:ext cx="17" cy="3"/>
                              </a:xfrm>
                              <a:custGeom>
                                <a:avLst/>
                                <a:gdLst>
                                  <a:gd name="T0" fmla="*/ 0 w 69"/>
                                  <a:gd name="T1" fmla="*/ 0 h 12"/>
                                  <a:gd name="T2" fmla="*/ 0 w 69"/>
                                  <a:gd name="T3" fmla="*/ 0 h 12"/>
                                  <a:gd name="T4" fmla="*/ 1 w 69"/>
                                  <a:gd name="T5" fmla="*/ 0 h 12"/>
                                  <a:gd name="T6" fmla="*/ 0 60000 65536"/>
                                  <a:gd name="T7" fmla="*/ 0 60000 65536"/>
                                  <a:gd name="T8" fmla="*/ 0 60000 65536"/>
                                </a:gdLst>
                                <a:ahLst/>
                                <a:cxnLst>
                                  <a:cxn ang="T6">
                                    <a:pos x="T0" y="T1"/>
                                  </a:cxn>
                                  <a:cxn ang="T7">
                                    <a:pos x="T2" y="T3"/>
                                  </a:cxn>
                                  <a:cxn ang="T8">
                                    <a:pos x="T4" y="T5"/>
                                  </a:cxn>
                                </a:cxnLst>
                                <a:rect l="0" t="0" r="r" b="b"/>
                                <a:pathLst>
                                  <a:path w="69" h="12">
                                    <a:moveTo>
                                      <a:pt x="0" y="0"/>
                                    </a:moveTo>
                                    <a:lnTo>
                                      <a:pt x="34" y="12"/>
                                    </a:lnTo>
                                    <a:lnTo>
                                      <a:pt x="69" y="1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5" name="Freeform 13132"/>
                            <wps:cNvSpPr>
                              <a:spLocks noChangeAspect="1"/>
                            </wps:cNvSpPr>
                            <wps:spPr bwMode="auto">
                              <a:xfrm>
                                <a:off x="2333" y="2754"/>
                                <a:ext cx="5" cy="1"/>
                              </a:xfrm>
                              <a:custGeom>
                                <a:avLst/>
                                <a:gdLst>
                                  <a:gd name="T0" fmla="*/ 0 w 17"/>
                                  <a:gd name="T1" fmla="*/ 0 h 3"/>
                                  <a:gd name="T2" fmla="*/ 0 w 17"/>
                                  <a:gd name="T3" fmla="*/ 0 h 3"/>
                                  <a:gd name="T4" fmla="*/ 0 w 17"/>
                                  <a:gd name="T5" fmla="*/ 0 h 3"/>
                                  <a:gd name="T6" fmla="*/ 0 60000 65536"/>
                                  <a:gd name="T7" fmla="*/ 0 60000 65536"/>
                                  <a:gd name="T8" fmla="*/ 0 60000 65536"/>
                                </a:gdLst>
                                <a:ahLst/>
                                <a:cxnLst>
                                  <a:cxn ang="T6">
                                    <a:pos x="T0" y="T1"/>
                                  </a:cxn>
                                  <a:cxn ang="T7">
                                    <a:pos x="T2" y="T3"/>
                                  </a:cxn>
                                  <a:cxn ang="T8">
                                    <a:pos x="T4" y="T5"/>
                                  </a:cxn>
                                </a:cxnLst>
                                <a:rect l="0" t="0" r="r" b="b"/>
                                <a:pathLst>
                                  <a:path w="17" h="3">
                                    <a:moveTo>
                                      <a:pt x="17" y="3"/>
                                    </a:moveTo>
                                    <a:lnTo>
                                      <a:pt x="9" y="0"/>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6" name="Freeform 13133"/>
                            <wps:cNvSpPr>
                              <a:spLocks noChangeAspect="1"/>
                            </wps:cNvSpPr>
                            <wps:spPr bwMode="auto">
                              <a:xfrm>
                                <a:off x="2318" y="2752"/>
                                <a:ext cx="15" cy="2"/>
                              </a:xfrm>
                              <a:custGeom>
                                <a:avLst/>
                                <a:gdLst>
                                  <a:gd name="T0" fmla="*/ 1 w 60"/>
                                  <a:gd name="T1" fmla="*/ 0 h 10"/>
                                  <a:gd name="T2" fmla="*/ 1 w 60"/>
                                  <a:gd name="T3" fmla="*/ 0 h 10"/>
                                  <a:gd name="T4" fmla="*/ 0 w 60"/>
                                  <a:gd name="T5" fmla="*/ 0 h 10"/>
                                  <a:gd name="T6" fmla="*/ 0 w 60"/>
                                  <a:gd name="T7" fmla="*/ 0 h 1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60" h="10">
                                    <a:moveTo>
                                      <a:pt x="60" y="10"/>
                                    </a:moveTo>
                                    <a:lnTo>
                                      <a:pt x="28" y="10"/>
                                    </a:lnTo>
                                    <a:lnTo>
                                      <a:pt x="12" y="6"/>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7" name="Line 13134"/>
                            <wps:cNvCnPr>
                              <a:cxnSpLocks noChangeShapeType="1"/>
                            </wps:cNvCnPr>
                            <wps:spPr bwMode="auto">
                              <a:xfrm flipH="1" flipV="1">
                                <a:off x="2386" y="2736"/>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38" name="Freeform 13135"/>
                            <wps:cNvSpPr>
                              <a:spLocks noChangeAspect="1"/>
                            </wps:cNvSpPr>
                            <wps:spPr bwMode="auto">
                              <a:xfrm>
                                <a:off x="2388" y="2734"/>
                                <a:ext cx="9" cy="2"/>
                              </a:xfrm>
                              <a:custGeom>
                                <a:avLst/>
                                <a:gdLst>
                                  <a:gd name="T0" fmla="*/ 0 w 37"/>
                                  <a:gd name="T1" fmla="*/ 0 h 6"/>
                                  <a:gd name="T2" fmla="*/ 0 w 37"/>
                                  <a:gd name="T3" fmla="*/ 0 h 6"/>
                                  <a:gd name="T4" fmla="*/ 0 w 37"/>
                                  <a:gd name="T5" fmla="*/ 0 h 6"/>
                                  <a:gd name="T6" fmla="*/ 0 w 37"/>
                                  <a:gd name="T7" fmla="*/ 0 h 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7" h="6">
                                    <a:moveTo>
                                      <a:pt x="37" y="6"/>
                                    </a:moveTo>
                                    <a:lnTo>
                                      <a:pt x="30" y="2"/>
                                    </a:lnTo>
                                    <a:lnTo>
                                      <a:pt x="21" y="0"/>
                                    </a:lnTo>
                                    <a:lnTo>
                                      <a:pt x="0" y="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9" name="Line 13136"/>
                            <wps:cNvCnPr>
                              <a:cxnSpLocks noChangeShapeType="1"/>
                            </wps:cNvCnPr>
                            <wps:spPr bwMode="auto">
                              <a:xfrm flipH="1" flipV="1">
                                <a:off x="2337" y="2649"/>
                                <a:ext cx="2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40" name="Line 13137"/>
                            <wps:cNvCnPr>
                              <a:cxnSpLocks noChangeShapeType="1"/>
                            </wps:cNvCnPr>
                            <wps:spPr bwMode="auto">
                              <a:xfrm flipH="1" flipV="1">
                                <a:off x="2330" y="2638"/>
                                <a:ext cx="30"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41" name="Line 13138"/>
                            <wps:cNvCnPr>
                              <a:cxnSpLocks noChangeShapeType="1"/>
                            </wps:cNvCnPr>
                            <wps:spPr bwMode="auto">
                              <a:xfrm>
                                <a:off x="2334" y="2634"/>
                                <a:ext cx="26" cy="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42" name="Line 13139"/>
                            <wps:cNvCnPr>
                              <a:cxnSpLocks noChangeShapeType="1"/>
                            </wps:cNvCnPr>
                            <wps:spPr bwMode="auto">
                              <a:xfrm>
                                <a:off x="2334" y="2634"/>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43" name="Freeform 13140"/>
                            <wps:cNvSpPr>
                              <a:spLocks noChangeAspect="1"/>
                            </wps:cNvSpPr>
                            <wps:spPr bwMode="auto">
                              <a:xfrm>
                                <a:off x="2330" y="2634"/>
                                <a:ext cx="4" cy="4"/>
                              </a:xfrm>
                              <a:custGeom>
                                <a:avLst/>
                                <a:gdLst>
                                  <a:gd name="T0" fmla="*/ 0 w 15"/>
                                  <a:gd name="T1" fmla="*/ 0 h 18"/>
                                  <a:gd name="T2" fmla="*/ 0 w 15"/>
                                  <a:gd name="T3" fmla="*/ 0 h 18"/>
                                  <a:gd name="T4" fmla="*/ 0 w 15"/>
                                  <a:gd name="T5" fmla="*/ 0 h 18"/>
                                  <a:gd name="T6" fmla="*/ 0 60000 65536"/>
                                  <a:gd name="T7" fmla="*/ 0 60000 65536"/>
                                  <a:gd name="T8" fmla="*/ 0 60000 65536"/>
                                </a:gdLst>
                                <a:ahLst/>
                                <a:cxnLst>
                                  <a:cxn ang="T6">
                                    <a:pos x="T0" y="T1"/>
                                  </a:cxn>
                                  <a:cxn ang="T7">
                                    <a:pos x="T2" y="T3"/>
                                  </a:cxn>
                                  <a:cxn ang="T8">
                                    <a:pos x="T4" y="T5"/>
                                  </a:cxn>
                                </a:cxnLst>
                                <a:rect l="0" t="0" r="r" b="b"/>
                                <a:pathLst>
                                  <a:path w="15" h="18">
                                    <a:moveTo>
                                      <a:pt x="15" y="0"/>
                                    </a:moveTo>
                                    <a:lnTo>
                                      <a:pt x="10" y="10"/>
                                    </a:lnTo>
                                    <a:lnTo>
                                      <a:pt x="0" y="18"/>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4" name="Freeform 13141"/>
                            <wps:cNvSpPr>
                              <a:spLocks noChangeAspect="1"/>
                            </wps:cNvSpPr>
                            <wps:spPr bwMode="auto">
                              <a:xfrm>
                                <a:off x="2315" y="2616"/>
                                <a:ext cx="19" cy="18"/>
                              </a:xfrm>
                              <a:custGeom>
                                <a:avLst/>
                                <a:gdLst>
                                  <a:gd name="T0" fmla="*/ 0 w 75"/>
                                  <a:gd name="T1" fmla="*/ 0 h 70"/>
                                  <a:gd name="T2" fmla="*/ 1 w 75"/>
                                  <a:gd name="T3" fmla="*/ 0 h 70"/>
                                  <a:gd name="T4" fmla="*/ 1 w 75"/>
                                  <a:gd name="T5" fmla="*/ 1 h 70"/>
                                  <a:gd name="T6" fmla="*/ 1 w 75"/>
                                  <a:gd name="T7" fmla="*/ 1 h 70"/>
                                  <a:gd name="T8" fmla="*/ 1 w 75"/>
                                  <a:gd name="T9" fmla="*/ 1 h 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5" h="70">
                                    <a:moveTo>
                                      <a:pt x="0" y="0"/>
                                    </a:moveTo>
                                    <a:lnTo>
                                      <a:pt x="29" y="6"/>
                                    </a:lnTo>
                                    <a:lnTo>
                                      <a:pt x="55" y="23"/>
                                    </a:lnTo>
                                    <a:lnTo>
                                      <a:pt x="70" y="45"/>
                                    </a:lnTo>
                                    <a:lnTo>
                                      <a:pt x="75" y="7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5" name="Line 13142"/>
                            <wps:cNvCnPr>
                              <a:cxnSpLocks noChangeShapeType="1"/>
                            </wps:cNvCnPr>
                            <wps:spPr bwMode="auto">
                              <a:xfrm flipH="1">
                                <a:off x="2315" y="2616"/>
                                <a:ext cx="1" cy="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46" name="Freeform 13143"/>
                            <wps:cNvSpPr>
                              <a:spLocks noChangeAspect="1"/>
                            </wps:cNvSpPr>
                            <wps:spPr bwMode="auto">
                              <a:xfrm>
                                <a:off x="2315" y="2621"/>
                                <a:ext cx="15" cy="17"/>
                              </a:xfrm>
                              <a:custGeom>
                                <a:avLst/>
                                <a:gdLst>
                                  <a:gd name="T0" fmla="*/ 1 w 63"/>
                                  <a:gd name="T1" fmla="*/ 1 h 70"/>
                                  <a:gd name="T2" fmla="*/ 1 w 63"/>
                                  <a:gd name="T3" fmla="*/ 1 h 70"/>
                                  <a:gd name="T4" fmla="*/ 1 w 63"/>
                                  <a:gd name="T5" fmla="*/ 1 h 70"/>
                                  <a:gd name="T6" fmla="*/ 1 w 63"/>
                                  <a:gd name="T7" fmla="*/ 0 h 70"/>
                                  <a:gd name="T8" fmla="*/ 1 w 63"/>
                                  <a:gd name="T9" fmla="*/ 0 h 70"/>
                                  <a:gd name="T10" fmla="*/ 0 w 63"/>
                                  <a:gd name="T11" fmla="*/ 0 h 70"/>
                                  <a:gd name="T12" fmla="*/ 0 w 63"/>
                                  <a:gd name="T13" fmla="*/ 0 h 7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63" h="70">
                                    <a:moveTo>
                                      <a:pt x="61" y="70"/>
                                    </a:moveTo>
                                    <a:lnTo>
                                      <a:pt x="63" y="58"/>
                                    </a:lnTo>
                                    <a:lnTo>
                                      <a:pt x="61" y="45"/>
                                    </a:lnTo>
                                    <a:lnTo>
                                      <a:pt x="57" y="34"/>
                                    </a:lnTo>
                                    <a:lnTo>
                                      <a:pt x="49" y="23"/>
                                    </a:lnTo>
                                    <a:lnTo>
                                      <a:pt x="27" y="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7" name="Freeform 13144"/>
                            <wps:cNvSpPr>
                              <a:spLocks noChangeAspect="1"/>
                            </wps:cNvSpPr>
                            <wps:spPr bwMode="auto">
                              <a:xfrm>
                                <a:off x="2318" y="2631"/>
                                <a:ext cx="19" cy="18"/>
                              </a:xfrm>
                              <a:custGeom>
                                <a:avLst/>
                                <a:gdLst>
                                  <a:gd name="T0" fmla="*/ 0 w 75"/>
                                  <a:gd name="T1" fmla="*/ 0 h 70"/>
                                  <a:gd name="T2" fmla="*/ 0 w 75"/>
                                  <a:gd name="T3" fmla="*/ 1 h 70"/>
                                  <a:gd name="T4" fmla="*/ 1 w 75"/>
                                  <a:gd name="T5" fmla="*/ 1 h 70"/>
                                  <a:gd name="T6" fmla="*/ 1 w 75"/>
                                  <a:gd name="T7" fmla="*/ 1 h 70"/>
                                  <a:gd name="T8" fmla="*/ 1 w 75"/>
                                  <a:gd name="T9" fmla="*/ 1 h 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5" h="70">
                                    <a:moveTo>
                                      <a:pt x="0" y="0"/>
                                    </a:moveTo>
                                    <a:lnTo>
                                      <a:pt x="7" y="28"/>
                                    </a:lnTo>
                                    <a:lnTo>
                                      <a:pt x="23" y="50"/>
                                    </a:lnTo>
                                    <a:lnTo>
                                      <a:pt x="48" y="65"/>
                                    </a:lnTo>
                                    <a:lnTo>
                                      <a:pt x="75" y="7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8" name="Freeform 13145"/>
                            <wps:cNvSpPr>
                              <a:spLocks noChangeAspect="1"/>
                            </wps:cNvSpPr>
                            <wps:spPr bwMode="auto">
                              <a:xfrm>
                                <a:off x="2359" y="2650"/>
                                <a:ext cx="12" cy="7"/>
                              </a:xfrm>
                              <a:custGeom>
                                <a:avLst/>
                                <a:gdLst>
                                  <a:gd name="T0" fmla="*/ 1 w 47"/>
                                  <a:gd name="T1" fmla="*/ 1 h 28"/>
                                  <a:gd name="T2" fmla="*/ 1 w 47"/>
                                  <a:gd name="T3" fmla="*/ 1 h 28"/>
                                  <a:gd name="T4" fmla="*/ 1 w 47"/>
                                  <a:gd name="T5" fmla="*/ 0 h 28"/>
                                  <a:gd name="T6" fmla="*/ 1 w 47"/>
                                  <a:gd name="T7" fmla="*/ 0 h 28"/>
                                  <a:gd name="T8" fmla="*/ 1 w 47"/>
                                  <a:gd name="T9" fmla="*/ 0 h 28"/>
                                  <a:gd name="T10" fmla="*/ 1 w 47"/>
                                  <a:gd name="T11" fmla="*/ 0 h 28"/>
                                  <a:gd name="T12" fmla="*/ 0 w 47"/>
                                  <a:gd name="T13" fmla="*/ 0 h 28"/>
                                  <a:gd name="T14" fmla="*/ 0 w 47"/>
                                  <a:gd name="T15" fmla="*/ 0 h 28"/>
                                  <a:gd name="T16" fmla="*/ 0 w 47"/>
                                  <a:gd name="T17" fmla="*/ 0 h 2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7" h="28">
                                    <a:moveTo>
                                      <a:pt x="47" y="28"/>
                                    </a:moveTo>
                                    <a:lnTo>
                                      <a:pt x="46" y="25"/>
                                    </a:lnTo>
                                    <a:lnTo>
                                      <a:pt x="44" y="20"/>
                                    </a:lnTo>
                                    <a:lnTo>
                                      <a:pt x="40" y="15"/>
                                    </a:lnTo>
                                    <a:lnTo>
                                      <a:pt x="33" y="10"/>
                                    </a:lnTo>
                                    <a:lnTo>
                                      <a:pt x="26" y="7"/>
                                    </a:lnTo>
                                    <a:lnTo>
                                      <a:pt x="18" y="4"/>
                                    </a:lnTo>
                                    <a:lnTo>
                                      <a:pt x="9" y="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9" name="Line 13146"/>
                            <wps:cNvCnPr>
                              <a:cxnSpLocks noChangeShapeType="1"/>
                            </wps:cNvCnPr>
                            <wps:spPr bwMode="auto">
                              <a:xfrm flipH="1">
                                <a:off x="2360" y="2636"/>
                                <a:ext cx="1"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0" name="Freeform 13147"/>
                            <wps:cNvSpPr>
                              <a:spLocks noChangeAspect="1"/>
                            </wps:cNvSpPr>
                            <wps:spPr bwMode="auto">
                              <a:xfrm>
                                <a:off x="2360" y="2640"/>
                                <a:ext cx="11" cy="8"/>
                              </a:xfrm>
                              <a:custGeom>
                                <a:avLst/>
                                <a:gdLst>
                                  <a:gd name="T0" fmla="*/ 1 w 47"/>
                                  <a:gd name="T1" fmla="*/ 1 h 29"/>
                                  <a:gd name="T2" fmla="*/ 1 w 47"/>
                                  <a:gd name="T3" fmla="*/ 1 h 29"/>
                                  <a:gd name="T4" fmla="*/ 0 w 47"/>
                                  <a:gd name="T5" fmla="*/ 0 h 29"/>
                                  <a:gd name="T6" fmla="*/ 0 w 47"/>
                                  <a:gd name="T7" fmla="*/ 0 h 29"/>
                                  <a:gd name="T8" fmla="*/ 0 w 47"/>
                                  <a:gd name="T9" fmla="*/ 0 h 29"/>
                                  <a:gd name="T10" fmla="*/ 0 w 47"/>
                                  <a:gd name="T11" fmla="*/ 0 h 29"/>
                                  <a:gd name="T12" fmla="*/ 0 w 47"/>
                                  <a:gd name="T13" fmla="*/ 0 h 29"/>
                                  <a:gd name="T14" fmla="*/ 0 w 47"/>
                                  <a:gd name="T15" fmla="*/ 0 h 29"/>
                                  <a:gd name="T16" fmla="*/ 0 w 47"/>
                                  <a:gd name="T17" fmla="*/ 0 h 2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7" h="29">
                                    <a:moveTo>
                                      <a:pt x="47" y="29"/>
                                    </a:moveTo>
                                    <a:lnTo>
                                      <a:pt x="47" y="24"/>
                                    </a:lnTo>
                                    <a:lnTo>
                                      <a:pt x="44" y="19"/>
                                    </a:lnTo>
                                    <a:lnTo>
                                      <a:pt x="40" y="14"/>
                                    </a:lnTo>
                                    <a:lnTo>
                                      <a:pt x="33" y="10"/>
                                    </a:lnTo>
                                    <a:lnTo>
                                      <a:pt x="26" y="6"/>
                                    </a:lnTo>
                                    <a:lnTo>
                                      <a:pt x="18" y="3"/>
                                    </a:lnTo>
                                    <a:lnTo>
                                      <a:pt x="9"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1" name="Line 13148"/>
                            <wps:cNvCnPr>
                              <a:cxnSpLocks noChangeShapeType="1"/>
                            </wps:cNvCnPr>
                            <wps:spPr bwMode="auto">
                              <a:xfrm flipV="1">
                                <a:off x="2359" y="2640"/>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2" name="Freeform 13149"/>
                            <wps:cNvSpPr>
                              <a:spLocks noChangeAspect="1"/>
                            </wps:cNvSpPr>
                            <wps:spPr bwMode="auto">
                              <a:xfrm>
                                <a:off x="2371" y="2645"/>
                                <a:ext cx="4" cy="3"/>
                              </a:xfrm>
                              <a:custGeom>
                                <a:avLst/>
                                <a:gdLst>
                                  <a:gd name="T0" fmla="*/ 0 w 13"/>
                                  <a:gd name="T1" fmla="*/ 0 h 10"/>
                                  <a:gd name="T2" fmla="*/ 0 w 13"/>
                                  <a:gd name="T3" fmla="*/ 0 h 10"/>
                                  <a:gd name="T4" fmla="*/ 0 w 13"/>
                                  <a:gd name="T5" fmla="*/ 0 h 10"/>
                                  <a:gd name="T6" fmla="*/ 0 60000 65536"/>
                                  <a:gd name="T7" fmla="*/ 0 60000 65536"/>
                                  <a:gd name="T8" fmla="*/ 0 60000 65536"/>
                                </a:gdLst>
                                <a:ahLst/>
                                <a:cxnLst>
                                  <a:cxn ang="T6">
                                    <a:pos x="T0" y="T1"/>
                                  </a:cxn>
                                  <a:cxn ang="T7">
                                    <a:pos x="T2" y="T3"/>
                                  </a:cxn>
                                  <a:cxn ang="T8">
                                    <a:pos x="T4" y="T5"/>
                                  </a:cxn>
                                </a:cxnLst>
                                <a:rect l="0" t="0" r="r" b="b"/>
                                <a:pathLst>
                                  <a:path w="13" h="10">
                                    <a:moveTo>
                                      <a:pt x="13" y="0"/>
                                    </a:moveTo>
                                    <a:lnTo>
                                      <a:pt x="5" y="2"/>
                                    </a:lnTo>
                                    <a:lnTo>
                                      <a:pt x="0" y="1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3" name="Freeform 13150"/>
                            <wps:cNvSpPr>
                              <a:spLocks noChangeAspect="1"/>
                            </wps:cNvSpPr>
                            <wps:spPr bwMode="auto">
                              <a:xfrm>
                                <a:off x="2360" y="2636"/>
                                <a:ext cx="15" cy="9"/>
                              </a:xfrm>
                              <a:custGeom>
                                <a:avLst/>
                                <a:gdLst>
                                  <a:gd name="T0" fmla="*/ 0 w 59"/>
                                  <a:gd name="T1" fmla="*/ 0 h 37"/>
                                  <a:gd name="T2" fmla="*/ 0 w 59"/>
                                  <a:gd name="T3" fmla="*/ 0 h 37"/>
                                  <a:gd name="T4" fmla="*/ 1 w 59"/>
                                  <a:gd name="T5" fmla="*/ 0 h 37"/>
                                  <a:gd name="T6" fmla="*/ 1 w 59"/>
                                  <a:gd name="T7" fmla="*/ 0 h 37"/>
                                  <a:gd name="T8" fmla="*/ 1 w 59"/>
                                  <a:gd name="T9" fmla="*/ 0 h 37"/>
                                  <a:gd name="T10" fmla="*/ 1 w 59"/>
                                  <a:gd name="T11" fmla="*/ 0 h 37"/>
                                  <a:gd name="T12" fmla="*/ 1 w 59"/>
                                  <a:gd name="T13" fmla="*/ 0 h 37"/>
                                  <a:gd name="T14" fmla="*/ 1 w 59"/>
                                  <a:gd name="T15" fmla="*/ 0 h 37"/>
                                  <a:gd name="T16" fmla="*/ 1 w 59"/>
                                  <a:gd name="T17" fmla="*/ 0 h 3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9" h="37">
                                    <a:moveTo>
                                      <a:pt x="0" y="0"/>
                                    </a:moveTo>
                                    <a:lnTo>
                                      <a:pt x="12" y="2"/>
                                    </a:lnTo>
                                    <a:lnTo>
                                      <a:pt x="23" y="4"/>
                                    </a:lnTo>
                                    <a:lnTo>
                                      <a:pt x="34" y="8"/>
                                    </a:lnTo>
                                    <a:lnTo>
                                      <a:pt x="43" y="13"/>
                                    </a:lnTo>
                                    <a:lnTo>
                                      <a:pt x="50" y="18"/>
                                    </a:lnTo>
                                    <a:lnTo>
                                      <a:pt x="56" y="24"/>
                                    </a:lnTo>
                                    <a:lnTo>
                                      <a:pt x="59" y="31"/>
                                    </a:lnTo>
                                    <a:lnTo>
                                      <a:pt x="59" y="37"/>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4" name="Line 13151"/>
                            <wps:cNvCnPr>
                              <a:cxnSpLocks noChangeShapeType="1"/>
                            </wps:cNvCnPr>
                            <wps:spPr bwMode="auto">
                              <a:xfrm flipH="1">
                                <a:off x="2371" y="2650"/>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5" name="Freeform 13152"/>
                            <wps:cNvSpPr>
                              <a:spLocks noChangeAspect="1"/>
                            </wps:cNvSpPr>
                            <wps:spPr bwMode="auto">
                              <a:xfrm>
                                <a:off x="2359" y="2481"/>
                                <a:ext cx="5" cy="5"/>
                              </a:xfrm>
                              <a:custGeom>
                                <a:avLst/>
                                <a:gdLst>
                                  <a:gd name="T0" fmla="*/ 0 w 18"/>
                                  <a:gd name="T1" fmla="*/ 0 h 21"/>
                                  <a:gd name="T2" fmla="*/ 0 w 18"/>
                                  <a:gd name="T3" fmla="*/ 0 h 21"/>
                                  <a:gd name="T4" fmla="*/ 0 w 18"/>
                                  <a:gd name="T5" fmla="*/ 0 h 21"/>
                                  <a:gd name="T6" fmla="*/ 0 60000 65536"/>
                                  <a:gd name="T7" fmla="*/ 0 60000 65536"/>
                                  <a:gd name="T8" fmla="*/ 0 60000 65536"/>
                                </a:gdLst>
                                <a:ahLst/>
                                <a:cxnLst>
                                  <a:cxn ang="T6">
                                    <a:pos x="T0" y="T1"/>
                                  </a:cxn>
                                  <a:cxn ang="T7">
                                    <a:pos x="T2" y="T3"/>
                                  </a:cxn>
                                  <a:cxn ang="T8">
                                    <a:pos x="T4" y="T5"/>
                                  </a:cxn>
                                </a:cxnLst>
                                <a:rect l="0" t="0" r="r" b="b"/>
                                <a:pathLst>
                                  <a:path w="18" h="21">
                                    <a:moveTo>
                                      <a:pt x="18" y="0"/>
                                    </a:moveTo>
                                    <a:lnTo>
                                      <a:pt x="6" y="8"/>
                                    </a:lnTo>
                                    <a:lnTo>
                                      <a:pt x="0" y="21"/>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6" name="Freeform 13153"/>
                            <wps:cNvSpPr>
                              <a:spLocks noChangeAspect="1"/>
                            </wps:cNvSpPr>
                            <wps:spPr bwMode="auto">
                              <a:xfrm>
                                <a:off x="2357" y="2486"/>
                                <a:ext cx="2" cy="1"/>
                              </a:xfrm>
                              <a:custGeom>
                                <a:avLst/>
                                <a:gdLst>
                                  <a:gd name="T0" fmla="*/ 0 w 10"/>
                                  <a:gd name="T1" fmla="*/ 0 h 4"/>
                                  <a:gd name="T2" fmla="*/ 0 w 10"/>
                                  <a:gd name="T3" fmla="*/ 0 h 4"/>
                                  <a:gd name="T4" fmla="*/ 0 w 10"/>
                                  <a:gd name="T5" fmla="*/ 0 h 4"/>
                                  <a:gd name="T6" fmla="*/ 0 60000 65536"/>
                                  <a:gd name="T7" fmla="*/ 0 60000 65536"/>
                                  <a:gd name="T8" fmla="*/ 0 60000 65536"/>
                                </a:gdLst>
                                <a:ahLst/>
                                <a:cxnLst>
                                  <a:cxn ang="T6">
                                    <a:pos x="T0" y="T1"/>
                                  </a:cxn>
                                  <a:cxn ang="T7">
                                    <a:pos x="T2" y="T3"/>
                                  </a:cxn>
                                  <a:cxn ang="T8">
                                    <a:pos x="T4" y="T5"/>
                                  </a:cxn>
                                </a:cxnLst>
                                <a:rect l="0" t="0" r="r" b="b"/>
                                <a:pathLst>
                                  <a:path w="10" h="4">
                                    <a:moveTo>
                                      <a:pt x="10" y="4"/>
                                    </a:moveTo>
                                    <a:lnTo>
                                      <a:pt x="6" y="1"/>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7" name="Line 13154"/>
                            <wps:cNvCnPr>
                              <a:cxnSpLocks noChangeShapeType="1"/>
                            </wps:cNvCnPr>
                            <wps:spPr bwMode="auto">
                              <a:xfrm flipH="1">
                                <a:off x="2360" y="2495"/>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8" name="Line 13155"/>
                            <wps:cNvCnPr>
                              <a:cxnSpLocks noChangeShapeType="1"/>
                            </wps:cNvCnPr>
                            <wps:spPr bwMode="auto">
                              <a:xfrm flipH="1" flipV="1">
                                <a:off x="2362" y="2477"/>
                                <a:ext cx="2" cy="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9" name="Freeform 13156"/>
                            <wps:cNvSpPr>
                              <a:spLocks noChangeAspect="1"/>
                            </wps:cNvSpPr>
                            <wps:spPr bwMode="auto">
                              <a:xfrm>
                                <a:off x="2361" y="2491"/>
                                <a:ext cx="2" cy="2"/>
                              </a:xfrm>
                              <a:custGeom>
                                <a:avLst/>
                                <a:gdLst>
                                  <a:gd name="T0" fmla="*/ 0 w 10"/>
                                  <a:gd name="T1" fmla="*/ 0 h 6"/>
                                  <a:gd name="T2" fmla="*/ 0 w 10"/>
                                  <a:gd name="T3" fmla="*/ 0 h 6"/>
                                  <a:gd name="T4" fmla="*/ 0 w 10"/>
                                  <a:gd name="T5" fmla="*/ 0 h 6"/>
                                  <a:gd name="T6" fmla="*/ 0 60000 65536"/>
                                  <a:gd name="T7" fmla="*/ 0 60000 65536"/>
                                  <a:gd name="T8" fmla="*/ 0 60000 65536"/>
                                </a:gdLst>
                                <a:ahLst/>
                                <a:cxnLst>
                                  <a:cxn ang="T6">
                                    <a:pos x="T0" y="T1"/>
                                  </a:cxn>
                                  <a:cxn ang="T7">
                                    <a:pos x="T2" y="T3"/>
                                  </a:cxn>
                                  <a:cxn ang="T8">
                                    <a:pos x="T4" y="T5"/>
                                  </a:cxn>
                                </a:cxnLst>
                                <a:rect l="0" t="0" r="r" b="b"/>
                                <a:pathLst>
                                  <a:path w="10" h="6">
                                    <a:moveTo>
                                      <a:pt x="0" y="6"/>
                                    </a:moveTo>
                                    <a:lnTo>
                                      <a:pt x="3" y="4"/>
                                    </a:lnTo>
                                    <a:lnTo>
                                      <a:pt x="1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0" name="Line 13157"/>
                            <wps:cNvCnPr>
                              <a:cxnSpLocks noChangeShapeType="1"/>
                            </wps:cNvCnPr>
                            <wps:spPr bwMode="auto">
                              <a:xfrm flipV="1">
                                <a:off x="2363" y="2481"/>
                                <a:ext cx="1" cy="1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61" name="Line 13158"/>
                            <wps:cNvCnPr>
                              <a:cxnSpLocks noChangeShapeType="1"/>
                            </wps:cNvCnPr>
                            <wps:spPr bwMode="auto">
                              <a:xfrm>
                                <a:off x="2359" y="248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62" name="Line 13159"/>
                            <wps:cNvCnPr>
                              <a:cxnSpLocks noChangeShapeType="1"/>
                            </wps:cNvCnPr>
                            <wps:spPr bwMode="auto">
                              <a:xfrm flipH="1">
                                <a:off x="2360" y="249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63" name="Freeform 13160"/>
                            <wps:cNvSpPr>
                              <a:spLocks noChangeAspect="1"/>
                            </wps:cNvSpPr>
                            <wps:spPr bwMode="auto">
                              <a:xfrm>
                                <a:off x="2405" y="2524"/>
                                <a:ext cx="11" cy="22"/>
                              </a:xfrm>
                              <a:custGeom>
                                <a:avLst/>
                                <a:gdLst>
                                  <a:gd name="T0" fmla="*/ 0 w 41"/>
                                  <a:gd name="T1" fmla="*/ 0 h 92"/>
                                  <a:gd name="T2" fmla="*/ 0 w 41"/>
                                  <a:gd name="T3" fmla="*/ 0 h 92"/>
                                  <a:gd name="T4" fmla="*/ 1 w 41"/>
                                  <a:gd name="T5" fmla="*/ 0 h 92"/>
                                  <a:gd name="T6" fmla="*/ 1 w 41"/>
                                  <a:gd name="T7" fmla="*/ 1 h 92"/>
                                  <a:gd name="T8" fmla="*/ 1 w 41"/>
                                  <a:gd name="T9" fmla="*/ 1 h 9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1" h="92">
                                    <a:moveTo>
                                      <a:pt x="0" y="0"/>
                                    </a:moveTo>
                                    <a:lnTo>
                                      <a:pt x="18" y="16"/>
                                    </a:lnTo>
                                    <a:lnTo>
                                      <a:pt x="33" y="41"/>
                                    </a:lnTo>
                                    <a:lnTo>
                                      <a:pt x="41" y="68"/>
                                    </a:lnTo>
                                    <a:lnTo>
                                      <a:pt x="40" y="92"/>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4" name="Line 13161"/>
                            <wps:cNvCnPr>
                              <a:cxnSpLocks noChangeShapeType="1"/>
                            </wps:cNvCnPr>
                            <wps:spPr bwMode="auto">
                              <a:xfrm flipH="1">
                                <a:off x="2403" y="2522"/>
                                <a:ext cx="2"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65" name="Line 13162"/>
                            <wps:cNvCnPr>
                              <a:cxnSpLocks noChangeShapeType="1"/>
                            </wps:cNvCnPr>
                            <wps:spPr bwMode="auto">
                              <a:xfrm flipV="1">
                                <a:off x="2416" y="2546"/>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66" name="Line 13163"/>
                            <wps:cNvCnPr>
                              <a:cxnSpLocks noChangeShapeType="1"/>
                            </wps:cNvCnPr>
                            <wps:spPr bwMode="auto">
                              <a:xfrm>
                                <a:off x="2360" y="249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67" name="Freeform 13164"/>
                            <wps:cNvSpPr>
                              <a:spLocks noChangeAspect="1"/>
                            </wps:cNvSpPr>
                            <wps:spPr bwMode="auto">
                              <a:xfrm>
                                <a:off x="2357" y="2486"/>
                                <a:ext cx="3" cy="9"/>
                              </a:xfrm>
                              <a:custGeom>
                                <a:avLst/>
                                <a:gdLst>
                                  <a:gd name="T0" fmla="*/ 0 w 13"/>
                                  <a:gd name="T1" fmla="*/ 1 h 34"/>
                                  <a:gd name="T2" fmla="*/ 0 w 13"/>
                                  <a:gd name="T3" fmla="*/ 0 h 34"/>
                                  <a:gd name="T4" fmla="*/ 0 w 13"/>
                                  <a:gd name="T5" fmla="*/ 0 h 34"/>
                                  <a:gd name="T6" fmla="*/ 0 60000 65536"/>
                                  <a:gd name="T7" fmla="*/ 0 60000 65536"/>
                                  <a:gd name="T8" fmla="*/ 0 60000 65536"/>
                                </a:gdLst>
                                <a:ahLst/>
                                <a:cxnLst>
                                  <a:cxn ang="T6">
                                    <a:pos x="T0" y="T1"/>
                                  </a:cxn>
                                  <a:cxn ang="T7">
                                    <a:pos x="T2" y="T3"/>
                                  </a:cxn>
                                  <a:cxn ang="T8">
                                    <a:pos x="T4" y="T5"/>
                                  </a:cxn>
                                </a:cxnLst>
                                <a:rect l="0" t="0" r="r" b="b"/>
                                <a:pathLst>
                                  <a:path w="13" h="34">
                                    <a:moveTo>
                                      <a:pt x="13" y="34"/>
                                    </a:moveTo>
                                    <a:lnTo>
                                      <a:pt x="9" y="15"/>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8" name="Freeform 13165"/>
                            <wps:cNvSpPr>
                              <a:spLocks noChangeAspect="1"/>
                            </wps:cNvSpPr>
                            <wps:spPr bwMode="auto">
                              <a:xfrm>
                                <a:off x="2403" y="2522"/>
                                <a:ext cx="13" cy="24"/>
                              </a:xfrm>
                              <a:custGeom>
                                <a:avLst/>
                                <a:gdLst>
                                  <a:gd name="T0" fmla="*/ 1 w 51"/>
                                  <a:gd name="T1" fmla="*/ 1 h 98"/>
                                  <a:gd name="T2" fmla="*/ 1 w 51"/>
                                  <a:gd name="T3" fmla="*/ 1 h 98"/>
                                  <a:gd name="T4" fmla="*/ 1 w 51"/>
                                  <a:gd name="T5" fmla="*/ 0 h 98"/>
                                  <a:gd name="T6" fmla="*/ 0 w 51"/>
                                  <a:gd name="T7" fmla="*/ 0 h 98"/>
                                  <a:gd name="T8" fmla="*/ 0 w 51"/>
                                  <a:gd name="T9" fmla="*/ 0 h 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1" h="98">
                                    <a:moveTo>
                                      <a:pt x="51" y="98"/>
                                    </a:moveTo>
                                    <a:lnTo>
                                      <a:pt x="48" y="70"/>
                                    </a:lnTo>
                                    <a:lnTo>
                                      <a:pt x="36" y="42"/>
                                    </a:lnTo>
                                    <a:lnTo>
                                      <a:pt x="20" y="17"/>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9" name="Line 13166"/>
                            <wps:cNvCnPr>
                              <a:cxnSpLocks noChangeShapeType="1"/>
                            </wps:cNvCnPr>
                            <wps:spPr bwMode="auto">
                              <a:xfrm flipH="1" flipV="1">
                                <a:off x="2360" y="2495"/>
                                <a:ext cx="43"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70" name="Line 13167"/>
                            <wps:cNvCnPr>
                              <a:cxnSpLocks noChangeShapeType="1"/>
                            </wps:cNvCnPr>
                            <wps:spPr bwMode="auto">
                              <a:xfrm>
                                <a:off x="2360" y="249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71" name="Freeform 13168"/>
                            <wps:cNvSpPr>
                              <a:spLocks noChangeAspect="1"/>
                            </wps:cNvSpPr>
                            <wps:spPr bwMode="auto">
                              <a:xfrm>
                                <a:off x="2356" y="2477"/>
                                <a:ext cx="6" cy="9"/>
                              </a:xfrm>
                              <a:custGeom>
                                <a:avLst/>
                                <a:gdLst>
                                  <a:gd name="T0" fmla="*/ 0 w 22"/>
                                  <a:gd name="T1" fmla="*/ 0 h 38"/>
                                  <a:gd name="T2" fmla="*/ 0 w 22"/>
                                  <a:gd name="T3" fmla="*/ 0 h 38"/>
                                  <a:gd name="T4" fmla="*/ 0 w 22"/>
                                  <a:gd name="T5" fmla="*/ 0 h 38"/>
                                  <a:gd name="T6" fmla="*/ 0 w 22"/>
                                  <a:gd name="T7" fmla="*/ 0 h 38"/>
                                  <a:gd name="T8" fmla="*/ 0 w 22"/>
                                  <a:gd name="T9" fmla="*/ 0 h 38"/>
                                  <a:gd name="T10" fmla="*/ 0 w 22"/>
                                  <a:gd name="T11" fmla="*/ 0 h 38"/>
                                  <a:gd name="T12" fmla="*/ 0 w 22"/>
                                  <a:gd name="T13" fmla="*/ 0 h 38"/>
                                  <a:gd name="T14" fmla="*/ 0 w 22"/>
                                  <a:gd name="T15" fmla="*/ 0 h 38"/>
                                  <a:gd name="T16" fmla="*/ 1 w 22"/>
                                  <a:gd name="T17" fmla="*/ 0 h 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2" h="38">
                                    <a:moveTo>
                                      <a:pt x="3" y="38"/>
                                    </a:moveTo>
                                    <a:lnTo>
                                      <a:pt x="0" y="33"/>
                                    </a:lnTo>
                                    <a:lnTo>
                                      <a:pt x="0" y="28"/>
                                    </a:lnTo>
                                    <a:lnTo>
                                      <a:pt x="0" y="22"/>
                                    </a:lnTo>
                                    <a:lnTo>
                                      <a:pt x="2" y="17"/>
                                    </a:lnTo>
                                    <a:lnTo>
                                      <a:pt x="5" y="12"/>
                                    </a:lnTo>
                                    <a:lnTo>
                                      <a:pt x="10" y="8"/>
                                    </a:lnTo>
                                    <a:lnTo>
                                      <a:pt x="16" y="4"/>
                                    </a:lnTo>
                                    <a:lnTo>
                                      <a:pt x="22"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2" name="Line 13169"/>
                            <wps:cNvCnPr>
                              <a:cxnSpLocks noChangeShapeType="1"/>
                            </wps:cNvCnPr>
                            <wps:spPr bwMode="auto">
                              <a:xfrm flipH="1" flipV="1">
                                <a:off x="2361" y="2495"/>
                                <a:ext cx="1" cy="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73" name="Freeform 13170"/>
                            <wps:cNvSpPr>
                              <a:spLocks noChangeAspect="1"/>
                            </wps:cNvSpPr>
                            <wps:spPr bwMode="auto">
                              <a:xfrm>
                                <a:off x="2359" y="2487"/>
                                <a:ext cx="2" cy="8"/>
                              </a:xfrm>
                              <a:custGeom>
                                <a:avLst/>
                                <a:gdLst>
                                  <a:gd name="T0" fmla="*/ 0 w 6"/>
                                  <a:gd name="T1" fmla="*/ 1 h 28"/>
                                  <a:gd name="T2" fmla="*/ 0 w 6"/>
                                  <a:gd name="T3" fmla="*/ 0 h 28"/>
                                  <a:gd name="T4" fmla="*/ 0 w 6"/>
                                  <a:gd name="T5" fmla="*/ 0 h 28"/>
                                  <a:gd name="T6" fmla="*/ 0 60000 65536"/>
                                  <a:gd name="T7" fmla="*/ 0 60000 65536"/>
                                  <a:gd name="T8" fmla="*/ 0 60000 65536"/>
                                </a:gdLst>
                                <a:ahLst/>
                                <a:cxnLst>
                                  <a:cxn ang="T6">
                                    <a:pos x="T0" y="T1"/>
                                  </a:cxn>
                                  <a:cxn ang="T7">
                                    <a:pos x="T2" y="T3"/>
                                  </a:cxn>
                                  <a:cxn ang="T8">
                                    <a:pos x="T4" y="T5"/>
                                  </a:cxn>
                                </a:cxnLst>
                                <a:rect l="0" t="0" r="r" b="b"/>
                                <a:pathLst>
                                  <a:path w="6" h="28">
                                    <a:moveTo>
                                      <a:pt x="6" y="28"/>
                                    </a:moveTo>
                                    <a:lnTo>
                                      <a:pt x="6" y="13"/>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4" name="Line 13171"/>
                            <wps:cNvCnPr>
                              <a:cxnSpLocks noChangeShapeType="1"/>
                            </wps:cNvCnPr>
                            <wps:spPr bwMode="auto">
                              <a:xfrm flipH="1" flipV="1">
                                <a:off x="2362" y="2495"/>
                                <a:ext cx="43" cy="27"/>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75" name="Freeform 13172"/>
                            <wps:cNvSpPr>
                              <a:spLocks noChangeAspect="1"/>
                            </wps:cNvSpPr>
                            <wps:spPr bwMode="auto">
                              <a:xfrm>
                                <a:off x="3529" y="1915"/>
                                <a:ext cx="29" cy="22"/>
                              </a:xfrm>
                              <a:custGeom>
                                <a:avLst/>
                                <a:gdLst>
                                  <a:gd name="T0" fmla="*/ 2 w 116"/>
                                  <a:gd name="T1" fmla="*/ 0 h 89"/>
                                  <a:gd name="T2" fmla="*/ 2 w 116"/>
                                  <a:gd name="T3" fmla="*/ 0 h 89"/>
                                  <a:gd name="T4" fmla="*/ 2 w 116"/>
                                  <a:gd name="T5" fmla="*/ 0 h 89"/>
                                  <a:gd name="T6" fmla="*/ 1 w 116"/>
                                  <a:gd name="T7" fmla="*/ 0 h 89"/>
                                  <a:gd name="T8" fmla="*/ 1 w 116"/>
                                  <a:gd name="T9" fmla="*/ 0 h 89"/>
                                  <a:gd name="T10" fmla="*/ 0 w 116"/>
                                  <a:gd name="T11" fmla="*/ 0 h 89"/>
                                  <a:gd name="T12" fmla="*/ 0 w 116"/>
                                  <a:gd name="T13" fmla="*/ 1 h 89"/>
                                  <a:gd name="T14" fmla="*/ 0 w 116"/>
                                  <a:gd name="T15" fmla="*/ 1 h 89"/>
                                  <a:gd name="T16" fmla="*/ 0 w 116"/>
                                  <a:gd name="T17" fmla="*/ 1 h 89"/>
                                  <a:gd name="T18" fmla="*/ 0 w 116"/>
                                  <a:gd name="T19" fmla="*/ 1 h 8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89">
                                    <a:moveTo>
                                      <a:pt x="116" y="22"/>
                                    </a:moveTo>
                                    <a:lnTo>
                                      <a:pt x="106" y="9"/>
                                    </a:lnTo>
                                    <a:lnTo>
                                      <a:pt x="87" y="1"/>
                                    </a:lnTo>
                                    <a:lnTo>
                                      <a:pt x="63" y="0"/>
                                    </a:lnTo>
                                    <a:lnTo>
                                      <a:pt x="39" y="8"/>
                                    </a:lnTo>
                                    <a:lnTo>
                                      <a:pt x="19" y="24"/>
                                    </a:lnTo>
                                    <a:lnTo>
                                      <a:pt x="5" y="43"/>
                                    </a:lnTo>
                                    <a:lnTo>
                                      <a:pt x="0" y="65"/>
                                    </a:lnTo>
                                    <a:lnTo>
                                      <a:pt x="4" y="85"/>
                                    </a:lnTo>
                                    <a:lnTo>
                                      <a:pt x="6" y="89"/>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6" name="Freeform 13173"/>
                            <wps:cNvSpPr>
                              <a:spLocks noChangeAspect="1"/>
                            </wps:cNvSpPr>
                            <wps:spPr bwMode="auto">
                              <a:xfrm>
                                <a:off x="3528" y="1604"/>
                                <a:ext cx="31" cy="11"/>
                              </a:xfrm>
                              <a:custGeom>
                                <a:avLst/>
                                <a:gdLst>
                                  <a:gd name="T0" fmla="*/ 2 w 126"/>
                                  <a:gd name="T1" fmla="*/ 0 h 42"/>
                                  <a:gd name="T2" fmla="*/ 2 w 126"/>
                                  <a:gd name="T3" fmla="*/ 1 h 42"/>
                                  <a:gd name="T4" fmla="*/ 1 w 126"/>
                                  <a:gd name="T5" fmla="*/ 1 h 42"/>
                                  <a:gd name="T6" fmla="*/ 1 w 126"/>
                                  <a:gd name="T7" fmla="*/ 1 h 42"/>
                                  <a:gd name="T8" fmla="*/ 1 w 126"/>
                                  <a:gd name="T9" fmla="*/ 1 h 42"/>
                                  <a:gd name="T10" fmla="*/ 0 w 126"/>
                                  <a:gd name="T11" fmla="*/ 1 h 42"/>
                                  <a:gd name="T12" fmla="*/ 0 w 126"/>
                                  <a:gd name="T13" fmla="*/ 1 h 42"/>
                                  <a:gd name="T14" fmla="*/ 0 w 126"/>
                                  <a:gd name="T15" fmla="*/ 0 h 42"/>
                                  <a:gd name="T16" fmla="*/ 0 w 126"/>
                                  <a:gd name="T17" fmla="*/ 0 h 4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6" h="42">
                                    <a:moveTo>
                                      <a:pt x="126" y="19"/>
                                    </a:moveTo>
                                    <a:lnTo>
                                      <a:pt x="122" y="24"/>
                                    </a:lnTo>
                                    <a:lnTo>
                                      <a:pt x="107" y="35"/>
                                    </a:lnTo>
                                    <a:lnTo>
                                      <a:pt x="85" y="41"/>
                                    </a:lnTo>
                                    <a:lnTo>
                                      <a:pt x="60" y="42"/>
                                    </a:lnTo>
                                    <a:lnTo>
                                      <a:pt x="36" y="37"/>
                                    </a:lnTo>
                                    <a:lnTo>
                                      <a:pt x="16" y="28"/>
                                    </a:lnTo>
                                    <a:lnTo>
                                      <a:pt x="3" y="14"/>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7" name="Line 13174"/>
                            <wps:cNvCnPr>
                              <a:cxnSpLocks noChangeShapeType="1"/>
                            </wps:cNvCnPr>
                            <wps:spPr bwMode="auto">
                              <a:xfrm>
                                <a:off x="3103" y="1385"/>
                                <a:ext cx="567" cy="93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78" name="Line 13175"/>
                            <wps:cNvCnPr>
                              <a:cxnSpLocks noChangeShapeType="1"/>
                            </wps:cNvCnPr>
                            <wps:spPr bwMode="auto">
                              <a:xfrm flipH="1" flipV="1">
                                <a:off x="3140" y="1375"/>
                                <a:ext cx="568" cy="93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79" name="Line 13176"/>
                            <wps:cNvCnPr>
                              <a:cxnSpLocks noChangeShapeType="1"/>
                            </wps:cNvCnPr>
                            <wps:spPr bwMode="auto">
                              <a:xfrm>
                                <a:off x="3103" y="1381"/>
                                <a:ext cx="568" cy="93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80" name="Line 13177"/>
                            <wps:cNvCnPr>
                              <a:cxnSpLocks noChangeShapeType="1"/>
                            </wps:cNvCnPr>
                            <wps:spPr bwMode="auto">
                              <a:xfrm>
                                <a:off x="3460" y="1654"/>
                                <a:ext cx="189" cy="3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81" name="Freeform 13178"/>
                            <wps:cNvSpPr>
                              <a:spLocks noChangeAspect="1"/>
                            </wps:cNvSpPr>
                            <wps:spPr bwMode="auto">
                              <a:xfrm>
                                <a:off x="3524" y="1215"/>
                                <a:ext cx="396" cy="248"/>
                              </a:xfrm>
                              <a:custGeom>
                                <a:avLst/>
                                <a:gdLst>
                                  <a:gd name="T0" fmla="*/ 25 w 1585"/>
                                  <a:gd name="T1" fmla="*/ 0 h 990"/>
                                  <a:gd name="T2" fmla="*/ 21 w 1585"/>
                                  <a:gd name="T3" fmla="*/ 1 h 990"/>
                                  <a:gd name="T4" fmla="*/ 18 w 1585"/>
                                  <a:gd name="T5" fmla="*/ 2 h 990"/>
                                  <a:gd name="T6" fmla="*/ 16 w 1585"/>
                                  <a:gd name="T7" fmla="*/ 2 h 990"/>
                                  <a:gd name="T8" fmla="*/ 13 w 1585"/>
                                  <a:gd name="T9" fmla="*/ 3 h 990"/>
                                  <a:gd name="T10" fmla="*/ 10 w 1585"/>
                                  <a:gd name="T11" fmla="*/ 5 h 990"/>
                                  <a:gd name="T12" fmla="*/ 8 w 1585"/>
                                  <a:gd name="T13" fmla="*/ 6 h 990"/>
                                  <a:gd name="T14" fmla="*/ 6 w 1585"/>
                                  <a:gd name="T15" fmla="*/ 7 h 990"/>
                                  <a:gd name="T16" fmla="*/ 4 w 1585"/>
                                  <a:gd name="T17" fmla="*/ 9 h 990"/>
                                  <a:gd name="T18" fmla="*/ 3 w 1585"/>
                                  <a:gd name="T19" fmla="*/ 10 h 990"/>
                                  <a:gd name="T20" fmla="*/ 1 w 1585"/>
                                  <a:gd name="T21" fmla="*/ 12 h 990"/>
                                  <a:gd name="T22" fmla="*/ 1 w 1585"/>
                                  <a:gd name="T23" fmla="*/ 14 h 990"/>
                                  <a:gd name="T24" fmla="*/ 0 w 1585"/>
                                  <a:gd name="T25" fmla="*/ 16 h 990"/>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585" h="990">
                                    <a:moveTo>
                                      <a:pt x="1585" y="0"/>
                                    </a:moveTo>
                                    <a:lnTo>
                                      <a:pt x="1383" y="38"/>
                                    </a:lnTo>
                                    <a:lnTo>
                                      <a:pt x="1191" y="87"/>
                                    </a:lnTo>
                                    <a:lnTo>
                                      <a:pt x="1007" y="144"/>
                                    </a:lnTo>
                                    <a:lnTo>
                                      <a:pt x="834" y="211"/>
                                    </a:lnTo>
                                    <a:lnTo>
                                      <a:pt x="674" y="286"/>
                                    </a:lnTo>
                                    <a:lnTo>
                                      <a:pt x="528" y="368"/>
                                    </a:lnTo>
                                    <a:lnTo>
                                      <a:pt x="397" y="459"/>
                                    </a:lnTo>
                                    <a:lnTo>
                                      <a:pt x="282" y="555"/>
                                    </a:lnTo>
                                    <a:lnTo>
                                      <a:pt x="184" y="658"/>
                                    </a:lnTo>
                                    <a:lnTo>
                                      <a:pt x="104" y="766"/>
                                    </a:lnTo>
                                    <a:lnTo>
                                      <a:pt x="43" y="877"/>
                                    </a:lnTo>
                                    <a:lnTo>
                                      <a:pt x="0" y="99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2" name="Line 13179"/>
                            <wps:cNvCnPr>
                              <a:cxnSpLocks noChangeShapeType="1"/>
                            </wps:cNvCnPr>
                            <wps:spPr bwMode="auto">
                              <a:xfrm>
                                <a:off x="3490" y="1623"/>
                                <a:ext cx="190" cy="312"/>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83" name="Freeform 13180"/>
                            <wps:cNvSpPr>
                              <a:spLocks noChangeAspect="1"/>
                            </wps:cNvSpPr>
                            <wps:spPr bwMode="auto">
                              <a:xfrm>
                                <a:off x="3523" y="1600"/>
                                <a:ext cx="38" cy="18"/>
                              </a:xfrm>
                              <a:custGeom>
                                <a:avLst/>
                                <a:gdLst>
                                  <a:gd name="T0" fmla="*/ 0 w 151"/>
                                  <a:gd name="T1" fmla="*/ 0 h 70"/>
                                  <a:gd name="T2" fmla="*/ 0 w 151"/>
                                  <a:gd name="T3" fmla="*/ 0 h 70"/>
                                  <a:gd name="T4" fmla="*/ 0 w 151"/>
                                  <a:gd name="T5" fmla="*/ 1 h 70"/>
                                  <a:gd name="T6" fmla="*/ 0 w 151"/>
                                  <a:gd name="T7" fmla="*/ 1 h 70"/>
                                  <a:gd name="T8" fmla="*/ 0 w 151"/>
                                  <a:gd name="T9" fmla="*/ 1 h 70"/>
                                  <a:gd name="T10" fmla="*/ 1 w 151"/>
                                  <a:gd name="T11" fmla="*/ 1 h 70"/>
                                  <a:gd name="T12" fmla="*/ 1 w 151"/>
                                  <a:gd name="T13" fmla="*/ 1 h 70"/>
                                  <a:gd name="T14" fmla="*/ 2 w 151"/>
                                  <a:gd name="T15" fmla="*/ 1 h 70"/>
                                  <a:gd name="T16" fmla="*/ 2 w 151"/>
                                  <a:gd name="T17" fmla="*/ 1 h 70"/>
                                  <a:gd name="T18" fmla="*/ 2 w 151"/>
                                  <a:gd name="T19" fmla="*/ 1 h 70"/>
                                  <a:gd name="T20" fmla="*/ 3 w 151"/>
                                  <a:gd name="T21" fmla="*/ 1 h 7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51" h="70">
                                    <a:moveTo>
                                      <a:pt x="18" y="0"/>
                                    </a:moveTo>
                                    <a:lnTo>
                                      <a:pt x="8" y="8"/>
                                    </a:lnTo>
                                    <a:lnTo>
                                      <a:pt x="0" y="23"/>
                                    </a:lnTo>
                                    <a:lnTo>
                                      <a:pt x="4" y="39"/>
                                    </a:lnTo>
                                    <a:lnTo>
                                      <a:pt x="19" y="54"/>
                                    </a:lnTo>
                                    <a:lnTo>
                                      <a:pt x="43" y="65"/>
                                    </a:lnTo>
                                    <a:lnTo>
                                      <a:pt x="72" y="70"/>
                                    </a:lnTo>
                                    <a:lnTo>
                                      <a:pt x="103" y="69"/>
                                    </a:lnTo>
                                    <a:lnTo>
                                      <a:pt x="129" y="61"/>
                                    </a:lnTo>
                                    <a:lnTo>
                                      <a:pt x="147" y="48"/>
                                    </a:lnTo>
                                    <a:lnTo>
                                      <a:pt x="151" y="44"/>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4" name="Line 13181"/>
                            <wps:cNvCnPr>
                              <a:cxnSpLocks noChangeShapeType="1"/>
                            </wps:cNvCnPr>
                            <wps:spPr bwMode="auto">
                              <a:xfrm flipH="1" flipV="1">
                                <a:off x="3146" y="1377"/>
                                <a:ext cx="567" cy="93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85" name="Freeform 13182"/>
                            <wps:cNvSpPr>
                              <a:spLocks noChangeAspect="1"/>
                            </wps:cNvSpPr>
                            <wps:spPr bwMode="auto">
                              <a:xfrm>
                                <a:off x="3545" y="1856"/>
                                <a:ext cx="13" cy="65"/>
                              </a:xfrm>
                              <a:custGeom>
                                <a:avLst/>
                                <a:gdLst>
                                  <a:gd name="T0" fmla="*/ 1 w 51"/>
                                  <a:gd name="T1" fmla="*/ 4 h 258"/>
                                  <a:gd name="T2" fmla="*/ 1 w 51"/>
                                  <a:gd name="T3" fmla="*/ 4 h 258"/>
                                  <a:gd name="T4" fmla="*/ 1 w 51"/>
                                  <a:gd name="T5" fmla="*/ 3 h 258"/>
                                  <a:gd name="T6" fmla="*/ 1 w 51"/>
                                  <a:gd name="T7" fmla="*/ 3 h 258"/>
                                  <a:gd name="T8" fmla="*/ 0 w 51"/>
                                  <a:gd name="T9" fmla="*/ 2 h 258"/>
                                  <a:gd name="T10" fmla="*/ 0 w 51"/>
                                  <a:gd name="T11" fmla="*/ 1 h 258"/>
                                  <a:gd name="T12" fmla="*/ 0 w 51"/>
                                  <a:gd name="T13" fmla="*/ 1 h 258"/>
                                  <a:gd name="T14" fmla="*/ 0 w 51"/>
                                  <a:gd name="T15" fmla="*/ 0 h 25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51" h="258">
                                    <a:moveTo>
                                      <a:pt x="51" y="258"/>
                                    </a:moveTo>
                                    <a:lnTo>
                                      <a:pt x="42" y="238"/>
                                    </a:lnTo>
                                    <a:lnTo>
                                      <a:pt x="31" y="211"/>
                                    </a:lnTo>
                                    <a:lnTo>
                                      <a:pt x="22" y="178"/>
                                    </a:lnTo>
                                    <a:lnTo>
                                      <a:pt x="13" y="143"/>
                                    </a:lnTo>
                                    <a:lnTo>
                                      <a:pt x="2" y="66"/>
                                    </a:lnTo>
                                    <a:lnTo>
                                      <a:pt x="0" y="31"/>
                                    </a:lnTo>
                                    <a:lnTo>
                                      <a:pt x="1"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6" name="Line 13183"/>
                            <wps:cNvCnPr>
                              <a:cxnSpLocks noChangeShapeType="1"/>
                            </wps:cNvCnPr>
                            <wps:spPr bwMode="auto">
                              <a:xfrm>
                                <a:off x="3530" y="1937"/>
                                <a:ext cx="25" cy="4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87" name="Freeform 13184"/>
                            <wps:cNvSpPr>
                              <a:spLocks noChangeAspect="1"/>
                            </wps:cNvSpPr>
                            <wps:spPr bwMode="auto">
                              <a:xfrm>
                                <a:off x="3550" y="1594"/>
                                <a:ext cx="2" cy="3"/>
                              </a:xfrm>
                              <a:custGeom>
                                <a:avLst/>
                                <a:gdLst>
                                  <a:gd name="T0" fmla="*/ 0 w 9"/>
                                  <a:gd name="T1" fmla="*/ 0 h 13"/>
                                  <a:gd name="T2" fmla="*/ 0 w 9"/>
                                  <a:gd name="T3" fmla="*/ 0 h 13"/>
                                  <a:gd name="T4" fmla="*/ 0 w 9"/>
                                  <a:gd name="T5" fmla="*/ 0 h 13"/>
                                  <a:gd name="T6" fmla="*/ 0 60000 65536"/>
                                  <a:gd name="T7" fmla="*/ 0 60000 65536"/>
                                  <a:gd name="T8" fmla="*/ 0 60000 65536"/>
                                </a:gdLst>
                                <a:ahLst/>
                                <a:cxnLst>
                                  <a:cxn ang="T6">
                                    <a:pos x="T0" y="T1"/>
                                  </a:cxn>
                                  <a:cxn ang="T7">
                                    <a:pos x="T2" y="T3"/>
                                  </a:cxn>
                                  <a:cxn ang="T8">
                                    <a:pos x="T4" y="T5"/>
                                  </a:cxn>
                                </a:cxnLst>
                                <a:rect l="0" t="0" r="r" b="b"/>
                                <a:pathLst>
                                  <a:path w="9" h="13">
                                    <a:moveTo>
                                      <a:pt x="0" y="0"/>
                                    </a:moveTo>
                                    <a:lnTo>
                                      <a:pt x="3" y="3"/>
                                    </a:lnTo>
                                    <a:lnTo>
                                      <a:pt x="9" y="1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8" name="Freeform 13185"/>
                            <wps:cNvSpPr>
                              <a:spLocks noChangeAspect="1"/>
                            </wps:cNvSpPr>
                            <wps:spPr bwMode="auto">
                              <a:xfrm>
                                <a:off x="3528" y="1563"/>
                                <a:ext cx="52" cy="41"/>
                              </a:xfrm>
                              <a:custGeom>
                                <a:avLst/>
                                <a:gdLst>
                                  <a:gd name="T0" fmla="*/ 3 w 208"/>
                                  <a:gd name="T1" fmla="*/ 1 h 166"/>
                                  <a:gd name="T2" fmla="*/ 3 w 208"/>
                                  <a:gd name="T3" fmla="*/ 0 h 166"/>
                                  <a:gd name="T4" fmla="*/ 3 w 208"/>
                                  <a:gd name="T5" fmla="*/ 0 h 166"/>
                                  <a:gd name="T6" fmla="*/ 3 w 208"/>
                                  <a:gd name="T7" fmla="*/ 0 h 166"/>
                                  <a:gd name="T8" fmla="*/ 2 w 208"/>
                                  <a:gd name="T9" fmla="*/ 0 h 166"/>
                                  <a:gd name="T10" fmla="*/ 2 w 208"/>
                                  <a:gd name="T11" fmla="*/ 0 h 166"/>
                                  <a:gd name="T12" fmla="*/ 2 w 208"/>
                                  <a:gd name="T13" fmla="*/ 0 h 166"/>
                                  <a:gd name="T14" fmla="*/ 1 w 208"/>
                                  <a:gd name="T15" fmla="*/ 0 h 166"/>
                                  <a:gd name="T16" fmla="*/ 1 w 208"/>
                                  <a:gd name="T17" fmla="*/ 0 h 166"/>
                                  <a:gd name="T18" fmla="*/ 1 w 208"/>
                                  <a:gd name="T19" fmla="*/ 0 h 166"/>
                                  <a:gd name="T20" fmla="*/ 0 w 208"/>
                                  <a:gd name="T21" fmla="*/ 1 h 166"/>
                                  <a:gd name="T22" fmla="*/ 0 w 208"/>
                                  <a:gd name="T23" fmla="*/ 2 h 166"/>
                                  <a:gd name="T24" fmla="*/ 0 w 208"/>
                                  <a:gd name="T25" fmla="*/ 2 h 16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08" h="166">
                                    <a:moveTo>
                                      <a:pt x="208" y="70"/>
                                    </a:moveTo>
                                    <a:lnTo>
                                      <a:pt x="183" y="37"/>
                                    </a:lnTo>
                                    <a:lnTo>
                                      <a:pt x="169" y="22"/>
                                    </a:lnTo>
                                    <a:lnTo>
                                      <a:pt x="152" y="11"/>
                                    </a:lnTo>
                                    <a:lnTo>
                                      <a:pt x="132" y="3"/>
                                    </a:lnTo>
                                    <a:lnTo>
                                      <a:pt x="109" y="0"/>
                                    </a:lnTo>
                                    <a:lnTo>
                                      <a:pt x="86" y="3"/>
                                    </a:lnTo>
                                    <a:lnTo>
                                      <a:pt x="64" y="12"/>
                                    </a:lnTo>
                                    <a:lnTo>
                                      <a:pt x="47" y="25"/>
                                    </a:lnTo>
                                    <a:lnTo>
                                      <a:pt x="34" y="42"/>
                                    </a:lnTo>
                                    <a:lnTo>
                                      <a:pt x="16" y="77"/>
                                    </a:lnTo>
                                    <a:lnTo>
                                      <a:pt x="5" y="119"/>
                                    </a:lnTo>
                                    <a:lnTo>
                                      <a:pt x="0" y="166"/>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9" name="Freeform 13186"/>
                            <wps:cNvSpPr>
                              <a:spLocks noChangeAspect="1"/>
                            </wps:cNvSpPr>
                            <wps:spPr bwMode="auto">
                              <a:xfrm>
                                <a:off x="3494" y="1210"/>
                                <a:ext cx="421" cy="270"/>
                              </a:xfrm>
                              <a:custGeom>
                                <a:avLst/>
                                <a:gdLst>
                                  <a:gd name="T0" fmla="*/ 26 w 1684"/>
                                  <a:gd name="T1" fmla="*/ 0 h 1080"/>
                                  <a:gd name="T2" fmla="*/ 24 w 1684"/>
                                  <a:gd name="T3" fmla="*/ 1 h 1080"/>
                                  <a:gd name="T4" fmla="*/ 22 w 1684"/>
                                  <a:gd name="T5" fmla="*/ 1 h 1080"/>
                                  <a:gd name="T6" fmla="*/ 19 w 1684"/>
                                  <a:gd name="T7" fmla="*/ 2 h 1080"/>
                                  <a:gd name="T8" fmla="*/ 17 w 1684"/>
                                  <a:gd name="T9" fmla="*/ 3 h 1080"/>
                                  <a:gd name="T10" fmla="*/ 15 w 1684"/>
                                  <a:gd name="T11" fmla="*/ 3 h 1080"/>
                                  <a:gd name="T12" fmla="*/ 13 w 1684"/>
                                  <a:gd name="T13" fmla="*/ 4 h 1080"/>
                                  <a:gd name="T14" fmla="*/ 11 w 1684"/>
                                  <a:gd name="T15" fmla="*/ 5 h 1080"/>
                                  <a:gd name="T16" fmla="*/ 9 w 1684"/>
                                  <a:gd name="T17" fmla="*/ 6 h 1080"/>
                                  <a:gd name="T18" fmla="*/ 7 w 1684"/>
                                  <a:gd name="T19" fmla="*/ 7 h 1080"/>
                                  <a:gd name="T20" fmla="*/ 6 w 1684"/>
                                  <a:gd name="T21" fmla="*/ 9 h 1080"/>
                                  <a:gd name="T22" fmla="*/ 5 w 1684"/>
                                  <a:gd name="T23" fmla="*/ 10 h 1080"/>
                                  <a:gd name="T24" fmla="*/ 3 w 1684"/>
                                  <a:gd name="T25" fmla="*/ 11 h 1080"/>
                                  <a:gd name="T26" fmla="*/ 2 w 1684"/>
                                  <a:gd name="T27" fmla="*/ 13 h 1080"/>
                                  <a:gd name="T28" fmla="*/ 1 w 1684"/>
                                  <a:gd name="T29" fmla="*/ 14 h 1080"/>
                                  <a:gd name="T30" fmla="*/ 1 w 1684"/>
                                  <a:gd name="T31" fmla="*/ 15 h 1080"/>
                                  <a:gd name="T32" fmla="*/ 1 w 1684"/>
                                  <a:gd name="T33" fmla="*/ 15 h 1080"/>
                                  <a:gd name="T34" fmla="*/ 0 w 1684"/>
                                  <a:gd name="T35" fmla="*/ 17 h 108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684" h="1080">
                                    <a:moveTo>
                                      <a:pt x="1684" y="0"/>
                                    </a:moveTo>
                                    <a:lnTo>
                                      <a:pt x="1526" y="28"/>
                                    </a:lnTo>
                                    <a:lnTo>
                                      <a:pt x="1372" y="63"/>
                                    </a:lnTo>
                                    <a:lnTo>
                                      <a:pt x="1224" y="104"/>
                                    </a:lnTo>
                                    <a:lnTo>
                                      <a:pt x="1080" y="150"/>
                                    </a:lnTo>
                                    <a:lnTo>
                                      <a:pt x="944" y="202"/>
                                    </a:lnTo>
                                    <a:lnTo>
                                      <a:pt x="814" y="259"/>
                                    </a:lnTo>
                                    <a:lnTo>
                                      <a:pt x="691" y="322"/>
                                    </a:lnTo>
                                    <a:lnTo>
                                      <a:pt x="576" y="389"/>
                                    </a:lnTo>
                                    <a:lnTo>
                                      <a:pt x="469" y="461"/>
                                    </a:lnTo>
                                    <a:lnTo>
                                      <a:pt x="372" y="538"/>
                                    </a:lnTo>
                                    <a:lnTo>
                                      <a:pt x="284" y="619"/>
                                    </a:lnTo>
                                    <a:lnTo>
                                      <a:pt x="205" y="703"/>
                                    </a:lnTo>
                                    <a:lnTo>
                                      <a:pt x="137" y="793"/>
                                    </a:lnTo>
                                    <a:lnTo>
                                      <a:pt x="79" y="885"/>
                                    </a:lnTo>
                                    <a:lnTo>
                                      <a:pt x="55" y="932"/>
                                    </a:lnTo>
                                    <a:lnTo>
                                      <a:pt x="34" y="981"/>
                                    </a:lnTo>
                                    <a:lnTo>
                                      <a:pt x="0" y="108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0" name="Line 13187"/>
                            <wps:cNvCnPr>
                              <a:cxnSpLocks noChangeShapeType="1"/>
                            </wps:cNvCnPr>
                            <wps:spPr bwMode="auto">
                              <a:xfrm>
                                <a:off x="3463" y="1665"/>
                                <a:ext cx="189" cy="31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91" name="Line 13188"/>
                            <wps:cNvCnPr>
                              <a:cxnSpLocks noChangeShapeType="1"/>
                            </wps:cNvCnPr>
                            <wps:spPr bwMode="auto">
                              <a:xfrm flipH="1">
                                <a:off x="3107" y="1444"/>
                                <a:ext cx="32" cy="1098"/>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92" name="Line 13189"/>
                            <wps:cNvCnPr>
                              <a:cxnSpLocks noChangeShapeType="1"/>
                            </wps:cNvCnPr>
                            <wps:spPr bwMode="auto">
                              <a:xfrm flipH="1">
                                <a:off x="3093" y="1421"/>
                                <a:ext cx="32" cy="110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93" name="Freeform 13190"/>
                            <wps:cNvSpPr>
                              <a:spLocks noChangeAspect="1"/>
                            </wps:cNvSpPr>
                            <wps:spPr bwMode="auto">
                              <a:xfrm>
                                <a:off x="3513" y="1854"/>
                                <a:ext cx="17" cy="83"/>
                              </a:xfrm>
                              <a:custGeom>
                                <a:avLst/>
                                <a:gdLst>
                                  <a:gd name="T0" fmla="*/ 0 w 70"/>
                                  <a:gd name="T1" fmla="*/ 0 h 333"/>
                                  <a:gd name="T2" fmla="*/ 0 w 70"/>
                                  <a:gd name="T3" fmla="*/ 0 h 333"/>
                                  <a:gd name="T4" fmla="*/ 0 w 70"/>
                                  <a:gd name="T5" fmla="*/ 1 h 333"/>
                                  <a:gd name="T6" fmla="*/ 0 w 70"/>
                                  <a:gd name="T7" fmla="*/ 3 h 333"/>
                                  <a:gd name="T8" fmla="*/ 0 w 70"/>
                                  <a:gd name="T9" fmla="*/ 3 h 333"/>
                                  <a:gd name="T10" fmla="*/ 0 w 70"/>
                                  <a:gd name="T11" fmla="*/ 4 h 333"/>
                                  <a:gd name="T12" fmla="*/ 1 w 70"/>
                                  <a:gd name="T13" fmla="*/ 5 h 333"/>
                                  <a:gd name="T14" fmla="*/ 1 w 70"/>
                                  <a:gd name="T15" fmla="*/ 5 h 333"/>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70" h="333">
                                    <a:moveTo>
                                      <a:pt x="0" y="0"/>
                                    </a:moveTo>
                                    <a:lnTo>
                                      <a:pt x="0" y="42"/>
                                    </a:lnTo>
                                    <a:lnTo>
                                      <a:pt x="2" y="86"/>
                                    </a:lnTo>
                                    <a:lnTo>
                                      <a:pt x="16" y="178"/>
                                    </a:lnTo>
                                    <a:lnTo>
                                      <a:pt x="26" y="223"/>
                                    </a:lnTo>
                                    <a:lnTo>
                                      <a:pt x="39" y="265"/>
                                    </a:lnTo>
                                    <a:lnTo>
                                      <a:pt x="53" y="301"/>
                                    </a:lnTo>
                                    <a:lnTo>
                                      <a:pt x="70" y="333"/>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4" name="Freeform 13191"/>
                            <wps:cNvSpPr>
                              <a:spLocks noChangeAspect="1"/>
                            </wps:cNvSpPr>
                            <wps:spPr bwMode="auto">
                              <a:xfrm>
                                <a:off x="2962" y="2442"/>
                                <a:ext cx="63" cy="44"/>
                              </a:xfrm>
                              <a:custGeom>
                                <a:avLst/>
                                <a:gdLst>
                                  <a:gd name="T0" fmla="*/ 4 w 255"/>
                                  <a:gd name="T1" fmla="*/ 3 h 177"/>
                                  <a:gd name="T2" fmla="*/ 2 w 255"/>
                                  <a:gd name="T3" fmla="*/ 1 h 177"/>
                                  <a:gd name="T4" fmla="*/ 0 w 255"/>
                                  <a:gd name="T5" fmla="*/ 0 h 177"/>
                                  <a:gd name="T6" fmla="*/ 0 60000 65536"/>
                                  <a:gd name="T7" fmla="*/ 0 60000 65536"/>
                                  <a:gd name="T8" fmla="*/ 0 60000 65536"/>
                                </a:gdLst>
                                <a:ahLst/>
                                <a:cxnLst>
                                  <a:cxn ang="T6">
                                    <a:pos x="T0" y="T1"/>
                                  </a:cxn>
                                  <a:cxn ang="T7">
                                    <a:pos x="T2" y="T3"/>
                                  </a:cxn>
                                  <a:cxn ang="T8">
                                    <a:pos x="T4" y="T5"/>
                                  </a:cxn>
                                </a:cxnLst>
                                <a:rect l="0" t="0" r="r" b="b"/>
                                <a:pathLst>
                                  <a:path w="255" h="177">
                                    <a:moveTo>
                                      <a:pt x="255" y="177"/>
                                    </a:moveTo>
                                    <a:lnTo>
                                      <a:pt x="131" y="82"/>
                                    </a:lnTo>
                                    <a:lnTo>
                                      <a:pt x="0" y="0"/>
                                    </a:lnTo>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5" name="Freeform 13192"/>
                            <wps:cNvSpPr>
                              <a:spLocks noChangeAspect="1"/>
                            </wps:cNvSpPr>
                            <wps:spPr bwMode="auto">
                              <a:xfrm>
                                <a:off x="2541" y="2416"/>
                                <a:ext cx="104" cy="56"/>
                              </a:xfrm>
                              <a:custGeom>
                                <a:avLst/>
                                <a:gdLst>
                                  <a:gd name="T0" fmla="*/ 0 w 413"/>
                                  <a:gd name="T1" fmla="*/ 2 h 226"/>
                                  <a:gd name="T2" fmla="*/ 1 w 413"/>
                                  <a:gd name="T3" fmla="*/ 3 h 226"/>
                                  <a:gd name="T4" fmla="*/ 1 w 413"/>
                                  <a:gd name="T5" fmla="*/ 3 h 226"/>
                                  <a:gd name="T6" fmla="*/ 2 w 413"/>
                                  <a:gd name="T7" fmla="*/ 3 h 226"/>
                                  <a:gd name="T8" fmla="*/ 3 w 413"/>
                                  <a:gd name="T9" fmla="*/ 3 h 226"/>
                                  <a:gd name="T10" fmla="*/ 4 w 413"/>
                                  <a:gd name="T11" fmla="*/ 3 h 226"/>
                                  <a:gd name="T12" fmla="*/ 5 w 413"/>
                                  <a:gd name="T13" fmla="*/ 3 h 226"/>
                                  <a:gd name="T14" fmla="*/ 6 w 413"/>
                                  <a:gd name="T15" fmla="*/ 3 h 226"/>
                                  <a:gd name="T16" fmla="*/ 6 w 413"/>
                                  <a:gd name="T17" fmla="*/ 2 h 226"/>
                                  <a:gd name="T18" fmla="*/ 7 w 413"/>
                                  <a:gd name="T19" fmla="*/ 2 h 226"/>
                                  <a:gd name="T20" fmla="*/ 7 w 413"/>
                                  <a:gd name="T21" fmla="*/ 1 h 226"/>
                                  <a:gd name="T22" fmla="*/ 6 w 413"/>
                                  <a:gd name="T23" fmla="*/ 1 h 226"/>
                                  <a:gd name="T24" fmla="*/ 6 w 413"/>
                                  <a:gd name="T25" fmla="*/ 0 h 226"/>
                                  <a:gd name="T26" fmla="*/ 5 w 413"/>
                                  <a:gd name="T27" fmla="*/ 0 h 226"/>
                                  <a:gd name="T28" fmla="*/ 4 w 413"/>
                                  <a:gd name="T29" fmla="*/ 0 h 226"/>
                                  <a:gd name="T30" fmla="*/ 3 w 413"/>
                                  <a:gd name="T31" fmla="*/ 0 h 226"/>
                                  <a:gd name="T32" fmla="*/ 2 w 413"/>
                                  <a:gd name="T33" fmla="*/ 0 h 226"/>
                                  <a:gd name="T34" fmla="*/ 1 w 413"/>
                                  <a:gd name="T35" fmla="*/ 0 h 226"/>
                                  <a:gd name="T36" fmla="*/ 1 w 413"/>
                                  <a:gd name="T37" fmla="*/ 1 h 226"/>
                                  <a:gd name="T38" fmla="*/ 0 w 413"/>
                                  <a:gd name="T39" fmla="*/ 1 h 226"/>
                                  <a:gd name="T40" fmla="*/ 0 w 413"/>
                                  <a:gd name="T41" fmla="*/ 2 h 226"/>
                                  <a:gd name="T42" fmla="*/ 0 w 413"/>
                                  <a:gd name="T43" fmla="*/ 2 h 22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13" h="226">
                                    <a:moveTo>
                                      <a:pt x="11" y="145"/>
                                    </a:moveTo>
                                    <a:lnTo>
                                      <a:pt x="40" y="175"/>
                                    </a:lnTo>
                                    <a:lnTo>
                                      <a:pt x="82" y="201"/>
                                    </a:lnTo>
                                    <a:lnTo>
                                      <a:pt x="136" y="218"/>
                                    </a:lnTo>
                                    <a:lnTo>
                                      <a:pt x="197" y="226"/>
                                    </a:lnTo>
                                    <a:lnTo>
                                      <a:pt x="258" y="224"/>
                                    </a:lnTo>
                                    <a:lnTo>
                                      <a:pt x="315" y="212"/>
                                    </a:lnTo>
                                    <a:lnTo>
                                      <a:pt x="363" y="191"/>
                                    </a:lnTo>
                                    <a:lnTo>
                                      <a:pt x="397" y="164"/>
                                    </a:lnTo>
                                    <a:lnTo>
                                      <a:pt x="413" y="131"/>
                                    </a:lnTo>
                                    <a:lnTo>
                                      <a:pt x="412" y="98"/>
                                    </a:lnTo>
                                    <a:lnTo>
                                      <a:pt x="392" y="66"/>
                                    </a:lnTo>
                                    <a:lnTo>
                                      <a:pt x="356" y="38"/>
                                    </a:lnTo>
                                    <a:lnTo>
                                      <a:pt x="307" y="17"/>
                                    </a:lnTo>
                                    <a:lnTo>
                                      <a:pt x="249" y="3"/>
                                    </a:lnTo>
                                    <a:lnTo>
                                      <a:pt x="187" y="0"/>
                                    </a:lnTo>
                                    <a:lnTo>
                                      <a:pt x="127" y="7"/>
                                    </a:lnTo>
                                    <a:lnTo>
                                      <a:pt x="74" y="24"/>
                                    </a:lnTo>
                                    <a:lnTo>
                                      <a:pt x="34" y="48"/>
                                    </a:lnTo>
                                    <a:lnTo>
                                      <a:pt x="8" y="79"/>
                                    </a:lnTo>
                                    <a:lnTo>
                                      <a:pt x="0" y="112"/>
                                    </a:lnTo>
                                    <a:lnTo>
                                      <a:pt x="11" y="145"/>
                                    </a:lnTo>
                                    <a:close/>
                                  </a:path>
                                </a:pathLst>
                              </a:custGeom>
                              <a:noFill/>
                              <a:ln w="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6" name="Line 13193"/>
                            <wps:cNvCnPr>
                              <a:cxnSpLocks noChangeShapeType="1"/>
                            </wps:cNvCnPr>
                            <wps:spPr bwMode="auto">
                              <a:xfrm>
                                <a:off x="2541" y="2437"/>
                                <a:ext cx="4" cy="16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97" name="Line 13194"/>
                            <wps:cNvCnPr>
                              <a:cxnSpLocks noChangeShapeType="1"/>
                            </wps:cNvCnPr>
                            <wps:spPr bwMode="auto">
                              <a:xfrm flipH="1">
                                <a:off x="2641" y="2445"/>
                                <a:ext cx="7" cy="16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98" name="AutoShape 13195"/>
                            <wps:cNvSpPr>
                              <a:spLocks noChangeAspect="1" noChangeArrowheads="1"/>
                            </wps:cNvSpPr>
                            <wps:spPr bwMode="auto">
                              <a:xfrm>
                                <a:off x="2537" y="2362"/>
                                <a:ext cx="113" cy="275"/>
                              </a:xfrm>
                              <a:prstGeom prst="can">
                                <a:avLst>
                                  <a:gd name="adj" fmla="val 60841"/>
                                </a:avLst>
                              </a:prstGeom>
                              <a:solidFill>
                                <a:srgbClr val="FFFFFF"/>
                              </a:solidFill>
                              <a:ln w="3175">
                                <a:solidFill>
                                  <a:srgbClr val="0D0D0D"/>
                                </a:solidFill>
                                <a:round/>
                                <a:headEnd/>
                                <a:tailEnd/>
                              </a:ln>
                            </wps:spPr>
                            <wps:bodyPr rot="0" vert="horz" wrap="square" lIns="91440" tIns="45720" rIns="91440" bIns="45720" anchor="t" anchorCtr="0" upright="1">
                              <a:noAutofit/>
                            </wps:bodyPr>
                          </wps:wsp>
                        </wpg:grpSp>
                        <wps:wsp>
                          <wps:cNvPr id="4799" name="Text Box 13196"/>
                          <wps:cNvSpPr txBox="1">
                            <a:spLocks noChangeAspect="1" noChangeArrowheads="1"/>
                          </wps:cNvSpPr>
                          <wps:spPr bwMode="auto">
                            <a:xfrm>
                              <a:off x="3366" y="12869"/>
                              <a:ext cx="873"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FA5" w:rsidRPr="00EE2311" w:rsidRDefault="00F23FA5" w:rsidP="00EC2C13">
                                <w:pPr>
                                  <w:ind w:hanging="57"/>
                                  <w:jc w:val="center"/>
                                  <w:rPr>
                                    <w:sz w:val="18"/>
                                    <w:szCs w:val="18"/>
                                  </w:rPr>
                                </w:pPr>
                                <w:r w:rsidRPr="00EE2311">
                                  <w:rPr>
                                    <w:sz w:val="16"/>
                                    <w:szCs w:val="16"/>
                                  </w:rPr>
                                  <w:t xml:space="preserve">Moteur </w:t>
                                </w:r>
                              </w:p>
                            </w:txbxContent>
                          </wps:txbx>
                          <wps:bodyPr rot="0" vert="horz" wrap="square" lIns="0" tIns="0" rIns="0" bIns="0" anchor="t" anchorCtr="0" upright="1">
                            <a:noAutofit/>
                          </wps:bodyPr>
                        </wps:wsp>
                        <wps:wsp>
                          <wps:cNvPr id="4800" name="Freeform 13197"/>
                          <wps:cNvSpPr>
                            <a:spLocks noChangeAspect="1"/>
                          </wps:cNvSpPr>
                          <wps:spPr bwMode="auto">
                            <a:xfrm>
                              <a:off x="3289" y="13160"/>
                              <a:ext cx="1124" cy="775"/>
                            </a:xfrm>
                            <a:custGeom>
                              <a:avLst/>
                              <a:gdLst>
                                <a:gd name="T0" fmla="*/ 0 w 1499"/>
                                <a:gd name="T1" fmla="*/ 0 h 1188"/>
                                <a:gd name="T2" fmla="*/ 697 w 1499"/>
                                <a:gd name="T3" fmla="*/ 0 h 1188"/>
                                <a:gd name="T4" fmla="*/ 715 w 1499"/>
                                <a:gd name="T5" fmla="*/ 365 h 1188"/>
                                <a:gd name="T6" fmla="*/ 0 60000 65536"/>
                                <a:gd name="T7" fmla="*/ 0 60000 65536"/>
                                <a:gd name="T8" fmla="*/ 0 60000 65536"/>
                              </a:gdLst>
                              <a:ahLst/>
                              <a:cxnLst>
                                <a:cxn ang="T6">
                                  <a:pos x="T0" y="T1"/>
                                </a:cxn>
                                <a:cxn ang="T7">
                                  <a:pos x="T2" y="T3"/>
                                </a:cxn>
                                <a:cxn ang="T8">
                                  <a:pos x="T4" y="T5"/>
                                </a:cxn>
                              </a:cxnLst>
                              <a:rect l="0" t="0" r="r" b="b"/>
                              <a:pathLst>
                                <a:path w="1499" h="1188">
                                  <a:moveTo>
                                    <a:pt x="0" y="0"/>
                                  </a:moveTo>
                                  <a:lnTo>
                                    <a:pt x="1462" y="0"/>
                                  </a:lnTo>
                                  <a:lnTo>
                                    <a:pt x="1499" y="1188"/>
                                  </a:lnTo>
                                </a:path>
                              </a:pathLst>
                            </a:custGeom>
                            <a:noFill/>
                            <a:ln w="9525">
                              <a:solidFill>
                                <a:srgbClr val="000000"/>
                              </a:solidFill>
                              <a:round/>
                              <a:headEnd/>
                              <a:tailEnd type="oval"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1" name="Freeform 13198"/>
                          <wps:cNvSpPr>
                            <a:spLocks noChangeAspect="1"/>
                          </wps:cNvSpPr>
                          <wps:spPr bwMode="auto">
                            <a:xfrm>
                              <a:off x="7438" y="13182"/>
                              <a:ext cx="2164" cy="138"/>
                            </a:xfrm>
                            <a:custGeom>
                              <a:avLst/>
                              <a:gdLst>
                                <a:gd name="T0" fmla="*/ 1074 w 3265"/>
                                <a:gd name="T1" fmla="*/ 0 h 998"/>
                                <a:gd name="T2" fmla="*/ 278 w 3265"/>
                                <a:gd name="T3" fmla="*/ 0 h 998"/>
                                <a:gd name="T4" fmla="*/ 0 w 3265"/>
                                <a:gd name="T5" fmla="*/ 3 h 998"/>
                                <a:gd name="T6" fmla="*/ 0 60000 65536"/>
                                <a:gd name="T7" fmla="*/ 0 60000 65536"/>
                                <a:gd name="T8" fmla="*/ 0 60000 65536"/>
                              </a:gdLst>
                              <a:ahLst/>
                              <a:cxnLst>
                                <a:cxn ang="T6">
                                  <a:pos x="T0" y="T1"/>
                                </a:cxn>
                                <a:cxn ang="T7">
                                  <a:pos x="T2" y="T3"/>
                                </a:cxn>
                                <a:cxn ang="T8">
                                  <a:pos x="T4" y="T5"/>
                                </a:cxn>
                              </a:cxnLst>
                              <a:rect l="0" t="0" r="r" b="b"/>
                              <a:pathLst>
                                <a:path w="3265" h="998">
                                  <a:moveTo>
                                    <a:pt x="3265" y="2"/>
                                  </a:moveTo>
                                  <a:lnTo>
                                    <a:pt x="844" y="0"/>
                                  </a:lnTo>
                                  <a:lnTo>
                                    <a:pt x="0" y="998"/>
                                  </a:lnTo>
                                </a:path>
                              </a:pathLst>
                            </a:custGeom>
                            <a:noFill/>
                            <a:ln w="9525">
                              <a:solidFill>
                                <a:srgbClr val="000000"/>
                              </a:solidFill>
                              <a:round/>
                              <a:headEnd/>
                              <a:tailEnd type="oval"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2" name="Text Box 13199"/>
                          <wps:cNvSpPr txBox="1">
                            <a:spLocks noChangeAspect="1" noChangeArrowheads="1"/>
                          </wps:cNvSpPr>
                          <wps:spPr bwMode="auto">
                            <a:xfrm>
                              <a:off x="2964" y="14496"/>
                              <a:ext cx="974" cy="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FA5" w:rsidRDefault="008E0EE6" w:rsidP="008E0EE6">
                                <w:pPr>
                                  <w:spacing w:after="0"/>
                                  <w:ind w:firstLine="0"/>
                                  <w:rPr>
                                    <w:sz w:val="16"/>
                                    <w:szCs w:val="16"/>
                                  </w:rPr>
                                </w:pPr>
                                <w:r>
                                  <w:rPr>
                                    <w:sz w:val="16"/>
                                    <w:szCs w:val="16"/>
                                  </w:rPr>
                                  <w:t xml:space="preserve">    </w:t>
                                </w:r>
                                <w:r w:rsidR="00F23FA5" w:rsidRPr="003B6156">
                                  <w:rPr>
                                    <w:sz w:val="16"/>
                                    <w:szCs w:val="16"/>
                                  </w:rPr>
                                  <w:t>Carte de</w:t>
                                </w:r>
                              </w:p>
                              <w:p w:rsidR="00F23FA5" w:rsidRPr="003B6156" w:rsidRDefault="00F23FA5" w:rsidP="00EC2C13">
                                <w:pPr>
                                  <w:spacing w:after="0"/>
                                  <w:ind w:firstLine="0"/>
                                  <w:jc w:val="center"/>
                                  <w:rPr>
                                    <w:sz w:val="16"/>
                                    <w:szCs w:val="16"/>
                                  </w:rPr>
                                </w:pPr>
                                <w:r w:rsidRPr="003B6156">
                                  <w:rPr>
                                    <w:sz w:val="16"/>
                                    <w:szCs w:val="16"/>
                                  </w:rPr>
                                  <w:t xml:space="preserve"> commande</w:t>
                                </w:r>
                              </w:p>
                            </w:txbxContent>
                          </wps:txbx>
                          <wps:bodyPr rot="0" vert="horz" wrap="square" lIns="0" tIns="0" rIns="0" bIns="0" anchor="ctr" anchorCtr="0" upright="1">
                            <a:noAutofit/>
                          </wps:bodyPr>
                        </wps:wsp>
                        <wps:wsp>
                          <wps:cNvPr id="4803" name="Freeform 13200"/>
                          <wps:cNvSpPr>
                            <a:spLocks noChangeAspect="1"/>
                          </wps:cNvSpPr>
                          <wps:spPr bwMode="auto">
                            <a:xfrm>
                              <a:off x="3072" y="14448"/>
                              <a:ext cx="1997" cy="317"/>
                            </a:xfrm>
                            <a:custGeom>
                              <a:avLst/>
                              <a:gdLst>
                                <a:gd name="T0" fmla="*/ 0 w 1951"/>
                                <a:gd name="T1" fmla="*/ 441 h 283"/>
                                <a:gd name="T2" fmla="*/ 937 w 1951"/>
                                <a:gd name="T3" fmla="*/ 441 h 283"/>
                                <a:gd name="T4" fmla="*/ 2364 w 1951"/>
                                <a:gd name="T5" fmla="*/ 0 h 283"/>
                                <a:gd name="T6" fmla="*/ 0 60000 65536"/>
                                <a:gd name="T7" fmla="*/ 0 60000 65536"/>
                                <a:gd name="T8" fmla="*/ 0 60000 65536"/>
                              </a:gdLst>
                              <a:ahLst/>
                              <a:cxnLst>
                                <a:cxn ang="T6">
                                  <a:pos x="T0" y="T1"/>
                                </a:cxn>
                                <a:cxn ang="T7">
                                  <a:pos x="T2" y="T3"/>
                                </a:cxn>
                                <a:cxn ang="T8">
                                  <a:pos x="T4" y="T5"/>
                                </a:cxn>
                              </a:cxnLst>
                              <a:rect l="0" t="0" r="r" b="b"/>
                              <a:pathLst>
                                <a:path w="1951" h="283">
                                  <a:moveTo>
                                    <a:pt x="0" y="283"/>
                                  </a:moveTo>
                                  <a:lnTo>
                                    <a:pt x="773" y="283"/>
                                  </a:lnTo>
                                  <a:lnTo>
                                    <a:pt x="1951" y="0"/>
                                  </a:lnTo>
                                </a:path>
                              </a:pathLst>
                            </a:custGeom>
                            <a:noFill/>
                            <a:ln w="9525">
                              <a:solidFill>
                                <a:srgbClr val="000000"/>
                              </a:solidFill>
                              <a:round/>
                              <a:headEnd/>
                              <a:tailEnd type="oval"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4" name="Freeform 13201"/>
                          <wps:cNvSpPr>
                            <a:spLocks noChangeAspect="1"/>
                          </wps:cNvSpPr>
                          <wps:spPr bwMode="auto">
                            <a:xfrm>
                              <a:off x="6953" y="13882"/>
                              <a:ext cx="2732" cy="274"/>
                            </a:xfrm>
                            <a:custGeom>
                              <a:avLst/>
                              <a:gdLst>
                                <a:gd name="T0" fmla="*/ 1244 w 4304"/>
                                <a:gd name="T1" fmla="*/ 0 h 444"/>
                                <a:gd name="T2" fmla="*/ 789 w 4304"/>
                                <a:gd name="T3" fmla="*/ 0 h 444"/>
                                <a:gd name="T4" fmla="*/ 0 w 4304"/>
                                <a:gd name="T5" fmla="*/ 116 h 444"/>
                                <a:gd name="T6" fmla="*/ 0 60000 65536"/>
                                <a:gd name="T7" fmla="*/ 0 60000 65536"/>
                                <a:gd name="T8" fmla="*/ 0 60000 65536"/>
                              </a:gdLst>
                              <a:ahLst/>
                              <a:cxnLst>
                                <a:cxn ang="T6">
                                  <a:pos x="T0" y="T1"/>
                                </a:cxn>
                                <a:cxn ang="T7">
                                  <a:pos x="T2" y="T3"/>
                                </a:cxn>
                                <a:cxn ang="T8">
                                  <a:pos x="T4" y="T5"/>
                                </a:cxn>
                              </a:cxnLst>
                              <a:rect l="0" t="0" r="r" b="b"/>
                              <a:pathLst>
                                <a:path w="4304" h="444">
                                  <a:moveTo>
                                    <a:pt x="4304" y="0"/>
                                  </a:moveTo>
                                  <a:lnTo>
                                    <a:pt x="2730" y="0"/>
                                  </a:lnTo>
                                  <a:lnTo>
                                    <a:pt x="0" y="444"/>
                                  </a:lnTo>
                                </a:path>
                              </a:pathLst>
                            </a:custGeom>
                            <a:noFill/>
                            <a:ln w="9525">
                              <a:solidFill>
                                <a:srgbClr val="000000"/>
                              </a:solidFill>
                              <a:round/>
                              <a:headEnd/>
                              <a:tailEnd type="oval"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5" name="Text Box 13202"/>
                          <wps:cNvSpPr txBox="1">
                            <a:spLocks noChangeAspect="1" noChangeArrowheads="1"/>
                          </wps:cNvSpPr>
                          <wps:spPr bwMode="auto">
                            <a:xfrm>
                              <a:off x="2478" y="15256"/>
                              <a:ext cx="1933"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FA5" w:rsidRPr="003B6156" w:rsidRDefault="008E0EE6" w:rsidP="008E0EE6">
                                <w:pPr>
                                  <w:rPr>
                                    <w:sz w:val="16"/>
                                    <w:szCs w:val="16"/>
                                  </w:rPr>
                                </w:pPr>
                                <w:r>
                                  <w:rPr>
                                    <w:sz w:val="16"/>
                                    <w:szCs w:val="16"/>
                                  </w:rPr>
                                  <w:t>Bloc d’alimentation</w:t>
                                </w:r>
                              </w:p>
                            </w:txbxContent>
                          </wps:txbx>
                          <wps:bodyPr rot="0" vert="horz" wrap="square" lIns="0" tIns="0" rIns="0" bIns="0" anchor="ctr" anchorCtr="0" upright="1">
                            <a:noAutofit/>
                          </wps:bodyPr>
                        </wps:wsp>
                        <wps:wsp>
                          <wps:cNvPr id="4806" name="Freeform 13203"/>
                          <wps:cNvSpPr>
                            <a:spLocks noChangeAspect="1"/>
                          </wps:cNvSpPr>
                          <wps:spPr bwMode="auto">
                            <a:xfrm>
                              <a:off x="7783" y="14623"/>
                              <a:ext cx="1975" cy="424"/>
                            </a:xfrm>
                            <a:custGeom>
                              <a:avLst/>
                              <a:gdLst>
                                <a:gd name="T0" fmla="*/ 785 w 3332"/>
                                <a:gd name="T1" fmla="*/ 2725 h 176"/>
                                <a:gd name="T2" fmla="*/ 414 w 3332"/>
                                <a:gd name="T3" fmla="*/ 2725 h 176"/>
                                <a:gd name="T4" fmla="*/ 0 w 3332"/>
                                <a:gd name="T5" fmla="*/ 0 h 176"/>
                                <a:gd name="T6" fmla="*/ 0 60000 65536"/>
                                <a:gd name="T7" fmla="*/ 0 60000 65536"/>
                                <a:gd name="T8" fmla="*/ 0 60000 65536"/>
                              </a:gdLst>
                              <a:ahLst/>
                              <a:cxnLst>
                                <a:cxn ang="T6">
                                  <a:pos x="T0" y="T1"/>
                                </a:cxn>
                                <a:cxn ang="T7">
                                  <a:pos x="T2" y="T3"/>
                                </a:cxn>
                                <a:cxn ang="T8">
                                  <a:pos x="T4" y="T5"/>
                                </a:cxn>
                              </a:cxnLst>
                              <a:rect l="0" t="0" r="r" b="b"/>
                              <a:pathLst>
                                <a:path w="3332" h="176">
                                  <a:moveTo>
                                    <a:pt x="3332" y="176"/>
                                  </a:moveTo>
                                  <a:lnTo>
                                    <a:pt x="1758" y="176"/>
                                  </a:lnTo>
                                  <a:lnTo>
                                    <a:pt x="0" y="0"/>
                                  </a:lnTo>
                                </a:path>
                              </a:pathLst>
                            </a:custGeom>
                            <a:noFill/>
                            <a:ln w="9525">
                              <a:solidFill>
                                <a:srgbClr val="000000"/>
                              </a:solidFill>
                              <a:round/>
                              <a:headEnd/>
                              <a:tailEnd type="oval"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7" name="Freeform 13204"/>
                          <wps:cNvSpPr>
                            <a:spLocks noChangeAspect="1"/>
                          </wps:cNvSpPr>
                          <wps:spPr bwMode="auto">
                            <a:xfrm>
                              <a:off x="2751" y="15188"/>
                              <a:ext cx="2358" cy="353"/>
                            </a:xfrm>
                            <a:custGeom>
                              <a:avLst/>
                              <a:gdLst>
                                <a:gd name="T0" fmla="*/ 0 w 1804"/>
                                <a:gd name="T1" fmla="*/ 30 h 1273"/>
                                <a:gd name="T2" fmla="*/ 1975 w 1804"/>
                                <a:gd name="T3" fmla="*/ 30 h 1273"/>
                                <a:gd name="T4" fmla="*/ 2264 w 1804"/>
                                <a:gd name="T5" fmla="*/ 0 h 1273"/>
                                <a:gd name="T6" fmla="*/ 0 60000 65536"/>
                                <a:gd name="T7" fmla="*/ 0 60000 65536"/>
                                <a:gd name="T8" fmla="*/ 0 60000 65536"/>
                              </a:gdLst>
                              <a:ahLst/>
                              <a:cxnLst>
                                <a:cxn ang="T6">
                                  <a:pos x="T0" y="T1"/>
                                </a:cxn>
                                <a:cxn ang="T7">
                                  <a:pos x="T2" y="T3"/>
                                </a:cxn>
                                <a:cxn ang="T8">
                                  <a:pos x="T4" y="T5"/>
                                </a:cxn>
                              </a:cxnLst>
                              <a:rect l="0" t="0" r="r" b="b"/>
                              <a:pathLst>
                                <a:path w="1804" h="1273">
                                  <a:moveTo>
                                    <a:pt x="0" y="1273"/>
                                  </a:moveTo>
                                  <a:lnTo>
                                    <a:pt x="1574" y="1273"/>
                                  </a:lnTo>
                                  <a:lnTo>
                                    <a:pt x="1804" y="0"/>
                                  </a:lnTo>
                                </a:path>
                              </a:pathLst>
                            </a:custGeom>
                            <a:noFill/>
                            <a:ln w="9525">
                              <a:solidFill>
                                <a:srgbClr val="000000"/>
                              </a:solidFill>
                              <a:round/>
                              <a:headEnd/>
                              <a:tailEnd type="oval"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8" name="Text Box 13208"/>
                          <wps:cNvSpPr txBox="1">
                            <a:spLocks noChangeAspect="1" noChangeArrowheads="1"/>
                          </wps:cNvSpPr>
                          <wps:spPr bwMode="auto">
                            <a:xfrm>
                              <a:off x="8111" y="12962"/>
                              <a:ext cx="1568" cy="2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FA5" w:rsidRPr="00EE2311" w:rsidRDefault="00F23FA5" w:rsidP="00EC2C13">
                                <w:pPr>
                                  <w:ind w:firstLine="57"/>
                                  <w:jc w:val="center"/>
                                  <w:rPr>
                                    <w:sz w:val="16"/>
                                    <w:szCs w:val="16"/>
                                  </w:rPr>
                                </w:pPr>
                                <w:r w:rsidRPr="00EE2311">
                                  <w:rPr>
                                    <w:sz w:val="16"/>
                                    <w:szCs w:val="16"/>
                                  </w:rPr>
                                  <w:t xml:space="preserve">Cuve de cuisson </w:t>
                                </w:r>
                              </w:p>
                            </w:txbxContent>
                          </wps:txbx>
                          <wps:bodyPr rot="0" vert="horz" wrap="square" lIns="0" tIns="0" rIns="0" bIns="0" anchor="t" anchorCtr="0" upright="1">
                            <a:noAutofit/>
                          </wps:bodyPr>
                        </wps:wsp>
                        <wps:wsp>
                          <wps:cNvPr id="4809" name="Text Box 13209"/>
                          <wps:cNvSpPr txBox="1">
                            <a:spLocks noChangeAspect="1" noChangeArrowheads="1"/>
                          </wps:cNvSpPr>
                          <wps:spPr bwMode="auto">
                            <a:xfrm>
                              <a:off x="8668" y="14841"/>
                              <a:ext cx="1224" cy="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3FA5" w:rsidRDefault="00F23FA5" w:rsidP="00791AAD">
                                <w:pPr>
                                  <w:spacing w:after="0"/>
                                  <w:jc w:val="center"/>
                                  <w:rPr>
                                    <w:sz w:val="16"/>
                                    <w:szCs w:val="16"/>
                                  </w:rPr>
                                </w:pPr>
                                <w:r w:rsidRPr="00EE2311">
                                  <w:rPr>
                                    <w:sz w:val="16"/>
                                    <w:szCs w:val="16"/>
                                  </w:rPr>
                                  <w:t>Résistance</w:t>
                                </w:r>
                              </w:p>
                              <w:p w:rsidR="00F23FA5" w:rsidRPr="00791AAD" w:rsidRDefault="00F23FA5" w:rsidP="00791AAD">
                                <w:pPr>
                                  <w:spacing w:after="0"/>
                                  <w:jc w:val="center"/>
                                  <w:rPr>
                                    <w:szCs w:val="24"/>
                                  </w:rPr>
                                </w:pPr>
                                <w:r w:rsidRPr="00791AAD">
                                  <w:rPr>
                                    <w:sz w:val="16"/>
                                    <w:szCs w:val="16"/>
                                  </w:rPr>
                                  <w:t>chauffante</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426" o:spid="_x0000_s1026" style="position:absolute;left:0;text-align:left;margin-left:-6.65pt;margin-top:29.55pt;width:557.75pt;height:351.85pt;z-index:251684864" coordorigin="2335,12607" coordsize="8028,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">
                <v:shapetype id="_x0000_t202" coordsize="21600,21600" o:spt="202" path="m,l,21600r21600,l21600,xe">
                  <v:stroke joinstyle="miter"/>
                  <v:path gradientshapeok="t" o:connecttype="rect"/>
                </v:shapetype>
                <v:shape id="Text Box 13205" o:spid="_x0000_s1027" type="#_x0000_t202" style="position:absolute;left:8394;top:15527;width:1969;height: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NOcsYA&#10;AADdAAAADwAAAGRycy9kb3ducmV2LnhtbESPzWrDMBCE74G+g9hCL6WRE9pSHCvGSWmaSw5O8wCL&#10;tf4h1spYqu3k6atCIMdhZr5hknQyrRiod41lBYt5BIK4sLrhSsHp5+vlA4TzyBpby6TgQg7S9cMs&#10;wVjbkXMajr4SAcIuRgW1910spStqMujmtiMOXml7gz7IvpK6xzHATSuXUfQuDTYcFmrsaFtTcT7+&#10;GgWU5fZ6OLudyTef213ZMD3Lb6WeHqdsBcLT5O/hW3uvFSxfozf4fxOe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dNOcsYAAADdAAAADwAAAAAAAAAAAAAAAACYAgAAZHJz&#10;L2Rvd25yZXYueG1sUEsFBgAAAAAEAAQA9QAAAIsDAAAAAA==&#10;" filled="f" stroked="f">
                  <o:lock v:ext="edit" aspectratio="t"/>
                  <v:textbox inset="0,0,0,0">
                    <w:txbxContent>
                      <w:p w:rsidR="00F23FA5" w:rsidRPr="00791AAD" w:rsidRDefault="00F23FA5" w:rsidP="00334BB4">
                        <w:pPr>
                          <w:rPr>
                            <w:sz w:val="16"/>
                            <w:szCs w:val="16"/>
                          </w:rPr>
                        </w:pPr>
                        <w:r>
                          <w:rPr>
                            <w:sz w:val="16"/>
                            <w:szCs w:val="16"/>
                          </w:rPr>
                          <w:t xml:space="preserve">  Poulies de </w:t>
                        </w:r>
                        <w:r w:rsidRPr="00791AAD">
                          <w:rPr>
                            <w:sz w:val="16"/>
                            <w:szCs w:val="16"/>
                          </w:rPr>
                          <w:t>Transmission</w:t>
                        </w:r>
                        <w:r>
                          <w:rPr>
                            <w:sz w:val="16"/>
                            <w:szCs w:val="16"/>
                          </w:rPr>
                          <w:t xml:space="preserve"> de mvt</w:t>
                        </w:r>
                      </w:p>
                    </w:txbxContent>
                  </v:textbox>
                </v:shape>
                <v:group id="Group 2425" o:spid="_x0000_s1028" style="position:absolute;left:2335;top:12607;width:7414;height:3200" coordorigin="2478,12633" coordsize="7414,32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dqFhMcAAADdAAAADwAAAGRycy9kb3ducmV2LnhtbESPQWvCQBSE7wX/w/IK&#10;3ppNtA2SZhURKx5CoSqU3h7ZZxLMvg3ZbRL/fbdQ6HGYmW+YfDOZVgzUu8aygiSKQRCXVjdcKbic&#10;355WIJxH1thaJgV3crBZzx5yzLQd+YOGk69EgLDLUEHtfZdJ6cqaDLrIdsTBu9reoA+yr6TucQxw&#10;08pFHKfSYMNhocaOdjWVt9O3UXAYcdwuk/1Q3K67+9f55f2zSEip+eO0fQXhafL/4b/2UStYPMc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dqFhMcAAADd&#10;AAAADwAAAAAAAAAAAAAAAACqAgAAZHJzL2Rvd25yZXYueG1sUEsFBgAAAAAEAAQA+gAAAJ4DAAAA&#10;AA==&#10;">
                  <v:shape id="Text Box 10809" o:spid="_x0000_s1029" type="#_x0000_t202" style="position:absolute;left:8835;top:13673;width:775;height: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QoxMYA&#10;AADdAAAADwAAAGRycy9kb3ducmV2LnhtbESPQWsCMRSE74X+h/AKvdWkUtRujSKiIAil6/bQ4+vm&#10;uRvcvKybqOu/bwqCx2FmvmGm89414kxdsJ41vA4UCOLSG8uVhu9i/TIBESKywcYzabhSgPns8WGK&#10;mfEXzum8i5VIEA4ZaqhjbDMpQ1mTwzDwLXHy9r5zGJPsKmk6vCS4a+RQqZF0aDkt1NjSsqbysDs5&#10;DYsfzlf2+Pn7le9zWxTvirejg9bPT/3iA0SkPt7Dt/bGaBi+qTH8v0lP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QoxMYAAADdAAAADwAAAAAAAAAAAAAAAACYAgAAZHJz&#10;L2Rvd25yZXYueG1sUEsFBgAAAAAEAAQA9QAAAIsDAAAAAA==&#10;" filled="f" stroked="f">
                    <o:lock v:ext="edit" aspectratio="t"/>
                    <v:textbox inset="0,0,0,0">
                      <w:txbxContent>
                        <w:p w:rsidR="00F23FA5" w:rsidRPr="00EE2311" w:rsidRDefault="00F23FA5" w:rsidP="00EC2C13">
                          <w:pPr>
                            <w:ind w:firstLine="114"/>
                            <w:rPr>
                              <w:sz w:val="16"/>
                              <w:szCs w:val="16"/>
                            </w:rPr>
                          </w:pPr>
                          <w:r w:rsidRPr="00EE2311">
                            <w:rPr>
                              <w:sz w:val="16"/>
                              <w:szCs w:val="16"/>
                            </w:rPr>
                            <w:t xml:space="preserve">Pétrin </w:t>
                          </w:r>
                        </w:p>
                      </w:txbxContent>
                    </v:textbox>
                  </v:shape>
                  <v:group id="Group 5462" o:spid="_x0000_s1030" style="position:absolute;left:6771;top:14807;width:2986;height:959" coordorigin="5860,4110" coordsize="2646,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wm0bcQAAADdAAAADwAAAGRycy9kb3ducmV2LnhtbERPy2rCQBTdF/yH4Qrd&#10;1UnSBxIdRYIVF6FQFcTdJXNNgpk7ITPN4+87i0KXh/Neb0fTiJ46V1tWEC8iEMSF1TWXCi7nz5cl&#10;COeRNTaWScFEDrab2dMaU20H/qb+5EsRQtilqKDyvk2ldEVFBt3CtsSBu9vOoA+wK6XucAjhppFJ&#10;FH1IgzWHhgpbyioqHqcfo+Aw4LB7jfd9/rhn0+38/nXNY1LqeT7uViA8jf5f/Oc+agXJWxTmhj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wm0bcQAAADdAAAA&#10;DwAAAAAAAAAAAAAAAACqAgAAZHJzL2Rvd25yZXYueG1sUEsFBgAAAAAEAAQA+gAAAJsDAAAAAA==&#10;">
                    <o:lock v:ext="edit" aspectratio="t"/>
                    <v:shapetype id="_x0000_t32" coordsize="21600,21600" o:spt="32" o:oned="t" path="m,l21600,21600e" filled="f">
                      <v:path arrowok="t" fillok="f" o:connecttype="none"/>
                      <o:lock v:ext="edit" shapetype="t"/>
                    </v:shapetype>
                    <v:shape id="AutoShape 5459" o:spid="_x0000_s1031" type="#_x0000_t32" style="position:absolute;left:7460;top:4954;width:1046;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xQzMUAAADdAAAADwAAAGRycy9kb3ducmV2LnhtbESPQWsCMRSE74X+h/AKXopmV6To1ihS&#10;EMRDQd2Dx0fy3F26eVmTdF3/fSMIPQ4z8w2zXA+2FT350DhWkE8yEMTamYYrBeVpO56DCBHZYOuY&#10;FNwpwHr1+rLEwrgbH6g/xkokCIcCFdQxdoWUQddkMUxcR5y8i/MWY5K+ksbjLcFtK6dZ9iEtNpwW&#10;auzoqyb9c/y1Cpp9+V3279fo9Xyfn30eTudWKzV6GzafICIN8T/8bO+MguksW8DjTXoCcv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4xQzMUAAADdAAAADwAAAAAAAAAA&#10;AAAAAAChAgAAZHJzL2Rvd25yZXYueG1sUEsFBgAAAAAEAAQA+QAAAJMDAAAAAA==&#10;">
                      <o:lock v:ext="edit" aspectratio="t"/>
                    </v:shape>
                    <v:shape id="AutoShape 5460" o:spid="_x0000_s1032" type="#_x0000_t32" style="position:absolute;left:6467;top:4110;width:993;height:84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gT2MMAAADdAAAADwAAAGRycy9kb3ducmV2LnhtbERPz2vCMBS+D/wfwhN2m2lljK0zlqEI&#10;XjysE+bxrXlrS5OXmkRt/3tzGOz48f1elaM14ko+dI4V5IsMBHHtdMeNguPX7ukVRIjIGo1jUjBR&#10;gHI9e1hhod2NP+laxUakEA4FKmhjHAopQ92SxbBwA3Hifp23GBP0jdQebyncGrnMshdpsePU0OJA&#10;m5bqvrpYBdV2950dTuZ0jlP+Y/qp8m/TRqnH+fjxDiLSGP/Ff+69VrB8ztP+9CY9Ab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wYE9jDAAAA3QAAAA8AAAAAAAAAAAAA&#10;AAAAoQIAAGRycy9kb3ducmV2LnhtbFBLBQYAAAAABAAEAPkAAACRAwAAAAA=&#10;">
                      <v:stroke endarrow="classic" endarrowwidth="narrow" endarrowlength="long"/>
                      <o:lock v:ext="edit" aspectratio="t"/>
                    </v:shape>
                    <v:shape id="AutoShape 5461" o:spid="_x0000_s1033" type="#_x0000_t32" style="position:absolute;left:5860;top:4406;width:1600;height:54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S2Q8UAAADdAAAADwAAAGRycy9kb3ducmV2LnhtbESPQWsCMRSE74X+h/AEbzW7IqVdjSIW&#10;wYsHt4IeXzfP3cXkZZukuvvvTaHQ4zAz3zCLVW+NuJEPrWMF+SQDQVw53XKt4Pi5fXkDESKyRuOY&#10;FAwUYLV8flpgod2dD3QrYy0ShEOBCpoYu0LKUDVkMUxcR5y8i/MWY5K+ltrjPcGtkdMse5UWW04L&#10;DXa0aai6lj9WQfmxPWX7szl/xyH/Mteh9O/DRqnxqF/PQUTq43/4r73TCqazPIffN+kJ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S2Q8UAAADdAAAADwAAAAAAAAAA&#10;AAAAAAChAgAAZHJzL2Rvd25yZXYueG1sUEsFBgAAAAAEAAQA+QAAAJMDAAAAAA==&#10;">
                      <v:stroke endarrow="classic" endarrowwidth="narrow" endarrowlength="long"/>
                      <o:lock v:ext="edit" aspectratio="t"/>
                    </v:shape>
                  </v:group>
                  <v:shape id="Zone de texte 7873" o:spid="_x0000_s1034" type="#_x0000_t202" style="position:absolute;left:5301;top:15426;width:2223;height: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1OnMUA&#10;AADdAAAADwAAAGRycy9kb3ducmV2LnhtbESPT4vCMBTE78J+h/AW9iJrallEqlH8t+BBD7ri+dE8&#10;22LzUpJo67c3C4LHYWZ+w0znnanFnZyvLCsYDhIQxLnVFRcKTn+/32MQPiBrrC2Tggd5mM8+elPM&#10;tG35QPdjKESEsM9QQRlCk0np85IM+oFtiKN3sc5giNIVUjtsI9zUMk2SkTRYcVwosaFVSfn1eDMK&#10;Rmt3aw+86q9Pmx3umyI9Lx9npb4+u8UERKAuvMOv9lYrSH+GKfy/iU9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zU6cxQAAAN0AAAAPAAAAAAAAAAAAAAAAAJgCAABkcnMv&#10;ZG93bnJldi54bWxQSwUGAAAAAAQABAD1AAAAigMAAAAA&#10;" stroked="f">
                    <v:textbox inset="0,0,0,0">
                      <w:txbxContent>
                        <w:p w:rsidR="00F23FA5" w:rsidRPr="00473BED" w:rsidRDefault="00F23FA5" w:rsidP="007240CF">
                          <w:pPr>
                            <w:pStyle w:val="Lgende"/>
                            <w:rPr>
                              <w:b/>
                              <w:bCs/>
                              <w:noProof/>
                              <w:sz w:val="24"/>
                            </w:rPr>
                          </w:pPr>
                          <w:r w:rsidRPr="00473BED">
                            <w:rPr>
                              <w:b/>
                              <w:bCs/>
                            </w:rPr>
                            <w:t>Figure 2</w:t>
                          </w:r>
                        </w:p>
                      </w:txbxContent>
                    </v:textbox>
                  </v:shape>
                  <v:group id="Group 10811" o:spid="_x0000_s1035" style="position:absolute;left:4146;top:12633;width:3987;height:2762" coordorigin="1911,742" coordsize="4971,37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HSwwcUAAADdAAAADwAAAGRycy9kb3ducmV2LnhtbESPQYvCMBSE78L+h/AE&#10;b5pWV1mqUURW2YMsqAvi7dE822LzUprY1n9vhAWPw8x8wyxWnSlFQ7UrLCuIRxEI4tTqgjMFf6ft&#10;8AuE88gaS8uk4EEOVsuP3gITbVs+UHP0mQgQdgkqyL2vEildmpNBN7IVcfCutjbog6wzqWtsA9yU&#10;chxFM2mw4LCQY0WbnNLb8W4U7Fps15P4u9nfrpvH5TT9Pe9jUmrQ79ZzEJ46/w7/t3+0gvFnPIH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h0sMHFAAAA3QAA&#10;AA8AAAAAAAAAAAAAAAAAqgIAAGRycy9kb3ducmV2LnhtbFBLBQYAAAAABAAEAPoAAACcAwAAAAA=&#10;">
                    <o:lock v:ext="edit" aspectratio="t"/>
                    <v:group id="Group 10812" o:spid="_x0000_s1036" style="position:absolute;left:4117;top:4135;width:484;height:229" coordorigin="4569,4466" coordsize="484,2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50otcUAAADdAAAADwAAAGRycy9kb3ducmV2LnhtbESPQYvCMBSE78L+h/CE&#10;vWlaV2WpRhFZlz2IoC6It0fzbIvNS2liW/+9EQSPw8x8w8yXnSlFQ7UrLCuIhxEI4tTqgjMF/8fN&#10;4BuE88gaS8uk4E4OlouP3hwTbVveU3PwmQgQdgkqyL2vEildmpNBN7QVcfAutjbog6wzqWtsA9yU&#10;chRFU2mw4LCQY0XrnNLr4WYU/LbYrr7in2Z7vazv5+Nkd9rGpNRnv1vNQHjq/Dv8av9pBaNx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edKLXFAAAA3QAA&#10;AA8AAAAAAAAAAAAAAAAAqgIAAGRycy9kb3ducmV2LnhtbFBLBQYAAAAABAAEAPoAAACcAwAAAAA=&#10;">
                      <o:lock v:ext="edit" aspectratio="t"/>
                      <v:line id="Line 10813" o:spid="_x0000_s1037" style="position:absolute;visibility:visible;mso-wrap-style:square" from="4709,4526" to="4722,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A+DsUAAADdAAAADwAAAGRycy9kb3ducmV2LnhtbESPQWvCQBSE7wX/w/IEb3UTqTaNriJS&#10;0d7UKvT4yD6TxezbkF01/nu3UOhxmJlvmNmis7W4UeuNYwXpMAFBXDhtuFRw/F6/ZiB8QNZYOyYF&#10;D/KwmPdeZphrd+c93Q6hFBHCPkcFVQhNLqUvKrLoh64hjt7ZtRZDlG0pdYv3CLe1HCXJRFo0HBcq&#10;bGhVUXE5XK0Cs5tsxl/vp4+T/NyE9Ce7ZMYelRr0u+UURKAu/If/2lutYPSWju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A+DsUAAADdAAAADwAAAAAAAAAA&#10;AAAAAAChAgAAZHJzL2Rvd25yZXYueG1sUEsFBgAAAAAEAAQA+QAAAJMDAAAAAA==&#10;" strokeweight="0"/>
                      <v:line id="Line 10814" o:spid="_x0000_s1038" style="position:absolute;flip:y;visibility:visible;mso-wrap-style:square" from="4709,4513" to="4710,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7XPscAAADdAAAADwAAAGRycy9kb3ducmV2LnhtbESPQWsCMRSE74X+h/AK3mpWEVtWo0hF&#10;kYIVbT14e25edxc3L0sS3fTfm0Khx2FmvmGm82gacSPna8sKBv0MBHFhdc2lgq/P1fMrCB+QNTaW&#10;ScEPeZjPHh+mmGvb8Z5uh1CKBGGfo4IqhDaX0hcVGfR92xIn79s6gyFJV0rtsEtw08hhlo2lwZrT&#10;QoUtvVVUXA5Xo2D/8cJnt77GSzx3293pWL4flwulek9xMQERKIb/8F97oxUMR4Mx/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ntc+xwAAAN0AAAAPAAAAAAAA&#10;AAAAAAAAAKECAABkcnMvZG93bnJldi54bWxQSwUGAAAAAAQABAD5AAAAlQMAAAAA&#10;" strokeweight="0"/>
                      <v:line id="Line 10815" o:spid="_x0000_s1039" style="position:absolute;visibility:visible;mso-wrap-style:square" from="4700,4634" to="4722,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i4F4sUAAADdAAAADwAAAGRycy9kb3ducmV2LnhtbESPQWvCQBSE74L/YXmF3nQTaTWNriJi&#10;0d7UKnh8ZF+TxezbkN1q+u/dguBxmJlvmNmis7W4UuuNYwXpMAFBXDhtuFRw/P4cZCB8QNZYOyYF&#10;f+RhMe/3Zphrd+M9XQ+hFBHCPkcFVQhNLqUvKrLoh64hjt6Pay2GKNtS6hZvEW5rOUqSsbRoOC5U&#10;2NCqouJy+LUKzG68ef+anD5Ocr0J6Tm7ZMYelXp96ZZTEIG68Aw/2lutYPSWTuD/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i4F4sUAAADdAAAADwAAAAAAAAAA&#10;AAAAAAChAgAAZHJzL2Rvd25yZXYueG1sUEsFBgAAAAAEAAQA+QAAAJMDAAAAAA==&#10;" strokeweight="0"/>
                      <v:line id="Line 10816" o:spid="_x0000_s1040" style="position:absolute;flip:x;visibility:visible;mso-wrap-style:square" from="4703,4513" to="4709,4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FDTMcAAADdAAAADwAAAGRycy9kb3ducmV2LnhtbESPQWsCMRSE74X+h/AK3mpWKbbdGkVa&#10;KiJo0erB23Pzuru4eVmS6MZ/bwqFHoeZ+YYZT6NpxIWcry0rGPQzEMSF1TWXCnbfn48vIHxA1thY&#10;JgVX8jCd3N+NMde24w1dtqEUCcI+RwVVCG0upS8qMuj7tiVO3o91BkOSrpTaYZfgppHDLBtJgzWn&#10;hQpbeq+oOG3PRsFm/cxHNz/HUzx2q6/DvlzuP2ZK9R7i7A1EoBj+w3/thVYwfBq8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AUNMxwAAAN0AAAAPAAAAAAAA&#10;AAAAAAAAAKECAABkcnMvZG93bnJldi54bWxQSwUGAAAAAAQABAD5AAAAlQMAAAAA&#10;" strokeweight="0"/>
                      <v:line id="Line 10817" o:spid="_x0000_s1041" style="position:absolute;visibility:visible;mso-wrap-style:square" from="4621,4626" to="4643,4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tXK8MAAADdAAAADwAAAGRycy9kb3ducmV2LnhtbERPz2vCMBS+C/sfwhvspqnFua5rlDEc&#10;zpt2FnZ8NG9tsHkpTab1vzeHgceP73exHm0nzjR441jBfJaAIK6dNtwoOH5/TjMQPiBr7ByTgit5&#10;WK8eJgXm2l34QOcyNCKGsM9RQRtCn0vp65Ys+pnriSP36waLIcKhkXrASwy3nUyTZCktGo4NLfb0&#10;0VJ9Kv+sArNfbp93L9VrJTfbMP/JTpmxR6WeHsf3NxCBxnAX/7u/tIJ0kcb98U18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erVyvDAAAA3QAAAA8AAAAAAAAAAAAA&#10;AAAAoQIAAGRycy9kb3ducmV2LnhtbFBLBQYAAAAABAAEAPkAAACRAwAAAAA=&#10;" strokeweight="0"/>
                      <v:line id="Line 10818" o:spid="_x0000_s1042" style="position:absolute;flip:x;visibility:visible;mso-wrap-style:square" from="4583,4619" to="4584,4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uF98gAAADdAAAADwAAAGRycy9kb3ducmV2LnhtbESPQUsDMRSE7wX/Q3iCtzbbRaqsTUtR&#10;lFJQ6WoPvb1uXneXbl6WJO2m/94IgsdhZr5h5stoOnEh51vLCqaTDARxZXXLtYLvr9fxIwgfkDV2&#10;lknBlTwsFzejORbaDrylSxlqkSDsC1TQhNAXUvqqIYN+Ynvi5B2tMxiSdLXUDocEN53Ms2wmDbac&#10;Fhrs6bmh6lSejYLtxwMf3Ns5nuJheP/c7+rN7mWl1N1tXD2BCBTDf/ivvdYK8vt8Cr9v0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xuF98gAAADdAAAADwAAAAAA&#10;AAAAAAAAAAChAgAAZHJzL2Rvd25yZXYueG1sUEsFBgAAAAAEAAQA+QAAAJYDAAAAAA==&#10;" strokeweight="0"/>
                      <v:line id="Line 10819" o:spid="_x0000_s1043" style="position:absolute;flip:y;visibility:visible;mso-wrap-style:square" from="4604,4622" to="4605,4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kbgMcAAADdAAAADwAAAGRycy9kb3ducmV2LnhtbESPT2sCMRTE70K/Q3iF3jTrUtqyGkVa&#10;WkrBiv8O3p6b5+7i5mVJopt+e1Mo9DjMzG+Y6TyaVlzJ+caygvEoA0FcWt1wpWC3fR++gPABWWNr&#10;mRT8kIf57G4wxULbntd03YRKJAj7AhXUIXSFlL6syaAf2Y44eSfrDIYkXSW1wz7BTSvzLHuSBhtO&#10;CzV29FpTed5cjIL19zMf3cclnuOxX64O++pr/7ZQ6uE+LiYgAsXwH/5rf2oF+WOew++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yRuAxwAAAN0AAAAPAAAAAAAA&#10;AAAAAAAAAKECAABkcnMvZG93bnJldi54bWxQSwUGAAAAAAQABAD5AAAAlQMAAAAA&#10;" strokeweight="0"/>
                      <v:line id="Line 10820" o:spid="_x0000_s1044" style="position:absolute;flip:y;visibility:visible;mso-wrap-style:square" from="4583,4619" to="4584,4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W+G8gAAADdAAAADwAAAGRycy9kb3ducmV2LnhtbESPT0sDMRTE74LfITzBm812FZVt01IU&#10;RQpV+u/Q2+vmdXfp5mVJ0m767RtB8DjMzG+Y8TSaVpzJ+cayguEgA0FcWt1wpWCz/nh4BeEDssbW&#10;Mim4kIfp5PZmjIW2PS/pvAqVSBD2BSqoQ+gKKX1Zk0E/sB1x8g7WGQxJukpqh32Cm1bmWfYsDTac&#10;Fmrs6K2m8rg6GQXL7xfeu89TPMZ9v/jZbav59n2m1P1dnI1ABIrhP/zX/tIK8qf8EX7fp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IW+G8gAAADdAAAADwAAAAAA&#10;AAAAAAAAAAChAgAAZHJzL2Rvd25yZXYueG1sUEsFBgAAAAAEAAQA+QAAAJYDAAAAAA==&#10;" strokeweight="0"/>
                      <v:line id="Line 10821" o:spid="_x0000_s1045" style="position:absolute;flip:x;visibility:visible;mso-wrap-style:square" from="4621,4624" to="4623,4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wmb8cAAADdAAAADwAAAGRycy9kb3ducmV2LnhtbESPQWsCMRSE74X+h/CE3mrWRdqyGkUq&#10;llJoRasHb8/Nc3dx87Ik0U3/fVMoeBxm5htmOo+mFVdyvrGsYDTMQBCXVjdcKdh9rx5fQPiArLG1&#10;TAp+yMN8dn83xULbnjd03YZKJAj7AhXUIXSFlL6syaAf2o44eSfrDIYkXSW1wz7BTSvzLHuSBhtO&#10;CzV29FpTed5ejILN1zMf3dslnuOx/1wf9tXHfrlQ6mEQFxMQgWK4hf/b71pBPs7H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bCZvxwAAAN0AAAAPAAAAAAAA&#10;AAAAAAAAAKECAABkcnMvZG93bnJldi54bWxQSwUGAAAAAAQABAD5AAAAlQMAAAAA&#10;" strokeweight="0"/>
                      <v:line id="Line 10822" o:spid="_x0000_s1046" style="position:absolute;flip:y;visibility:visible;mso-wrap-style:square" from="4604,4622" to="4605,4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CD9McAAADdAAAADwAAAGRycy9kb3ducmV2LnhtbESPS2vDMBCE74X+B7GF3ho5pi+cKCG0&#10;tJRAWvI65LaxNraJtTKSEiv/PioUehxm5htmPI2mFWdyvrGsYDjIQBCXVjdcKdisPx5eQfiArLG1&#10;TAou5GE6ub0ZY6Ftz0s6r0IlEoR9gQrqELpCSl/WZNAPbEecvIN1BkOSrpLaYZ/gppV5lj1Lgw2n&#10;hRo7equpPK5ORsHy+4X37vMUj3HfL35222q+fZ8pdX8XZyMQgWL4D/+1v7SC/DF/gt836QnIy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IIP0xwAAAN0AAAAPAAAAAAAA&#10;AAAAAAAAAKECAABkcnMvZG93bnJldi54bWxQSwUGAAAAAAQABAD5AAAAlQMAAAAA&#10;" strokeweight="0"/>
                      <v:line id="Line 10823" o:spid="_x0000_s1047" style="position:absolute;flip:y;visibility:visible;mso-wrap-style:square" from="4621,4624" to="4622,4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Idg8cAAADdAAAADwAAAGRycy9kb3ducmV2LnhtbESPQWsCMRSE74X+h/AEbzXrUmxZjSIt&#10;LVJoRasHb8/Nc3dx87Ik0U3/fVMoeBxm5htmtoimFVdyvrGsYDzKQBCXVjdcKdh9vz08g/ABWWNr&#10;mRT8kIfF/P5uhoW2PW/oug2VSBD2BSqoQ+gKKX1Zk0E/sh1x8k7WGQxJukpqh32Cm1bmWTaRBhtO&#10;CzV29FJTed5ejILN1xMf3fslnuOx/1wf9tXH/nWp1HAQl1MQgWK4hf/bK60gf8w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8h2DxwAAAN0AAAAPAAAAAAAA&#10;AAAAAAAAAKECAABkcnMvZG93bnJldi54bWxQSwUGAAAAAAQABAD5AAAAlQMAAAAA&#10;" strokeweight="0"/>
                      <v:line id="Line 10824" o:spid="_x0000_s1048" style="position:absolute;visibility:visible;mso-wrap-style:square" from="4604,4624" to="4621,4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LPX8YAAADdAAAADwAAAGRycy9kb3ducmV2LnhtbESPT2vCQBTE7wW/w/IEb3VjsBqjq0ip&#10;aG+tf8DjI/tMFrNvQ3bV9Nu7hUKPw8z8hlmsOluLO7XeOFYwGiYgiAunDZcKjofNawbCB2SNtWNS&#10;8EMeVsveywJz7R78Tfd9KEWEsM9RQRVCk0vpi4os+qFriKN3ca3FEGVbSt3iI8JtLdMkmUiLhuNC&#10;hQ29V1Rc9zerwHxNtm+f09PsJD+2YXTOrpmxR6UG/W49BxGoC//hv/ZOK0jH6R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Cz1/GAAAA3QAAAA8AAAAAAAAA&#10;AAAAAAAAoQIAAGRycy9kb3ducmV2LnhtbFBLBQYAAAAABAAEAPkAAACUAwAAAAA=&#10;" strokeweight="0"/>
                      <v:line id="Line 10825" o:spid="_x0000_s1049" style="position:absolute;visibility:visible;mso-wrap-style:square" from="4583,4620" to="4604,4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1bLcMAAADdAAAADwAAAGRycy9kb3ducmV2LnhtbERPz2vCMBS+C/sfwhvspqnFua5rlDEc&#10;zpt2FnZ8NG9tsHkpTab1vzeHgceP73exHm0nzjR441jBfJaAIK6dNtwoOH5/TjMQPiBr7ByTgit5&#10;WK8eJgXm2l34QOcyNCKGsM9RQRtCn0vp65Ys+pnriSP36waLIcKhkXrASwy3nUyTZCktGo4NLfb0&#10;0VJ9Kv+sArNfbp93L9VrJTfbMP/JTpmxR6WeHsf3NxCBxnAX/7u/tIJ0kca58U18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ndWy3DAAAA3QAAAA8AAAAAAAAAAAAA&#10;AAAAoQIAAGRycy9kb3ducmV2LnhtbFBLBQYAAAAABAAEAPkAAACRAwAAAAA=&#10;" strokeweight="0"/>
                      <v:line id="Line 10826" o:spid="_x0000_s1050" style="position:absolute;flip:x y;visibility:visible;mso-wrap-style:square" from="4643,4627" to="4644,4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k2xMUAAADdAAAADwAAAGRycy9kb3ducmV2LnhtbESPQWsCMRSE74X+h/AKXqRmuxVtt0YR&#10;qUW8ubb3x+Z1s5i8LEnU9d83hUKPw8x8wyxWg7PiQiF2nhU8TQoQxI3XHbcKPo/bxxcQMSFrtJ5J&#10;wY0irJb3dwustL/ygS51akWGcKxQgUmpr6SMjSGHceJ74ux9++AwZRlaqQNeM9xZWRbFTDrsOC8Y&#10;7GljqDnVZ6fgef513J3s2Oy30Zn3D1s3s3BTavQwrN9AJBrSf/ivvdMKymn5Cr9v8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k2xMUAAADdAAAADwAAAAAAAAAA&#10;AAAAAAChAgAAZHJzL2Rvd25yZXYueG1sUEsFBgAAAAAEAAQA+QAAAJMDAAAAAA==&#10;" strokeweight="0"/>
                      <v:line id="Line 10827" o:spid="_x0000_s1051" style="position:absolute;flip:x;visibility:visible;mso-wrap-style:square" from="4661,4629" to="4662,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62scQAAADdAAAADwAAAGRycy9kb3ducmV2LnhtbERPy2oCMRTdC/5DuEJ3NaMtrYxGEUtL&#10;KdTia+HuOrnODE5uhiQ66d83i4LLw3nPFtE04kbO15YVjIYZCOLC6ppLBfvd++MEhA/IGhvLpOCX&#10;PCzm/d4Mc2073tBtG0qRQtjnqKAKoc2l9EVFBv3QtsSJO1tnMCToSqkddincNHKcZS/SYM2pocKW&#10;VhUVl+3VKNisX/nkPq7xEk/d98/xUH4d3pZKPQzicgoiUAx38b/7UysYPz+l/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jraxxAAAAN0AAAAPAAAAAAAAAAAA&#10;AAAAAKECAABkcnMvZG93bnJldi54bWxQSwUGAAAAAAQABAD5AAAAkgMAAAAA&#10;" strokeweight="0"/>
                      <v:line id="Line 10828" o:spid="_x0000_s1052" style="position:absolute;flip:x y;visibility:visible;mso-wrap-style:square" from="4682,4631" to="4683,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asH8QAAADdAAAADwAAAGRycy9kb3ducmV2LnhtbESPQWsCMRSE74X+h/AKXkrNqsXKapRS&#10;tEhvXev9sXluFpOXJYm6/ntTEDwOM/MNs1j1zoozhdh6VjAaFiCIa69bbhT87TZvMxAxIWu0nknB&#10;lSKsls9PCyy1v/AvnavUiAzhWKICk1JXShlrQw7j0HfE2Tv44DBlGRqpA14y3Fk5LoqpdNhyXjDY&#10;0Zeh+lidnILJx363PdpX87OJzqy/bVVPw1WpwUv/OQeRqE+P8L291QrG75MR/L/JT0Au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5qwfxAAAAN0AAAAPAAAAAAAAAAAA&#10;AAAAAKECAABkcnMvZG93bnJldi54bWxQSwUGAAAAAAQABAD5AAAAkgMAAAAA&#10;" strokeweight="0"/>
                      <v:line id="Line 10829" o:spid="_x0000_s1053" style="position:absolute;flip:x;visibility:visible;mso-wrap-style:square" from="4700,4632" to="4701,4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CNXcgAAADdAAAADwAAAGRycy9kb3ducmV2LnhtbESPT0sDMRTE74LfITzBm812FZVt01IU&#10;RQpV+u/Q2+vmdXfp5mVJ0m767RtB8DjMzG+Y8TSaVpzJ+cayguEgA0FcWt1wpWCz/nh4BeEDssbW&#10;Mim4kIfp5PZmjIW2PS/pvAqVSBD2BSqoQ+gKKX1Zk0E/sB1x8g7WGQxJukpqh32Cm1bmWfYsDTac&#10;Fmrs6K2m8rg6GQXL7xfeu89TPMZ9v/jZbav59n2m1P1dnI1ABIrhP/zX/tIK8qfHHH7fp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hCNXcgAAADdAAAADwAAAAAA&#10;AAAAAAAAAAChAgAAZHJzL2Rvd25yZXYueG1sUEsFBgAAAAAEAAQA+QAAAJYDAAAAAA==&#10;" strokeweight="0"/>
                      <v:line id="Line 10830" o:spid="_x0000_s1054" style="position:absolute;flip:y;visibility:visible;mso-wrap-style:square" from="4643,4627" to="4644,4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woxsgAAADdAAAADwAAAGRycy9kb3ducmV2LnhtbESPS2vDMBCE74X+B7GB3Bo5D9rgRgmh&#10;pSEUmpLXIbeNtbVNrJWRlFj991Wh0OMwM98ws0U0jbiR87VlBcNBBoK4sLrmUsFh//YwBeEDssbG&#10;Min4Jg+L+f3dDHNtO97SbRdKkSDsc1RQhdDmUvqiIoN+YFvi5H1ZZzAk6UqpHXYJbho5yrJHabDm&#10;tFBhSy8VFZfd1SjYbp747FbXeInn7uPzdCzfj69Lpfq9uHwGESiG//Bfe60VjCbjM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VwoxsgAAADdAAAADwAAAAAA&#10;AAAAAAAAAAChAgAAZHJzL2Rvd25yZXYueG1sUEsFBgAAAAAEAAQA+QAAAJYDAAAAAA==&#10;" strokeweight="0"/>
                      <v:line id="Line 10831" o:spid="_x0000_s1055" style="position:absolute;flip:y;visibility:visible;mso-wrap-style:square" from="4661,4629" to="4662,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WwssgAAADdAAAADwAAAGRycy9kb3ducmV2LnhtbESPS2vDMBCE74X+B7GB3Bo5D9rgRgmh&#10;pSEUmpLXIbeNtbVNrJWRlFj991Wh0OMwM98ws0U0jbiR87VlBcNBBoK4sLrmUsFh//YwBeEDssbG&#10;Min4Jg+L+f3dDHNtO97SbRdKkSDsc1RQhdDmUvqiIoN+YFvi5H1ZZzAk6UqpHXYJbho5yrJHabDm&#10;tFBhSy8VFZfd1SjYbp747FbXeInn7uPzdCzfj69Lpfq9uHwGESiG//Bfe60VjCbjC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rWwssgAAADdAAAADwAAAAAA&#10;AAAAAAAAAAChAgAAZHJzL2Rvd25yZXYueG1sUEsFBgAAAAAEAAQA+QAAAJYDAAAAAA==&#10;" strokeweight="0"/>
                      <v:line id="Line 10832" o:spid="_x0000_s1056" style="position:absolute;flip:y;visibility:visible;mso-wrap-style:square" from="4682,4631" to="4683,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kVKcgAAADdAAAADwAAAGRycy9kb3ducmV2LnhtbESPW2sCMRSE34X+h3AKfdNs7UXZGkWU&#10;llKw4u2hb8fN6e7i5mRJopv++6ZQ8HGYmW+YySyaRlzI+dqygvtBBoK4sLrmUsF+99ofg/ABWWNj&#10;mRT8kIfZ9KY3wVzbjjd02YZSJAj7HBVUIbS5lL6oyKAf2JY4ed/WGQxJulJqh12Cm0YOs+xZGqw5&#10;LVTY0qKi4rQ9GwWbzxEf3ds5nuKxW62/DuXHYTlX6u42zl9ABIrhGv5vv2sFw8eH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fkVKcgAAADdAAAADwAAAAAA&#10;AAAAAAAAAAChAgAAZHJzL2Rvd25yZXYueG1sUEsFBgAAAAAEAAQA+QAAAJYDAAAAAA==&#10;" strokeweight="0"/>
                      <v:line id="Line 10833" o:spid="_x0000_s1057" style="position:absolute;flip:y;visibility:visible;mso-wrap-style:square" from="4700,4632" to="4701,4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uLXsgAAADdAAAADwAAAGRycy9kb3ducmV2LnhtbESPT2sCMRTE74V+h/AEbzWrFitbo0hL&#10;RQq1+O/g7bl53V3cvCxJdNNv3xQKPQ4z8xtmtoimETdyvrasYDjIQBAXVtdcKjjs3x6mIHxA1thY&#10;JgXf5GExv7+bYa5tx1u67UIpEoR9jgqqENpcSl9UZNAPbEucvC/rDIYkXSm1wy7BTSNHWTaRBmtO&#10;CxW29FJRcdldjYLt5onPbnWNl3juPj5Px/L9+LpUqt+Ly2cQgWL4D/+111rB6HE8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SuLXsgAAADdAAAADwAAAAAA&#10;AAAAAAAAAAChAgAAZHJzL2Rvd25yZXYueG1sUEsFBgAAAAAEAAQA+QAAAJYDAAAAAA==&#10;" strokeweight="0"/>
                      <v:line id="Line 10834" o:spid="_x0000_s1058" style="position:absolute;visibility:visible;mso-wrap-style:square" from="4682,4633" to="4700,4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tZgsYAAADdAAAADwAAAGRycy9kb3ducmV2LnhtbESPQWvCQBSE74L/YXlCb7rRthpTVxGx&#10;pN5aq+DxkX1NFrNvQ3Y16b/vFgo9DjPzDbPa9LYWd2q9caxgOklAEBdOGy4VnD5fxykIH5A11o5J&#10;wTd52KyHgxVm2nX8QfdjKEWEsM9QQRVCk0npi4os+olriKP35VqLIcq2lLrFLsJtLWdJMpcWDceF&#10;ChvaVVRcjzerwLzP8+fD4rw8y30eppf0mhp7Uuph1G9fQATqw3/4r/2mFcyeHhf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2bWYLGAAAA3QAAAA8AAAAAAAAA&#10;AAAAAAAAoQIAAGRycy9kb3ducmV2LnhtbFBLBQYAAAAABAAEAPkAAACUAwAAAAA=&#10;" strokeweight="0"/>
                      <v:line id="Line 10835" o:spid="_x0000_s1059" style="position:absolute;visibility:visible;mso-wrap-style:square" from="4661,4630" to="4682,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TN8MQAAADdAAAADwAAAGRycy9kb3ducmV2LnhtbERPy2rCQBTdF/oPwy24q5P4SNM0o5Si&#10;qLvWKnR5ydwmg5k7ITNq/HtnUejycN7lcrCtuFDvjWMF6TgBQVw5bbhWcPheP+cgfEDW2DomBTfy&#10;sFw8PpRYaHflL7rsQy1iCPsCFTQhdIWUvmrIoh+7jjhyv663GCLsa6l7vMZw28pJkmTSouHY0GBH&#10;Hw1Vp/3ZKjCf2Wa+ezm+HuVqE9Kf/JQbe1Bq9DS8v4EINIR/8Z97qxVMZtM4N76JT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BM3wxAAAAN0AAAAPAAAAAAAAAAAA&#10;AAAAAKECAABkcnMvZG93bnJldi54bWxQSwUGAAAAAAQABAD5AAAAkgMAAAAA&#10;" strokeweight="0"/>
                      <v:line id="Line 10836" o:spid="_x0000_s1060" style="position:absolute;visibility:visible;mso-wrap-style:square" from="4643,4628" to="4661,4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hoa8cAAADdAAAADwAAAGRycy9kb3ducmV2LnhtbESPT2vCQBTE74LfYXlCb7rRtjZJs4qI&#10;xXpr/QMeH9nXZDH7NmRXTb99t1DocZiZ3zDFsreNuFHnjWMF00kCgrh02nCl4Hh4G6cgfEDW2Dgm&#10;Bd/kYbkYDgrMtbvzJ932oRIRwj5HBXUIbS6lL2uy6CeuJY7el+sshii7SuoO7xFuGzlLkrm0aDgu&#10;1NjSuqbysr9aBeZjvn3evZyyk9xsw/ScXlJjj0o9jPrVK4hAffgP/7XftYLZ02MG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SGhrxwAAAN0AAAAPAAAAAAAA&#10;AAAAAAAAAKECAABkcnMvZG93bnJldi54bWxQSwUGAAAAAAQABAD5AAAAlQMAAAAA&#10;" strokeweight="0"/>
                      <v:line id="Line 10837" o:spid="_x0000_s1061" style="position:absolute;visibility:visible;mso-wrap-style:square" from="4632,4518" to="4645,4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Syi8MAAADdAAAADwAAAGRycy9kb3ducmV2LnhtbERPz2vCMBS+D/Y/hDfYbaYVdbWayhgT&#10;t5vTFjw+mrc22LyUJtP635vDYMeP7/d6M9pOXGjwxrGCdJKAIK6dNtwoKI/blwyED8gaO8ek4EYe&#10;NsXjwxpz7a78TZdDaEQMYZ+jgjaEPpfS1y1Z9BPXE0fuxw0WQ4RDI/WA1xhuOzlNkoW0aDg2tNjT&#10;e0v1+fBrFZj9Yjf/eq2WlfzYhfSUnTNjS6Wen8a3FYhAY/gX/7k/tYLpbBb3xzfxCcji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0sovDAAAA3QAAAA8AAAAAAAAAAAAA&#10;AAAAoQIAAGRycy9kb3ducmV2LnhtbFBLBQYAAAAABAAEAPkAAACRAwAAAAA=&#10;" strokeweight="0"/>
                      <v:line id="Line 10838" o:spid="_x0000_s1062" style="position:absolute;visibility:visible;mso-wrap-style:square" from="4632,4505" to="4645,4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gXEMYAAADdAAAADwAAAGRycy9kb3ducmV2LnhtbESPT2vCQBTE7wW/w/KE3nQTsRqjq4i0&#10;aG+tf8DjI/tMFrNvQ3ar6bd3C0KPw8z8hlmsOluLG7XeOFaQDhMQxIXThksFx8PHIAPhA7LG2jEp&#10;+CUPq2XvZYG5dnf+pts+lCJC2OeooAqhyaX0RUUW/dA1xNG7uNZiiLItpW7xHuG2lqMkmUiLhuNC&#10;hQ1tKiqu+x+rwHxNtm+f09PsJN+3IT1n18zYo1Kv/W49BxGoC//hZ3unFYzG4x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4FxDGAAAA3QAAAA8AAAAAAAAA&#10;AAAAAAAAoQIAAGRycy9kb3ducmV2LnhtbFBLBQYAAAAABAAEAPkAAACUAwAAAAA=&#10;" strokeweight="0"/>
                      <v:line id="Line 10839" o:spid="_x0000_s1063" style="position:absolute;flip:x;visibility:visible;mso-wrap-style:square" from="4624,4518" to="4632,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b+IMcAAADdAAAADwAAAGRycy9kb3ducmV2LnhtbESPQWsCMRSE74X+h/CE3mrWRdqyGkUq&#10;llJoRasHb8/Nc3dx87Ik0U3/fVMoeBxm5htmOo+mFVdyvrGsYDTMQBCXVjdcKdh9rx5fQPiArLG1&#10;TAp+yMN8dn83xULbnjd03YZKJAj7AhXUIXSFlL6syaAf2o44eSfrDIYkXSW1wz7BTSvzLHuSBhtO&#10;CzV29FpTed5ejILN1zMf3dslnuOx/1wf9tXHfrlQ6mEQFxMQgWK4hf/b71pBPh7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Fv4gxwAAAN0AAAAPAAAAAAAA&#10;AAAAAAAAAKECAABkcnMvZG93bnJldi54bWxQSwUGAAAAAAQABAD5AAAAlQMAAAAA&#10;" strokeweight="0"/>
                      <v:line id="Line 10840" o:spid="_x0000_s1064" style="position:absolute;visibility:visible;mso-wrap-style:square" from="4607,4524" to="4624,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Ys/MYAAADdAAAADwAAAGRycy9kb3ducmV2LnhtbESPT2sCMRTE74LfITzBm2a11m63RpGi&#10;qLfWP+DxsXnuBjcvyybq9ts3QqHHYWZ+w8wWra3EnRpvHCsYDRMQxLnThgsFx8N6kILwAVlj5ZgU&#10;/JCHxbzbmWGm3YO/6b4PhYgQ9hkqKEOoMyl9XpJFP3Q1cfQurrEYomwKqRt8RLit5DhJptKi4bhQ&#10;Yk2fJeXX/c0qMF/Tzevu7fR+kqtNGJ3Ta2rsUal+r11+gAjUhv/wX3urFYwnkxd4volP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qmLPzGAAAA3QAAAA8AAAAAAAAA&#10;AAAAAAAAoQIAAGRycy9kb3ducmV2LnhtbFBLBQYAAAAABAAEAPkAAACUAwAAAAA=&#10;" strokeweight="0"/>
                      <v:line id="Line 10841" o:spid="_x0000_s1065" style="position:absolute;flip:x y;visibility:visible;mso-wrap-style:square" from="4607,4515" to="4608,4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d8+sQAAADdAAAADwAAAGRycy9kb3ducmV2LnhtbESPQWsCMRSE70L/Q3gFL1KztYuVrVFK&#10;qUV6c23vj81zs5i8LEmq6783gtDjMDPfMMv14Kw4UYidZwXP0wIEceN1x62Cn/3maQEiJmSN1jMp&#10;uFCE9ephtMRK+zPv6FSnVmQIxwoVmJT6SsrYGHIYp74nzt7BB4cpy9BKHfCc4c7KWVHMpcOO84LB&#10;nj4MNcf6zyl4ef3db492Yr430ZnPL1s383BRavw4vL+BSDSk//C9vdUKZmVZwu1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l3z6xAAAAN0AAAAPAAAAAAAAAAAA&#10;AAAAAKECAABkcnMvZG93bnJldi54bWxQSwUGAAAAAAQABAD5AAAAkgMAAAAA&#10;" strokeweight="0"/>
                      <v:line id="Line 10842" o:spid="_x0000_s1066" style="position:absolute;visibility:visible;mso-wrap-style:square" from="4594,4513" to="4607,4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MRE8UAAADdAAAADwAAAGRycy9kb3ducmV2LnhtbESPW4vCMBSE34X9D+EIvq2p4qVWoyzi&#10;4u6bV/Dx0BzbYHNSmqjdf79ZWPBxmJlvmMWqtZV4UOONYwWDfgKCOHfacKHgdPx8T0H4gKyxckwK&#10;fsjDavnWWWCm3ZP39DiEQkQI+wwVlCHUmZQ+L8mi77uaOHpX11gMUTaF1A0+I9xWcpgkE2nRcFwo&#10;saZ1SfntcLcKzG6yHX9Pz7Oz3GzD4JLeUmNPSvW67cccRKA2vML/7S+tYDgajeHvTXwC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gMRE8UAAADdAAAADwAAAAAAAAAA&#10;AAAAAAChAgAAZHJzL2Rvd25yZXYueG1sUEsFBgAAAAAEAAQA+QAAAJMDAAAAAA==&#10;" strokeweight="0"/>
                      <v:line id="Line 10843" o:spid="_x0000_s1067" style="position:absolute;flip:x;visibility:visible;mso-wrap-style:square" from="4586,4513" to="4594,4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34I8cAAADdAAAADwAAAGRycy9kb3ducmV2LnhtbESPQWsCMRSE74X+h/AK3mq2IlZWo0iL&#10;IgUr2nrw9ty87i5uXpYkuum/N4WCx2FmvmGm82gacSXna8sKXvoZCOLC6ppLBd9fy+cxCB+QNTaW&#10;ScEveZjPHh+mmGvb8Y6u+1CKBGGfo4IqhDaX0hcVGfR92xIn78c6gyFJV0rtsEtw08hBlo2kwZrT&#10;QoUtvVVUnPcXo2D3+cont7rEczx1m+3xUH4c3hdK9Z7iYgIiUAz38H97rRUMhsMR/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LfgjxwAAAN0AAAAPAAAAAAAA&#10;AAAAAAAAAKECAABkcnMvZG93bnJldi54bWxQSwUGAAAAAAQABAD5AAAAlQMAAAAA&#10;" strokeweight="0"/>
                      <v:line id="Line 10844" o:spid="_x0000_s1068" style="position:absolute;visibility:visible;mso-wrap-style:square" from="4569,4518" to="4586,4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0q/8UAAADdAAAADwAAAGRycy9kb3ducmV2LnhtbESPT4vCMBTE78J+h/AW9qap4mqtRhHZ&#10;xfXmX/D4aJ5tsHkpTVa7334jCB6HmfkNM1u0thI3arxxrKDfS0AQ504bLhQcD9/dFIQPyBorx6Tg&#10;jzws5m+dGWba3XlHt30oRISwz1BBGUKdSenzkiz6nquJo3dxjcUQZVNI3eA9wm0lB0kykhYNx4US&#10;a1qVlF/3v1aB2Y7Wn5vxaXKSX+vQP6fX1NijUh/v7XIKIlAbXuFn+0crGAyHY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0q/8UAAADdAAAADwAAAAAAAAAA&#10;AAAAAAChAgAAZHJzL2Rvd25yZXYueG1sUEsFBgAAAAAEAAQA+QAAAJMDAAAAAA==&#10;" strokeweight="0"/>
                      <v:line id="Line 10845" o:spid="_x0000_s1069" style="position:absolute;flip:y;visibility:visible;mso-wrap-style:square" from="4569,4508" to="4570,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JysQAAADdAAAADwAAAGRycy9kb3ducmV2LnhtbERPy2oCMRTdF/yHcAvd1UxFrIxGEcVS&#10;Cq34Wri7Tq4zg5ObIYlO/PtmUejycN7TeTSNuJPztWUFb/0MBHFhdc2lgsN+/ToG4QOyxsYyKXiQ&#10;h/ms9zTFXNuOt3TfhVKkEPY5KqhCaHMpfVGRQd+3LXHiLtYZDAm6UmqHXQo3jRxk2UgarDk1VNjS&#10;sqLiursZBdufdz67j1u8xnP3vTkdy6/jaqHUy3NcTEAEiuFf/Of+1AoGw2Gam96kJy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snKxAAAAN0AAAAPAAAAAAAAAAAA&#10;AAAAAKECAABkcnMvZG93bnJldi54bWxQSwUGAAAAAAQABAD5AAAAkgMAAAAA&#10;" strokeweight="0"/>
                      <v:line id="Line 10846" o:spid="_x0000_s1070" style="position:absolute;flip:y;visibility:visible;mso-wrap-style:square" from="4569,4496" to="4570,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JsUcgAAADdAAAADwAAAGRycy9kb3ducmV2LnhtbESPT2sCMRTE74V+h/AEbzWriK1bo0hL&#10;RQq1+O/g7bl53V3cvCxJdNNv3xQKPQ4z8xtmtoimETdyvrasYDjIQBAXVtdcKjjs3x6eQPiArLGx&#10;TAq+ycNifn83w1zbjrd024VSJAj7HBVUIbS5lL6oyKAf2JY4eV/WGQxJulJqh12Cm0aOsmwiDdac&#10;Fips6aWi4rK7GgXbzSOf3eoaL/HcfXyejuX78XWpVL8Xl88gAsXwH/5rr7WC0Xg8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LJsUcgAAADdAAAADwAAAAAA&#10;AAAAAAAAAAChAgAAZHJzL2Rvd25yZXYueG1sUEsFBgAAAAAEAAQA+QAAAJYDAAAAAA==&#10;" strokeweight="0"/>
                      <v:line id="Line 10847" o:spid="_x0000_s1071" style="position:absolute;flip:y;visibility:visible;mso-wrap-style:square" from="4594,4500" to="4595,4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FTEcQAAADdAAAADwAAAGRycy9kb3ducmV2LnhtbERPy2oCMRTdC/5DuEJ3NaP0IaNRxNJS&#10;CrX4Wri7Tq4zg5ObIYlO+vfNouDycN6zRTSNuJHztWUFo2EGgriwuuZSwX73/jgB4QOyxsYyKfgl&#10;D4t5vzfDXNuON3TbhlKkEPY5KqhCaHMpfVGRQT+0LXHiztYZDAm6UmqHXQo3jRxn2Ys0WHNqqLCl&#10;VUXFZXs1CjbrVz65j2u8xFP3/XM8lF+Ht6VSD4O4nIIIFMNd/O/+1ArGT89pf3q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UVMRxAAAAN0AAAAPAAAAAAAAAAAA&#10;AAAAAKECAABkcnMvZG93bnJldi54bWxQSwUGAAAAAAQABAD5AAAAkgMAAAAA&#10;" strokeweight="0"/>
                      <v:line id="Line 10848" o:spid="_x0000_s1072" style="position:absolute;flip:y;visibility:visible;mso-wrap-style:square" from="4607,4502" to="4608,4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32iscAAADdAAAADwAAAGRycy9kb3ducmV2LnhtbESPQWsCMRSE74X+h/AK3mpWqW3ZGkVa&#10;KiJo0erB23Pzuru4eVmS6MZ/bwqFHoeZ+YYZT6NpxIWcry0rGPQzEMSF1TWXCnbfn4+vIHxA1thY&#10;JgVX8jCd3N+NMde24w1dtqEUCcI+RwVVCG0upS8qMuj7tiVO3o91BkOSrpTaYZfgppHDLHuWBmtO&#10;CxW29F5RcdqejYLN+oWPbn6Op3jsVl+Hfbncf8yU6j3E2RuIQDH8h//aC61g+DQa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HfaKxwAAAN0AAAAPAAAAAAAA&#10;AAAAAAAAAKECAABkcnMvZG93bnJldi54bWxQSwUGAAAAAAQABAD5AAAAlQMAAAAA&#10;" strokeweight="0"/>
                      <v:line id="Line 10849" o:spid="_x0000_s1073" style="position:absolute;flip:y;visibility:visible;mso-wrap-style:square" from="4569,4505" to="4570,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9o/ccAAADdAAAADwAAAGRycy9kb3ducmV2LnhtbESPS2vDMBCE74X+B7GF3ho5pi+cKCG0&#10;tJRAWvI65LaxNraJtTKSEiv/PioUehxm5htmPI2mFWdyvrGsYDjIQBCXVjdcKdisPx5eQfiArLG1&#10;TAou5GE6ub0ZY6Ftz0s6r0IlEoR9gQrqELpCSl/WZNAPbEecvIN1BkOSrpLaYZ/gppV5lj1Lgw2n&#10;hRo7equpPK5ORsHy+4X37vMUj3HfL35222q+fZ8pdX8XZyMQgWL4D/+1v7SC/PEph9836QnIy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z2j9xwAAAN0AAAAPAAAAAAAA&#10;AAAAAAAAAKECAABkcnMvZG93bnJldi54bWxQSwUGAAAAAAQABAD5AAAAlQMAAAAA&#10;" strokeweight="0"/>
                      <v:line id="Line 10850" o:spid="_x0000_s1074" style="position:absolute;flip:y;visibility:visible;mso-wrap-style:square" from="4586,4508" to="4587,4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PNZsgAAADdAAAADwAAAGRycy9kb3ducmV2LnhtbESPW2sCMRSE34X+h3AKfdNs7UXZGkWU&#10;llKw4u2hb8fN6e7i5mRJopv++6ZQ8HGYmW+YySyaRlzI+dqygvtBBoK4sLrmUsF+99ofg/ABWWNj&#10;mRT8kIfZ9KY3wVzbjjd02YZSJAj7HBVUIbS5lL6oyKAf2JY4ed/WGQxJulJqh12Cm0YOs+xZGqw5&#10;LVTY0qKi4rQ9GwWbzxEf3ds5nuKxW62/DuXHYTlX6u42zl9ABIrhGv5vv2sFw8enB/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IPNZsgAAADdAAAADwAAAAAA&#10;AAAAAAAAAAChAgAAZHJzL2Rvd25yZXYueG1sUEsFBgAAAAAEAAQA+QAAAJYDAAAAAA==&#10;" strokeweight="0"/>
                      <v:line id="Line 10851" o:spid="_x0000_s1075" style="position:absolute;flip:y;visibility:visible;mso-wrap-style:square" from="4632,4505" to="4633,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pVEsgAAADdAAAADwAAAGRycy9kb3ducmV2LnhtbESPT2sCMRTE74V+h/AEbzWraCtbo0hL&#10;RQq1+O/g7bl53V3cvCxJdNNv3xQKPQ4z8xtmtoimETdyvrasYDjIQBAXVtdcKjjs3x6mIHxA1thY&#10;JgXf5GExv7+bYa5tx1u67UIpEoR9jgqqENpcSl9UZNAPbEucvC/rDIYkXSm1wy7BTSNHWfYoDdac&#10;Fips6aWi4rK7GgXbzROf3eoaL/HcfXyejuX78XWpVL8Xl88gAsXwH/5rr7WC0Xg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2pVEsgAAADdAAAADwAAAAAA&#10;AAAAAAAAAAChAgAAZHJzL2Rvd25yZXYueG1sUEsFBgAAAAAEAAQA+QAAAJYDAAAAAA==&#10;" strokeweight="0"/>
                      <v:line id="Line 10852" o:spid="_x0000_s1076" style="position:absolute;flip:y;visibility:visible;mso-wrap-style:square" from="4607,4512" to="4608,4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bwicgAAADdAAAADwAAAGRycy9kb3ducmV2LnhtbESPT2sCMRTE74V+h/AEbzWraCtbo0hL&#10;RQq1+O/g7bl53V3cvCxJdNNv3xQKPQ4z8xtmtoimETdyvrasYDjIQBAXVtdcKjjs3x6mIHxA1thY&#10;JgXf5GExv7+bYa5tx1u67UIpEoR9jgqqENpcSl9UZNAPbEucvC/rDIYkXSm1wy7BTSNHWfYoDdac&#10;Fips6aWi4rK7GgXbzROf3eoaL/HcfXyejuX78XWpVL8Xl88gAsXwH/5rr7WC0Xgy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CbwicgAAADdAAAADwAAAAAA&#10;AAAAAAAAAAChAgAAZHJzL2Rvd25yZXYueG1sUEsFBgAAAAAEAAQA+QAAAJYDAAAAAA==&#10;" strokeweight="0"/>
                      <v:line id="Line 10853" o:spid="_x0000_s1077" style="position:absolute;flip:y;visibility:visible;mso-wrap-style:square" from="4624,4514" to="4625,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Ru/sgAAADdAAAADwAAAGRycy9kb3ducmV2LnhtbESPT2sCMRTE74V+h/AEbzWrWCtbo0hL&#10;RQq1+O/g7bl53V3cvCxJdNNv3xQKPQ4z8xtmtoimETdyvrasYDjIQBAXVtdcKjjs3x6mIHxA1thY&#10;JgXf5GExv7+bYa5tx1u67UIpEoR9jgqqENpcSl9UZNAPbEucvC/rDIYkXSm1wy7BTSNHWTaRBmtO&#10;CxW29FJRcdldjYLt5onPbnWNl3juPj5Px/L9+LpUqt+Ly2cQgWL4D/+111rBaPw4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PRu/sgAAADdAAAADwAAAAAA&#10;AAAAAAAAAAChAgAAZHJzL2Rvd25yZXYueG1sUEsFBgAAAAAEAAQA+QAAAJYDAAAAAA==&#10;" strokeweight="0"/>
                      <v:line id="Line 10854" o:spid="_x0000_s1078" style="position:absolute;flip:y;visibility:visible;mso-wrap-style:square" from="4569,4496" to="4570,4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LZcgAAADdAAAADwAAAGRycy9kb3ducmV2LnhtbESPT2sCMRTE70K/Q3hCb5pV2ipbo0hL&#10;RQq1+O/g7bl53V3cvCxJdNNv3xQKPQ4z8xtmtoimETdyvrasYDTMQBAXVtdcKjjs3wZTED4ga2ws&#10;k4Jv8rCY3/VmmGvb8ZZuu1CKBGGfo4IqhDaX0hcVGfRD2xIn78s6gyFJV0rtsEtw08hxlj1JgzWn&#10;hQpbeqmouOyuRsF2M+GzW13jJZ67j8/TsXw/vi6Vuu/H5TOIQDH8h//aa61g/PA4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jLZcgAAADdAAAADwAAAAAA&#10;AAAAAAAAAAChAgAAZHJzL2Rvd25yZXYueG1sUEsFBgAAAAAEAAQA+QAAAJYDAAAAAA==&#10;" strokeweight="0"/>
                      <v:line id="Line 10855" o:spid="_x0000_s1079" style="position:absolute;visibility:visible;mso-wrap-style:square" from="4569,4505" to="4586,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soUMIAAADdAAAADwAAAGRycy9kb3ducmV2LnhtbERPy4rCMBTdC/5DuII7TRUfnY5RZJhB&#10;3amjMMtLc22DzU1pMlr/3iwEl4fzXqxaW4kbNd44VjAaJiCIc6cNFwpOvz+DFIQPyBorx6TgQR5W&#10;y25ngZl2dz7Q7RgKEUPYZ6igDKHOpPR5SRb90NXEkbu4xmKIsCmkbvAew20lx0kykxYNx4YSa/oq&#10;Kb8e/60Cs59tprv5+eMsvzdh9JdeU2NPSvV77foTRKA2vMUv91YrGE+mcW58E5+A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dsoUMIAAADdAAAADwAAAAAAAAAAAAAA&#10;AAChAgAAZHJzL2Rvd25yZXYueG1sUEsFBgAAAAAEAAQA+QAAAJADAAAAAA==&#10;" strokeweight="0"/>
                      <v:line id="Line 10856" o:spid="_x0000_s1080" style="position:absolute;flip:x;visibility:visible;mso-wrap-style:square" from="4586,4500" to="4594,4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v6jMgAAADdAAAADwAAAGRycy9kb3ducmV2LnhtbESPW2sCMRSE34X+h3AKfdNspRfdGkWU&#10;llKw4u2hb8fN6e7i5mRJopv++6ZQ8HGYmW+YySyaRlzI+dqygvtBBoK4sLrmUsF+99ofgfABWWNj&#10;mRT8kIfZ9KY3wVzbjjd02YZSJAj7HBVUIbS5lL6oyKAf2JY4ed/WGQxJulJqh12Cm0YOs+xJGqw5&#10;LVTY0qKi4rQ9GwWbz2c+urdzPMVjt1p/HcqPw3Ku1N1tnL+ACBTDNfzfftcKhg+P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Wv6jMgAAADdAAAADwAAAAAA&#10;AAAAAAAAAAChAgAAZHJzL2Rvd25yZXYueG1sUEsFBgAAAAAEAAQA+QAAAJYDAAAAAA==&#10;" strokeweight="0"/>
                      <v:line id="Line 10857" o:spid="_x0000_s1081" style="position:absolute;visibility:visible;mso-wrap-style:square" from="4594,4500" to="4607,4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Hu68MAAADdAAAADwAAAGRycy9kb3ducmV2LnhtbERPz2vCMBS+D/wfwhN201RxXa2NMobD&#10;eds6Cx4fzbMNNi+lybT775fDYMeP73exG20nbjR441jBYp6AIK6dNtwoOH29zTIQPiBr7ByTgh/y&#10;sNtOHgrMtbvzJ93K0IgYwj5HBW0IfS6lr1uy6OeuJ47cxQ0WQ4RDI/WA9xhuO7lMklRaNBwbWuzp&#10;taX6Wn5bBeYjPTwdn6t1JfeHsDhn18zYk1KP0/FlAyLQGP7Ff+53rWC5SuP++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B7uvDAAAA3QAAAA8AAAAAAAAAAAAA&#10;AAAAoQIAAGRycy9kb3ducmV2LnhtbFBLBQYAAAAABAAEAPkAAACRAwAAAAA=&#10;" strokeweight="0"/>
                      <v:line id="Line 10858" o:spid="_x0000_s1082" style="position:absolute;flip:x y;visibility:visible;mso-wrap-style:square" from="4607,4502" to="4608,4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WDAsQAAADdAAAADwAAAGRycy9kb3ducmV2LnhtbESPQWsCMRSE74X+h/AKvRTNamUrW6OU&#10;Uot4c633x+a5WUxeliTV9d83BcHjMDPfMIvV4Kw4U4idZwWTcQGCuPG641bBz349moOICVmj9UwK&#10;rhRhtXx8WGCl/YV3dK5TKzKEY4UKTEp9JWVsDDmMY98TZ+/og8OUZWilDnjJcGfltChK6bDjvGCw&#10;p09Dzan+dQpe3w77zcm+mO06OvP1beumDFelnp+Gj3cQiYZ0D9/aG61gOisn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VYMCxAAAAN0AAAAPAAAAAAAAAAAA&#10;AAAAAKECAABkcnMvZG93bnJldi54bWxQSwUGAAAAAAQABAD5AAAAkgMAAAAA&#10;" strokeweight="0"/>
                      <v:line id="Line 10859" o:spid="_x0000_s1083" style="position:absolute;visibility:visible;mso-wrap-style:square" from="4608,4512" to="4625,4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VB8UAAADdAAAADwAAAGRycy9kb3ducmV2LnhtbESPQWvCQBSE74L/YXmF3nRjqDFNXUXE&#10;YntTq9DjI/uaLGbfhuxW47/vFgSPw8x8w8yXvW3EhTpvHCuYjBMQxKXThisFx6/3UQ7CB2SNjWNS&#10;cCMPy8VwMMdCuyvv6XIIlYgQ9gUqqENoCyl9WZNFP3YtcfR+XGcxRNlVUnd4jXDbyDRJMmnRcFyo&#10;saV1TeX58GsVmF22nX7OTq8nudmGyXd+zo09KvX81K/eQATqwyN8b39oBelLlsL/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l/VB8UAAADdAAAADwAAAAAAAAAA&#10;AAAAAAChAgAAZHJzL2Rvd25yZXYueG1sUEsFBgAAAAAEAAQA+QAAAJMDAAAAAA==&#10;" strokeweight="0"/>
                      <v:line id="Line 10860" o:spid="_x0000_s1084" style="position:absolute;flip:x;visibility:visible;mso-wrap-style:square" from="4625,4505" to="4632,4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8H28gAAADdAAAADwAAAGRycy9kb3ducmV2LnhtbESPT2sCMRTE74V+h/AEbzWrFitbo0hL&#10;RQq1+O/g7bl53V3cvCxJdNNv3xQKPQ4z8xtmtoimETdyvrasYDjIQBAXVtdcKjjs3x6mIHxA1thY&#10;JgXf5GExv7+bYa5tx1u67UIpEoR9jgqqENpcSl9UZNAPbEucvC/rDIYkXSm1wy7BTSNHWTaRBmtO&#10;CxW29FJRcdldjYLt5onPbnWNl3juPj5Px/L9+LpUqt+Ly2cQgWL4D/+111rB6HE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u8H28gAAADdAAAADwAAAAAA&#10;AAAAAAAAAAChAgAAZHJzL2Rvd25yZXYueG1sUEsFBgAAAAAEAAQA+QAAAJYDAAAAAA==&#10;" strokeweight="0"/>
                      <v:line id="Line 10861" o:spid="_x0000_s1085" style="position:absolute;flip:x;visibility:visible;mso-wrap-style:square" from="4703,4526" to="4709,4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fr8cAAADdAAAADwAAAGRycy9kb3ducmV2LnhtbESPQWsCMRSE74X+h/AK3mq2IlZWo0iL&#10;IgUr2nrw9ty87i5uXpYkuum/N4WCx2FmvmGm82gacSXna8sKXvoZCOLC6ppLBd9fy+cxCB+QNTaW&#10;ScEveZjPHh+mmGvb8Y6u+1CKBGGfo4IqhDaX0hcVGfR92xIn78c6gyFJV0rtsEtw08hBlo2kwZrT&#10;QoUtvVVUnPcXo2D3+cont7rEczx1m+3xUH4c3hdK9Z7iYgIiUAz38H97rRUMhqMh/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Bp+vxwAAAN0AAAAPAAAAAAAA&#10;AAAAAAAAAKECAABkcnMvZG93bnJldi54bWxQSwUGAAAAAAQABAD5AAAAlQMAAAAA&#10;" strokeweight="0"/>
                      <v:line id="Line 10862" o:spid="_x0000_s1086" style="position:absolute;visibility:visible;mso-wrap-style:square" from="4685,4533" to="4703,4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ZNc8UAAADdAAAADwAAAGRycy9kb3ducmV2LnhtbESPQWvCQBSE7wX/w/IEb3Wj1DSNriJS&#10;0d7UKvT4yD6TxezbkF01/nu3UOhxmJlvmNmis7W4UeuNYwWjYQKCuHDacKng+L1+zUD4gKyxdkwK&#10;HuRhMe+9zDDX7s57uh1CKSKEfY4KqhCaXEpfVGTRD11DHL2zay2GKNtS6hbvEW5rOU6SVFo0HBcq&#10;bGhVUXE5XK0Cs0s3k6/308dJfm7C6Ce7ZMYelRr0u+UURKAu/If/2lutYPyWTuD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ZNc8UAAADdAAAADwAAAAAAAAAA&#10;AAAAAAChAgAAZHJzL2Rvd25yZXYueG1sUEsFBgAAAAAEAAQA+QAAAJMDAAAAAA==&#10;" strokeweight="0"/>
                      <v:line id="Line 10863" o:spid="_x0000_s1087" style="position:absolute;flip:x y;visibility:visible;mso-wrap-style:square" from="4683,4523" to="4685,4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bdsQAAADdAAAADwAAAGRycy9kb3ducmV2LnhtbESPQWsCMRSE74X+h/AKvRTN1pZVVqMU&#10;qUV6c9X7Y/PcLCYvSxJ1/fdNodDjMDPfMIvV4Ky4UoidZwWv4wIEceN1x62Cw34zmoGICVmj9UwK&#10;7hRhtXx8WGCl/Y13dK1TKzKEY4UKTEp9JWVsDDmMY98TZ+/kg8OUZWilDnjLcGflpChK6bDjvGCw&#10;p7Wh5lxfnIK36XG/PdsX872Jznx+2bopw12p56fhYw4i0ZD+w3/trVYweS9L+H2Tn4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vBt2xAAAAN0AAAAPAAAAAAAAAAAA&#10;AAAAAKECAABkcnMvZG93bnJldi54bWxQSwUGAAAAAAQABAD5AAAAkgMAAAAA&#10;" strokeweight="0"/>
                      <v:line id="Line 10864" o:spid="_x0000_s1088" style="position:absolute;visibility:visible;mso-wrap-style:square" from="4670,4522" to="4683,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h2n8YAAADdAAAADwAAAGRycy9kb3ducmV2LnhtbESPT2vCQBTE7wW/w/IEb3Wj2Bijq0ip&#10;aG+tf8DjI/tMFrNvQ3bV9Nu7hUKPw8z8hlmsOluLO7XeOFYwGiYgiAunDZcKjofNawbCB2SNtWNS&#10;8EMeVsveywJz7R78Tfd9KEWEsM9RQRVCk0vpi4os+qFriKN3ca3FEGVbSt3iI8JtLcdJkkqLhuNC&#10;hQ29V1Rc9zerwHyl27fP6Wl2kh/bMDpn18zYo1KDfreegwjUhf/wX3unFYwn6R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4odp/GAAAA3QAAAA8AAAAAAAAA&#10;AAAAAAAAoQIAAGRycy9kb3ducmV2LnhtbFBLBQYAAAAABAAEAPkAAACUAwAAAAA=&#10;" strokeweight="0"/>
                      <v:line id="Line 10865" o:spid="_x0000_s1089" style="position:absolute;flip:x;visibility:visible;mso-wrap-style:square" from="4663,4522" to="4670,4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uVqsQAAADdAAAADwAAAGRycy9kb3ducmV2LnhtbERPTWsCMRC9F/wPYYTealYRK1ujiKKU&#10;ghW1HnobN9Pdxc1kSaKb/ntzKPT4eN+zRTSNuJPztWUFw0EGgriwuuZSwddp8zIF4QOyxsYyKfgl&#10;D4t572mGubYdH+h+DKVIIexzVFCF0OZS+qIig35gW+LE/VhnMCToSqkddincNHKUZRNpsObUUGFL&#10;q4qK6/FmFBw+X/nitrd4jZdut/8+lx/n9VKp535cvoEIFMO/+M/9rhWMxpM0N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S5WqxAAAAN0AAAAPAAAAAAAAAAAA&#10;AAAAAKECAABkcnMvZG93bnJldi54bWxQSwUGAAAAAAQABAD5AAAAkgMAAAAA&#10;" strokeweight="0"/>
                      <v:line id="Line 10866" o:spid="_x0000_s1090" style="position:absolute;visibility:visible;mso-wrap-style:square" from="4646,4529" to="4663,4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tHdsYAAADdAAAADwAAAGRycy9kb3ducmV2LnhtbESPT2vCQBTE7wW/w/IEb3Wj2Bijq0ip&#10;aG+tf8DjI/tMFrNvQ3bV9Nu7hUKPw8z8hlmsOluLO7XeOFYwGiYgiAunDZcKjofNawbCB2SNtWNS&#10;8EMeVsveywJz7R78Tfd9KEWEsM9RQRVCk0vpi4os+qFriKN3ca3FEGVbSt3iI8JtLcdJkkqLhuNC&#10;hQ29V1Rc9zerwHyl27fP6Wl2kh/bMDpn18zYo1KDfreegwjUhf/wX3unFYwn6Qx+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D7R3bGAAAA3QAAAA8AAAAAAAAA&#10;AAAAAAAAoQIAAGRycy9kb3ducmV2LnhtbFBLBQYAAAAABAAEAPkAAACUAwAAAAA=&#10;" strokeweight="0"/>
                      <v:line id="Line 10867" o:spid="_x0000_s1091" style="position:absolute;flip:x y;visibility:visible;mso-wrap-style:square" from="4645,4519" to="4646,4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CwRMIAAADdAAAADwAAAGRycy9kb3ducmV2LnhtbERPz2vCMBS+C/sfwhvsIppORUfXKGNM&#10;EW+r8/5o3prS5KUkmdb/fjkMdvz4fle70VlxpRA7zwqe5wUI4sbrjlsFX+f97AVETMgarWdScKcI&#10;u+3DpMJS+xt/0rVOrcghHEtUYFIaSiljY8hhnPuBOHPfPjhMGYZW6oC3HO6sXBTFWjrsODcYHOjd&#10;UNPXP07BcnM5H3s7Nad9dObjYOtmHe5KPT2Ob68gEo3pX/znPmoFi9Um789v8hOQ2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MCwRMIAAADdAAAADwAAAAAAAAAAAAAA&#10;AAChAgAAZHJzL2Rvd25yZXYueG1sUEsFBgAAAAAEAAQA+QAAAJADAAAAAA==&#10;" strokeweight="0"/>
                      <v:line id="Line 10868" o:spid="_x0000_s1092" style="position:absolute;flip:y;visibility:visible;mso-wrap-style:square" from="4645,4507" to="4646,4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iq6scAAADdAAAADwAAAGRycy9kb3ducmV2LnhtbESPQWsCMRSE70L/Q3iF3jSrSC2rUaSl&#10;UgpWtPXg7bl53V3cvCxJdOO/N0Khx2FmvmFmi2gacSHna8sKhoMMBHFhdc2lgp/v9/4LCB+QNTaW&#10;ScGVPCzmD70Z5tp2vKXLLpQiQdjnqKAKoc2l9EVFBv3AtsTJ+7XOYEjSlVI77BLcNHKUZc/SYM1p&#10;ocKWXisqTruzUbD9mvDRrc7xFI/denPYl5/7t6VST49xOQURKIb/8F/7QysYjSdDuL9JT0DO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qKrqxwAAAN0AAAAPAAAAAAAA&#10;AAAAAAAAAKECAABkcnMvZG93bnJldi54bWxQSwUGAAAAAAQABAD5AAAAlQMAAAAA&#10;" strokeweight="0"/>
                      <v:line id="Line 10869" o:spid="_x0000_s1093" style="position:absolute;flip:y;visibility:visible;mso-wrap-style:square" from="4670,4510" to="4671,4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o0nccAAADdAAAADwAAAGRycy9kb3ducmV2LnhtbESPQWsCMRSE74X+h/AEbzXrUrSsRpGW&#10;FhHaotWDt+fmubu4eVmS6Kb/vikUehxm5htmvoymFTdyvrGsYDzKQBCXVjdcKdh/vT48gfABWWNr&#10;mRR8k4fl4v5ujoW2PW/ptguVSBD2BSqoQ+gKKX1Zk0E/sh1x8s7WGQxJukpqh32Cm1bmWTaRBhtO&#10;CzV29FxTedldjYLtx5RP7u0aL/HUv38eD9Xm8LJSajiIqxmIQDH8h//aa60gf5zm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ejSdxwAAAN0AAAAPAAAAAAAA&#10;AAAAAAAAAKECAABkcnMvZG93bnJldi54bWxQSwUGAAAAAAQABAD5AAAAlQMAAAAA&#10;" strokeweight="0"/>
                      <v:line id="Line 10870" o:spid="_x0000_s1094" style="position:absolute;flip:y;visibility:visible;mso-wrap-style:square" from="4683,4511" to="4684,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aRBsgAAADdAAAADwAAAGRycy9kb3ducmV2LnhtbESPT2sCMRTE70K/Q3hCb5rVlipbo0hL&#10;RQq1+O/g7bl53V3cvCxJdNNv3xQKPQ4z8xtmtoimETdyvrasYDTMQBAXVtdcKjjs3wZTED4ga2ws&#10;k4Jv8rCY3/VmmGvb8ZZuu1CKBGGfo4IqhDaX0hcVGfRD2xIn78s6gyFJV0rtsEtw08hxlj1JgzWn&#10;hQpbeqmouOyuRsF2M+GzW13jJZ67j8/TsXw/vi6Vuu/H5TOIQDH8h//aa61g/Dh5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zaRBsgAAADdAAAADwAAAAAA&#10;AAAAAAAAAAChAgAAZHJzL2Rvd25yZXYueG1sUEsFBgAAAAAEAAQA+QAAAJYDAAAAAA==&#10;" strokeweight="0"/>
                      <v:line id="Line 10871" o:spid="_x0000_s1095" style="position:absolute;flip:y;visibility:visible;mso-wrap-style:square" from="4646,4516" to="4647,4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8JcscAAADdAAAADwAAAGRycy9kb3ducmV2LnhtbESPQWsCMRSE74X+h/AKvdVsRaqsRpEW&#10;pRSsaOvB23Pzuru4eVmS6MZ/b4SCx2FmvmEms2gacSbna8sKXnsZCOLC6ppLBb8/i5cRCB+QNTaW&#10;ScGFPMymjw8TzLXteEPnbShFgrDPUUEVQptL6YuKDPqebYmT92edwZCkK6V22CW4aWQ/y96kwZrT&#10;QoUtvVdUHLcno2DzPeSDW57iMR661Xq/K792H3Olnp/ifAwiUAz38H/7UyvoD4YDuL1JT0BO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3wlyxwAAAN0AAAAPAAAAAAAA&#10;AAAAAAAAAKECAABkcnMvZG93bnJldi54bWxQSwUGAAAAAAQABAD5AAAAlQMAAAAA&#10;" strokeweight="0"/>
                      <v:line id="Line 10872" o:spid="_x0000_s1096" style="position:absolute;flip:y;visibility:visible;mso-wrap-style:square" from="4663,4518" to="4664,4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Os6cgAAADdAAAADwAAAGRycy9kb3ducmV2LnhtbESPT2sCMRTE70K/Q3hCb5pV2ipbo0hL&#10;RQq1+O/g7bl53V3cvCxJdNNv3xQKPQ4z8xtmtoimETdyvrasYDTMQBAXVtdcKjjs3wZTED4ga2ws&#10;k4Jv8rCY3/VmmGvb8ZZuu1CKBGGfo4IqhDaX0hcVGfRD2xIn78s6gyFJV0rtsEtw08hxlj1JgzWn&#10;hQpbeqmouOyuRsF2M+GzW13jJZ67j8/TsXw/vi6Vuu/H5TOIQDH8h//aa61g/DB5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5Os6cgAAADdAAAADwAAAAAA&#10;AAAAAAAAAAChAgAAZHJzL2Rvd25yZXYueG1sUEsFBgAAAAAEAAQA+QAAAJYDAAAAAA==&#10;" strokeweight="0"/>
                      <v:line id="Line 10873" o:spid="_x0000_s1097" style="position:absolute;flip:y;visibility:visible;mso-wrap-style:square" from="4685,4520" to="4686,4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0EynscAAADdAAAADwAAAGRycy9kb3ducmV2LnhtbESPT2sCMRTE74V+h/AK3mq2IlpWo0iL&#10;Ugqt+O/g7bl53V3cvCxJdNNvb4RCj8PM/IaZzqNpxJWcry0reOlnIIgLq2suFex3y+dXED4ga2ws&#10;k4Jf8jCfPT5MMde24w1dt6EUCcI+RwVVCG0upS8qMuj7tiVO3o91BkOSrpTaYZfgppGDLBtJgzWn&#10;hQpbequoOG8vRsHme8wnt7rEczx1X+vjofw8vC+U6j3FxQREoBj+w3/tD61gMByP4P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QTKexwAAAN0AAAAPAAAAAAAA&#10;AAAAAAAAAKECAABkcnMvZG93bnJldi54bWxQSwUGAAAAAAQABAD5AAAAlQMAAAAA&#10;" strokeweight="0"/>
                      <v:line id="Line 10874" o:spid="_x0000_s1098" style="position:absolute;flip:y;visibility:visible;mso-wrap-style:square" from="4703,4522" to="4704,4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2XBcgAAADdAAAADwAAAGRycy9kb3ducmV2LnhtbESPQUsDMRSE74L/ITyhN5u1SFfWpqUo&#10;SilY6WoPvb1uXneXbl6WJO3Gf2+EgsdhZr5hZotoOnEh51vLCh7GGQjiyuqWawXfX2/3TyB8QNbY&#10;WSYFP+RhMb+9mWGh7cBbupShFgnCvkAFTQh9IaWvGjLox7YnTt7ROoMhSVdL7XBIcNPJSZZNpcGW&#10;00KDPb00VJ3Ks1Gw3eR8cO/neIqH4eNzv6vXu9elUqO7uHwGESiG//C1vdIKJo95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A2XBcgAAADdAAAADwAAAAAA&#10;AAAAAAAAAAChAgAAZHJzL2Rvd25yZXYueG1sUEsFBgAAAAAEAAQA+QAAAJYDAAAAAA==&#10;" strokeweight="0"/>
                      <v:line id="Line 10875" o:spid="_x0000_s1099" style="position:absolute;flip:x y;visibility:visible;mso-wrap-style:square" from="4645,4507" to="4647,4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a8QsIAAADdAAAADwAAAGRycy9kb3ducmV2LnhtbERPz2vCMBS+C/sfwhvsIppORUfXKGNM&#10;EW+r8/5o3prS5KUkmdb/fjkMdvz4fle70VlxpRA7zwqe5wUI4sbrjlsFX+f97AVETMgarWdScKcI&#10;u+3DpMJS+xt/0rVOrcghHEtUYFIaSiljY8hhnPuBOHPfPjhMGYZW6oC3HO6sXBTFWjrsODcYHOjd&#10;UNPXP07BcnM5H3s7Nad9dObjYOtmHe5KPT2Ob68gEo3pX/znPmoFi9Umz81v8hOQ2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ra8QsIAAADdAAAADwAAAAAAAAAAAAAA&#10;AAChAgAAZHJzL2Rvd25yZXYueG1sUEsFBgAAAAAEAAQA+QAAAJADAAAAAA==&#10;" strokeweight="0"/>
                      <v:line id="Line 10876" o:spid="_x0000_s1100" style="position:absolute;visibility:visible;mso-wrap-style:square" from="4647,4516" to="4664,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LRq8YAAADdAAAADwAAAGRycy9kb3ducmV2LnhtbESPT2vCQBTE7wW/w/KE3upGaTWJWUVK&#10;i/bmX/D4yD6TxezbkN1q+u3dQqHHYWZ+wxTL3jbiRp03jhWMRwkI4tJpw5WC4+HzJQXhA7LGxjEp&#10;+CEPy8XgqcBcuzvv6LYPlYgQ9jkqqENocyl9WZNFP3ItcfQurrMYouwqqTu8R7ht5CRJptKi4bhQ&#10;Y0vvNZXX/bdVYLbT9dvX7JSd5Mc6jM/pNTX2qNTzsF/NQQTqw3/4r73RCiavsw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Ui0avGAAAA3QAAAA8AAAAAAAAA&#10;AAAAAAAAoQIAAGRycy9kb3ducmV2LnhtbFBLBQYAAAAABAAEAPkAAACUAwAAAAA=&#10;" strokeweight="0"/>
                      <v:line id="Line 10877" o:spid="_x0000_s1101" style="position:absolute;flip:x;visibility:visible;mso-wrap-style:square" from="4664,4510" to="4671,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F/VsQAAADdAAAADwAAAGRycy9kb3ducmV2LnhtbERPTWsCMRC9F/ofwhR6q9mKqGyNIi2V&#10;Iqio9dDbuJnuLm4mSxLd+O/NQfD4eN+TWTSNuJDztWUF770MBHFhdc2lgt/999sYhA/IGhvLpOBK&#10;HmbT56cJ5tp2vKXLLpQihbDPUUEVQptL6YuKDPqebYkT92+dwZCgK6V22KVw08h+lg2lwZpTQ4Ut&#10;fVZUnHZno2C7HvHRLc7xFI/davN3KJeHr7lSry9x/gEiUAwP8d39oxX0B+O0P71JT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X9WxAAAAN0AAAAPAAAAAAAAAAAA&#10;AAAAAKECAABkcnMvZG93bnJldi54bWxQSwUGAAAAAAQABAD5AAAAkgMAAAAA&#10;" strokeweight="0"/>
                      <v:line id="Line 10878" o:spid="_x0000_s1102" style="position:absolute;visibility:visible;mso-wrap-style:square" from="4671,4510" to="4683,4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tisUAAADdAAAADwAAAGRycy9kb3ducmV2LnhtbESPQWvCQBSE74L/YXmF3nQTaW0aXUVE&#10;0d6sVfD4yL4mi9m3Ibtq+u/dguBxmJlvmOm8s7W4UuuNYwXpMAFBXDhtuFRw+FkPMhA+IGusHZOC&#10;P/Iwn/V7U8y1u/E3XfehFBHCPkcFVQhNLqUvKrLoh64hjt6vay2GKNtS6hZvEW5rOUqSsbRoOC5U&#10;2NCyouK8v1gFZjfevH99HD+PcrUJ6Sk7Z8YelHp96RYTEIG68Aw/2lutYPSWpfD/Jj4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GtisUAAADdAAAADwAAAAAAAAAA&#10;AAAAAAChAgAAZHJzL2Rvd25yZXYueG1sUEsFBgAAAAAEAAQA+QAAAJMDAAAAAA==&#10;" strokeweight="0"/>
                      <v:line id="Line 10879" o:spid="_x0000_s1103" style="position:absolute;flip:x y;visibility:visible;mso-wrap-style:square" from="4683,4511" to="4686,4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v7j8QAAADdAAAADwAAAGRycy9kb3ducmV2LnhtbESPQWsCMRSE74X+h/AKvRTNditWVqOU&#10;Uot4c633x+a5WUxeliTV9d83BcHjMDPfMIvV4Kw4U4idZwWv4wIEceN1x62Cn/16NAMRE7JG65kU&#10;XCnCavn4sMBK+wvv6FynVmQIxwoVmJT6SsrYGHIYx74nzt7RB4cpy9BKHfCS4c7Ksiim0mHHecFg&#10;T5+GmlP96xS8vR/2m5N9Mdt1dObr29bNNFyVen4aPuYgEg3pHr61N1pBOZmV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i/uPxAAAAN0AAAAPAAAAAAAAAAAA&#10;AAAAAKECAABkcnMvZG93bnJldi54bWxQSwUGAAAAAAQABAD5AAAAkgMAAAAA&#10;" strokeweight="0"/>
                      <v:line id="Line 10880" o:spid="_x0000_s1104" style="position:absolute;visibility:visible;mso-wrap-style:square" from="4686,4520" to="4703,4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WZsYAAADdAAAADwAAAGRycy9kb3ducmV2LnhtbESPQWvCQBSE70L/w/IK3nQTrTZNs0op&#10;Fu2ttQo9PrKvyWL2bciuGv+9Kwg9DjPzDVMse9uIE3XeOFaQjhMQxKXThisFu5+PUQbCB2SNjWNS&#10;cCEPy8XDoMBcuzN/02kbKhEh7HNUUIfQ5lL6siaLfuxa4uj9uc5iiLKrpO7wHOG2kZMkmUuLhuNC&#10;jS2911QetkerwHzN17PP5/3LXq7WIf3NDpmxO6WGj/3bK4hAffgP39sbrWDylE3h9iY+Ab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EflmbGAAAA3QAAAA8AAAAAAAAA&#10;AAAAAAAAoQIAAGRycy9kb3ducmV2LnhtbFBLBQYAAAAABAAEAPkAAACUAwAAAAA=&#10;" strokeweight="0"/>
                      <v:line id="Line 10881" o:spid="_x0000_s1105" style="position:absolute;flip:x;visibility:visible;mso-wrap-style:square" from="4779,4637" to="4780,4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p5VccAAADdAAAADwAAAGRycy9kb3ducmV2LnhtbESPQWsCMRSE74X+h/AK3mq2IlW2RpGK&#10;UgqtqPXg7bl57i5uXpYkuum/bwqCx2FmvmEms2gacSXna8sKXvoZCOLC6ppLBT+75fMYhA/IGhvL&#10;pOCXPMymjw8TzLXteEPXbShFgrDPUUEVQptL6YuKDPq+bYmTd7LOYEjSlVI77BLcNHKQZa/SYM1p&#10;ocKW3isqztuLUbD5HvHRrS7xHI/d1/qwLz/3i7lSvac4fwMRKIZ7+Nb+0AoGw/EQ/t+kJ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1CnlVxwAAAN0AAAAPAAAAAAAA&#10;AAAAAAAAAKECAABkcnMvZG93bnJldi54bWxQSwUGAAAAAAQABAD5AAAAlQMAAAAA&#10;" strokeweight="0"/>
                      <v:line id="Line 10882" o:spid="_x0000_s1106" style="position:absolute;visibility:visible;mso-wrap-style:square" from="4779,4638" to="4801,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qricYAAADdAAAADwAAAGRycy9kb3ducmV2LnhtbESPT2vCQBTE74V+h+UVvOlGaTRNXUWk&#10;YnvzX6DHR/Y1Wcy+DdlV47fvFoQeh5n5DTNf9rYRV+q8caxgPEpAEJdOG64UnI6bYQbCB2SNjWNS&#10;cCcPy8Xz0xxz7W68p+shVCJC2OeooA6hzaX0ZU0W/ci1xNH7cZ3FEGVXSd3hLcJtIydJMpUWDceF&#10;Glta11SeDxerwOym2/RrVrwV8mMbxt/ZOTP2pNTgpV+9gwjUh//wo/2pFUxesx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6q4nGAAAA3QAAAA8AAAAAAAAA&#10;AAAAAAAAoQIAAGRycy9kb3ducmV2LnhtbFBLBQYAAAAABAAEAPkAAACUAwAAAAA=&#10;" strokeweight="0"/>
                      <v:line id="Line 10883" o:spid="_x0000_s1107" style="position:absolute;flip:x y;visibility:visible;mso-wrap-style:square" from="4721,4634" to="4722,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D9jMQAAADdAAAADwAAAGRycy9kb3ducmV2LnhtbESPQWsCMRSE74L/ITyhF6lZtWxlaxQp&#10;tUhvru39sXndLCYvS5Lq+u8bodDjMDPfMOvt4Ky4UIidZwXzWQGCuPG641bB52n/uAIRE7JG65kU&#10;3CjCdjMerbHS/spHutSpFRnCsUIFJqW+kjI2hhzGme+Js/ftg8OUZWilDnjNcGfloihK6bDjvGCw&#10;p1dDzbn+cQqWz1+nw9lOzcc+OvP2buumDDelHibD7gVEoiH9h//aB61g8bQq4f4mPwG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sP2MxAAAAN0AAAAPAAAAAAAAAAAA&#10;AAAAAKECAABkcnMvZG93bnJldi54bWxQSwUGAAAAAAQABAD5AAAAkgMAAAAA&#10;" strokeweight="0"/>
                      <v:line id="Line 10884" o:spid="_x0000_s1108" style="position:absolute;flip:x;visibility:visible;mso-wrap-style:square" from="4739,4635" to="4740,4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jnIscAAADdAAAADwAAAGRycy9kb3ducmV2LnhtbESPQWsCMRSE70L/Q3iF3jRbkSpbo0hL&#10;pRSsqPXg7bl57i5uXpYkuvHfN4WCx2FmvmGm82gacSXna8sKngcZCOLC6ppLBT+7j/4EhA/IGhvL&#10;pOBGHuazh94Uc2073tB1G0qRIOxzVFCF0OZS+qIig35gW+LknawzGJJ0pdQOuwQ3jRxm2Ys0WHNa&#10;qLClt4qK8/ZiFGy+x3x0y0s8x2O3Wh/25df+faHU02NcvIIIFMM9/N/+1AqGo8kY/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2OcixwAAAN0AAAAPAAAAAAAA&#10;AAAAAAAAAKECAABkcnMvZG93bnJldi54bWxQSwUGAAAAAAQABAD5AAAAlQMAAAAA&#10;" strokeweight="0"/>
                      <v:line id="Line 10885" o:spid="_x0000_s1109" style="position:absolute;flip:x y;visibility:visible;mso-wrap-style:square" from="4760,4636" to="4761,4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PMZcIAAADdAAAADwAAAGRycy9kb3ducmV2LnhtbERPz2vCMBS+C/4P4Q28yEznxEnXKDLm&#10;EG+r2/3RvDWlyUtJMq3/vTkMdvz4fle70VlxoRA7zwqeFgUI4sbrjlsFX+fD4wZETMgarWdScKMI&#10;u+10UmGp/ZU/6VKnVuQQjiUqMCkNpZSxMeQwLvxAnLkfHxymDEMrdcBrDndWLotiLR12nBsMDvRm&#10;qOnrX6fg+eX7fOzt3JwO0Zn3D1s363BTavYw7l9BJBrTv/jPfdQKlqtNnpvf5Ccgt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2PMZcIAAADdAAAADwAAAAAAAAAAAAAA&#10;AAChAgAAZHJzL2Rvd25yZXYueG1sUEsFBgAAAAAEAAQA+QAAAJADAAAAAA==&#10;" strokeweight="0"/>
                      <v:line id="Line 10886" o:spid="_x0000_s1110" style="position:absolute;flip:y;visibility:visible;mso-wrap-style:square" from="4722,4634" to="4723,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vWy8gAAADdAAAADwAAAGRycy9kb3ducmV2LnhtbESPT2sCMRTE70K/Q3hCb5pVSqtbo0hL&#10;RQq1+O/g7bl53V3cvCxJdNNv3xQKPQ4z8xtmtoimETdyvrasYDTMQBAXVtdcKjjs3wYTED4ga2ws&#10;k4Jv8rCY3/VmmGvb8ZZuu1CKBGGfo4IqhDaX0hcVGfRD2xIn78s6gyFJV0rtsEtw08hxlj1KgzWn&#10;hQpbeqmouOyuRsF288Rnt7rGSzx3H5+nY/l+fF0qdd+Py2cQgWL4D/+111rB+GEy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wvWy8gAAADdAAAADwAAAAAA&#10;AAAAAAAAAAChAgAAZHJzL2Rvd25yZXYueG1sUEsFBgAAAAAEAAQA+QAAAJYDAAAAAA==&#10;" strokeweight="0"/>
                      <v:line id="Line 10887" o:spid="_x0000_s1111" style="position:absolute;flip:y;visibility:visible;mso-wrap-style:square" from="4739,4635" to="4740,4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pi8QAAADdAAAADwAAAGRycy9kb3ducmV2LnhtbERPy2oCMRTdC/5DuEJ3NaOUto5GEUtL&#10;KdTia+HuOrnODE5uhiQ66d83i4LLw3nPFtE04kbO15YVjIYZCOLC6ppLBfvd++MrCB+QNTaWScEv&#10;eVjM+70Z5tp2vKHbNpQihbDPUUEVQptL6YuKDPqhbYkTd7bOYEjQlVI77FK4aeQ4y56lwZpTQ4Ut&#10;rSoqLturUbBZv/DJfVzjJZ6675/jofw6vC2VehjE5RREoBju4n/3p1Ywfpqk/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6OmLxAAAAN0AAAAPAAAAAAAAAAAA&#10;AAAAAKECAABkcnMvZG93bnJldi54bWxQSwUGAAAAAAQABAD5AAAAkgMAAAAA&#10;" strokeweight="0"/>
                      <v:line id="Line 10888" o:spid="_x0000_s1112" style="position:absolute;flip:y;visibility:visible;mso-wrap-style:square" from="4761,4636" to="4762,4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RMEMcAAADdAAAADwAAAGRycy9kb3ducmV2LnhtbESPQWsCMRSE74X+h/AK3mpWKbbdGkVa&#10;KiJo0erB23Pzuru4eVmS6MZ/bwqFHoeZ+YYZT6NpxIWcry0rGPQzEMSF1TWXCnbfn48vIHxA1thY&#10;JgVX8jCd3N+NMde24w1dtqEUCcI+RwVVCG0upS8qMuj7tiVO3o91BkOSrpTaYZfgppHDLBtJgzWn&#10;hQpbeq+oOG3PRsFm/cxHNz/HUzx2q6/DvlzuP2ZK9R7i7A1EoBj+w3/thVYwfHod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pEwQxwAAAN0AAAAPAAAAAAAA&#10;AAAAAAAAAKECAABkcnMvZG93bnJldi54bWxQSwUGAAAAAAQABAD5AAAAlQMAAAAA&#10;" strokeweight="0"/>
                      <v:line id="Line 10889" o:spid="_x0000_s1113" style="position:absolute;flip:y;visibility:visible;mso-wrap-style:square" from="4779,4636" to="4780,4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bSZ8gAAADdAAAADwAAAGRycy9kb3ducmV2LnhtbESPS2vDMBCE74X+B7GF3ho5pvThRAmh&#10;paUE0pLXIbeNtbFNrJWRlFj591Gh0OMwM98w42k0rTiT841lBcNBBoK4tLrhSsFm/fHwAsIHZI2t&#10;ZVJwIQ/Tye3NGAtte17SeRUqkSDsC1RQh9AVUvqyJoN+YDvi5B2sMxiSdJXUDvsEN63Ms+xJGmw4&#10;LdTY0VtN5XF1MgqW38+8d5+neIz7fvGz21bz7ftMqfu7OBuBCBTDf/iv/aUV5I+v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HbSZ8gAAADdAAAADwAAAAAA&#10;AAAAAAAAAAChAgAAZHJzL2Rvd25yZXYueG1sUEsFBgAAAAAEAAQA+QAAAJYDAAAAAA==&#10;" strokeweight="0"/>
                      <v:line id="Line 10890" o:spid="_x0000_s1114" style="position:absolute;visibility:visible;mso-wrap-style:square" from="4761,4638" to="4779,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YAu8cAAADdAAAADwAAAGRycy9kb3ducmV2LnhtbESPT2vCQBTE74LfYXlCb7rRtjZJs4qI&#10;xXpr/QMeH9nXZDH7NmRXTb99t1DocZiZ3zDFsreNuFHnjWMF00kCgrh02nCl4Hh4G6cgfEDW2Dgm&#10;Bd/kYbkYDgrMtbvzJ932oRIRwj5HBXUIbS6lL2uy6CeuJY7el+sshii7SuoO7xFuGzlLkrm0aDgu&#10;1NjSuqbysr9aBeZjvn3evZyyk9xsw/ScXlJjj0o9jPrVK4hAffgP/7XftYLZU/YI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xgC7xwAAAN0AAAAPAAAAAAAA&#10;AAAAAAAAAKECAABkcnMvZG93bnJldi54bWxQSwUGAAAAAAQABAD5AAAAlQMAAAAA&#10;" strokeweight="0"/>
                      <v:line id="Line 10891" o:spid="_x0000_s1115" style="position:absolute;visibility:visible;mso-wrap-style:square" from="4739,4637" to="4761,4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Yz8UAAADdAAAADwAAAGRycy9kb3ducmV2LnhtbESPT4vCMBTE78J+h/AW9qap4mqtRhHZ&#10;xfXmX/D4aJ5tsHkpTVa7334jCB6HmfkNM1u0thI3arxxrKDfS0AQ504bLhQcD9/dFIQPyBorx6Tg&#10;jzws5m+dGWba3XlHt30oRISwz1BBGUKdSenzkiz6nquJo3dxjcUQZVNI3eA9wm0lB0kykhYNx4US&#10;a1qVlF/3v1aB2Y7Wn5vxaXKSX+vQP6fX1NijUh/v7XIKIlAbXuFn+0crGAwnQ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Yz8UAAADdAAAADwAAAAAAAAAA&#10;AAAAAAChAgAAZHJzL2Rvd25yZXYueG1sUEsFBgAAAAAEAAQA+QAAAJMDAAAAAA==&#10;" strokeweight="0"/>
                      <v:line id="Line 10892" o:spid="_x0000_s1116" style="position:absolute;visibility:visible;mso-wrap-style:square" from="4722,4636" to="4739,4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M9VMUAAADdAAAADwAAAGRycy9kb3ducmV2LnhtbESPT4vCMBTE7wv7HcJb8Kapom6tRhFR&#10;3L25/gGPj+bZBpuX0kSt336zIOxxmJnfMLNFaytxp8Ybxwr6vQQEce604ULB8bDppiB8QNZYOSYF&#10;T/KwmL+/zTDT7sE/dN+HQkQI+wwVlCHUmZQ+L8mi77maOHoX11gMUTaF1A0+ItxWcpAkY2nRcFwo&#10;saZVSfl1f7MKzG68HX1/niYnud6G/jm9psYelep8tMspiEBt+A+/2l9awWA4GcH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GM9VMUAAADdAAAADwAAAAAAAAAA&#10;AAAAAAChAgAAZHJzL2Rvd25yZXYueG1sUEsFBgAAAAAEAAQA+QAAAJMDAAAAAA==&#10;" strokeweight="0"/>
                      <v:line id="Line 10893" o:spid="_x0000_s1117" style="position:absolute;flip:x y;visibility:visible;mso-wrap-style:square" from="4839,4637" to="4841,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lrUcUAAADdAAAADwAAAGRycy9kb3ducmV2LnhtbESPQWsCMRSE74X+h/AKXqRma2Vtt0YR&#10;qUW8ubb3x+Z1s5i8LEnU9d83hUKPw8x8wyxWg7PiQiF2nhU8TQoQxI3XHbcKPo/bxxcQMSFrtJ5J&#10;wY0irJb3dwustL/ygS51akWGcKxQgUmpr6SMjSGHceJ74ux9++AwZRlaqQNeM9xZOS2KUjrsOC8Y&#10;7GljqDnVZ6fgef513J3s2Oy30Zn3D1s3ZbgpNXoY1m8gEg3pP/zX3mkF09lrCb9v8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GlrUcUAAADdAAAADwAAAAAAAAAA&#10;AAAAAAChAgAAZHJzL2Rvd25yZXYueG1sUEsFBgAAAAAEAAQA+QAAAJMDAAAAAA==&#10;" strokeweight="0"/>
                      <v:line id="Line 10894" o:spid="_x0000_s1118" style="position:absolute;flip:x;visibility:visible;mso-wrap-style:square" from="4818,4637" to="4819,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Fx/8gAAADdAAAADwAAAGRycy9kb3ducmV2LnhtbESPT2sCMRTE74V+h/AEbzWrSK1bo0hL&#10;RQq1+O/g7bl53V3cvCxJdNNv3xQKPQ4z8xtmtoimETdyvrasYDjIQBAXVtdcKjjs3x6eQPiArLGx&#10;TAq+ycNifn83w1zbjrd024VSJAj7HBVUIbS5lL6oyKAf2JY4eV/WGQxJulJqh12Cm0aOsuxRGqw5&#10;LVTY0ktFxWV3NQq2mwmf3eoaL/HcfXyejuX78XWpVL8Xl88gAsXwH/5rr7WC0Xg6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AFx/8gAAADdAAAADwAAAAAA&#10;AAAAAAAAAAChAgAAZHJzL2Rvd25yZXYueG1sUEsFBgAAAAAEAAQA+QAAAJYDAAAAAA==&#10;" strokeweight="0"/>
                      <v:line id="Line 10895" o:spid="_x0000_s1119" style="position:absolute;flip:x y;visibility:visible;mso-wrap-style:square" from="4800,4637" to="4801,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pauMEAAADdAAAADwAAAGRycy9kb3ducmV2LnhtbERPTWsCMRC9C/0PYQpeRLPaou3WKCJa&#10;xJtrex82081iMlmSqOu/bw6FHh/ve7nunRU3CrH1rGA6KUAQ11633Cj4Ou/HbyBiQtZoPZOCB0VY&#10;r54GSyy1v/OJblVqRA7hWKICk1JXShlrQw7jxHfEmfvxwWHKMDRSB7zncGflrCjm0mHLucFgR1tD&#10;9aW6OgUvi+/z4WJH5riPzuw+bVXPw0Op4XO/+QCRqE//4j/3QSuYvb7nuflNfgJy9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ulq4wQAAAN0AAAAPAAAAAAAAAAAAAAAA&#10;AKECAABkcnMvZG93bnJldi54bWxQSwUGAAAAAAQABAD5AAAAjwMAAAAA&#10;" strokeweight="0"/>
                      <v:line id="Line 10896" o:spid="_x0000_s1120" style="position:absolute;flip:y;visibility:visible;mso-wrap-style:square" from="4841,4637" to="4842,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JAFsgAAADdAAAADwAAAGRycy9kb3ducmV2LnhtbESPT2sCMRTE70K/Q3hCb5pVSqtbo0hL&#10;RQq1+O/g7bl53V3cvCxJdNNv3xQKPQ4z8xtmtoimETdyvrasYDTMQBAXVtdcKjjs3wYTED4ga2ws&#10;k4Jv8rCY3/VmmGvb8ZZuu1CKBGGfo4IqhDaX0hcVGfRD2xIn78s6gyFJV0rtsEtw08hxlj1KgzWn&#10;hQpbeqmouOyuRsF288Rnt7rGSzx3H5+nY/l+fF0qdd+Py2cQgWL4D/+111rB+GE6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tJAFsgAAADdAAAADwAAAAAA&#10;AAAAAAAAAAChAgAAZHJzL2Rvd25yZXYueG1sUEsFBgAAAAAEAAQA+QAAAJYDAAAAAA==&#10;" strokeweight="0"/>
                      <v:line id="Line 10897" o:spid="_x0000_s1121" style="position:absolute;flip:y;visibility:visible;mso-wrap-style:square" from="4801,4637" to="4802,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NzkcQAAADdAAAADwAAAGRycy9kb3ducmV2LnhtbERPy2oCMRTdF/yHcAV3NaNgW0ajiKKU&#10;Qlt8LdxdJ9eZwcnNkEQn/ftmUejycN6zRTSNeJDztWUFo2EGgriwuuZSwfGweX4D4QOyxsYyKfgh&#10;D4t572mGubYd7+ixD6VIIexzVFCF0OZS+qIig35oW+LEXa0zGBJ0pdQOuxRuGjnOshdpsObUUGFL&#10;q4qK2/5uFOy+Xvnitvd4i5fu8/t8Kj9O66VSg35cTkEEiuFf/Od+1wrGkyztT2/SE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A3ORxAAAAN0AAAAPAAAAAAAAAAAA&#10;AAAAAKECAABkcnMvZG93bnJldi54bWxQSwUGAAAAAAQABAD5AAAAkgMAAAAA&#10;" strokeweight="0"/>
                      <v:line id="Line 10898" o:spid="_x0000_s1122" style="position:absolute;flip:y;visibility:visible;mso-wrap-style:square" from="4818,4637" to="4819,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WCscAAADdAAAADwAAAGRycy9kb3ducmV2LnhtbESPQWsCMRSE74L/ITzBm2YVbGVrFFFa&#10;SsEWtR56e25edxc3L0sS3fTfm0Khx2FmvmEWq2gacSPna8sKJuMMBHFhdc2lgs/j82gOwgdkjY1l&#10;UvBDHlbLfm+BubYd7+l2CKVIEPY5KqhCaHMpfVGRQT+2LXHyvq0zGJJ0pdQOuwQ3jZxm2YM0WHNa&#10;qLClTUXF5XA1Cvbvj3x2L9d4iedu9/F1Kt9O27VSw0FcP4EIFMN/+K/9qhVMZ9kEft+k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9YKxwAAAN0AAAAPAAAAAAAA&#10;AAAAAAAAAKECAABkcnMvZG93bnJldi54bWxQSwUGAAAAAAQABAD5AAAAlQMAAAAA&#10;" strokeweight="0"/>
                      <v:line id="Line 10899" o:spid="_x0000_s1123" style="position:absolute;flip:y;visibility:visible;mso-wrap-style:square" from="4818,4639" to="4841,4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1IfccAAADdAAAADwAAAGRycy9kb3ducmV2LnhtbESPS2vDMBCE74H+B7GF3hI5hj5wooTQ&#10;0lIKacjrkNvG2tgm1spISqz++6hQ6HGYmW+Y6TyaVlzJ+caygvEoA0FcWt1wpWC3fR++gPABWWNr&#10;mRT8kIf57G4wxULbntd03YRKJAj7AhXUIXSFlL6syaAf2Y44eSfrDIYkXSW1wz7BTSvzLHuSBhtO&#10;CzV29FpTed5cjIL19zMf3cclnuOxX64O++pr/7ZQ6uE+LiYgAsXwH/5rf2oF+WOWw++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nUh9xwAAAN0AAAAPAAAAAAAA&#10;AAAAAAAAAKECAABkcnMvZG93bnJldi54bWxQSwUGAAAAAAQABAD5AAAAlQMAAAAA&#10;" strokeweight="0"/>
                      <v:line id="Line 10900" o:spid="_x0000_s1124" style="position:absolute;visibility:visible;mso-wrap-style:square" from="4801,4639" to="4818,4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2aocYAAADdAAAADwAAAGRycy9kb3ducmV2LnhtbESPT2vCQBTE74V+h+UVvOlGSzRNXUWk&#10;YnvzX6DHR/Y1Wcy+DdlV47fvFoQeh5n5DTNf9rYRV+q8caxgPEpAEJdOG64UnI6bYQbCB2SNjWNS&#10;cCcPy8Xz0xxz7W68p+shVCJC2OeooA6hzaX0ZU0W/ci1xNH7cZ3FEGVXSd3hLcJtIydJMpUWDceF&#10;Glta11SeDxerwOym2/RrVrwV8mMbxt/ZOTP2pNTgpV+9gwjUh//wo/2pFUzS5BX+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otmqHGAAAA3QAAAA8AAAAAAAAA&#10;AAAAAAAAoQIAAGRycy9kb3ducmV2LnhtbFBLBQYAAAAABAAEAPkAAACUAwAAAAA=&#10;" strokeweight="0"/>
                      <v:line id="Line 10901" o:spid="_x0000_s1125" style="position:absolute;visibility:visible;mso-wrap-style:square" from="4764,4538" to="4782,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QC1cYAAADdAAAADwAAAGRycy9kb3ducmV2LnhtbESPT2vCQBTE74V+h+UVvOlGaTRNXUWk&#10;YnvzX6DHR/Y1Wcy+DdlV47fvFoQeh5n5DTNf9rYRV+q8caxgPEpAEJdOG64UnI6bYQbCB2SNjWNS&#10;cCcPy8Xz0xxz7W68p+shVCJC2OeooA6hzaX0ZU0W/ci1xNH7cZ3FEGVXSd3hLcJtIydJMpUWDceF&#10;Glta11SeDxerwOym2/RrVrwV8mMbxt/ZOTP2pNTgpV+9gwjUh//wo/2pFUzS5BX+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XEAtXGAAAA3QAAAA8AAAAAAAAA&#10;AAAAAAAAoQIAAGRycy9kb3ducmV2LnhtbFBLBQYAAAAABAAEAPkAAACUAwAAAAA=&#10;" strokeweight="0"/>
                      <v:line id="Line 10902" o:spid="_x0000_s1126" style="position:absolute;visibility:visible;mso-wrap-style:square" from="4765,4526" to="4782,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inTsUAAADdAAAADwAAAGRycy9kb3ducmV2LnhtbESPT4vCMBTE7wt+h/AEb2uqULdWo4is&#10;uN7Wf+Dx0TzbYPNSmqx2v71ZWPA4zMxvmPmys7W4U+uNYwWjYQKCuHDacKngdNy8ZyB8QNZYOyYF&#10;v+Rhuei9zTHX7sF7uh9CKSKEfY4KqhCaXEpfVGTRD11DHL2ray2GKNtS6hYfEW5rOU6SibRoOC5U&#10;2NC6ouJ2+LEKzPdkm+4+ztOz/NyG0SW7ZcaelBr0u9UMRKAuvML/7S+tYJwmKfy9iU9AL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oinTsUAAADdAAAADwAAAAAAAAAA&#10;AAAAAAChAgAAZHJzL2Rvd25yZXYueG1sUEsFBgAAAAAEAAQA+QAAAJMDAAAAAA==&#10;" strokeweight="0"/>
                      <v:line id="Line 10903" o:spid="_x0000_s1127" style="position:absolute;flip:x y;visibility:visible;mso-wrap-style:square" from="4760,4529" to="4764,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LxS8QAAADdAAAADwAAAGRycy9kb3ducmV2LnhtbESPQWsCMRSE74X+h/AKXkrN1tKtbI1S&#10;REV6c9X7Y/O6WUxeliTq+u9NodDjMDPfMLPF4Ky4UIidZwWv4wIEceN1x62Cw379MgURE7JG65kU&#10;3CjCYv74MMNK+yvv6FKnVmQIxwoVmJT6SsrYGHIYx74nzt6PDw5TlqGVOuA1w52Vk6IopcOO84LB&#10;npaGmlN9dgrePo777ck+m+91dGa1sXVThptSo6fh6xNEoiH9h//aW61g8l6U8PsmPw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gvFLxAAAAN0AAAAPAAAAAAAAAAAA&#10;AAAAAKECAABkcnMvZG93bnJldi54bWxQSwUGAAAAAAQABAD5AAAAkgMAAAAA&#10;" strokeweight="0"/>
                      <v:line id="Line 10904" o:spid="_x0000_s1128" style="position:absolute;visibility:visible;mso-wrap-style:square" from="4747,4528" to="4760,4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acosQAAADdAAAADwAAAGRycy9kb3ducmV2LnhtbESPQYvCMBSE78L+h/AEb5oqqN1qlGXZ&#10;Rb2pq+Dx0TzbYPNSmqzWf28EweMwM98w82VrK3GlxhvHCoaDBARx7rThQsHh77efgvABWWPlmBTc&#10;ycNy8dGZY6bdjXd03YdCRAj7DBWUIdSZlD4vyaIfuJo4emfXWAxRNoXUDd4i3FZylCQTadFwXCix&#10;pu+S8sv+3yow28lqvJkeP4/yZxWGp/SSGntQqtdtv2YgArXhHX6111rBaJxM4fkmPgG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FpyixAAAAN0AAAAPAAAAAAAAAAAA&#10;AAAAAKECAABkcnMvZG93bnJldi54bWxQSwUGAAAAAAQABAD5AAAAkgMAAAAA&#10;" strokeweight="0"/>
                      <v:line id="Line 10905" o:spid="_x0000_s1129" style="position:absolute;flip:x;visibility:visible;mso-wrap-style:square" from="4742,4528" to="4747,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3V/l8QAAADdAAAADwAAAGRycy9kb3ducmV2LnhtbERPy2oCMRTdF/yHcAV3NaNgW0ajiKKU&#10;Qlt8LdxdJ9eZwcnNkEQn/ftmUejycN6zRTSNeJDztWUFo2EGgriwuuZSwfGweX4D4QOyxsYyKfgh&#10;D4t572mGubYd7+ixD6VIIexzVFCF0OZS+qIig35oW+LEXa0zGBJ0pdQOuxRuGjnOshdpsObUUGFL&#10;q4qK2/5uFOy+Xvnitvd4i5fu8/t8Kj9O66VSg35cTkEEiuFf/Od+1wrGkyzNTW/SE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dX+XxAAAAN0AAAAPAAAAAAAAAAAA&#10;AAAAAKECAABkcnMvZG93bnJldi54bWxQSwUGAAAAAAQABAD5AAAAkgMAAAAA&#10;" strokeweight="0"/>
                      <v:line id="Line 10906" o:spid="_x0000_s1130" style="position:absolute;visibility:visible;mso-wrap-style:square" from="4725,4536" to="4742,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WtS8QAAADdAAAADwAAAGRycy9kb3ducmV2LnhtbESPT4vCMBTE7wt+h/AEb2uqoFurUURW&#10;XG/rP/D4aJ5tsHkpTVa7394IgsdhZn7DzBatrcSNGm8cKxj0ExDEudOGCwXHw/ozBeEDssbKMSn4&#10;Jw+Leedjhpl2d97RbR8KESHsM1RQhlBnUvq8JIu+72ri6F1cYzFE2RRSN3iPcFvJYZKMpUXDcaHE&#10;mlYl5df9n1Vgfseb0fbrNDnJ700YnNNrauxRqV63XU5BBGrDO/xq/2gFw1Eygeeb+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xa1LxAAAAN0AAAAPAAAAAAAAAAAA&#10;AAAAAKECAABkcnMvZG93bnJldi54bWxQSwUGAAAAAAQABAD5AAAAkgMAAAAA&#10;" strokeweight="0"/>
                      <v:line id="Line 10907" o:spid="_x0000_s1131" style="position:absolute;flip:x y;visibility:visible;mso-wrap-style:square" from="4722,4527" to="4725,4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aecEAAADdAAAADwAAAGRycy9kb3ducmV2LnhtbERPTWsCMRC9C/0PYQq9SM2qaGU1ikgV&#10;8da13ofNuFlMJkuS6vrvm0Ohx8f7Xm16Z8WdQmw9KxiPChDEtdctNwq+z/v3BYiYkDVaz6TgSRE2&#10;65fBCkvtH/xF9yo1IodwLFGBSakrpYy1IYdx5DvizF19cJgyDI3UAR853Fk5KYq5dNhybjDY0c5Q&#10;fat+nILpx+V8vNmhOe2jM58HW9Xz8FTq7bXfLkEk6tO/+M991Aoms3Hen9/kJyD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3/lp5wQAAAN0AAAAPAAAAAAAAAAAAAAAA&#10;AKECAABkcnMvZG93bnJldi54bWxQSwUGAAAAAAQABAD5AAAAjwMAAAAA&#10;" strokeweight="0"/>
                      <v:line id="Line 10908" o:spid="_x0000_s1132" style="position:absolute;flip:y;visibility:visible;mso-wrap-style:square" from="4722,4514" to="4723,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A18cAAADdAAAADwAAAGRycy9kb3ducmV2LnhtbESPT2sCMRTE7wW/Q3hCbzW7Qv+wGkVa&#10;WkrBilYP3p6b5+7i5mVJopt+e1MoeBxm5jfMdB5NKy7kfGNZQT7KQBCXVjdcKdj+vD+8gPABWWNr&#10;mRT8kof5bHA3xULbntd02YRKJAj7AhXUIXSFlL6syaAf2Y44eUfrDIYkXSW1wz7BTSvHWfYkDTac&#10;Fmrs6LWm8rQ5GwXr72c+uI9zPMVDv1ztd9XX7m2h1P0wLiYgAsVwC/+3P7WC8WOew9+b9ATk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lkDXxwAAAN0AAAAPAAAAAAAA&#10;AAAAAAAAAKECAABkcnMvZG93bnJldi54bWxQSwUGAAAAAAQABAD5AAAAlQMAAAAA&#10;" strokeweight="0"/>
                      <v:line id="Line 10909" o:spid="_x0000_s1133" style="position:absolute;flip:y;visibility:visible;mso-wrap-style:square" from="4747,4516" to="4748,4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TeoMgAAADdAAAADwAAAGRycy9kb3ducmV2LnhtbESPQUsDMRSE7wX/Q3iCtzbbBausTUtR&#10;lFJQ6WoPvb1uXneXbl6WJO2m/94IgsdhZr5h5stoOnEh51vLCqaTDARxZXXLtYLvr9fxIwgfkDV2&#10;lknBlTwsFzejORbaDrylSxlqkSDsC1TQhNAXUvqqIYN+Ynvi5B2tMxiSdLXUDocEN53Ms2wmDbac&#10;Fhrs6bmh6lSejYLtxwMf3Ns5nuJheP/c7+rN7mWl1N1tXD2BCBTDf/ivvdYK8vtpDr9v0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0TeoMgAAADdAAAADwAAAAAA&#10;AAAAAAAAAAChAgAAZHJzL2Rvd25yZXYueG1sUEsFBgAAAAAEAAQA+QAAAJYDAAAAAA==&#10;" strokeweight="0"/>
                      <v:line id="Line 10910" o:spid="_x0000_s1134" style="position:absolute;flip:y;visibility:visible;mso-wrap-style:square" from="4760,4516" to="4761,4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h7O8cAAADdAAAADwAAAGRycy9kb3ducmV2LnhtbESPQWsCMRSE74X+h/AK3mpWi23ZGkVa&#10;KiJo0erB23Pzuru4eVmS6MZ/bwqFHoeZ+YYZT6NpxIWcry0rGPQzEMSF1TWXCnbfn4+vIHxA1thY&#10;JgVX8jCd3N+NMde24w1dtqEUCcI+RwVVCG0upS8qMuj7tiVO3o91BkOSrpTaYZfgppHDLHuWBmtO&#10;CxW29F5RcdqejYLN+oWPbn6Op3jsVl+Hfbncf8yU6j3E2RuIQDH8h//aC61gOBo8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CHs7xwAAAN0AAAAPAAAAAAAA&#10;AAAAAAAAAKECAABkcnMvZG93bnJldi54bWxQSwUGAAAAAAQABAD5AAAAlQMAAAAA&#10;" strokeweight="0"/>
                      <v:line id="Line 10911" o:spid="_x0000_s1135" style="position:absolute;flip:y;visibility:visible;mso-wrap-style:square" from="4725,4523" to="4726,4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jT8cAAADdAAAADwAAAGRycy9kb3ducmV2LnhtbESPQWsCMRSE74X+h/AK3mpWqW3ZGkVa&#10;KiJo0erB23Pzuru4eVmS6MZ/bwqFHoeZ+YYZT6NpxIWcry0rGPQzEMSF1TWXCnbfn4+vIHxA1thY&#10;JgVX8jCd3N+NMde24w1dtqEUCcI+RwVVCG0upS8qMuj7tiVO3o91BkOSrpTaYZfgppHDLHuWBmtO&#10;CxW29F5RcdqejYLN+oWPbn6Op3jsVl+Hfbncf8yU6j3E2RuIQDH8h//aC61gOBo8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4eNPxwAAAN0AAAAPAAAAAAAA&#10;AAAAAAAAAKECAABkcnMvZG93bnJldi54bWxQSwUGAAAAAAQABAD5AAAAlQMAAAAA&#10;" strokeweight="0"/>
                      <v:line id="Line 10912" o:spid="_x0000_s1136" style="position:absolute;flip:y;visibility:visible;mso-wrap-style:square" from="4742,4525" to="4743,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1G1McAAADdAAAADwAAAGRycy9kb3ducmV2LnhtbESPT2sCMRTE74V+h/AKvdWsgrWsRpGK&#10;pRSs+O/g7bl53V3cvCxJdNNvbwpCj8PM/IaZzKJpxJWcry0r6PcyEMSF1TWXCva75csbCB+QNTaW&#10;ScEveZhNHx8mmGvb8Yau21CKBGGfo4IqhDaX0hcVGfQ92xIn78c6gyFJV0rtsEtw08hBlr1KgzWn&#10;hQpbeq+oOG8vRsHme8Qn93GJ53jqVuvjofw6LOZKPT/F+RhEoBj+w/f2p1YwGPaH8PcmPQ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rUbUxwAAAN0AAAAPAAAAAAAA&#10;AAAAAAAAAKECAABkcnMvZG93bnJldi54bWxQSwUGAAAAAAQABAD5AAAAlQMAAAAA&#10;" strokeweight="0"/>
                      <v:line id="Line 10913" o:spid="_x0000_s1137" style="position:absolute;flip:y;visibility:visible;mso-wrap-style:square" from="4764,4526" to="4765,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Yo8cAAADdAAAADwAAAGRycy9kb3ducmV2LnhtbESPQWsCMRSE74X+h/AK3mpWQVtWo0hF&#10;kYIVbT14e25edxc3L0sS3fTfm0Khx2FmvmGm82gacSPna8sKBv0MBHFhdc2lgq/P1fMrCB+QNTaW&#10;ScEPeZjPHh+mmGvb8Z5uh1CKBGGfo4IqhDaX0hcVGfR92xIn79s6gyFJV0rtsEtw08hhlo2lwZrT&#10;QoUtvVVUXA5Xo2D/8cJnt77GSzx3293pWL4flwulek9xMQERKIb/8F97oxUMR4Mx/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f9ijxwAAAN0AAAAPAAAAAAAA&#10;AAAAAAAAAKECAABkcnMvZG93bnJldi54bWxQSwUGAAAAAAQABAD5AAAAlQMAAAAA&#10;" strokeweight="0"/>
                      <v:line id="Line 10914" o:spid="_x0000_s1138" style="position:absolute;visibility:visible;mso-wrap-style:square" from="4709,4513" to="4722,4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8Kf8YAAADdAAAADwAAAGRycy9kb3ducmV2LnhtbESPQWvCQBSE74X+h+UJvdVNAtEYXaWU&#10;FtubjQoeH9lnsph9G7JbTf99tyD0OMzMN8xqM9pOXGnwxrGCdJqAIK6dNtwoOOzfnwsQPiBr7ByT&#10;gh/ysFk/Pqyw1O7GX3StQiMihH2JCtoQ+lJKX7dk0U9dTxy9sxsshiiHRuoBbxFuO5klyUxaNBwX&#10;WuzptaX6Un1bBWY32+af8+PiKN+2IT0Vl8LYg1JPk/FlCSLQGP7D9/aHVpDl6Rz+3sQnI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PCn/GAAAA3QAAAA8AAAAAAAAA&#10;AAAAAAAAoQIAAGRycy9kb3ducmV2LnhtbFBLBQYAAAAABAAEAPkAAACUAwAAAAA=&#10;" strokeweight="0"/>
                      <v:line id="Line 10915" o:spid="_x0000_s1139" style="position:absolute;flip:x y;visibility:visible;mso-wrap-style:square" from="4722,4514" to="4725,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hWf8EAAADdAAAADwAAAGRycy9kb3ducmV2LnhtbERPTWsCMRC9C/0PYQq9SM2qaGU1ikgV&#10;8da13ofNuFlMJkuS6vrvm0Ohx8f7Xm16Z8WdQmw9KxiPChDEtdctNwq+z/v3BYiYkDVaz6TgSRE2&#10;65fBCkvtH/xF9yo1IodwLFGBSakrpYy1IYdx5DvizF19cJgyDI3UAR853Fk5KYq5dNhybjDY0c5Q&#10;fat+nILpx+V8vNmhOe2jM58HW9Xz8FTq7bXfLkEk6tO/+M991Aoms3Gem9/kJyD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iFZ/wQAAAN0AAAAPAAAAAAAAAAAAAAAA&#10;AKECAABkcnMvZG93bnJldi54bWxQSwUGAAAAAAQABAD5AAAAjwMAAAAA&#10;" strokeweight="0"/>
                      <v:line id="Line 10916" o:spid="_x0000_s1140" style="position:absolute;visibility:visible;mso-wrap-style:square" from="4725,4523" to="4742,4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w7lsUAAADdAAAADwAAAGRycy9kb3ducmV2LnhtbESPT4vCMBTE7wt+h/AEb2taQbdWo4is&#10;qLdd/4DHR/Nsg81LabJav71ZWNjjMDO/YebLztbiTq03jhWkwwQEceG04VLB6bh5z0D4gKyxdkwK&#10;nuRhuei9zTHX7sHfdD+EUkQI+xwVVCE0uZS+qMiiH7qGOHpX11oMUbal1C0+ItzWcpQkE2nRcFyo&#10;sKF1RcXt8GMVmK/Jdrz/OE/P8nMb0kt2y4w9KTXod6sZiEBd+A//tXdawWicTuH3TXwCcvE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hw7lsUAAADdAAAADwAAAAAAAAAA&#10;AAAAAAChAgAAZHJzL2Rvd25yZXYueG1sUEsFBgAAAAAEAAQA+QAAAJMDAAAAAA==&#10;" strokeweight="0"/>
                      <v:line id="Line 10917" o:spid="_x0000_s1141" style="position:absolute;flip:x;visibility:visible;mso-wrap-style:square" from="4742,4516" to="4748,4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Yv8cQAAADdAAAADwAAAGRycy9kb3ducmV2LnhtbERPz2vCMBS+D/wfwhO8zdSCbnRGEWVj&#10;DNzQzcNuz+bZFpuXkkQb/3tzGOz48f2eL6NpxZWcbywrmIwzEMSl1Q1XCn6+Xx+fQfiArLG1TApu&#10;5GG5GDzMsdC25x1d96ESKYR9gQrqELpCSl/WZNCPbUecuJN1BkOCrpLaYZ/CTSvzLJtJgw2nhho7&#10;WtdUnvcXo2D3+cRH93aJ53jst1+/h+rjsFkpNRrG1QuIQDH8i//c71pBPs3T/vQmPQG5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ti/xxAAAAN0AAAAPAAAAAAAAAAAA&#10;AAAAAKECAABkcnMvZG93bnJldi54bWxQSwUGAAAAAAQABAD5AAAAkgMAAAAA&#10;" strokeweight="0"/>
                      <v:line id="Line 10918" o:spid="_x0000_s1142" style="position:absolute;visibility:visible;mso-wrap-style:square" from="4748,4516" to="4761,4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b9LcUAAADdAAAADwAAAGRycy9kb3ducmV2LnhtbESPT2vCQBTE70K/w/IKvekmATVNXaUU&#10;i/XmX+jxkX1NFrNvQ3bV9Nu7guBxmJnfMLNFbxtxoc4bxwrSUQKCuHTacKXgsP8e5iB8QNbYOCYF&#10;/+RhMX8ZzLDQ7spbuuxCJSKEfYEK6hDaQkpf1mTRj1xLHL0/11kMUXaV1B1eI9w2MkuSibRoOC7U&#10;2NJXTeVpd7YKzGayGq+nx/ejXK5C+pufcmMPSr299p8fIAL14Rl+tH+0gmycpXB/E5+A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b9LcUAAADdAAAADwAAAAAAAAAA&#10;AAAAAAChAgAAZHJzL2Rvd25yZXYueG1sUEsFBgAAAAAEAAQA+QAAAJMDAAAAAA==&#10;" strokeweight="0"/>
                      <v:line id="Line 10919" o:spid="_x0000_s1143" style="position:absolute;flip:x y;visibility:visible;mso-wrap-style:square" from="4761,4516" to="4765,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yrKMQAAADdAAAADwAAAGRycy9kb3ducmV2LnhtbESPQWsCMRSE74X+h/AKvRTNdktVVqMU&#10;qUV6c9X7Y/PcLCYvSxJ1/fdNodDjMDPfMIvV4Ky4UoidZwWv4wIEceN1x62Cw34zmoGICVmj9UwK&#10;7hRhtXx8WGCl/Y13dK1TKzKEY4UKTEp9JWVsDDmMY98TZ+/kg8OUZWilDnjLcGdlWRQT6bDjvGCw&#10;p7Wh5lxfnIK36XG/PdsX872Jznx+2bqZhLtSz0/DxxxEoiH9h//aW62gfC9L+H2Tn4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DKsoxAAAAN0AAAAPAAAAAAAAAAAA&#10;AAAAAKECAABkcnMvZG93bnJldi54bWxQSwUGAAAAAAQABAD5AAAAkgMAAAAA&#10;" strokeweight="0"/>
                      <v:line id="Line 10920" o:spid="_x0000_s1144" style="position:absolute;flip:x y;visibility:visible;mso-wrap-style:square" from="4838,4530" to="4843,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Os8QAAADdAAAADwAAAGRycy9kb3ducmV2LnhtbESPQWsCMRSE7wX/Q3hCL6Vmu1JbVqNI&#10;qSK9ubb3x+Z1s5i8LEmq679vBMHjMDPfMIvV4Kw4UYidZwUvkwIEceN1x62C78Pm+R1ETMgarWdS&#10;cKEIq+XoYYGV9mfe06lOrcgQjhUqMCn1lZSxMeQwTnxPnL1fHxymLEMrdcBzhjsry6KYSYcd5wWD&#10;PX0Yao71n1Mwffs57I72yXxtojOfW1s3s3BR6nE8rOcgEg3pHr61d1pB+VpO4fomPw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QA6zxAAAAN0AAAAPAAAAAAAAAAAA&#10;AAAAAKECAABkcnMvZG93bnJldi54bWxQSwUGAAAAAAQABAD5AAAAkgMAAAAA&#10;" strokeweight="0"/>
                      <v:line id="Line 10921" o:spid="_x0000_s1145" style="position:absolute;visibility:visible;mso-wrap-style:square" from="4825,4530" to="4838,4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FetcYAAADdAAAADwAAAGRycy9kb3ducmV2LnhtbESPT2vCQBTE70K/w/IKvdWNodEYs0op&#10;LdZb6x/w+Mg+k8Xs25Ddavrtu0LB4zAzv2HK1WBbcaHeG8cKJuMEBHHltOFawX738ZyD8AFZY+uY&#10;FPySh9XyYVRiod2Vv+myDbWIEPYFKmhC6AopfdWQRT92HXH0Tq63GKLsa6l7vEa4bWWaJFNp0XBc&#10;aLCjt4aq8/bHKjBf03W2mR3mB/m+DpNjfs6N3Sv19Di8LkAEGsI9/N/+1ArSLH2B2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5xXrXGAAAA3QAAAA8AAAAAAAAA&#10;AAAAAAAAoQIAAGRycy9kb3ducmV2LnhtbFBLBQYAAAAABAAEAPkAAACUAwAAAAA=&#10;" strokeweight="0"/>
                      <v:line id="Line 10922" o:spid="_x0000_s1146" style="position:absolute;flip:x;visibility:visible;mso-wrap-style:square" from="4821,4530" to="4825,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GMaccAAADdAAAADwAAAGRycy9kb3ducmV2LnhtbESPQWsCMRSE74X+h/CE3mrWBduyGkUq&#10;llJoRasHb8/Nc3dx87Ik0U3/fVMoeBxm5htmOo+mFVdyvrGsYDTMQBCXVjdcKdh9rx5fQPiArLG1&#10;TAp+yMN8dn83xULbnjd03YZKJAj7AhXUIXSFlL6syaAf2o44eSfrDIYkXSW1wz7BTSvzLHuSBhtO&#10;CzV29FpTed5ejILN1zMf3dslnuOx/1wf9tXHfrlQ6mEQFxMQgWK4hf/b71pBPs7H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wYxpxwAAAN0AAAAPAAAAAAAA&#10;AAAAAAAAAKECAABkcnMvZG93bnJldi54bWxQSwUGAAAAAAQABAD5AAAAlQMAAAAA&#10;" strokeweight="0"/>
                      <v:line id="Line 10923" o:spid="_x0000_s1147" style="position:absolute;visibility:visible;mso-wrap-style:square" from="4804,4539" to="4821,4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9lWcUAAADdAAAADwAAAGRycy9kb3ducmV2LnhtbESPT2vCQBTE7wW/w/IEb3VjwDRNXUWk&#10;Yr3Vf9DjI/uaLGbfhuxW02/vCoLHYWZ+w8wWvW3EhTpvHCuYjBMQxKXThisFx8P6NQfhA7LGxjEp&#10;+CcPi/ngZYaFdlfe0WUfKhEh7AtUUIfQFlL6siaLfuxa4uj9us5iiLKrpO7wGuG2kWmSZNKi4bhQ&#10;Y0urmsrz/s8qMN/ZZrp9O72f5OcmTH7yc27sUanRsF9+gAjUh2f40f7SCtJpmsH9TXwC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e9lWcUAAADdAAAADwAAAAAAAAAA&#10;AAAAAAChAgAAZHJzL2Rvd25yZXYueG1sUEsFBgAAAAAEAAQA+QAAAJMDAAAAAA==&#10;" strokeweight="0"/>
                      <v:line id="Line 10924" o:spid="_x0000_s1148" style="position:absolute;flip:x y;visibility:visible;mso-wrap-style:square" from="4799,4530" to="4804,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sIsMUAAADdAAAADwAAAGRycy9kb3ducmV2LnhtbESPT2sCMRTE74V+h/AKvZSa7Rb/sBql&#10;lFrEm2u9PzbPzWLysiSprt++KQgeh5n5DbNYDc6KM4XYeVbwNipAEDded9wq+NmvX2cgYkLWaD2T&#10;gitFWC0fHxZYaX/hHZ3r1IoM4VihApNSX0kZG0MO48j3xNk7+uAwZRlaqQNeMtxZWRbFRDrsOC8Y&#10;7OnTUHOqf52C9+lhvznZF7NdR2e+vm3dTMJVqeen4WMOItGQ7uFbe6MVlONyCv9v8hO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nsIsMUAAADdAAAADwAAAAAAAAAA&#10;AAAAAAChAgAAZHJzL2Rvd25yZXYueG1sUEsFBgAAAAAEAAQA+QAAAJMDAAAAAA==&#10;" strokeweight="0"/>
                      <v:line id="Line 10925" o:spid="_x0000_s1149" style="position:absolute;visibility:visible;mso-wrap-style:square" from="4786,4530" to="4799,4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xUsMEAAADdAAAADwAAAGRycy9kb3ducmV2LnhtbERPy4rCMBTdC/5DuMLsNLWgdqpRhsFB&#10;Z+cTZnlprm2wuSlN1Pr3k4Xg8nDei1Vna3Gn1hvHCsajBARx4bThUsHp+DPMQPiArLF2TAqe5GG1&#10;7PcWmGv34D3dD6EUMYR9jgqqEJpcSl9UZNGPXEMcuYtrLYYI21LqFh8x3NYyTZKptGg4NlTY0HdF&#10;xfVwswrMbrqZ/M7On2e53oTxX3bNjD0p9THovuYgAnXhLX65t1pBOknj3PgmPgG5/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FSwwQAAAN0AAAAPAAAAAAAAAAAAAAAA&#10;AKECAABkcnMvZG93bnJldi54bWxQSwUGAAAAAAQABAD5AAAAjwMAAAAA&#10;" strokeweight="0"/>
                      <v:line id="Line 10926" o:spid="_x0000_s1150" style="position:absolute;flip:x;visibility:visible;mso-wrap-style:square" from="4782,4530" to="4786,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yGbMcAAADdAAAADwAAAGRycy9kb3ducmV2LnhtbESPS2vDMBCE74X+B7GF3ho5hr6cKCG0&#10;tJRAWvI65LaxNraJtTKSEiv/PioUehxm5htmPI2mFWdyvrGsYDjIQBCXVjdcKdisPx5eQPiArLG1&#10;TAou5GE6ub0ZY6Ftz0s6r0IlEoR9gQrqELpCSl/WZNAPbEecvIN1BkOSrpLaYZ/gppV5lj1Jgw2n&#10;hRo7equpPK5ORsHy+5n37vMUj3HfL35222q+fZ8pdX8XZyMQgWL4D/+1v7SC/DF/hd836QnIy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jIZsxwAAAN0AAAAPAAAAAAAA&#10;AAAAAAAAAKECAABkcnMvZG93bnJldi54bWxQSwUGAAAAAAQABAD5AAAAlQMAAAAA&#10;" strokeweight="0"/>
                      <v:line id="Line 10927" o:spid="_x0000_s1151" style="position:absolute;flip:y;visibility:visible;mso-wrap-style:square" from="4838,4518" to="4839,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5LMQAAADdAAAADwAAAGRycy9kb3ducmV2LnhtbERPy2oCMRTdC/5DuEJ3NaOlrYxGEUtL&#10;KdTia+HuOrnODE5uhiQ66d83i4LLw3nPFtE04kbO15YVjIYZCOLC6ppLBfvd++MEhA/IGhvLpOCX&#10;PCzm/d4Mc2073tBtG0qRQtjnqKAKoc2l9EVFBv3QtsSJO1tnMCToSqkddincNHKcZS/SYM2pocKW&#10;VhUVl+3VKNisX/nkPq7xEk/d98/xUH4d3pZKPQzicgoiUAx38b/7UysYPz+l/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b7ksxAAAAN0AAAAPAAAAAAAAAAAA&#10;AAAAAKECAABkcnMvZG93bnJldi54bWxQSwUGAAAAAAQABAD5AAAAkgMAAAAA&#10;" strokeweight="0"/>
                      <v:line id="Line 10928" o:spid="_x0000_s1152" style="position:absolute;flip:y;visibility:visible;mso-wrap-style:square" from="4825,4518" to="4826,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Mct8cAAADdAAAADwAAAGRycy9kb3ducmV2LnhtbESPQWsCMRSE74X+h/AK3mpWi23ZGkVa&#10;KiJo0erB23Pzuru4eVmS6MZ/bwqFHoeZ+YYZT6NpxIWcry0rGPQzEMSF1TWXCnbfn4+vIHxA1thY&#10;JgVX8jCd3N+NMde24w1dtqEUCcI+RwVVCG0upS8qMuj7tiVO3o91BkOSrpTaYZfgppHDLHuWBmtO&#10;CxW29F5RcdqejYLN+oWPbn6Op3jsVl+Hfbncf8yU6j3E2RuIQDH8h//aC61gOHoa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Ixy3xwAAAN0AAAAPAAAAAAAA&#10;AAAAAAAAAKECAABkcnMvZG93bnJldi54bWxQSwUGAAAAAAQABAD5AAAAlQMAAAAA&#10;" strokeweight="0"/>
                      <v:line id="Line 10929" o:spid="_x0000_s1153" style="position:absolute;flip:y;visibility:visible;mso-wrap-style:square" from="4799,4518" to="4800,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GCwMgAAADdAAAADwAAAGRycy9kb3ducmV2LnhtbESPS2vDMBCE74X+B7GF3ho5Ln3gRAmh&#10;paUE0pLXIbeNtbFNrJWRlFj591Gh0OMwM98w42k0rTiT841lBcNBBoK4tLrhSsFm/fHwCsIHZI2t&#10;ZVJwIQ/Tye3NGAtte17SeRUqkSDsC1RQh9AVUvqyJoN+YDvi5B2sMxiSdJXUDvsEN63Ms+xZGmw4&#10;LdTY0VtN5XF1MgqW3y+8d5+neIz7fvGz21bz7ftMqfu7OBuBCBTDf/iv/aUV5E+P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PGCwMgAAADdAAAADwAAAAAA&#10;AAAAAAAAAAChAgAAZHJzL2Rvd25yZXYueG1sUEsFBgAAAAAEAAQA+QAAAJYDAAAAAA==&#10;" strokeweight="0"/>
                      <v:line id="Line 10930" o:spid="_x0000_s1154" style="position:absolute;flip:y;visibility:visible;mso-wrap-style:square" from="4786,4517" to="4787,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0nW8gAAADdAAAADwAAAGRycy9kb3ducmV2LnhtbESPT2sCMRTE74V+h/AEbzWrYitbo0hL&#10;RQq1+O/g7bl53V3cvCxJdNNv3xQKPQ4z8xtmtoimETdyvrasYDjIQBAXVtdcKjjs3x6mIHxA1thY&#10;JgXf5GExv7+bYa5tx1u67UIpEoR9jgqqENpcSl9UZNAPbEucvC/rDIYkXSm1wy7BTSNHWfYoDdac&#10;Fips6aWi4rK7GgXbzROf3eoaL/HcfXyejuX78XWpVL8Xl88gAsXwH/5rr7WC0WQ8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70nW8gAAADdAAAADwAAAAAA&#10;AAAAAAAAAAChAgAAZHJzL2Rvd25yZXYueG1sUEsFBgAAAAAEAAQA+QAAAJYDAAAAAA==&#10;" strokeweight="0"/>
                      <v:line id="Line 10931" o:spid="_x0000_s1155" style="position:absolute;flip:y;visibility:visible;mso-wrap-style:square" from="4843,4527" to="4844,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S/L8gAAADdAAAADwAAAGRycy9kb3ducmV2LnhtbESPW2sCMRSE34X+h3AKfdNs7UXZGkWU&#10;llKw4u2hb8fN6e7i5mRJopv++6ZQ8HGYmW+YySyaRlzI+dqygvtBBoK4sLrmUsF+99ofg/ABWWNj&#10;mRT8kIfZ9KY3wVzbjjd02YZSJAj7HBVUIbS5lL6oyKAf2JY4ed/WGQxJulJqh12Cm0YOs+xZGqw5&#10;LVTY0qKi4rQ9GwWbzxEf3ds5nuKxW62/DuXHYTlX6u42zl9ABIrhGv5vv2sFw6eHR/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FS/L8gAAADdAAAADwAAAAAA&#10;AAAAAAAAAAChAgAAZHJzL2Rvd25yZXYueG1sUEsFBgAAAAAEAAQA+QAAAJYDAAAAAA==&#10;" strokeweight="0"/>
                      <v:line id="Line 10932" o:spid="_x0000_s1156" style="position:absolute;flip:y;visibility:visible;mso-wrap-style:square" from="4804,4527" to="4805,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gatMgAAADdAAAADwAAAGRycy9kb3ducmV2LnhtbESPT2sCMRTE74V+h/AEbzWrYitbo0hL&#10;RQq1+O/g7bl53V3cvCxJdNNv3xQKPQ4z8xtmtoimETdyvrasYDjIQBAXVtdcKjjs3x6mIHxA1thY&#10;JgXf5GExv7+bYa5tx1u67UIpEoR9jgqqENpcSl9UZNAPbEucvC/rDIYkXSm1wy7BTSNHWfYoDdac&#10;Fips6aWi4rK7GgXbzROf3eoaL/HcfXyejuX78XWpVL8Xl88gAsXwH/5rr7WC0WQ8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xgatMgAAADdAAAADwAAAAAA&#10;AAAAAAAAAAChAgAAZHJzL2Rvd25yZXYueG1sUEsFBgAAAAAEAAQA+QAAAJYDAAAAAA==&#10;" strokeweight="0"/>
                      <v:line id="Line 10933" o:spid="_x0000_s1157" style="position:absolute;flip:y;visibility:visible;mso-wrap-style:square" from="4821,4527" to="4822,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qEw8gAAADdAAAADwAAAGRycy9kb3ducmV2LnhtbESPT2sCMRTE74V+h/AEbzWrUitbo0hL&#10;RQq1+O/g7bl53V3cvCxJdNNv3xQKPQ4z8xtmtoimETdyvrasYDjIQBAXVtdcKjjs3x6mIHxA1thY&#10;JgXf5GExv7+bYa5tx1u67UIpEoR9jgqqENpcSl9UZNAPbEucvC/rDIYkXSm1wy7BTSNHWTaRBmtO&#10;CxW29FJRcdldjYLt5onPbnWNl3juPj5Px/L9+LpUqt+Ly2cQgWL4D/+111rB6HE8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8qEw8gAAADdAAAADwAAAAAA&#10;AAAAAAAAAAChAgAAZHJzL2Rvd25yZXYueG1sUEsFBgAAAAAEAAQA+QAAAJYDAAAAAA==&#10;" strokeweight="0"/>
                      <v:line id="Line 10934" o:spid="_x0000_s1158" style="position:absolute;flip:y;visibility:visible;mso-wrap-style:square" from="4782,4526" to="4783,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YhWMgAAADdAAAADwAAAGRycy9kb3ducmV2LnhtbESPT2sCMRTE70K/Q3hCb5rV0ipbo0hL&#10;RQq1+O/g7bl53V3cvCxJdNNv3xQKPQ4z8xtmtoimETdyvrasYDTMQBAXVtdcKjjs3wZTED4ga2ws&#10;k4Jv8rCY3/VmmGvb8ZZuu1CKBGGfo4IqhDaX0hcVGfRD2xIn78s6gyFJV0rtsEtw08hxlj1JgzWn&#10;hQpbeqmouOyuRsF2M+GzW13jJZ67j8/TsXw/vi6Vuu/H5TOIQDH8h//aa61g/Pgw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IYhWMgAAADdAAAADwAAAAAA&#10;AAAAAAAAAAChAgAAZHJzL2Rvd25yZXYueG1sUEsFBgAAAAAEAAQA+QAAAJYDAAAAAA==&#10;" strokeweight="0"/>
                      <v:line id="Line 10935" o:spid="_x0000_s1159" style="position:absolute;flip:x;visibility:visible;mso-wrap-style:square" from="4782,4517" to="4787,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m1KsQAAADdAAAADwAAAGRycy9kb3ducmV2LnhtbERPy2oCMRTdC/5DuEJ3NaOlrYxGEUtL&#10;KdTia+HuOrnODE5uhiQ66d83i4LLw3nPFtE04kbO15YVjIYZCOLC6ppLBfvd++MEhA/IGhvLpOCX&#10;PCzm/d4Mc2073tBtG0qRQtjnqKAKoc2l9EVFBv3QtsSJO1tnMCToSqkddincNHKcZS/SYM2pocKW&#10;VhUVl+3VKNisX/nkPq7xEk/d98/xUH4d3pZKPQzicgoiUAx38b/7UysYPz+l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GbUqxAAAAN0AAAAPAAAAAAAAAAAA&#10;AAAAAKECAABkcnMvZG93bnJldi54bWxQSwUGAAAAAAQABAD5AAAAkgMAAAAA&#10;" strokeweight="0"/>
                      <v:line id="Line 10936" o:spid="_x0000_s1160" style="position:absolute;visibility:visible;mso-wrap-style:square" from="4787,4517" to="4800,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aln9sUAAADdAAAADwAAAGRycy9kb3ducmV2LnhtbESPT4vCMBTE7wv7HcJb8Kapim6tRhFR&#10;3L25/gGPj+bZBpuX0kSt336zIOxxmJnfMLNFaytxp8Ybxwr6vQQEce604ULB8bDppiB8QNZYOSYF&#10;T/KwmL+/zTDT7sE/dN+HQkQI+wwVlCHUmZQ+L8mi77maOHoX11gMUTaF1A0+ItxWcpAkY2nRcFwo&#10;saZVSfl1f7MKzG68HX1/niYnud6G/jm9psYelep8tMspiEBt+A+/2l9awWA0nMD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aln9sUAAADdAAAADwAAAAAAAAAA&#10;AAAAAAChAgAAZHJzL2Rvd25yZXYueG1sUEsFBgAAAAAEAAQA+QAAAJMDAAAAAA==&#10;" strokeweight="0"/>
                      <v:line id="Line 10937" o:spid="_x0000_s1161" style="position:absolute;flip:x y;visibility:visible;mso-wrap-style:square" from="4800,4518" to="4804,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11ZMIAAADdAAAADwAAAGRycy9kb3ducmV2LnhtbERPy2oCMRTdF/oP4Ra6KZrR+mJqFCm1&#10;SHed0f1lcjsZTG6GJNXx75tFweXhvNfbwVlxoRA7zwom4wIEceN1x62CY70frUDEhKzReiYFN4qw&#10;3Tw+rLHU/srfdKlSK3IIxxIVmJT6UsrYGHIYx74nztyPDw5ThqGVOuA1hzsrp0WxkA47zg0Ge3o3&#10;1JyrX6fgdXmqD2f7Yr720ZmPT1s1i3BT6vlp2L2BSDSku/jffdAKpvNZ3p/f5CcgN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E11ZMIAAADdAAAADwAAAAAAAAAAAAAA&#10;AAChAgAAZHJzL2Rvd25yZXYueG1sUEsFBgAAAAAEAAQA+QAAAJADAAAAAA==&#10;" strokeweight="0"/>
                      <v:line id="Line 10938" o:spid="_x0000_s1162" style="position:absolute;visibility:visible;mso-wrap-style:square" from="4804,4527" to="4822,4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kYjcUAAADdAAAADwAAAGRycy9kb3ducmV2LnhtbESPQWvCQBSE7wX/w/IEb3UTqTaNriJS&#10;0d7UKvT4yD6TxezbkF01/nu3UOhxmJlvmNmis7W4UeuNYwXpMAFBXDhtuFRw/F6/ZiB8QNZYOyYF&#10;D/KwmPdeZphrd+c93Q6hFBHCPkcFVQhNLqUvKrLoh64hjt7ZtRZDlG0pdYv3CLe1HCXJRFo0HBcq&#10;bGhVUXE5XK0Cs5tsxl/vp4+T/NyE9Ce7ZMYelRr0u+UURKAu/If/2lutYDR+S+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9kYjcUAAADdAAAADwAAAAAAAAAA&#10;AAAAAAChAgAAZHJzL2Rvd25yZXYueG1sUEsFBgAAAAAEAAQA+QAAAJMDAAAAAA==&#10;" strokeweight="0"/>
                      <v:line id="Line 10939" o:spid="_x0000_s1163" style="position:absolute;flip:x;visibility:visible;mso-wrap-style:square" from="4822,4518" to="4826,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fxvccAAADdAAAADwAAAGRycy9kb3ducmV2LnhtbESPS2vDMBCE74X+B7GF3ho5pi+cKCG0&#10;tJRAWvI65LaxNraJtTKSEiv/PioUehxm5htmPI2mFWdyvrGsYDjIQBCXVjdcKdisPx5eQfiArLG1&#10;TAou5GE6ub0ZY6Ftz0s6r0IlEoR9gQrqELpCSl/WZNAPbEecvIN1BkOSrpLaYZ/gppV5lj1Lgw2n&#10;hRo7equpPK5ORsHy+4X37vMUj3HfL35222q+fZ8pdX8XZyMQgWL4D/+1v7SC/Okxh9836QnIy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9/G9xwAAAN0AAAAPAAAAAAAA&#10;AAAAAAAAAKECAABkcnMvZG93bnJldi54bWxQSwUGAAAAAAQABAD5AAAAlQMAAAAA&#10;" strokeweight="0"/>
                      <v:line id="Line 10940" o:spid="_x0000_s1164" style="position:absolute;visibility:visible;mso-wrap-style:square" from="4826,4518" to="4838,4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cjYcYAAADdAAAADwAAAGRycy9kb3ducmV2LnhtbESPT2sCMRTE7wW/Q3iCt5rVVrvdGkWK&#10;Yr1Z/4DHx+a5G9y8LJuo229vhILHYWZ+w0xmra3ElRpvHCsY9BMQxLnThgsF+93yNQXhA7LGyjEp&#10;+CMPs2nnZYKZdjf+pes2FCJC2GeooAyhzqT0eUkWfd/VxNE7ucZiiLIppG7wFuG2ksMkGUuLhuNC&#10;iTV9l5SftxerwGzGq9H64/B5kItVGBzTc2rsXqlet51/gQjUhmf4v/2jFQxH72/weBOf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xHI2HGAAAA3QAAAA8AAAAAAAAA&#10;AAAAAAAAoQIAAGRycy9kb3ducmV2LnhtbFBLBQYAAAAABAAEAPkAAACUAwAAAAA=&#10;" strokeweight="0"/>
                      <v:line id="Line 10941" o:spid="_x0000_s1165" style="position:absolute;flip:x y;visibility:visible;mso-wrap-style:square" from="4838,4518" to="4844,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ZzZ8QAAADdAAAADwAAAGRycy9kb3ducmV2LnhtbESPQWsCMRSE7wX/Q3hCL6Vma63KapRS&#10;qkhvXfX+2Dw3i8nLkqS6/vtGKPQ4zMw3zHLdOysuFGLrWcHLqABBXHvdcqPgsN88z0HEhKzReiYF&#10;N4qwXg0ellhqf+VvulSpERnCsUQFJqWulDLWhhzGke+Is3fywWHKMjRSB7xmuLNyXBRT6bDlvGCw&#10;ow9D9bn6cQpeZ8f97myfzNcmOvO5tVU9DTelHof9+wJEoj79h//aO61g/DaZwP1Nfg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nNnxAAAAN0AAAAPAAAAAAAAAAAA&#10;AAAAAKECAABkcnMvZG93bnJldi54bWxQSwUGAAAAAAQABAD5AAAAkgMAAAAA&#10;" strokeweight="0"/>
                      <v:line id="Line 10942" o:spid="_x0000_s1166" style="position:absolute;flip:x y;visibility:visible;mso-wrap-style:square" from="4946,4635" to="4956,46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rW/MUAAADdAAAADwAAAGRycy9kb3ducmV2LnhtbESPT2sCMRTE74V+h/CEXkrN1tY/rEaR&#10;Uot4c633x+a5WUxeliTq+u2bQqHHYWZ+wyxWvbPiSiG2nhW8DgsQxLXXLTcKvg+blxmImJA1Ws+k&#10;4E4RVsvHhwWW2t94T9cqNSJDOJaowKTUlVLG2pDDOPQdcfZOPjhMWYZG6oC3DHdWjopiIh22nBcM&#10;dvRhqD5XF6fgbXo8bM/22ew20ZnPL1vVk3BX6mnQr+cgEvXpP/zX3moFo/H7GH7f5Cc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DrW/MUAAADdAAAADwAAAAAAAAAA&#10;AAAAAAChAgAAZHJzL2Rvd25yZXYueG1sUEsFBgAAAAAEAAQA+QAAAJMDAAAAAA==&#10;" strokeweight="0"/>
                      <v:line id="Line 10943" o:spid="_x0000_s1167" style="position:absolute;flip:y;visibility:visible;mso-wrap-style:square" from="4955,4679" to="4956,4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z3vsgAAADdAAAADwAAAGRycy9kb3ducmV2LnhtbESPT2sCMRTE74V+h/AEbzWrWCtbo0hL&#10;RQq1+O/g7bl53V3cvCxJdNNv3xQKPQ4z8xtmtoimETdyvrasYDjIQBAXVtdcKjjs3x6mIHxA1thY&#10;JgXf5GExv7+bYa5tx1u67UIpEoR9jgqqENpcSl9UZNAPbEucvC/rDIYkXSm1wy7BTSNHWTaRBmtO&#10;CxW29FJRcdldjYLt5onPbnWNl3juPj5Px/L9+LpUqt+Ly2cQgWL4D/+111rB6HE8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8z3vsgAAADdAAAADwAAAAAA&#10;AAAAAAAAAAChAgAAZHJzL2Rvd25yZXYueG1sUEsFBgAAAAAEAAQA+QAAAJYDAAAAAA==&#10;" strokeweight="0"/>
                      <v:line id="Line 10944" o:spid="_x0000_s1168" style="position:absolute;flip:x y;visibility:visible;mso-wrap-style:square" from="4970,4466" to="4992,4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TtEMQAAADdAAAADwAAAGRycy9kb3ducmV2LnhtbESPQWsCMRSE74X+h/CEXkrN1rYqq1Gk&#10;1CLeXPX+2Dw3i8nLkkRd/31TKPQ4zMw3zHzZOyuuFGLrWcHrsABBXHvdcqPgsF+/TEHEhKzReiYF&#10;d4qwXDw+zLHU/sY7ulapERnCsUQFJqWulDLWhhzGoe+Is3fywWHKMjRSB7xluLNyVBRj6bDlvGCw&#10;o09D9bm6OAVvk+N+c7bPZruOznx926oeh7tST4N+NQORqE//4b/2RisYfbxP4PdNfgJy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pO0QxAAAAN0AAAAPAAAAAAAAAAAA&#10;AAAAAKECAABkcnMvZG93bnJldi54bWxQSwUGAAAAAAQABAD5AAAAkgMAAAAA&#10;" strokeweight="0"/>
                      <v:line id="Line 10945" o:spid="_x0000_s1169" style="position:absolute;flip:y;visibility:visible;mso-wrap-style:square" from="4991,4522" to="4992,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GV8QAAADdAAAADwAAAGRycy9kb3ducmV2LnhtbERPy2oCMRTdC/5DuEJ3NaP0IaNRxNJS&#10;CrX4Wri7Tq4zg5ObIYlO+vfNouDycN6zRTSNuJHztWUFo2EGgriwuuZSwX73/jgB4QOyxsYyKfgl&#10;D4t5vzfDXNuON3TbhlKkEPY5KqhCaHMpfVGRQT+0LXHiztYZDAm6UmqHXQo3jRxn2Ys0WHNqqLCl&#10;VUXFZXs1CjbrVz65j2u8xFP3/XM8lF+Ht6VSD4O4nIIIFMNd/O/+1ArGz09pbnq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H8ZXxAAAAN0AAAAPAAAAAAAAAAAA&#10;AAAAAKECAABkcnMvZG93bnJldi54bWxQSwUGAAAAAAQABAD5AAAAkgMAAAAA&#10;" strokeweight="0"/>
                      <v:line id="Line 10946" o:spid="_x0000_s1170" style="position:absolute;flip:y;visibility:visible;mso-wrap-style:square" from="4919,4635" to="4936,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NjzMgAAADdAAAADwAAAGRycy9kb3ducmV2LnhtbESPW2sCMRSE34X+h3AKfdNspRfdGkWU&#10;llKw4u2hb8fN6e7i5mRJopv++6ZQ8HGYmW+YySyaRlzI+dqygvtBBoK4sLrmUsF+99ofgfABWWNj&#10;mRT8kIfZ9KY3wVzbjjd02YZSJAj7HBVUIbS5lL6oyKAf2JY4ed/WGQxJulJqh12Cm0YOs+xJGqw5&#10;LVTY0qKi4rQ9GwWbz2c+urdzPMVjt1p/HcqPw3Ku1N1tnL+ACBTDNfzfftcKho8P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lNjzMgAAADdAAAADwAAAAAA&#10;AAAAAAAAAAChAgAAZHJzL2Rvd25yZXYueG1sUEsFBgAAAAAEAAQA+QAAAJYDAAAAAA==&#10;" strokeweight="0"/>
                      <v:line id="Line 10947" o:spid="_x0000_s1171" style="position:absolute;flip:x y;visibility:visible;mso-wrap-style:square" from="4918,4635" to="4919,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TjucEAAADdAAAADwAAAGRycy9kb3ducmV2LnhtbERPTWsCMRC9F/wPYQQvRbMqatkaRYoW&#10;8da1vQ+b6WYxmSxJquu/bw6Cx8f7Xm97Z8WVQmw9K5hOChDEtdctNwq+z4fxG4iYkDVaz6TgThG2&#10;m8HLGkvtb/xF1yo1IodwLFGBSakrpYy1IYdx4jvizP364DBlGBqpA95yuLNyVhRL6bDl3GCwow9D&#10;9aX6cwrmq5/z8WJfzekQndl/2qpehrtSo2G/eweRqE9P8cN91Apmi0Xen9/kJyA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lOO5wQAAAN0AAAAPAAAAAAAAAAAAAAAA&#10;AKECAABkcnMvZG93bnJldi54bWxQSwUGAAAAAAQABAD5AAAAjwMAAAAA&#10;" strokeweight="0"/>
                      <v:line id="Line 10948" o:spid="_x0000_s1172" style="position:absolute;flip:y;visibility:visible;mso-wrap-style:square" from="4919,4635" to="4920,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z5F8cAAADdAAAADwAAAGRycy9kb3ducmV2LnhtbESPT2sCMRTE74V+h/AKvdWsgrWsRpGK&#10;pRSs+O/g7bl53V3cvCxJdNNvbwpCj8PM/IaZzKJpxJWcry0r6PcyEMSF1TWXCva75csbCB+QNTaW&#10;ScEveZhNHx8mmGvb8Yau21CKBGGfo4IqhDaX0hcVGfQ92xIn78c6gyFJV0rtsEtw08hBlr1KgzWn&#10;hQpbeq+oOG8vRsHme8Qn93GJ53jqVuvjofw6LOZKPT/F+RhEoBj+w/f2p1YwGA778PcmPQ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PkXxwAAAN0AAAAPAAAAAAAA&#10;AAAAAAAAAKECAABkcnMvZG93bnJldi54bWxQSwUGAAAAAAQABAD5AAAAlQMAAAAA&#10;" strokeweight="0"/>
                      <v:line id="Line 10949" o:spid="_x0000_s1173" style="position:absolute;flip:x;visibility:visible;mso-wrap-style:square" from="4897,4636" to="4898,4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5nYMcAAADdAAAADwAAAGRycy9kb3ducmV2LnhtbESPQWsCMRSE74X+h/CE3mrWBduyGkUq&#10;llJoRasHb8/Nc3dx87Ik0U3/fVMoeBxm5htmOo+mFVdyvrGsYDTMQBCXVjdcKdh9rx5fQPiArLG1&#10;TAp+yMN8dn83xULbnjd03YZKJAj7AhXUIXSFlL6syaAf2o44eSfrDIYkXSW1wz7BTSvzLHuSBhtO&#10;CzV29FpTed5ejILN1zMf3dslnuOx/1wf9tXHfrlQ6mEQFxMQgWK4hf/b71pBPh7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LmdgxwAAAN0AAAAPAAAAAAAA&#10;AAAAAAAAAKECAABkcnMvZG93bnJldi54bWxQSwUGAAAAAAQABAD5AAAAlQMAAAAA&#10;" strokeweight="0"/>
                      <v:line id="Line 10950" o:spid="_x0000_s1174" style="position:absolute;flip:x y;visibility:visible;mso-wrap-style:square" from="4879,4636" to="4880,4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Z9zsQAAADdAAAADwAAAGRycy9kb3ducmV2LnhtbESPQWsCMRSE74X+h/AKvZSaraKV1ShF&#10;ahFvrnp/bJ6bxeRlSaKu/74pFDwOM/MNM1/2zoorhdh6VvAxKEAQ11633Cg47NfvUxAxIWu0nknB&#10;nSIsF89Pcyy1v/GOrlVqRIZwLFGBSakrpYy1IYdx4Dvi7J18cJiyDI3UAW8Z7qwcFsVEOmw5Lxjs&#10;aGWoPlcXp2D0edxvzvbNbNfRme8fW9WTcFfq9aX/moFI1KdH+L+90QqG4/EI/t7k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Rn3OxAAAAN0AAAAPAAAAAAAAAAAA&#10;AAAAAKECAABkcnMvZG93bnJldi54bWxQSwUGAAAAAAQABAD5AAAAkgMAAAAA&#10;" strokeweight="0"/>
                      <v:line id="Line 10951" o:spid="_x0000_s1175" style="position:absolute;flip:x;visibility:visible;mso-wrap-style:square" from="4858,4637" to="4859,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taj8gAAADdAAAADwAAAGRycy9kb3ducmV2LnhtbESPT2sCMRTE74V+h/AEbzWraCtbo0hL&#10;RQq1+O/g7bl53V3cvCxJdNNv3xQKPQ4z8xtmtoimETdyvrasYDjIQBAXVtdcKjjs3x6mIHxA1thY&#10;JgXf5GExv7+bYa5tx1u67UIpEoR9jgqqENpcSl9UZNAPbEucvC/rDIYkXSm1wy7BTSNHWfYoDdac&#10;Fips6aWi4rK7GgXbzROf3eoaL/HcfXyejuX78XWpVL8Xl88gAsXwH/5rr7WC0WQ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Ytaj8gAAADdAAAADwAAAAAA&#10;AAAAAAAAAAChAgAAZHJzL2Rvd25yZXYueG1sUEsFBgAAAAAEAAQA+QAAAJYDAAAAAA==&#10;" strokeweight="0"/>
                      <v:line id="Line 10952" o:spid="_x0000_s1176" style="position:absolute;flip:y;visibility:visible;mso-wrap-style:square" from="4880,4636" to="4881,4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f/FMgAAADdAAAADwAAAGRycy9kb3ducmV2LnhtbESPQUsDMRSE74L/ITzBm81a2FbWpqUo&#10;ighWutpDb6+b192lm5clSbvpvzeFgsdhZr5hZotoOnEi51vLCh5HGQjiyuqWawW/P28PTyB8QNbY&#10;WSYFZ/KwmN/ezLDQduA1ncpQiwRhX6CCJoS+kNJXDRn0I9sTJ29vncGQpKuldjgkuOnkOMsm0mDL&#10;aaHBnl4aqg7l0ShYr6a8c+/HeIi74et7u6k/N69Lpe7v4vIZRKAY/sPX9odWMM7zHC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sf/FMgAAADdAAAADwAAAAAA&#10;AAAAAAAAAAChAgAAZHJzL2Rvd25yZXYueG1sUEsFBgAAAAAEAAQA+QAAAJYDAAAAAA==&#10;" strokeweight="0"/>
                      <v:line id="Line 10953" o:spid="_x0000_s1177" style="position:absolute;flip:y;visibility:visible;mso-wrap-style:square" from="4897,4636" to="4898,4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VhY8cAAADdAAAADwAAAGRycy9kb3ducmV2LnhtbESPQWsCMRSE74X+h/AK3mq2glZWo0iL&#10;IgUr2nrw9ty87i5uXpYkuum/N4WCx2FmvmGm82gacSXna8sKXvoZCOLC6ppLBd9fy+cxCB+QNTaW&#10;ScEveZjPHh+mmGvb8Y6u+1CKBGGfo4IqhDaX0hcVGfR92xIn78c6gyFJV0rtsEtw08hBlo2kwZrT&#10;QoUtvVVUnPcXo2D3+cont7rEczx1m+3xUH4c3hdK9Z7iYgIiUAz38H97rRUMhsMR/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FWFjxwAAAN0AAAAPAAAAAAAA&#10;AAAAAAAAAKECAABkcnMvZG93bnJldi54bWxQSwUGAAAAAAQABAD5AAAAlQMAAAAA&#10;" strokeweight="0"/>
                      <v:line id="Line 10954" o:spid="_x0000_s1178" style="position:absolute;flip:y;visibility:visible;mso-wrap-style:square" from="4858,4637" to="4859,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nE+McAAADdAAAADwAAAGRycy9kb3ducmV2LnhtbESPQWsCMRSE74X+h/AKvdVsBausRpEW&#10;pRSsaOvB23Pzuru4eVmS6MZ/b4SCx2FmvmEms2gacSbna8sKXnsZCOLC6ppLBb8/i5cRCB+QNTaW&#10;ScGFPMymjw8TzLXteEPnbShFgrDPUUEVQptL6YuKDPqebYmT92edwZCkK6V22CW4aWQ/y96kwZrT&#10;QoUtvVdUHLcno2DzPeSDW57iMR661Xq/K792H3Olnp/ifAwiUAz38H/7UyvoDwZDuL1JT0BO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WcT4xwAAAN0AAAAPAAAAAAAA&#10;AAAAAAAAAKECAABkcnMvZG93bnJldi54bWxQSwUGAAAAAAQABAD5AAAAlQMAAAAA&#10;" strokeweight="0"/>
                      <v:line id="Line 10955" o:spid="_x0000_s1179" style="position:absolute;flip:y;visibility:visible;mso-wrap-style:square" from="4897,4636" to="4919,4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QisQAAADdAAAADwAAAGRycy9kb3ducmV2LnhtbERPy2oCMRTdF/yHcAvd1UwFrYxGEcVS&#10;Cq34Wri7Tq4zg5ObIYlO/PtmUejycN7TeTSNuJPztWUFb/0MBHFhdc2lgsN+/ToG4QOyxsYyKXiQ&#10;h/ms9zTFXNuOt3TfhVKkEPY5KqhCaHMpfVGRQd+3LXHiLtYZDAm6UmqHXQo3jRxk2UgarDk1VNjS&#10;sqLiursZBdufdz67j1u8xnP3vTkdy6/jaqHUy3NcTEAEiuFf/Of+1AoGw2Gam96kJy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xlCKxAAAAN0AAAAPAAAAAAAAAAAA&#10;AAAAAKECAABkcnMvZG93bnJldi54bWxQSwUGAAAAAAQABAD5AAAAkgMAAAAA&#10;" strokeweight="0"/>
                      <v:line id="Line 10956" o:spid="_x0000_s1180" style="position:absolute;flip:y;visibility:visible;mso-wrap-style:square" from="4880,4637" to="4897,4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r1EcgAAADdAAAADwAAAGRycy9kb3ducmV2LnhtbESPT2sCMRTE74V+h/AEbzWroK1bo0hL&#10;RQq1+O/g7bl53V3cvCxJdNNv3xQKPQ4z8xtmtoimETdyvrasYDjIQBAXVtdcKjjs3x6eQPiArLGx&#10;TAq+ycNifn83w1zbjrd024VSJAj7HBVUIbS5lL6oyKAf2JY4eV/WGQxJulJqh12Cm0aOsmwiDdac&#10;Fips6aWi4rK7GgXbzSOf3eoaL/HcfXyejuX78XWpVL8Xl88gAsXwH/5rr7WC0Xg8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4r1EcgAAADdAAAADwAAAAAA&#10;AAAAAAAAAAChAgAAZHJzL2Rvd25yZXYueG1sUEsFBgAAAAAEAAQA+QAAAJYDAAAAAA==&#10;" strokeweight="0"/>
                      <v:line id="Line 10957" o:spid="_x0000_s1181" style="position:absolute;flip:y;visibility:visible;mso-wrap-style:square" from="4858,4638" to="4880,4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yWMcQAAADdAAAADwAAAGRycy9kb3ducmV2LnhtbERPTWsCMRC9F/wPYYTealZBK1ujiKKU&#10;ghW1HnobN9Pdxc1kSaKb/ntzKPT4eN+zRTSNuJPztWUFw0EGgriwuuZSwddp8zIF4QOyxsYyKfgl&#10;D4t572mGubYdH+h+DKVIIexzVFCF0OZS+qIig35gW+LE/VhnMCToSqkddincNHKUZRNpsObUUGFL&#10;q4qK6/FmFBw+X/nitrd4jZdut/8+lx/n9VKp535cvoEIFMO/+M/9rhWMxpO0P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3JYxxAAAAN0AAAAPAAAAAAAAAAAA&#10;AAAAAKECAABkcnMvZG93bnJldi54bWxQSwUGAAAAAAQABAD5AAAAkgMAAAAA&#10;" strokeweight="0"/>
                      <v:line id="Line 10958" o:spid="_x0000_s1182" style="position:absolute;visibility:visible;mso-wrap-style:square" from="4945,4633" to="4946,4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xE7cUAAADdAAAADwAAAGRycy9kb3ducmV2LnhtbESPT2vCQBTE7wW/w/IEb3UTwTRGVxGp&#10;2N7qP/D4yD6TxezbkN1q+u27hYLHYWZ+wyxWvW3EnTpvHCtIxwkI4tJpw5WC03H7moPwAVlj45gU&#10;/JCH1XLwssBCuwfv6X4IlYgQ9gUqqENoCyl9WZNFP3YtcfSurrMYouwqqTt8RLht5CRJMmnRcFyo&#10;saVNTeXt8G0VmK9sN/18O8/O8n0X0kt+y409KTUa9us5iEB9eIb/2x9awWSapfD3Jj4B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GxE7cUAAADdAAAADwAAAAAAAAAA&#10;AAAAAAChAgAAZHJzL2Rvd25yZXYueG1sUEsFBgAAAAAEAAQA+QAAAJMDAAAAAA==&#10;" strokeweight="0"/>
                      <v:line id="Line 10959" o:spid="_x0000_s1183" style="position:absolute;flip:x;visibility:visible;mso-wrap-style:square" from="4975,4630" to="4976,4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Kt3ccAAADdAAAADwAAAGRycy9kb3ducmV2LnhtbESPQWsCMRSE74X+h/AEbzXrQm1ZjSIt&#10;LVJoRasHb8/Nc3dx87Ik0U3/fVMoeBxm5htmtoimFVdyvrGsYDzKQBCXVjdcKdh9vz08g/ABWWNr&#10;mRT8kIfF/P5uhoW2PW/oug2VSBD2BSqoQ+gKKX1Zk0E/sh1x8k7WGQxJukpqh32Cm1bmWTaRBhtO&#10;CzV29FJTed5ejILN1xMf3fslnuOx/1wf9tXH/nWp1HAQl1MQgWK4hf/bK60gf5zk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Qq3dxwAAAN0AAAAPAAAAAAAA&#10;AAAAAAAAAKECAABkcnMvZG93bnJldi54bWxQSwUGAAAAAAQABAD5AAAAlQMAAAAA&#10;" strokeweight="0"/>
                      <v:line id="Line 10960" o:spid="_x0000_s1184" style="position:absolute;flip:x y;visibility:visible;mso-wrap-style:square" from="4957,4632" to="4958,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q3c8QAAADdAAAADwAAAGRycy9kb3ducmV2LnhtbESPQWsCMRSE70L/Q3iFXqRmVdyWrVGK&#10;VBFvru39sXndLCYvS5Lq+u8bodDjMDPfMMv14Ky4UIidZwXTSQGCuPG641bB52n7/AoiJmSN1jMp&#10;uFGE9ephtMRK+ysf6VKnVmQIxwoVmJT6SsrYGHIYJ74nzt63Dw5TlqGVOuA1w52Vs6IopcOO84LB&#10;njaGmnP94xTMX75O+7Mdm8M2OvOxs3VThptST4/D+xuIREP6D/+191rBbFHO4f4mPw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KrdzxAAAAN0AAAAPAAAAAAAAAAAA&#10;AAAAAKECAABkcnMvZG93bnJldi54bWxQSwUGAAAAAAQABAD5AAAAkgMAAAAA&#10;" strokeweight="0"/>
                      <v:line id="Line 10961" o:spid="_x0000_s1185" style="position:absolute;flip:y;visibility:visible;mso-wrap-style:square" from="4958,4632" to="4975,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QMsgAAADdAAAADwAAAGRycy9kb3ducmV2LnhtbESPT2sCMRTE74V+h/AEbzWrWCtbo0hL&#10;RQq1+O/g7bl53V3cvCxJdNNv3xQKPQ4z8xtmtoimETdyvrasYDjIQBAXVtdcKjjs3x6mIHxA1thY&#10;JgXf5GExv7+bYa5tx1u67UIpEoR9jgqqENpcSl9UZNAPbEucvC/rDIYkXSm1wy7BTSNHWTaRBmtO&#10;CxW29FJRcdldjYLt5onPbnWNl3juPj5Px/L9+LpUqt+Ly2cQgWL4D/+111rB6HE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eQMsgAAADdAAAADwAAAAAA&#10;AAAAAAAAAAChAgAAZHJzL2Rvd25yZXYueG1sUEsFBgAAAAAEAAQA+QAAAJYDAAAAAA==&#10;" strokeweight="0"/>
                      <v:line id="Line 10962" o:spid="_x0000_s1186" style="position:absolute;flip:y;visibility:visible;mso-wrap-style:square" from="4975,4630" to="4976,4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s1qccAAADdAAAADwAAAGRycy9kb3ducmV2LnhtbESPQWsCMRSE74X+h/AK3mq2glZWo0iL&#10;IgUr2nrw9ty87i5uXpYkuum/N4WCx2FmvmGm82gacSXna8sKXvoZCOLC6ppLBd9fy+cxCB+QNTaW&#10;ScEveZjPHh+mmGvb8Y6u+1CKBGGfo4IqhDaX0hcVGfR92xIn78c6gyFJV0rtsEtw08hBlo2kwZrT&#10;QoUtvVVUnPcXo2D3+cont7rEczx1m+3xUH4c3hdK9Z7iYgIiUAz38H97rRUMhqMh/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qzWpxwAAAN0AAAAPAAAAAAAA&#10;AAAAAAAAAKECAABkcnMvZG93bnJldi54bWxQSwUGAAAAAAQABAD5AAAAlQMAAAAA&#10;" strokeweight="0"/>
                      <v:line id="Line 10963" o:spid="_x0000_s1187" style="position:absolute;flip:y;visibility:visible;mso-wrap-style:square" from="4958,4632" to="4959,4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mr3scAAADdAAAADwAAAGRycy9kb3ducmV2LnhtbESPQWsCMRSE74X+h/AEbzWr0G1ZjSIt&#10;LSK0RasHb8/Nc3dx87Ik0Y3/vikUehxm5htmtoimFVdyvrGsYDzKQBCXVjdcKdh9vz08g/ABWWNr&#10;mRTcyMNifn83w0Lbnjd03YZKJAj7AhXUIXSFlL6syaAf2Y44eSfrDIYkXSW1wz7BTSsnWZZLgw2n&#10;hRo7eqmpPG8vRsHm84mP7v0Sz/HYf3wd9tV6/7pUajiIyymIQDH8h//aK61g8pjn8PsmPQE5/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eavexwAAAN0AAAAPAAAAAAAA&#10;AAAAAAAAAKECAABkcnMvZG93bnJldi54bWxQSwUGAAAAAAQABAD5AAAAlQMAAAAA&#10;" strokeweight="0"/>
                      <v:line id="Line 10964" o:spid="_x0000_s1188" style="position:absolute;flip:x;visibility:visible;mso-wrap-style:square" from="4936,4633" to="4937,4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UORccAAADdAAAADwAAAGRycy9kb3ducmV2LnhtbESPT2sCMRTE74V+h/AK3mq2glpWo0iL&#10;Ugqt+O/g7bl53V3cvCxJdNNvb4RCj8PM/IaZzqNpxJWcry0reOlnIIgLq2suFex3y+dXED4ga2ws&#10;k4Jf8jCfPT5MMde24w1dt6EUCcI+RwVVCG0upS8qMuj7tiVO3o91BkOSrpTaYZfgppGDLBtJgzWn&#10;hQpbequoOG8vRsHme8wnt7rEczx1X+vjofw8vC+U6j3FxQREoBj+w3/tD61gMByN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NQ5FxwAAAN0AAAAPAAAAAAAA&#10;AAAAAAAAAKECAABkcnMvZG93bnJldi54bWxQSwUGAAAAAAQABAD5AAAAlQMAAAAA&#10;" strokeweight="0"/>
                      <v:line id="Line 10965" o:spid="_x0000_s1189" style="position:absolute;flip:y;visibility:visible;mso-wrap-style:square" from="4936,4633" to="4937,4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qaN8QAAADdAAAADwAAAGRycy9kb3ducmV2LnhtbERPTWsCMRC9F/wPYYTealZBK1ujiKKU&#10;ghW1HnobN9Pdxc1kSaKb/ntzKPT4eN+zRTSNuJPztWUFw0EGgriwuuZSwddp8zIF4QOyxsYyKfgl&#10;D4t572mGubYdH+h+DKVIIexzVFCF0OZS+qIig35gW+LE/VhnMCToSqkddincNHKUZRNpsObUUGFL&#10;q4qK6/FmFBw+X/nitrd4jZdut/8+lx/n9VKp535cvoEIFMO/+M/9rhWMxpM0N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qpo3xAAAAN0AAAAPAAAAAAAAAAAA&#10;AAAAAKECAABkcnMvZG93bnJldi54bWxQSwUGAAAAAAQABAD5AAAAkgMAAAAA&#10;" strokeweight="0"/>
                      <v:line id="Line 10966" o:spid="_x0000_s1190" style="position:absolute;flip:y;visibility:visible;mso-wrap-style:square" from="4936,4635" to="4946,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Y/rMgAAADdAAAADwAAAGRycy9kb3ducmV2LnhtbESPT2sCMRTE74V+h/AEbzWroK1bo0hL&#10;RQq1+O/g7bl53V3cvCxJdNNv3xQKPQ4z8xtmtoimETdyvrasYDjIQBAXVtdcKjjs3x6eQPiArLGx&#10;TAq+ycNifn83w1zbjrd024VSJAj7HBVUIbS5lL6oyKAf2JY4eV/WGQxJulJqh12Cm0aOsmwiDdac&#10;Fips6aWi4rK7GgXbzSOf3eoaL/HcfXyejuX78XWpVL8Xl88gAsXwH/5rr7WC0Xgy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eY/rMgAAADdAAAADwAAAAAA&#10;AAAAAAAAAAChAgAAZHJzL2Rvd25yZXYueG1sUEsFBgAAAAAEAAQA+QAAAJYDAAAAAA==&#10;" strokeweight="0"/>
                      <v:line id="Line 10967" o:spid="_x0000_s1191" style="position:absolute;flip:x y;visibility:visible;mso-wrap-style:square" from="4915,4528" to="4922,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G/2cIAAADdAAAADwAAAGRycy9kb3ducmV2LnhtbERPz2vCMBS+C/sfwhvsIppOUUfXKGNM&#10;EW+r8/5o3prS5KUkmdb/fjkMdvz4fle70VlxpRA7zwqe5wUI4sbrjlsFX+f97AVETMgarWdScKcI&#10;u+3DpMJS+xt/0rVOrcghHEtUYFIaSiljY8hhnPuBOHPfPjhMGYZW6oC3HO6sXBTFWjrsODcYHOjd&#10;UNPXP07BcnM5H3s7Nad9dObjYOtmHe5KPT2Ob68gEo3pX/znPmoFi9Um789v8hOQ2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iG/2cIAAADdAAAADwAAAAAAAAAAAAAA&#10;AAChAgAAZHJzL2Rvd25yZXYueG1sUEsFBgAAAAAEAAQA+QAAAJADAAAAAA==&#10;" strokeweight="0"/>
                      <v:line id="Line 10968" o:spid="_x0000_s1192" style="position:absolute;flip:x y;visibility:visible;mso-wrap-style:square" from="4916,4515" to="4923,4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0aQsQAAADdAAAADwAAAGRycy9kb3ducmV2LnhtbESPQWsCMRSE74X+h/CEXopmtVRlNUop&#10;tUhvrnp/bJ6bxeRlSVJd/31TEDwOM/MNs1z3zooLhdh6VjAeFSCIa69bbhQc9pvhHERMyBqtZ1Jw&#10;owjr1fPTEkvtr7yjS5UakSEcS1RgUupKKWNtyGEc+Y44eycfHKYsQyN1wGuGOysnRTGVDlvOCwY7&#10;+jRUn6tfp+Btdtxvz/bV/GyiM1/ftqqn4abUy6D/WIBI1KdH+N7eagWT99kY/t/kJ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bRpCxAAAAN0AAAAPAAAAAAAAAAAA&#10;AAAAAKECAABkcnMvZG93bnJldi54bWxQSwUGAAAAAAQABAD5AAAAkgMAAAAA&#10;" strokeweight="0"/>
                      <v:line id="Line 10969" o:spid="_x0000_s1193" style="position:absolute;flip:y;visibility:visible;mso-wrap-style:square" from="4903,4528" to="4915,4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s7AMcAAADdAAAADwAAAGRycy9kb3ducmV2LnhtbESPQWsCMRSE74X+h/AEbzXrQrWsRpGW&#10;FhHaotWDt+fmubu4eVmS6Kb/vikUehxm5htmvoymFTdyvrGsYDzKQBCXVjdcKdh/vT48gfABWWNr&#10;mRR8k4fl4v5ujoW2PW/ptguVSBD2BSqoQ+gKKX1Zk0E/sh1x8s7WGQxJukpqh32Cm1bmWTaRBhtO&#10;CzV29FxTedldjYLtx5RP7u0aL/HUv38eD9Xm8LJSajiIqxmIQDH8h//aa60gf5zm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mzsAxwAAAN0AAAAPAAAAAAAA&#10;AAAAAAAAAKECAABkcnMvZG93bnJldi54bWxQSwUGAAAAAAQABAD5AAAAlQMAAAAA&#10;" strokeweight="0"/>
                      <v:line id="Line 10970" o:spid="_x0000_s1194" style="position:absolute;flip:x;visibility:visible;mso-wrap-style:square" from="4900,4529" to="4903,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eem8gAAADdAAAADwAAAGRycy9kb3ducmV2LnhtbESPT2sCMRTE70K/Q3hCb5rV0ipbo0hL&#10;RQq1+O/g7bl53V3cvCxJdNNv3xQKPQ4z8xtmtoimETdyvrasYDTMQBAXVtdcKjjs3wZTED4ga2ws&#10;k4Jv8rCY3/VmmGvb8ZZuu1CKBGGfo4IqhDaX0hcVGfRD2xIn78s6gyFJV0rtsEtw08hxlj1JgzWn&#10;hQpbeqmouOyuRsF2M+GzW13jJZ67j8/TsXw/vi6Vuu/H5TOIQDH8h//aa61g/Dh5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deem8gAAADdAAAADwAAAAAA&#10;AAAAAAAAAAChAgAAZHJzL2Rvd25yZXYueG1sUEsFBgAAAAAEAAQA+QAAAJYDAAAAAA==&#10;" strokeweight="0"/>
                      <v:line id="Line 10971" o:spid="_x0000_s1195" style="position:absolute;flip:y;visibility:visible;mso-wrap-style:square" from="4883,4538" to="4900,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4G78gAAADdAAAADwAAAGRycy9kb3ducmV2LnhtbESPT2sCMRTE70K/Q3hCb5pV2ipbo0hL&#10;RQq1+O/g7bl53V3cvCxJdNNv3xQKPQ4z8xtmtoimETdyvrasYDTMQBAXVtdcKjjs3wZTED4ga2ws&#10;k4Jv8rCY3/VmmGvb8ZZuu1CKBGGfo4IqhDaX0hcVGfRD2xIn78s6gyFJV0rtsEtw08hxlj1JgzWn&#10;hQpbeqmouOyuRsF2M+GzW13jJZ67j8/TsXw/vi6Vuu/H5TOIQDH8h//aa61g/Dh5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j4G78gAAADdAAAADwAAAAAA&#10;AAAAAAAAAAChAgAAZHJzL2Rvd25yZXYueG1sUEsFBgAAAAAEAAQA+QAAAJYDAAAAAA==&#10;" strokeweight="0"/>
                      <v:line id="Line 10972" o:spid="_x0000_s1196" style="position:absolute;flip:x y;visibility:visible;mso-wrap-style:square" from="4877,4530" to="4883,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cQcQAAADdAAAADwAAAGRycy9kb3ducmV2LnhtbESPT2sCMRTE74V+h/AEL6Vma/EPq1FK&#10;qUV6c7X3x+a5WUxeliTV9dsbQehxmJnfMMt176w4U4itZwVvowIEce11y42Cw37zOgcRE7JG65kU&#10;XCnCevX8tMRS+wvv6FylRmQIxxIVmJS6UspYG3IYR74jzt7RB4cpy9BIHfCS4c7KcVFMpcOW84LB&#10;jj4N1afqzyl4n/3utyf7Yn420Zmvb1vV03BVajjoPxYgEvXpP/xob7WC8WQ2gfub/ATk6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VhxBxAAAAN0AAAAPAAAAAAAAAAAA&#10;AAAAAKECAABkcnMvZG93bnJldi54bWxQSwUGAAAAAAQABAD5AAAAkgMAAAAA&#10;" strokeweight="0"/>
                      <v:line id="Line 10973" o:spid="_x0000_s1197" style="position:absolute;flip:y;visibility:visible;mso-wrap-style:square" from="4864,4530" to="4877,4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A9A8cAAADdAAAADwAAAGRycy9kb3ducmV2LnhtbESPT2sCMRTE74V+h/AK3mq2glpWo0iL&#10;Ugqt+O/g7bl53V3cvCxJdNNvb4RCj8PM/IaZzqNpxJWcry0reOlnIIgLq2suFex3y+dXED4ga2ws&#10;k4Jf8jCfPT5MMde24w1dt6EUCcI+RwVVCG0upS8qMuj7tiVO3o91BkOSrpTaYZfgppGDLBtJgzWn&#10;hQpbequoOG8vRsHme8wnt7rEczx1X+vjofw8vC+U6j3FxQREoBj+w3/tD61gMByP4P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oD0DxwAAAN0AAAAPAAAAAAAA&#10;AAAAAAAAAKECAABkcnMvZG93bnJldi54bWxQSwUGAAAAAAQABAD5AAAAlQMAAAAA&#10;" strokeweight="0"/>
                      <v:line id="Line 10974" o:spid="_x0000_s1198" style="position:absolute;flip:x;visibility:visible;mso-wrap-style:square" from="4861,4530" to="4864,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yYmMgAAADdAAAADwAAAGRycy9kb3ducmV2LnhtbESPQUsDMRSE74L/ITyhN5u1YFfWpqUo&#10;SilY6WoPvb1uXneXbl6WJO3Gf2+EgsdhZr5hZotoOnEh51vLCh7GGQjiyuqWawXfX2/3TyB8QNbY&#10;WSYFP+RhMb+9mWGh7cBbupShFgnCvkAFTQh9IaWvGjLox7YnTt7ROoMhSVdL7XBIcNPJSZZNpcGW&#10;00KDPb00VJ3Ks1Gw3eR8cO/neIqH4eNzv6vXu9elUqO7uHwGESiG//C1vdIKJo95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uyYmMgAAADdAAAADwAAAAAA&#10;AAAAAAAAAAChAgAAZHJzL2Rvd25yZXYueG1sUEsFBgAAAAAEAAQA+QAAAJYDAAAAAA==&#10;" strokeweight="0"/>
                      <v:line id="Line 10975" o:spid="_x0000_s1199" style="position:absolute;flip:y;visibility:visible;mso-wrap-style:square" from="4915,4515" to="4916,4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MM6sQAAADdAAAADwAAAGRycy9kb3ducmV2LnhtbERPy2oCMRTdF/oP4Ra600wFH0yNIi2V&#10;IqioddHddXI7Mzi5GZLoxL83C6HLw3lP59E04krO15YVvPUzEMSF1TWXCn4OX70JCB+QNTaWScGN&#10;PMxnz09TzLXteEfXfShFCmGfo4IqhDaX0hcVGfR92xIn7s86gyFBV0rtsEvhppGDLBtJgzWnhgpb&#10;+qioOO8vRsFuM+aTW17iOZ669fb3WK6OnwulXl/i4h1EoBj+xQ/3t1YwGI7T3PQmPQE5u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cwzqxAAAAN0AAAAPAAAAAAAAAAAA&#10;AAAAAKECAABkcnMvZG93bnJldi54bWxQSwUGAAAAAAQABAD5AAAAkgMAAAAA&#10;" strokeweight="0"/>
                      <v:line id="Line 10976" o:spid="_x0000_s1200" style="position:absolute;flip:y;visibility:visible;mso-wrap-style:square" from="4903,4516" to="4904,4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pccgAAADdAAAADwAAAGRycy9kb3ducmV2LnhtbESPT2sCMRTE74V+h/AEbzWrYK1bo0hL&#10;RQq1+O/g7bl53V3cvCxJdNNv3xQKPQ4z8xtmtoimETdyvrasYDjIQBAXVtdcKjjs3x6eQPiArLGx&#10;TAq+ycNifn83w1zbjrd024VSJAj7HBVUIbS5lL6oyKAf2JY4eV/WGQxJulJqh12Cm0aOsuxRGqw5&#10;LVTY0ktFxWV3NQq2mwmf3eoaL/HcfXyejuX78XWpVL8Xl88gAsXwH/5rr7WC0Xgy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D+pccgAAADdAAAADwAAAAAA&#10;AAAAAAAAAAChAgAAZHJzL2Rvd25yZXYueG1sUEsFBgAAAAAEAAQA+QAAAJYDAAAAAA==&#10;" strokeweight="0"/>
                      <v:line id="Line 10977" o:spid="_x0000_s1201" style="position:absolute;flip:y;visibility:visible;mso-wrap-style:square" from="4877,4517" to="4878,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Bwy8QAAADdAAAADwAAAGRycy9kb3ducmV2LnhtbERPy2oCMRTdF/oP4Ra6q5kKPpgaRVoq&#10;RVBR66K76+R2ZnByMyTRiX9vFoLLw3lPZtE04kLO15YVvPcyEMSF1TWXCn73329jED4ga2wsk4Ir&#10;eZhNn58mmGvb8ZYuu1CKFMI+RwVVCG0upS8qMuh7tiVO3L91BkOCrpTaYZfCTSP7WTaUBmtODRW2&#10;9FlRcdqdjYLtesRHtzjHUzx2q83foVwevuZKvb7E+QeIQDE8xHf3j1bQH4zT/vQmPQE5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0HDLxAAAAN0AAAAPAAAAAAAAAAAA&#10;AAAAAKECAABkcnMvZG93bnJldi54bWxQSwUGAAAAAAQABAD5AAAAkgMAAAAA&#10;" strokeweight="0"/>
                      <v:line id="Line 10978" o:spid="_x0000_s1202" style="position:absolute;flip:y;visibility:visible;mso-wrap-style:square" from="4864,4517" to="4865,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zVUMcAAADdAAAADwAAAGRycy9kb3ducmV2LnhtbESPQWsCMRSE70L/Q3iF3jSrUCtbo0hL&#10;iwhVtPXg7bl57i5uXpYkuvHfN0Khx2FmvmGm82gacSXna8sKhoMMBHFhdc2lgp/vj/4EhA/IGhvL&#10;pOBGHuazh94Uc2073tJ1F0qRIOxzVFCF0OZS+qIig35gW+LknawzGJJ0pdQOuwQ3jRxl2VgarDkt&#10;VNjSW0XFeXcxCrbrFz66z0s8x2P3tTnsy9X+faHU02NcvIIIFMN/+K+91ApGz5Mh3N+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nNVQxwAAAN0AAAAPAAAAAAAA&#10;AAAAAAAAAKECAABkcnMvZG93bnJldi54bWxQSwUGAAAAAAQABAD5AAAAlQMAAAAA&#10;" strokeweight="0"/>
                      <v:line id="Line 10979" o:spid="_x0000_s1203" style="position:absolute;flip:y;visibility:visible;mso-wrap-style:square" from="4883,4526" to="4884,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05LJ8cAAADdAAAADwAAAGRycy9kb3ducmV2LnhtbESPT2sCMRTE74V+h/AKvdWsC21lNYq0&#10;tJSCFf8dvD03z93FzcuSRDf99qZQ8DjMzG+YySyaVlzI+cayguEgA0FcWt1wpWC7+XgagfABWWNr&#10;mRT8kofZ9P5ugoW2Pa/osg6VSBD2BSqoQ+gKKX1Zk0E/sB1x8o7WGQxJukpqh32Cm1bmWfYiDTac&#10;Fmrs6K2m8rQ+GwWrn1c+uM9zPMVDv1jud9X37n2u1ONDnI9BBIrhFv5vf2kF+fMoh7836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TksnxwAAAN0AAAAPAAAAAAAA&#10;AAAAAAAAAKECAABkcnMvZG93bnJldi54bWxQSwUGAAAAAAQABAD5AAAAlQMAAAAA&#10;" strokeweight="0"/>
                      <v:line id="Line 10980" o:spid="_x0000_s1204" style="position:absolute;flip:y;visibility:visible;mso-wrap-style:square" from="4900,4525" to="4901,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LuvMgAAADdAAAADwAAAGRycy9kb3ducmV2LnhtbESPT2sCMRTE70K/Q3hCb5rV0ipbo0hL&#10;RQq1+O/g7bl53V3cvCxJdNNv3xQKPQ4z8xtmtoimETdyvrasYDTMQBAXVtdcKjjs3wZTED4ga2ws&#10;k4Jv8rCY3/VmmGvb8ZZuu1CKBGGfo4IqhDaX0hcVGfRD2xIn78s6gyFJV0rtsEtw08hxlj1JgzWn&#10;hQpbeqmouOyuRsF2M+GzW13jJZ67j8/TsXw/vi6Vuu/H5TOIQDH8h//aa61g/Dh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ALuvMgAAADdAAAADwAAAAAA&#10;AAAAAAAAAAChAgAAZHJzL2Rvd25yZXYueG1sUEsFBgAAAAAEAAQA+QAAAJYDAAAAAA==&#10;" strokeweight="0"/>
                      <v:line id="Line 10981" o:spid="_x0000_s1205" style="position:absolute;flip:y;visibility:visible;mso-wrap-style:square" from="4861,4527" to="4862,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2yMgAAADdAAAADwAAAGRycy9kb3ducmV2LnhtbESPT2sCMRTE70K/Q3hCb5pV2ipbo0hL&#10;RQq1+O/g7bl53V3cvCxJdNNv3xQKPQ4z8xtmtoimETdyvrasYDTMQBAXVtdcKjjs3wZTED4ga2ws&#10;k4Jv8rCY3/VmmGvb8ZZuu1CKBGGfo4IqhDaX0hcVGfRD2xIn78s6gyFJV0rtsEtw08hxlj1JgzWn&#10;hQpbeqmouOyuRsF2M+GzW13jJZ67j8/TsXw/vi6Vuu/H5TOIQDH8h//aa61g/Dh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t2yMgAAADdAAAADwAAAAAA&#10;AAAAAAAAAAChAgAAZHJzL2Rvd25yZXYueG1sUEsFBgAAAAAEAAQA+QAAAJYDAAAAAA==&#10;" strokeweight="0"/>
                      <v:line id="Line 10982" o:spid="_x0000_s1206" style="position:absolute;flip:x;visibility:visible;mso-wrap-style:square" from="4861,4517" to="4864,4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fTU8cAAADdAAAADwAAAGRycy9kb3ducmV2LnhtbESPQWsCMRSE74X+h/AK3mq2glW2RpGK&#10;UgqtqPXg7bl57i5uXpYkuum/bwqCx2FmvmEms2gacSXna8sKXvoZCOLC6ppLBT+75fMYhA/IGhvL&#10;pOCXPMymjw8TzLXteEPXbShFgrDPUUEVQptL6YuKDPq+bYmTd7LOYEjSlVI77BLcNHKQZa/SYM1p&#10;ocKW3isqztuLUbD5HvHRrS7xHI/d1/qwLz/3i7lSvac4fwMRKIZ7+Nb+0AoGw/EQ/t+kJ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p9NTxwAAAN0AAAAPAAAAAAAA&#10;AAAAAAAAAKECAABkcnMvZG93bnJldi54bWxQSwUGAAAAAAQABAD5AAAAlQMAAAAA&#10;" strokeweight="0"/>
                      <v:line id="Line 10983" o:spid="_x0000_s1207" style="position:absolute;flip:y;visibility:visible;mso-wrap-style:square" from="4864,4517" to="4877,4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VNJMcAAADdAAAADwAAAGRycy9kb3ducmV2LnhtbESPQWsCMRSE74X+h/AK3mq2gla2RpGK&#10;IoVW1Hrw9tw8dxc3L0sS3fTfN4WCx2FmvmEms2gacSPna8sKXvoZCOLC6ppLBd/75fMYhA/IGhvL&#10;pOCHPMymjw8TzLXteEu3XShFgrDPUUEVQptL6YuKDPq+bYmTd7bOYEjSlVI77BLcNHKQZSNpsOa0&#10;UGFL7xUVl93VKNh+vfLJra7xEk/d5+Z4KD8Oi7lSvac4fwMRKIZ7+L+91goGw/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dU0kxwAAAN0AAAAPAAAAAAAA&#10;AAAAAAAAAKECAABkcnMvZG93bnJldi54bWxQSwUGAAAAAAQABAD5AAAAlQMAAAAA&#10;" strokeweight="0"/>
                      <v:line id="Line 10984" o:spid="_x0000_s1208" style="position:absolute;flip:x y;visibility:visible;mso-wrap-style:square" from="4877,4517" to="4883,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1XisQAAADdAAAADwAAAGRycy9kb3ducmV2LnhtbESPQWsCMRSE74X+h/AKvZSaraUqq1GK&#10;VJHeXO39sXluFpOXJYm6/ntTEDwOM/MNM1v0zoozhdh6VvAxKEAQ11633CjY71bvExAxIWu0nknB&#10;lSIs5s9PMyy1v/CWzlVqRIZwLFGBSakrpYy1IYdx4Dvi7B18cJiyDI3UAS8Z7qwcFsVIOmw5Lxjs&#10;aGmoPlYnp+Bz/LfbHO2b+V1FZ37WtqpH4arU60v/PQWRqE+P8L290QqGX5Mx/L/JT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HVeKxAAAAN0AAAAPAAAAAAAAAAAA&#10;AAAAAKECAABkcnMvZG93bnJldi54bWxQSwUGAAAAAAQABAD5AAAAkgMAAAAA&#10;" strokeweight="0"/>
                      <v:line id="Line 10985" o:spid="_x0000_s1209" style="position:absolute;flip:y;visibility:visible;mso-wrap-style:square" from="4883,4525" to="4901,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Z8zcQAAADdAAAADwAAAGRycy9kb3ducmV2LnhtbERPy2oCMRTdF/oP4Ra6q5kKPpgaRVoq&#10;RVBR66K76+R2ZnByMyTRiX9vFoLLw3lPZtE04kLO15YVvPcyEMSF1TWXCn73329jED4ga2wsk4Ir&#10;eZhNn58mmGvb8ZYuu1CKFMI+RwVVCG0upS8qMuh7tiVO3L91BkOCrpTaYZfCTSP7WTaUBmtODRW2&#10;9FlRcdqdjYLtesRHtzjHUzx2q83foVwevuZKvb7E+QeIQDE8xHf3j1bQH4zT3PQmPQE5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pnzNxAAAAN0AAAAPAAAAAAAAAAAA&#10;AAAAAKECAABkcnMvZG93bnJldi54bWxQSwUGAAAAAAQABAD5AAAAkgMAAAAA&#10;" strokeweight="0"/>
                      <v:line id="Line 10986" o:spid="_x0000_s1210" style="position:absolute;flip:x;visibility:visible;mso-wrap-style:square" from="4901,4516" to="4903,4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rZVsgAAADdAAAADwAAAGRycy9kb3ducmV2LnhtbESPT2sCMRTE70K/Q3hCb5pVaKtbo0hL&#10;RQq1+O/g7bl53V3cvCxJdNNv3xQKPQ4z8xtmtoimETdyvrasYDTMQBAXVtdcKjjs3wYTED4ga2ws&#10;k4Jv8rCY3/VmmGvb8ZZuu1CKBGGfo4IqhDaX0hcVGfRD2xIn78s6gyFJV0rtsEtw08hxlj1KgzWn&#10;hQpbeqmouOyuRsF288Rnt7rGSzx3H5+nY/l+fF0qdd+Py2cQgWL4D/+111rB+GEy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erZVsgAAADdAAAADwAAAAAA&#10;AAAAAAAAAAChAgAAZHJzL2Rvd25yZXYueG1sUEsFBgAAAAAEAAQA+QAAAJYDAAAAAA==&#10;" strokeweight="0"/>
                      <v:line id="Line 10987" o:spid="_x0000_s1211" style="position:absolute;flip:y;visibility:visible;mso-wrap-style:square" from="4903,4515" to="4916,4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mFsQAAADdAAAADwAAAGRycy9kb3ducmV2LnhtbERPy2oCMRTdC/5DuEJ3NaPQh6NRxNJS&#10;CrX4Wri7Tq4zg5ObIYlO+vfNouDycN6zRTSNuJHztWUFo2EGgriwuuZSwX73/vgKwgdkjY1lUvBL&#10;Hhbzfm+GubYdb+i2DaVIIexzVFCF0OZS+qIig35oW+LEna0zGBJ0pdQOuxRuGjnOsmdpsObUUGFL&#10;q4qKy/ZqFGzWL3xyH9d4iafu++d4KL8Ob0ulHgZxOQURKIa7+N/9qRWMnyZpf3q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CeYWxAAAAN0AAAAPAAAAAAAAAAAA&#10;AAAAAKECAABkcnMvZG93bnJldi54bWxQSwUGAAAAAAQABAD5AAAAkgMAAAAA&#10;" strokeweight="0"/>
                      <v:line id="Line 10988" o:spid="_x0000_s1212" style="position:absolute;flip:x;visibility:visible;mso-wrap-style:square" from="4978,4523" to="4979,4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VDjccAAADdAAAADwAAAGRycy9kb3ducmV2LnhtbESPQWsCMRSE74X+h/AK3mpWobbdGkVa&#10;KiJo0erB23Pzuru4eVmS6MZ/bwqFHoeZ+YYZT6NpxIWcry0rGPQzEMSF1TWXCnbfn48vIHxA1thY&#10;JgVX8jCd3N+NMde24w1dtqEUCcI+RwVVCG0upS8qMuj7tiVO3o91BkOSrpTaYZfgppHDLBtJgzWn&#10;hQpbeq+oOG3PRsFm/cxHNz/HUzx2q6/DvlzuP2ZK9R7i7A1EoBj+w3/thVYwfHod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RUONxwAAAN0AAAAPAAAAAAAA&#10;AAAAAAAAAKECAABkcnMvZG93bnJldi54bWxQSwUGAAAAAAQABAD5AAAAlQMAAAAA&#10;" strokeweight="0"/>
                      <v:line id="Line 10989" o:spid="_x0000_s1213" style="position:absolute;flip:y;visibility:visible;mso-wrap-style:square" from="4961,4532" to="4978,4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fd+scAAADdAAAADwAAAGRycy9kb3ducmV2LnhtbESPS2vDMBCE74X+B7GF3ho5hr6cKCG0&#10;tJRAWvI65LaxNraJtTKSEiv/PioUehxm5htmPI2mFWdyvrGsYDjIQBCXVjdcKdisPx5eQPiArLG1&#10;TAou5GE6ub0ZY6Ftz0s6r0IlEoR9gQrqELpCSl/WZNAPbEecvIN1BkOSrpLaYZ/gppV5lj1Jgw2n&#10;hRo7equpPK5ORsHy+5n37vMUj3HfL35222q+fZ8pdX8XZyMQgWL4D/+1v7SC/PE1h9836QnIy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l936xwAAAN0AAAAPAAAAAAAA&#10;AAAAAAAAAKECAABkcnMvZG93bnJldi54bWxQSwUGAAAAAAQABAD5AAAAlQMAAAAA&#10;" strokeweight="0"/>
                      <v:line id="Line 10990" o:spid="_x0000_s1214" style="position:absolute;flip:x y;visibility:visible;mso-wrap-style:square" from="4954,4525" to="4961,4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HVMQAAADdAAAADwAAAGRycy9kb3ducmV2LnhtbESPQWsCMRSE74X+h/AKXkrNVqnV1Sil&#10;aJHeuur9sXluFpOXJUl1/feNIPQ4zMw3zGLVOyvOFGLrWcHrsABBXHvdcqNgv9u8TEHEhKzReiYF&#10;V4qwWj4+LLDU/sI/dK5SIzKEY4kKTEpdKWWsDTmMQ98RZ+/og8OUZWikDnjJcGflqCgm0mHLecFg&#10;R5+G6lP16xSM3w+77ck+m+9NdGb9Zat6Eq5KDZ76jzmIRH36D9/bW61g9DYbw+1Nfg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8dUxAAAAN0AAAAPAAAAAAAAAAAA&#10;AAAAAKECAABkcnMvZG93bnJldi54bWxQSwUGAAAAAAQABAD5AAAAkgMAAAAA&#10;" strokeweight="0"/>
                      <v:line id="Line 10991" o:spid="_x0000_s1215" style="position:absolute;flip:y;visibility:visible;mso-wrap-style:square" from="4941,4525" to="4954,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LgFcgAAADdAAAADwAAAGRycy9kb3ducmV2LnhtbESPW2sCMRSE34X+h3AKfdNspRfdGkWU&#10;llKw4u2hb8fN6e7i5mRJopv++6ZQ8HGYmW+YySyaRlzI+dqygvtBBoK4sLrmUsF+99ofgfABWWNj&#10;mRT8kIfZ9KY3wVzbjjd02YZSJAj7HBVUIbS5lL6oyKAf2JY4ed/WGQxJulJqh12Cm0YOs+xJGqw5&#10;LVTY0qKi4rQ9GwWbz2c+urdzPMVjt1p/HcqPw3Ku1N1tnL+ACBTDNfzfftcKho/jB/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jLgFcgAAADdAAAADwAAAAAA&#10;AAAAAAAAAAChAgAAZHJzL2Rvd25yZXYueG1sUEsFBgAAAAAEAAQA+QAAAJYDAAAAAA==&#10;" strokeweight="0"/>
                      <v:line id="Line 10992" o:spid="_x0000_s1216" style="position:absolute;flip:x;visibility:visible;mso-wrap-style:square" from="4939,4526" to="4941,4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5FjsgAAADdAAAADwAAAGRycy9kb3ducmV2LnhtbESPT2sCMRTE74V+h/AEbzWroK1bo0hL&#10;RQq1+O/g7bl53V3cvCxJdNNv3xQKPQ4z8xtmtoimETdyvrasYDjIQBAXVtdcKjjs3x6eQPiArLGx&#10;TAq+ycNifn83w1zbjrd024VSJAj7HBVUIbS5lL6oyKAf2JY4eV/WGQxJulJqh12Cm0aOsmwiDdac&#10;Fips6aWi4rK7GgXbzSOf3eoaL/HcfXyejuX78XWpVL8Xl88gAsXwH/5rr7WC0Xg6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X5FjsgAAADdAAAADwAAAAAA&#10;AAAAAAAAAAChAgAAZHJzL2Rvd25yZXYueG1sUEsFBgAAAAAEAAQA+QAAAJYDAAAAAA==&#10;" strokeweight="0"/>
                      <v:line id="Line 10993" o:spid="_x0000_s1217" style="position:absolute;flip:y;visibility:visible;mso-wrap-style:square" from="4922,4535" to="4939,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zb+cgAAADdAAAADwAAAGRycy9kb3ducmV2LnhtbESPT2sCMRTE74V+h/AEbzWroK1bo0hL&#10;RQq1+O/g7bl53V3cvCxJdNNv3xQKPQ4z8xtmtoimETdyvrasYDjIQBAXVtdcKjjs3x6eQPiArLGx&#10;TAq+ycNifn83w1zbjrd024VSJAj7HBVUIbS5lL6oyKAf2JY4eV/WGQxJulJqh12Cm0aOsmwiDdac&#10;Fips6aWi4rK7GgXbzSOf3eoaL/HcfXyejuX78XWpVL8Xl88gAsXwH/5rr7WC0Xg6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azb+cgAAADdAAAADwAAAAAA&#10;AAAAAAAAAAChAgAAZHJzL2Rvd25yZXYueG1sUEsFBgAAAAAEAAQA+QAAAJYDAAAAAA==&#10;" strokeweight="0"/>
                      <v:line id="Line 10994" o:spid="_x0000_s1218" style="position:absolute;flip:y;visibility:visible;mso-wrap-style:square" from="4979,4520" to="4980,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B+YsgAAADdAAAADwAAAGRycy9kb3ducmV2LnhtbESPT2sCMRTE74V+h/AEbzWrYK1bo0hL&#10;RQq1+O/g7bl53V3cvCxJdNNv3xQKPQ4z8xtmtoimETdyvrasYDjIQBAXVtdcKjjs3x6eQPiArLGx&#10;TAq+ycNifn83w1zbjrd024VSJAj7HBVUIbS5lL6oyKAf2JY4eV/WGQxJulJqh12Cm0aOsuxRGqw5&#10;LVTY0ktFxWV3NQq2mwmf3eoaL/HcfXyejuX78XWpVL8Xl88gAsXwH/5rr7WC0Xg6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uB+YsgAAADdAAAADwAAAAAA&#10;AAAAAAAAAAChAgAAZHJzL2Rvd25yZXYueG1sUEsFBgAAAAAEAAQA+QAAAJYDAAAAAA==&#10;" strokeweight="0"/>
                      <v:line id="Line 10995" o:spid="_x0000_s1219" style="position:absolute;flip:y;visibility:visible;mso-wrap-style:square" from="4954,4513" to="4955,4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qEMQAAADdAAAADwAAAGRycy9kb3ducmV2LnhtbERPy2oCMRTdC/5DuEJ3NaPQh6NRxNJS&#10;CrX4Wri7Tq4zg5ObIYlO+vfNouDycN6zRTSNuJHztWUFo2EGgriwuuZSwX73/vgKwgdkjY1lUvBL&#10;Hhbzfm+GubYdb+i2DaVIIexzVFCF0OZS+qIig35oW+LEna0zGBJ0pdQOuxRuGjnOsmdpsObUUGFL&#10;q4qKy/ZqFGzWL3xyH9d4iafu++d4KL8Ob0ulHgZxOQURKIa7+N/9qRWMnyZpbnq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f+oQxAAAAN0AAAAPAAAAAAAAAAAA&#10;AAAAAKECAABkcnMvZG93bnJldi54bWxQSwUGAAAAAAQABAD5AAAAkgMAAAAA&#10;" strokeweight="0"/>
                      <v:line id="Line 10996" o:spid="_x0000_s1220" style="position:absolute;flip:y;visibility:visible;mso-wrap-style:square" from="4978,4520" to="4979,4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NPi8gAAADdAAAADwAAAGRycy9kb3ducmV2LnhtbESPT2sCMRTE70K/Q3hCb5pVaKtbo0hL&#10;RQq1+O/g7bl53V3cvCxJdNNv3xQKPQ4z8xtmtoimETdyvrasYDTMQBAXVtdcKjjs3wYTED4ga2ws&#10;k4Jv8rCY3/VmmGvb8ZZuu1CKBGGfo4IqhDaX0hcVGfRD2xIn78s6gyFJV0rtsEtw08hxlj1KgzWn&#10;hQpbeqmouOyuRsF288Rnt7rGSzx3H5+nY/l+fF0qdd+Py2cQgWL4D/+111rB+GE6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DNPi8gAAADdAAAADwAAAAAA&#10;AAAAAAAAAAChAgAAZHJzL2Rvd25yZXYueG1sUEsFBgAAAAAEAAQA+QAAAJYDAAAAAA==&#10;" strokeweight="0"/>
                      <v:line id="Line 10997" o:spid="_x0000_s1221" style="position:absolute;flip:y;visibility:visible;mso-wrap-style:square" from="4961,4521" to="4962,45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YS7cMAAADdAAAADwAAAGRycy9kb3ducmV2LnhtbERPTWsCMRC9F/wPYQRvNasHLatRRLEU&#10;wRatHryNm3F3cTNZkuim/745FHp8vO/5MppGPMn52rKC0TADQVxYXXOp4PS9fX0D4QOyxsYyKfgh&#10;D8tF72WOubYdH+h5DKVIIexzVFCF0OZS+qIig35oW+LE3awzGBJ0pdQOuxRuGjnOsok0WHNqqLCl&#10;dUXF/fgwCg6fU76690e8x2u3/7qcy915s1Jq0I+rGYhAMfyL/9wfWsF4kqX96U16An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mEu3DAAAA3QAAAA8AAAAAAAAAAAAA&#10;AAAAoQIAAGRycy9kb3ducmV2LnhtbFBLBQYAAAAABAAEAPkAAACRAwAAAAA=&#10;" strokeweight="0"/>
                      <v:line id="Line 10998" o:spid="_x0000_s1222" style="position:absolute;flip:y;visibility:visible;mso-wrap-style:square" from="4941,4514" to="4942,4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q3dscAAADdAAAADwAAAGRycy9kb3ducmV2LnhtbESPT2sCMRTE7wW/Q3iCt5rVgy1bo0jF&#10;UoRa/Hfo7bl53V3cvCxJdOO3N0Khx2FmfsNM59E04krO15YVjIYZCOLC6ppLBYf96vkVhA/IGhvL&#10;pOBGHuaz3tMUc2073tJ1F0qRIOxzVFCF0OZS+qIig35oW+Lk/VpnMCTpSqkddgluGjnOsok0WHNa&#10;qLCl94qK8+5iFGw3L3xyH5d4jqfu6/vnWK6Py4VSg35cvIEIFMN/+K/9qRWMJ9kIHm/SE5C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ard2xwAAAN0AAAAPAAAAAAAA&#10;AAAAAAAAAKECAABkcnMvZG93bnJldi54bWxQSwUGAAAAAAQABAD5AAAAlQMAAAAA&#10;" strokeweight="0"/>
                      <v:line id="Line 10999" o:spid="_x0000_s1223" style="position:absolute;flip:y;visibility:visible;mso-wrap-style:square" from="4922,4524" to="4923,4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gpAccAAADdAAAADwAAAGRycy9kb3ducmV2LnhtbESPQWsCMRSE74X+h/AKvdWse7BlNYpY&#10;WkqhFq0evD03z93FzcuSRDf+eyMIPQ4z8w0zmUXTijM531hWMBxkIIhLqxuuFGz+Pl7eQPiArLG1&#10;TAou5GE2fXyYYKFtzys6r0MlEoR9gQrqELpCSl/WZNAPbEecvIN1BkOSrpLaYZ/gppV5lo2kwYbT&#10;Qo0dLWoqj+uTUbBavvLefZ7iMe77n9/dtvrevs+Ven6K8zGIQDH8h+/tL60gH2U53N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uCkBxwAAAN0AAAAPAAAAAAAA&#10;AAAAAAAAAKECAABkcnMvZG93bnJldi54bWxQSwUGAAAAAAQABAD5AAAAlQMAAAAA&#10;" strokeweight="0"/>
                      <v:line id="Line 11000" o:spid="_x0000_s1224" style="position:absolute;flip:y;visibility:visible;mso-wrap-style:square" from="4939,4523" to="4940,4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SMmscAAADdAAAADwAAAGRycy9kb3ducmV2LnhtbESPQWsCMRSE7wX/Q3hCbzWrBStbo4hi&#10;KQUraj309ty87i5uXpYkuum/N4WCx2FmvmGm82gacSXna8sKhoMMBHFhdc2lgq/D+mkCwgdkjY1l&#10;UvBLHuaz3sMUc2073tF1H0qRIOxzVFCF0OZS+qIig35gW+Lk/VhnMCTpSqkddgluGjnKsrE0WHNa&#10;qLClZUXFeX8xCnafL3xyb5d4jqdus/0+lh/H1UKpx35cvIIIFMM9/N9+1wpG4+wZ/t6k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9IyaxwAAAN0AAAAPAAAAAAAA&#10;AAAAAAAAAKECAABkcnMvZG93bnJldi54bWxQSwUGAAAAAAQABAD5AAAAlQMAAAAA&#10;" strokeweight="0"/>
                      <v:line id="Line 11001" o:spid="_x0000_s1225" style="position:absolute;visibility:visible;mso-wrap-style:square" from="4979,4520" to="4991,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FjqcUAAADdAAAADwAAAGRycy9kb3ducmV2LnhtbESPQWvCQBSE7wX/w/IKvelGqWkaXUVE&#10;0d6sVfD4yL4mi9m3Ibtq/PduQehxmJlvmOm8s7W4UuuNYwXDQQKCuHDacKng8LPuZyB8QNZYOyYF&#10;d/Iwn/Vepphrd+Nvuu5DKSKEfY4KqhCaXEpfVGTRD1xDHL1f11oMUbal1C3eItzWcpQkqbRoOC5U&#10;2NCyouK8v1gFZpduxl8fx8+jXG3C8JSdM2MPSr29dosJiEBd+A8/21utYJQm7/D3Jj4B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uFjqcUAAADdAAAADwAAAAAAAAAA&#10;AAAAAAChAgAAZHJzL2Rvd25yZXYueG1sUEsFBgAAAAAEAAQA+QAAAJMDAAAAAA==&#10;" strokeweight="0"/>
                      <v:line id="Line 11002" o:spid="_x0000_s1226" style="position:absolute;flip:x;visibility:visible;mso-wrap-style:square" from="4967,4466" to="4970,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GxdccAAADdAAAADwAAAGRycy9kb3ducmV2LnhtbESPQWsCMRSE7wX/Q3hCbzWrUCtbo4hi&#10;KQUraj309ty87i5uXpYkuum/N4WCx2FmvmGm82gacSXna8sKhoMMBHFhdc2lgq/D+mkCwgdkjY1l&#10;UvBLHuaz3sMUc2073tF1H0qRIOxzVFCF0OZS+qIig35gW+Lk/VhnMCTpSqkddgluGjnKsrE0WHNa&#10;qLClZUXFeX8xCnafL3xyb5d4jqdus/0+lh/H1UKpx35cvIIIFMM9/N9+1wpG4+wZ/t6k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UbF1xwAAAN0AAAAPAAAAAAAA&#10;AAAAAAAAAKECAABkcnMvZG93bnJldi54bWxQSwUGAAAAAAQABAD5AAAAlQMAAAAA&#10;" strokeweight="0"/>
                      <v:line id="Line 11003" o:spid="_x0000_s1227" style="position:absolute;flip:y;visibility:visible;mso-wrap-style:square" from="4923,4523" to="4940,4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MvAscAAADdAAAADwAAAGRycy9kb3ducmV2LnhtbESPQWsCMRSE74X+h/AKvdWsHrZlNYpY&#10;WkqhFq0evD03z93FzcuSRDf+eyMIPQ4z8w0zmUXTijM531hWMBxkIIhLqxuuFGz+Pl7eQPiArLG1&#10;TAou5GE2fXyYYKFtzys6r0MlEoR9gQrqELpCSl/WZNAPbEecvIN1BkOSrpLaYZ/gppWjLMulwYbT&#10;Qo0dLWoqj+uTUbBavvLefZ7iMe77n9/dtvrevs+Ven6K8zGIQDH8h+/tL61glGc53N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gy8CxwAAAN0AAAAPAAAAAAAA&#10;AAAAAAAAAKECAABkcnMvZG93bnJldi54bWxQSwUGAAAAAAQABAD5AAAAlQMAAAAA&#10;" strokeweight="0"/>
                      <v:line id="Line 11004" o:spid="_x0000_s1228" style="position:absolute;flip:x;visibility:visible;mso-wrap-style:square" from="4940,4514" to="4941,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KmccAAADdAAAADwAAAGRycy9kb3ducmV2LnhtbESPT2sCMRTE7wW/Q3iCt5rVg5atUURp&#10;kUIt/jv09tw8dxc3L0sS3fTbN0Khx2FmfsPMFtE04k7O15YVjIYZCOLC6ppLBcfD2/MLCB+QNTaW&#10;ScEPeVjMe08zzLXteEf3fShFgrDPUUEVQptL6YuKDPqhbYmTd7HOYEjSlVI77BLcNHKcZRNpsOa0&#10;UGFLq4qK6/5mFOy2Uz6791u8xnP3+fV9Kj9O66VSg35cvoIIFMN/+K+90QrGk2wKjzfpCcj5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z4qZxwAAAN0AAAAPAAAAAAAA&#10;AAAAAAAAAKECAABkcnMvZG93bnJldi54bWxQSwUGAAAAAAQABAD5AAAAlQMAAAAA&#10;" strokeweight="0"/>
                      <v:line id="Line 11005" o:spid="_x0000_s1229" style="position:absolute;flip:y;visibility:visible;mso-wrap-style:square" from="4941,4513" to="4954,4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Ae68MAAADdAAAADwAAAGRycy9kb3ducmV2LnhtbERPTWsCMRC9F/wPYQRvNasHLatRRLEU&#10;wRatHryNm3F3cTNZkuim/745FHp8vO/5MppGPMn52rKC0TADQVxYXXOp4PS9fX0D4QOyxsYyKfgh&#10;D8tF72WOubYdH+h5DKVIIexzVFCF0OZS+qIig35oW+LE3awzGBJ0pdQOuxRuGjnOsok0WHNqqLCl&#10;dUXF/fgwCg6fU76690e8x2u3/7qcy915s1Jq0I+rGYhAMfyL/9wfWsF4kqW56U16AnL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RQHuvDAAAA3QAAAA8AAAAAAAAAAAAA&#10;AAAAoQIAAGRycy9kb3ducmV2LnhtbFBLBQYAAAAABAAEAPkAAACRAwAAAAA=&#10;" strokeweight="0"/>
                      <v:line id="Line 11006" o:spid="_x0000_s1230" style="position:absolute;flip:x y;visibility:visible;mso-wrap-style:square" from="4954,4513" to="4962,4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ERcQAAADdAAAADwAAAGRycy9kb3ducmV2LnhtbESPQWsCMRSE74X+h/AKXopma2Fbt0Yp&#10;RYt461rvj81zs5i8LEnU9d+bQsHjMDPfMPPl4Kw4U4idZwUvkwIEceN1x62C3916/A4iJmSN1jMp&#10;uFKE5eLxYY6V9hf+oXOdWpEhHCtUYFLqKyljY8hhnPieOHsHHxymLEMrdcBLhjsrp0VRSocd5wWD&#10;PX0Zao71ySl4fdvvNkf7bLbr6Mzq29ZNGa5KjZ6Gzw8QiYZ0D/+3N1rBtCxm8PcmPwG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OARFxAAAAN0AAAAPAAAAAAAAAAAA&#10;AAAAAKECAABkcnMvZG93bnJldi54bWxQSwUGAAAAAAQABAD5AAAAkgMAAAAA&#10;" strokeweight="0"/>
                      <v:line id="Line 11007" o:spid="_x0000_s1231" style="position:absolute;flip:y;visibility:visible;mso-wrap-style:square" from="4962,4520" to="4979,4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MMMAAADdAAAADwAAAGRycy9kb3ducmV2LnhtbERPy2oCMRTdC/2HcAvdaUYXVkajiGIp&#10;hVZ8LdxdJ9eZwcnNkEQn/ftmUXB5OO/ZIppGPMj52rKC4SADQVxYXXOp4HjY9CcgfEDW2FgmBb/k&#10;YTF/6c0w17bjHT32oRQphH2OCqoQ2lxKX1Rk0A9sS5y4q3UGQ4KulNphl8JNI0dZNpYGa04NFba0&#10;qqi47e9Gwe7nnS/u4x5v8dJ9b8+n8uu0Xir19hqXUxCBYniK/92fWsFoPEz7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DDDAAAA3QAAAA8AAAAAAAAAAAAA&#10;AAAAoQIAAGRycy9kb3ducmV2LnhtbFBLBQYAAAAABAAEAPkAAACRAwAAAAA=&#10;" strokeweight="0"/>
                      <v:line id="Line 11008" o:spid="_x0000_s1232" style="position:absolute;visibility:visible;mso-wrap-style:square" from="4967,4492" to="4979,4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9W7MUAAADdAAAADwAAAGRycy9kb3ducmV2LnhtbESPQWvCQBSE7wX/w/IK3uomgmkaXUXE&#10;Yr1Vq+DxkX1NFrNvQ3ar6b93BcHjMDPfMLNFbxtxoc4bxwrSUQKCuHTacKXg8PP5loPwAVlj45gU&#10;/JOHxXzwMsNCuyvv6LIPlYgQ9gUqqENoCyl9WZNFP3ItcfR+XWcxRNlVUnd4jXDbyHGSZNKi4bhQ&#10;Y0urmsrz/s8qMN/ZZrJ9P34c5XoT0lN+zo09KDV87ZdTEIH68Aw/2l9awThLU7i/iU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09W7MUAAADdAAAADwAAAAAAAAAA&#10;AAAAAAChAgAAZHJzL2Rvd25yZXYueG1sUEsFBgAAAAAEAAQA+QAAAJMDAAAAAA==&#10;" strokeweight="0"/>
                      <v:line id="Line 11009" o:spid="_x0000_s1233" style="position:absolute;flip:y;visibility:visible;mso-wrap-style:square" from="5035,4622" to="5052,4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G/3McAAADdAAAADwAAAGRycy9kb3ducmV2LnhtbESPQWsCMRSE74X+h/AK3mrWPWhZjSIt&#10;FRFs0daDt+fmdXdx87Ik0Y3/3hQKPQ4z8w0zW0TTiis531hWMBpmIIhLqxuuFHx/vT+/gPABWWNr&#10;mRTcyMNi/vgww0Lbnnd03YdKJAj7AhXUIXSFlL6syaAf2o44eT/WGQxJukpqh32Cm1bmWTaWBhtO&#10;CzV29FpTed5fjILdx4RPbnWJ53jqt5/HQ7U5vC2VGjzF5RREoBj+w3/ttVaQj0c5/L5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QYb/cxwAAAN0AAAAPAAAAAAAA&#10;AAAAAAAAAKECAABkcnMvZG93bnJldi54bWxQSwUGAAAAAAQABAD5AAAAlQMAAAAA&#10;" strokeweight="0"/>
                      <v:line id="Line 11010" o:spid="_x0000_s1234" style="position:absolute;flip:y;visibility:visible;mso-wrap-style:square" from="5052,4621" to="5053,4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0aR8cAAADdAAAADwAAAGRycy9kb3ducmV2LnhtbESPQWsCMRSE74X+h/AK3mpWBVtWo0hF&#10;kYIVbT14e25edxc3L0sS3fTfm0Khx2FmvmGm82gacSPna8sKBv0MBHFhdc2lgq/P1fMrCB+QNTaW&#10;ScEPeZjPHh+mmGvb8Z5uh1CKBGGfo4IqhDaX0hcVGfR92xIn79s6gyFJV0rtsEtw08hhlo2lwZrT&#10;QoUtvVVUXA5Xo2D/8cJnt77GSzx3293pWL4flwulek9xMQERKIb/8F97oxUMx4MR/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RpHxwAAAN0AAAAPAAAAAAAA&#10;AAAAAAAAAKECAABkcnMvZG93bnJldi54bWxQSwUGAAAAAAQABAD5AAAAlQMAAAAA&#10;" strokeweight="0"/>
                      <v:line id="Line 11011" o:spid="_x0000_s1235" style="position:absolute;flip:y;visibility:visible;mso-wrap-style:square" from="5035,4623" to="5036,4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SCM8cAAADdAAAADwAAAGRycy9kb3ducmV2LnhtbESPQWsCMRSE74X+h/AK3mpWEVtWo0hF&#10;kYIVbT14e25edxc3L0sS3fTfm0Khx2FmvmGm82gacSPna8sKBv0MBHFhdc2lgq/P1fMrCB+QNTaW&#10;ScEPeZjPHh+mmGvb8Z5uh1CKBGGfo4IqhDaX0hcVGfR92xIn79s6gyFJV0rtsEtw08hhlo2lwZrT&#10;QoUtvVVUXA5Xo2D/8cJnt77GSzx3293pWL4flwulek9xMQERKIb/8F97oxUMx4MR/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xIIzxwAAAN0AAAAPAAAAAAAA&#10;AAAAAAAAAKECAABkcnMvZG93bnJldi54bWxQSwUGAAAAAAQABAD5AAAAlQMAAAAA&#10;" strokeweight="0"/>
                      <v:line id="Line 11012" o:spid="_x0000_s1236" style="position:absolute;flip:x y;visibility:visible;mso-wrap-style:square" from="5034,4624" to="5035,4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YncQAAADdAAAADwAAAGRycy9kb3ducmV2LnhtbESPQWsCMRSE74X+h/AKvRTNanErW6OU&#10;Uot4c633x+a5WUxeliTV9d83BcHjMDPfMIvV4Kw4U4idZwWTcQGCuPG641bBz349moOICVmj9UwK&#10;rhRhtXx8WGCl/YV3dK5TKzKEY4UKTEp9JWVsDDmMY98TZ+/og8OUZWilDnjJcGfltChK6bDjvGCw&#10;p09Dzan+dQpe3w77zcm+mO06OvP1beumDFelnp+Gj3cQiYZ0D9/aG61gWk5m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rJidxAAAAN0AAAAPAAAAAAAAAAAA&#10;AAAAAKECAABkcnMvZG93bnJldi54bWxQSwUGAAAAAAQABAD5AAAAkgMAAAAA&#10;" strokeweight="0"/>
                    </v:group>
                    <v:group id="Group 11013" o:spid="_x0000_s1237" style="position:absolute;left:3551;top:2900;width:1124;height:1398" coordorigin="4003,3231" coordsize="1124,13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XHfbjFAAAA3QAA&#10;AA8AAAAAAAAAAAAAAAAAqgIAAGRycy9kb3ducmV2LnhtbFBLBQYAAAAABAAEAPoAAACcAwAAAAA=&#10;">
                      <o:lock v:ext="edit" aspectratio="t"/>
                      <v:line id="Line 11014" o:spid="_x0000_s1238" style="position:absolute;flip:x y;visibility:visible;mso-wrap-style:square" from="4996,4628" to="4997,4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KjccQAAADdAAAADwAAAGRycy9kb3ducmV2LnhtbESPQWsCMRSE70L/Q3hCL6JZLaxlNUqR&#10;WqS3rvb+2Dw3i8nLkkRd/31TKPQ4zMw3zHo7OCtuFGLnWcF8VoAgbrzuuFVwOu6nryBiQtZoPZOC&#10;B0XYbp5Ga6y0v/MX3erUigzhWKECk1JfSRkbQw7jzPfE2Tv74DBlGVqpA94z3Fm5KIpSOuw4Lxjs&#10;aWeoudRXp+Bl+X08XOzEfO6jM+8ftm7K8FDqeTy8rUAkGtJ/+K990AoW5XwJv2/yE5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MqNxxAAAAN0AAAAPAAAAAAAAAAAA&#10;AAAAAKECAABkcnMvZG93bnJldi54bWxQSwUGAAAAAAQABAD5AAAAkgMAAAAA&#10;" strokeweight="0"/>
                      <v:line id="Line 11015" o:spid="_x0000_s1239" style="position:absolute;flip:y;visibility:visible;mso-wrap-style:square" from="4997,4628" to="5014,4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mINsMAAADdAAAADwAAAGRycy9kb3ducmV2LnhtbERPy2oCMRTdC/2HcAvdaUYXVkajiGIp&#10;hVZ8LdxdJ9eZwcnNkEQn/ftmUXB5OO/ZIppGPMj52rKC4SADQVxYXXOp4HjY9CcgfEDW2FgmBb/k&#10;YTF/6c0w17bjHT32oRQphH2OCqoQ2lxKX1Rk0A9sS5y4q3UGQ4KulNphl8JNI0dZNpYGa04NFba0&#10;qqi47e9Gwe7nnS/u4x5v8dJ9b8+n8uu0Xir19hqXUxCBYniK/92fWsFoPExz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GJiDbDAAAA3QAAAA8AAAAAAAAAAAAA&#10;AAAAoQIAAGRycy9kb3ducmV2LnhtbFBLBQYAAAAABAAEAPkAAACRAwAAAAA=&#10;" strokeweight="0"/>
                      <v:line id="Line 11016" o:spid="_x0000_s1240" style="position:absolute;flip:y;visibility:visible;mso-wrap-style:square" from="5014,4626" to="5015,4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UtrccAAADdAAAADwAAAGRycy9kb3ducmV2LnhtbESPT2sCMRTE74V+h/AKvdWsHqxdjSIV&#10;SylY8d/B23Pzuru4eVmS6Kbf3hSEHoeZ+Q0zmUXTiCs5X1tW0O9lIIgLq2suFex3y5cRCB+QNTaW&#10;ScEveZhNHx8mmGvb8Yau21CKBGGfo4IqhDaX0hcVGfQ92xIn78c6gyFJV0rtsEtw08hBlg2lwZrT&#10;QoUtvVdUnLcXo2Dz/con93GJ53jqVuvjofw6LOZKPT/F+RhEoBj+w/f2p1YwGPbf4O9NegJye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xS2txwAAAN0AAAAPAAAAAAAA&#10;AAAAAAAAAKECAABkcnMvZG93bnJldi54bWxQSwUGAAAAAAQABAD5AAAAlQMAAAAA&#10;" strokeweight="0"/>
                      <v:line id="Line 11017" o:spid="_x0000_s1241" style="position:absolute;flip:y;visibility:visible;mso-wrap-style:square" from="4997,4628" to="4998,4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NOjcQAAADdAAAADwAAAGRycy9kb3ducmV2LnhtbERPz2vCMBS+D/wfwhO8zXQ9uFGNIhPH&#10;EObQ6WG3Z/PWFpuXkkQb/3tzEHb8+H7PFtG04krON5YVvIwzEMSl1Q1XCg4/6+c3ED4ga2wtk4Ib&#10;eVjMB08zLLTteUfXfahECmFfoII6hK6Q0pc1GfRj2xEn7s86gyFBV0ntsE/hppV5lk2kwYZTQ40d&#10;vddUnvcXo2C3feWT+7jEczz1X9+/x2pzXC2VGg3jcgoiUAz/4of7UyvIJ3nan96kJ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k06NxAAAAN0AAAAPAAAAAAAAAAAA&#10;AAAAAKECAABkcnMvZG93bnJldi54bWxQSwUGAAAAAAQABAD5AAAAkgMAAAAA&#10;" strokeweight="0"/>
                      <v:line id="Line 11018" o:spid="_x0000_s1242" style="position:absolute;flip:y;visibility:visible;mso-wrap-style:square" from="5110,4609" to="5126,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rFscAAADdAAAADwAAAGRycy9kb3ducmV2LnhtbESPQWsCMRSE74X+h/AK3mrWPWhZjSIt&#10;FRFs0daDt+fmdXdx87Ik0Y3/3hQKPQ4z8w0zW0TTiis531hWMBpmIIhLqxuuFHx/vT+/gPABWWNr&#10;mRTcyMNi/vgww0Lbnnd03YdKJAj7AhXUIXSFlL6syaAf2o44eT/WGQxJukpqh32Cm1bmWTaWBhtO&#10;CzV29FpTed5fjILdx4RPbnWJ53jqt5/HQ7U5vC2VGjzF5RREoBj+w3/ttVaQj/MR/L5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3+sWxwAAAN0AAAAPAAAAAAAA&#10;AAAAAAAAAKECAABkcnMvZG93bnJldi54bWxQSwUGAAAAAAQABAD5AAAAlQMAAAAA&#10;" strokeweight="0"/>
                      <v:line id="Line 11019" o:spid="_x0000_s1243" style="position:absolute;flip:y;visibility:visible;mso-wrap-style:square" from="5126,4608" to="5127,4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11YccAAADdAAAADwAAAGRycy9kb3ducmV2LnhtbESPQWsCMRSE7wX/Q3iCt5rtHmzZGkUq&#10;liK0Ra0Hb8/Nc3dx87Ik0U3/fVMQPA4z8w0znUfTiis531hW8DTOQBCXVjdcKfjZrR5fQPiArLG1&#10;TAp+ycN8NniYYqFtzxu6bkMlEoR9gQrqELpCSl/WZNCPbUecvJN1BkOSrpLaYZ/gppV5lk2kwYbT&#10;Qo0dvdVUnrcXo2Dz9cxH936J53jsP78P+2q9Xy6UGg3j4hVEoBju4Vv7QyvIJ3kO/2/SE5Cz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DXVhxwAAAN0AAAAPAAAAAAAA&#10;AAAAAAAAAKECAABkcnMvZG93bnJldi54bWxQSwUGAAAAAAQABAD5AAAAlQMAAAAA&#10;" strokeweight="0"/>
                      <v:line id="Line 11020" o:spid="_x0000_s1244" style="position:absolute;flip:y;visibility:visible;mso-wrap-style:square" from="5110,4611" to="5111,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HQ+scAAADdAAAADwAAAGRycy9kb3ducmV2LnhtbESPQWsCMRSE74X+h/AEbzXrFmxZjSIt&#10;LVJoRasHb8/Nc3dx87Ik0U3/fVMoeBxm5htmtoimFVdyvrGsYDzKQBCXVjdcKdh9vz08g/ABWWNr&#10;mRT8kIfF/P5uhoW2PW/oug2VSBD2BSqoQ+gKKX1Zk0E/sh1x8k7WGQxJukpqh32Cm1bmWTaRBhtO&#10;CzV29FJTed5ejILN1xMf3fslnuOx/1wf9tXH/nWp1HAQl1MQgWK4hf/bK60gn+SP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QdD6xwAAAN0AAAAPAAAAAAAA&#10;AAAAAAAAAKECAABkcnMvZG93bnJldi54bWxQSwUGAAAAAAQABAD5AAAAlQMAAAAA&#10;" strokeweight="0"/>
                      <v:line id="Line 11021" o:spid="_x0000_s1245" style="position:absolute;flip:x y;visibility:visible;mso-wrap-style:square" from="5109,4611" to="5110,4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z3u8UAAADdAAAADwAAAGRycy9kb3ducmV2LnhtbESPQWsCMRSE74X+h/AKvZSa7bZsZTVK&#10;KbVIb656f2yem8XkZUlSXf99UxA8DjPzDTNfjs6KE4XYe1bwMilAELde99wp2G1Xz1MQMSFrtJ5J&#10;wYUiLBf3d3OstT/zhk5N6kSGcKxRgUlpqKWMrSGHceIH4uwdfHCYsgyd1AHPGe6sLIuikg57zgsG&#10;B/o01B6bX6fg9X2/XR/tk/lZRWe+vm3TVuGi1OPD+DEDkWhMt/C1vdYKyqp8g/83+QnIx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Yz3u8UAAADdAAAADwAAAAAAAAAA&#10;AAAAAAChAgAAZHJzL2Rvd25yZXYueG1sUEsFBgAAAAAEAAQA+QAAAJMDAAAAAA==&#10;" strokeweight="0"/>
                      <v:line id="Line 11022" o:spid="_x0000_s1246" style="position:absolute;flip:y;visibility:visible;mso-wrap-style:square" from="5073,4616" to="5089,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TtFccAAADdAAAADwAAAGRycy9kb3ducmV2LnhtbESPQWsCMRSE74X+h/AEbzXrQm1ZjSIt&#10;LVJoRasHb8/Nc3dx87Ik0U3/fVMoeBxm5htmtoimFVdyvrGsYDzKQBCXVjdcKdh9vz08g/ABWWNr&#10;mRT8kIfF/P5uhoW2PW/oug2VSBD2BSqoQ+gKKX1Zk0E/sh1x8k7WGQxJukpqh32Cm1bmWTaRBhtO&#10;CzV29FJTed5ejILN1xMf3fslnuOx/1wf9tXH/nWp1HAQl1MQgWK4hf/bK60gn+SP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5O0VxwAAAN0AAAAPAAAAAAAA&#10;AAAAAAAAAKECAABkcnMvZG93bnJldi54bWxQSwUGAAAAAAQABAD5AAAAlQMAAAAA&#10;" strokeweight="0"/>
                      <v:line id="Line 11023" o:spid="_x0000_s1247" style="position:absolute;flip:y;visibility:visible;mso-wrap-style:square" from="5089,4615" to="5090,4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ZzYscAAADdAAAADwAAAGRycy9kb3ducmV2LnhtbESPQUvDQBSE7wX/w/IEb+3GHKLEbEtR&#10;FBFUGu3B20v2mYRm34bdbbP+e1coeBxm5hum2kQzihM5P1hWcL3KQBC3Vg/cKfj8eFzegvABWeNo&#10;mRT8kIfN+mJRYantzDs61aETCcK+RAV9CFMppW97MuhXdiJO3rd1BkOSrpPa4ZzgZpR5lhXS4MBp&#10;oceJ7ntqD/XRKNi93XDjno7xEJv59f1r373sH7ZKXV3G7R2IQDH8h8/tZ60gL/IC/t6kJy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NnNixwAAAN0AAAAPAAAAAAAA&#10;AAAAAAAAAKECAABkcnMvZG93bnJldi54bWxQSwUGAAAAAAQABAD5AAAAlQMAAAAA&#10;" strokeweight="0"/>
                      <v:line id="Line 11024" o:spid="_x0000_s1248" style="position:absolute;flip:y;visibility:visible;mso-wrap-style:square" from="5073,4618" to="5074,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rW+ccAAADdAAAADwAAAGRycy9kb3ducmV2LnhtbESPQWsCMRSE70L/Q3gFb5rtHrSsRhGL&#10;IoW2aOvB23Pz3F3cvCxJdNN/3xQKPQ4z8w0zX0bTijs531hW8DTOQBCXVjdcKfj63IyeQfiArLG1&#10;TAq+ycNy8TCYY6Ftz3u6H0IlEoR9gQrqELpCSl/WZNCPbUecvIt1BkOSrpLaYZ/gppV5lk2kwYbT&#10;Qo0drWsqr4ebUbB/n/LZbW/xGs/928fpWL0eX1ZKDR/jagYiUAz/4b/2TivIJ/kUft+kJyA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etb5xwAAAN0AAAAPAAAAAAAA&#10;AAAAAAAAAKECAABkcnMvZG93bnJldi54bWxQSwUGAAAAAAQABAD5AAAAlQMAAAAA&#10;" strokeweight="0"/>
                      <v:line id="Line 11025" o:spid="_x0000_s1249" style="position:absolute;flip:x y;visibility:visible;mso-wrap-style:square" from="5072,4618" to="5073,4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H9vsEAAADdAAAADwAAAGRycy9kb3ducmV2LnhtbERPz2vCMBS+C/sfwhvsIppaoRvVKEN0&#10;yG6r2/3RvDXF5KUkUet/bw6DHT++3+vt6Ky4Uoi9ZwWLeQGCuPW6507B9+kwewMRE7JG65kU3CnC&#10;dvM0WWOt/Y2/6NqkTuQQjjUqMCkNtZSxNeQwzv1AnLlfHxymDEMndcBbDndWlkVRSYc95waDA+0M&#10;tefm4hQsX39Ox7Odms9DdGb/YZu2CnelXp7H9xWIRGP6F/+5j1pBWZV5bn6Tn4DcP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wf2+wQAAAN0AAAAPAAAAAAAAAAAAAAAA&#10;AKECAABkcnMvZG93bnJldi54bWxQSwUGAAAAAAQABAD5AAAAjwMAAAAA&#10;" strokeweight="0"/>
                      <v:shape id="Freeform 11026" o:spid="_x0000_s1250" style="position:absolute;left:4828;top:4136;width:107;height:9;visibility:visible;mso-wrap-style:square;v-text-anchor:top" coordsize="42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3wyMUA&#10;AADdAAAADwAAAGRycy9kb3ducmV2LnhtbESPQYvCMBSE7wv+h/AEb2tqF0SrUVQQ9rCHrXrw+Gie&#10;TbF5KU2s1V+/WRA8DjPzDbNc97YWHbW+cqxgMk5AEBdOV1wqOB33nzMQPiBrrB2Tggd5WK8GH0vM&#10;tLtzTt0hlCJC2GeowITQZFL6wpBFP3YNcfQurrUYomxLqVu8R7itZZokU2mx4rhgsKGdoeJ6uFkF&#10;+ez3p7kV1dc+fx7787bbPnJnlBoN+80CRKA+vMOv9rdWkE7TOfy/iU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fDIxQAAAN0AAAAPAAAAAAAAAAAAAAAAAJgCAABkcnMv&#10;ZG93bnJldi54bWxQSwUGAAAAAAQABAD1AAAAigMAAAAA&#10;" path="m,38l215,27,429,e" filled="f" strokeweight="0">
                        <v:path arrowok="t" o:connecttype="custom" o:connectlocs="0,0;1,0;2,0" o:connectangles="0,0,0"/>
                        <o:lock v:ext="edit" aspectratio="t"/>
                      </v:shape>
                      <v:line id="Line 11027" o:spid="_x0000_s1251" style="position:absolute;flip:y;visibility:visible;mso-wrap-style:square" from="4700,4224" to="4701,4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rYUMQAAADdAAAADwAAAGRycy9kb3ducmV2LnhtbERPTWsCMRC9F/wPYYTealYFK1ujiKKU&#10;ghW1HnobN9Pdxc1kSaKb/ntzKPT4eN+zRTSNuJPztWUFw0EGgriwuuZSwddp8zIF4QOyxsYyKfgl&#10;D4t572mGubYdH+h+DKVIIexzVFCF0OZS+qIig35gW+LE/VhnMCToSqkddincNHKUZRNpsObUUGFL&#10;q4qK6/FmFBw+X/nitrd4jZdut/8+lx/n9VKp535cvoEIFMO/+M/9rhWMJuO0P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SthQxAAAAN0AAAAPAAAAAAAAAAAA&#10;AAAAAKECAABkcnMvZG93bnJldi54bWxQSwUGAAAAAAQABAD5AAAAkgMAAAAA&#10;" strokeweight="0"/>
                      <v:line id="Line 11028" o:spid="_x0000_s1252" style="position:absolute;flip:y;visibility:visible;mso-wrap-style:square" from="4717,4226" to="4718,4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Z9y8cAAADdAAAADwAAAGRycy9kb3ducmV2LnhtbESPQWsCMRSE74X+h/AK3mpWBVtWo0hF&#10;kYIVbT14e25edxc3L0sS3fTfm0Khx2FmvmGm82gacSPna8sKBv0MBHFhdc2lgq/P1fMrCB+QNTaW&#10;ScEPeZjPHh+mmGvb8Z5uh1CKBGGfo4IqhDaX0hcVGfR92xIn79s6gyFJV0rtsEtw08hhlo2lwZrT&#10;QoUtvVVUXA5Xo2D/8cJnt77GSzx3293pWL4flwulek9xMQERKIb/8F97oxUMx6MB/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Bn3LxwAAAN0AAAAPAAAAAAAA&#10;AAAAAAAAAKECAABkcnMvZG93bnJldi54bWxQSwUGAAAAAAQABAD5AAAAlQMAAAAA&#10;" strokeweight="0"/>
                      <v:line id="Line 11029" o:spid="_x0000_s1253" style="position:absolute;flip:y;visibility:visible;mso-wrap-style:square" from="4739,4229" to="4740,4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TjvMcAAADdAAAADwAAAGRycy9kb3ducmV2LnhtbESPQWsCMRSE74X+h/AEbzXrFmxZjSIt&#10;LVJoRasHb8/Nc3dx87Ik0U3/fVMoeBxm5htmtoimFVdyvrGsYDzKQBCXVjdcKdh9vz08g/ABWWNr&#10;mRT8kIfF/P5uhoW2PW/oug2VSBD2BSqoQ+gKKX1Zk0E/sh1x8k7WGQxJukpqh32Cm1bmWTaRBhtO&#10;CzV29FJTed5ejILN1xMf3fslnuOx/1wf9tXH/nWp1HAQl1MQgWK4hf/bK60gnzzm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1OO8xwAAAN0AAAAPAAAAAAAA&#10;AAAAAAAAAKECAABkcnMvZG93bnJldi54bWxQSwUGAAAAAAQABAD5AAAAlQMAAAAA&#10;" strokeweight="0"/>
                      <v:line id="Line 11030" o:spid="_x0000_s1254" style="position:absolute;visibility:visible;mso-wrap-style:square" from="4737,4228" to="4739,4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QxYMUAAADdAAAADwAAAGRycy9kb3ducmV2LnhtbESPQWvCQBSE7wX/w/IEb3WjYppGVxGx&#10;aG9qFXp8ZJ/JYvZtyG41/nu3UOhxmJlvmPmys7W4UeuNYwWjYQKCuHDacKng9PXxmoHwAVlj7ZgU&#10;PMjDctF7mWOu3Z0PdDuGUkQI+xwVVCE0uZS+qMiiH7qGOHoX11oMUbal1C3eI9zWcpwkqbRoOC5U&#10;2NC6ouJ6/LEKzD7dTj/fzu9nudmG0Xd2zYw9KTXod6sZiEBd+A//tXdawTidTOD3TXwCcvE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2QxYMUAAADdAAAADwAAAAAAAAAA&#10;AAAAAAChAgAAZHJzL2Rvd25yZXYueG1sUEsFBgAAAAAEAAQA+QAAAJMDAAAAAA==&#10;" strokeweight="0"/>
                      <v:line id="Line 11031" o:spid="_x0000_s1255" style="position:absolute;flip:y;visibility:visible;mso-wrap-style:square" from="4717,4227" to="4723,4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HeU8gAAADdAAAADwAAAGRycy9kb3ducmV2LnhtbESPT2sCMRTE74V+h/AEbzWrFitbo0hL&#10;RQq1+O/g7bl53V3cvCxJdNNv3xQKPQ4z8xtmtoimETdyvrasYDjIQBAXVtdcKjjs3x6mIHxA1thY&#10;JgXf5GExv7+bYa5tx1u67UIpEoR9jgqqENpcSl9UZNAPbEucvC/rDIYkXSm1wy7BTSNHWTaRBmtO&#10;CxW29FJRcdldjYLt5onPbnWNl3juPj5Px/L9+LpUqt+Ly2cQgWL4D/+111rBaDJ+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3HeU8gAAADdAAAADwAAAAAA&#10;AAAAAAAAAAChAgAAZHJzL2Rvd25yZXYueG1sUEsFBgAAAAAEAAQA+QAAAJYDAAAAAA==&#10;" strokeweight="0"/>
                      <v:line id="Line 11032" o:spid="_x0000_s1256" style="position:absolute;visibility:visible;mso-wrap-style:square" from="4700,4224" to="4701,4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EMj8UAAADdAAAADwAAAGRycy9kb3ducmV2LnhtbESPQWvCQBSE7wX/w/IEb3WjxTSNriJS&#10;0d7UKvT4yD6TxezbkF01/nu3UOhxmJlvmNmis7W4UeuNYwWjYQKCuHDacKng+L1+zUD4gKyxdkwK&#10;HuRhMe+9zDDX7s57uh1CKSKEfY4KqhCaXEpfVGTRD11DHL2zay2GKNtS6hbvEW5rOU6SVFo0HBcq&#10;bGhVUXE5XK0Cs0s3k6/308dJfm7C6Ce7ZMYelRr0u+UURKAu/If/2lutYJy+TeD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8EMj8UAAADdAAAADwAAAAAAAAAA&#10;AAAAAAChAgAAZHJzL2Rvd25yZXYueG1sUEsFBgAAAAAEAAQA+QAAAJMDAAAAAA==&#10;" strokeweight="0"/>
                      <v:line id="Line 11033" o:spid="_x0000_s1257" style="position:absolute;visibility:visible;mso-wrap-style:square" from="4700,4232" to="4717,4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OS+MUAAADdAAAADwAAAGRycy9kb3ducmV2LnhtbESPT2vCQBTE7wW/w/IEb3Wj0hijq0hp&#10;0d78Cx4f2WeymH0bsltNv71bKPQ4zMxvmMWqs7W4U+uNYwWjYQKCuHDacKngdPx8zUD4gKyxdkwK&#10;fsjDatl7WWCu3YP3dD+EUkQI+xwVVCE0uZS+qMiiH7qGOHpX11oMUbal1C0+ItzWcpwkqbRoOC5U&#10;2NB7RcXt8G0VmF26efuanmdn+bEJo0t2y4w9KTXod+s5iEBd+A//tbdawTidpP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OS+MUAAADdAAAADwAAAAAAAAAA&#10;AAAAAAChAgAAZHJzL2Rvd25yZXYueG1sUEsFBgAAAAAEAAQA+QAAAJMDAAAAAA==&#10;" strokeweight="0"/>
                      <v:line id="Line 11034" o:spid="_x0000_s1258" style="position:absolute;visibility:visible;mso-wrap-style:square" from="4778,4240" to="4795,4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83Y8YAAADdAAAADwAAAGRycy9kb3ducmV2LnhtbESPT2vCQBTE7wW/w/IEb3Wj0hijq0ip&#10;aG+tf8DjI/tMFrNvQ3bV9Nu7hUKPw8z8hlmsOluLO7XeOFYwGiYgiAunDZcKjofNawbCB2SNtWNS&#10;8EMeVsveywJz7R78Tfd9KEWEsM9RQRVCk0vpi4os+qFriKN3ca3FEGVbSt3iI8JtLcdJkkqLhuNC&#10;hQ29V1Rc9zerwHyl27fP6Wl2kh/bMDpn18zYo1KDfreegwjUhf/wX3unFYzTyR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fN2PGAAAA3QAAAA8AAAAAAAAA&#10;AAAAAAAAoQIAAGRycy9kb3ducmV2LnhtbFBLBQYAAAAABAAEAPkAAACUAwAAAAA=&#10;" strokeweight="0"/>
                      <v:line id="Line 11035" o:spid="_x0000_s1259" style="position:absolute;flip:y;visibility:visible;mso-wrap-style:square" from="4756,4230" to="4757,4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UVsQAAADdAAAADwAAAGRycy9kb3ducmV2LnhtbERPTWsCMRC9F/wPYYTealYFK1ujiKKU&#10;ghW1HnobN9Pdxc1kSaKb/ntzKPT4eN+zRTSNuJPztWUFw0EGgriwuuZSwddp8zIF4QOyxsYyKfgl&#10;D4t572mGubYdH+h+DKVIIexzVFCF0OZS+qIig35gW+LE/VhnMCToSqkddincNHKUZRNpsObUUGFL&#10;q4qK6/FmFBw+X/nitrd4jZdut/8+lx/n9VKp535cvoEIFMO/+M/9rhWMJuM0N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PNRWxAAAAN0AAAAPAAAAAAAAAAAA&#10;AAAAAKECAABkcnMvZG93bnJldi54bWxQSwUGAAAAAAQABAD5AAAAkgMAAAAA&#10;" strokeweight="0"/>
                      <v:line id="Line 11036" o:spid="_x0000_s1260" style="position:absolute;flip:y;visibility:visible;mso-wrap-style:square" from="4778,4231" to="4779,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BxzcgAAADdAAAADwAAAGRycy9kb3ducmV2LnhtbESPT2sCMRTE74V+h/AEbzWrgq1bo0hL&#10;RQq1+O/g7bl53V3cvCxJdNNv3xQKPQ4z8xtmtoimETdyvrasYDjIQBAXVtdcKjjs3x6eQPiArLGx&#10;TAq+ycNifn83w1zbjrd024VSJAj7HBVUIbS5lL6oyKAf2JY4eV/WGQxJulJqh12Cm0aOsmwiDdac&#10;Fips6aWi4rK7GgXbzSOf3eoaL/HcfXyejuX78XWpVL8Xl88gAsXwH/5rr7WC0WQ8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XBxzcgAAADdAAAADwAAAAAA&#10;AAAAAAAAAAChAgAAZHJzL2Rvd25yZXYueG1sUEsFBgAAAAAEAAQA+QAAAJYDAAAAAA==&#10;" strokeweight="0"/>
                      <v:line id="Line 11037" o:spid="_x0000_s1261" style="position:absolute;visibility:visible;mso-wrap-style:square" from="4775,4231" to="4778,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DcasMAAADdAAAADwAAAGRycy9kb3ducmV2LnhtbERPz2vCMBS+D/wfwhN201RxXa2NMobD&#10;eds6Cx4fzbMNNi+lybT775fDYMeP73exG20nbjR441jBYp6AIK6dNtwoOH29zTIQPiBr7ByTgh/y&#10;sNtOHgrMtbvzJ93K0IgYwj5HBW0IfS6lr1uy6OeuJ47cxQ0WQ4RDI/WA9xhuO7lMklRaNBwbWuzp&#10;taX6Wn5bBeYjPTwdn6t1JfeHsDhn18zYk1KP0/FlAyLQGP7Ff+53rWCZruL++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ew3GrDAAAA3QAAAA8AAAAAAAAAAAAA&#10;AAAAoQIAAGRycy9kb3ducmV2LnhtbFBLBQYAAAAABAAEAPkAAACRAwAAAAA=&#10;" strokeweight="0"/>
                      <v:line id="Line 11038" o:spid="_x0000_s1262" style="position:absolute;flip:y;visibility:visible;mso-wrap-style:square" from="4756,4230" to="4761,4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AOtscAAADdAAAADwAAAGRycy9kb3ducmV2LnhtbESPQWsCMRSE74X+h/AK3mpWEVtWo0hF&#10;kYIVbT14e25edxc3L0sS3fTfm0Khx2FmvmGm82gacSPna8sKBv0MBHFhdc2lgq/P1fMrCB+QNTaW&#10;ScEPeZjPHh+mmGvb8Z5uh1CKBGGfo4IqhDaX0hcVGfR92xIn79s6gyFJV0rtsEtw08hhlo2lwZrT&#10;QoUtvVVUXA5Xo2D/8cJnt77GSzx3293pWL4flwulek9xMQERKIb/8F97oxUMx6MB/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AA62xwAAAN0AAAAPAAAAAAAA&#10;AAAAAAAAAKECAABkcnMvZG93bnJldi54bWxQSwUGAAAAAAQABAD5AAAAlQMAAAAA&#10;" strokeweight="0"/>
                      <v:line id="Line 11039" o:spid="_x0000_s1263" style="position:absolute;visibility:visible;mso-wrap-style:square" from="4739,4237" to="4756,4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7nhsUAAADdAAAADwAAAGRycy9kb3ducmV2LnhtbESPQWvCQBSE74L/YXmF3nRjqDFNXUXE&#10;YntTq9DjI/uaLGbfhuxW47/vFgSPw8x8w8yXvW3EhTpvHCuYjBMQxKXThisFx6/3UQ7CB2SNjWNS&#10;cCMPy8VwMMdCuyvv6XIIlYgQ9gUqqENoCyl9WZNFP3YtcfR+XGcxRNlVUnd4jXDbyDRJMmnRcFyo&#10;saV1TeX58GsVmF22nX7OTq8nudmGyXd+zo09KvX81K/eQATqwyN8b39oBWn2ksL/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C7nhsUAAADdAAAADwAAAAAAAAAA&#10;AAAAAAChAgAAZHJzL2Rvd25yZXYueG1sUEsFBgAAAAAEAAQA+QAAAJMDAAAAAA==&#10;" strokeweight="0"/>
                      <v:line id="Line 11040" o:spid="_x0000_s1264" style="position:absolute;flip:y;visibility:visible;mso-wrap-style:square" from="4817,4232" to="4818,4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41WsgAAADdAAAADwAAAGRycy9kb3ducmV2LnhtbESPT2sCMRTE74V+h/AEbzWrFitbo0hL&#10;RQq1+O/g7bl53V3cvCxJdNNv3xQKPQ4z8xtmtoimETdyvrasYDjIQBAXVtdcKjjs3x6mIHxA1thY&#10;JgXf5GExv7+bYa5tx1u67UIpEoR9jgqqENpcSl9UZNAPbEucvC/rDIYkXSm1wy7BTSNHWTaRBmtO&#10;CxW29FJRcdldjYLt5onPbnWNl3juPj5Px/L9+LpUqt+Ly2cQgWL4D/+111rBaPI4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J41WsgAAADdAAAADwAAAAAA&#10;AAAAAAAAAAChAgAAZHJzL2Rvd25yZXYueG1sUEsFBgAAAAAEAAQA+QAAAJYDAAAAAA==&#10;" strokeweight="0"/>
                      <v:line id="Line 11041" o:spid="_x0000_s1265" style="position:absolute;flip:y;visibility:visible;mso-wrap-style:square" from="4834,4232" to="4835,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etLscAAADdAAAADwAAAGRycy9kb3ducmV2LnhtbESPQWsCMRSE74X+h/AK3mq2IlZWo0iL&#10;IgUr2nrw9ty87i5uXpYkuum/N4WCx2FmvmGm82gacSXna8sKXvoZCOLC6ppLBd9fy+cxCB+QNTaW&#10;ScEveZjPHh+mmGvb8Y6u+1CKBGGfo4IqhDaX0hcVGfR92xIn78c6gyFJV0rtsEtw08hBlo2kwZrT&#10;QoUtvVVUnPcXo2D3+cont7rEczx1m+3xUH4c3hdK9Z7iYgIiUAz38H97rRUMRsMh/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d60uxwAAAN0AAAAPAAAAAAAA&#10;AAAAAAAAAKECAABkcnMvZG93bnJldi54bWxQSwUGAAAAAAQABAD5AAAAlQMAAAAA&#10;" strokeweight="0"/>
                      <v:line id="Line 11042" o:spid="_x0000_s1266" style="position:absolute;flip:y;visibility:visible;mso-wrap-style:square" from="4795,4232" to="4796,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sItcgAAADdAAAADwAAAGRycy9kb3ducmV2LnhtbESPT2sCMRTE74V+h/AEbzWrWCtbo0hL&#10;RQq1+O/g7bl53V3cvCxJdNNv3xQKPQ4z8xtmtoimETdyvrasYDjIQBAXVtdcKjjs3x6mIHxA1thY&#10;JgXf5GExv7+bYa5tx1u67UIpEoR9jgqqENpcSl9UZNAPbEucvC/rDIYkXSm1wy7BTSNHWTaRBmtO&#10;CxW29FJRcdldjYLt5onPbnWNl3juPj5Px/L9+LpUqt+Ly2cQgWL4D/+111rBaDJ+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DsItcgAAADdAAAADwAAAAAA&#10;AAAAAAAAAAChAgAAZHJzL2Rvd25yZXYueG1sUEsFBgAAAAAEAAQA+QAAAJYDAAAAAA==&#10;" strokeweight="0"/>
                      <v:line id="Line 11043" o:spid="_x0000_s1267" style="position:absolute;flip:y;visibility:visible;mso-wrap-style:square" from="4834,4232" to="4837,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mWwscAAADdAAAADwAAAGRycy9kb3ducmV2LnhtbESPQWsCMRSE74X+h/AEbzWrlG1ZjSIt&#10;LSK0RasHb8/Nc3dx87Ik0Y3/vikUehxm5htmtoimFVdyvrGsYDzKQBCXVjdcKdh9vz08g/ABWWNr&#10;mRTcyMNifn83w0Lbnjd03YZKJAj7AhXUIXSFlL6syaAf2Y44eSfrDIYkXSW1wz7BTSsnWZZLgw2n&#10;hRo7eqmpPG8vRsHm84mP7v0Sz/HYf3wd9tV6/7pUajiIyymIQDH8h//aK61gkj/m8PsmPQE5/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86ZbCxwAAAN0AAAAPAAAAAAAA&#10;AAAAAAAAAKECAABkcnMvZG93bnJldi54bWxQSwUGAAAAAAQABAD5AAAAlQMAAAAA&#10;" strokeweight="0"/>
                      <v:line id="Line 11044" o:spid="_x0000_s1268" style="position:absolute;flip:y;visibility:visible;mso-wrap-style:square" from="4817,4240" to="4834,4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UzWccAAADdAAAADwAAAGRycy9kb3ducmV2LnhtbESPT2sCMRTE74V+h/AK3mq2IlpWo0iL&#10;Ugqt+O/g7bl53V3cvCxJdNNvb4RCj8PM/IaZzqNpxJWcry0reOlnIIgLq2suFex3y+dXED4ga2ws&#10;k4Jf8jCfPT5MMde24w1dt6EUCcI+RwVVCG0upS8qMuj7tiVO3o91BkOSrpTaYZfgppGDLBtJgzWn&#10;hQpbequoOG8vRsHme8wnt7rEczx1X+vjofw8vC+U6j3FxQREoBj+w3/tD61gMBqO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pTNZxwAAAN0AAAAPAAAAAAAA&#10;AAAAAAAAAKECAABkcnMvZG93bnJldi54bWxQSwUGAAAAAAQABAD5AAAAlQMAAAAA&#10;" strokeweight="0"/>
                      <v:line id="Line 11045" o:spid="_x0000_s1269" style="position:absolute;visibility:visible;mso-wrap-style:square" from="4813,4232" to="4817,4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bQbMMAAADdAAAADwAAAGRycy9kb3ducmV2LnhtbERPz2vCMBS+D/wfwhN201RxXa2NMobD&#10;eds6Cx4fzbMNNi+lybT775fDYMeP73exG20nbjR441jBYp6AIK6dNtwoOH29zTIQPiBr7ByTgh/y&#10;sNtOHgrMtbvzJ93K0IgYwj5HBW0IfS6lr1uy6OeuJ47cxQ0WQ4RDI/WA9xhuO7lMklRaNBwbWuzp&#10;taX6Wn5bBeYjPTwdn6t1JfeHsDhn18zYk1KP0/FlAyLQGP7Ff+53rWCZruLc+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G0GzDAAAA3QAAAA8AAAAAAAAAAAAA&#10;AAAAoQIAAGRycy9kb3ducmV2LnhtbFBLBQYAAAAABAAEAPkAAACRAwAAAAA=&#10;" strokeweight="0"/>
                      <v:line id="Line 11046" o:spid="_x0000_s1270" style="position:absolute;flip:y;visibility:visible;mso-wrap-style:square" from="4795,4232" to="4799,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YCsMgAAADdAAAADwAAAGRycy9kb3ducmV2LnhtbESPT2sCMRTE74V+h/AEbzWriK1bo0hL&#10;RQq1+O/g7bl53V3cvCxJdNNv3xQKPQ4z8xtmtoimETdyvrasYDjIQBAXVtdcKjjs3x6eQPiArLGx&#10;TAq+ycNifn83w1zbjrd024VSJAj7HBVUIbS5lL6oyKAf2JY4eV/WGQxJulJqh12Cm0aOsmwiDdac&#10;Fips6aWi4rK7GgXbzSOf3eoaL/HcfXyejuX78XWpVL8Xl88gAsXwH/5rr7WC0WQ8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XYCsMgAAADdAAAADwAAAAAA&#10;AAAAAAAAAAChAgAAZHJzL2Rvd25yZXYueG1sUEsFBgAAAAAEAAQA+QAAAJYDAAAAAA==&#10;" strokeweight="0"/>
                      <v:line id="Line 11047" o:spid="_x0000_s1271" style="position:absolute;visibility:visible;mso-wrap-style:square" from="4625,4216" to="4641,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lKt8MAAADdAAAADwAAAGRycy9kb3ducmV2LnhtbERPz2vCMBS+D/Y/hDfwtqYK7WpnFJGJ&#10;7rZ1Ch4fzVsbbF5Kk9X63y+HwY4f3+/VZrKdGGnwxrGCeZKCIK6dNtwoOH3tnwsQPiBr7ByTgjt5&#10;2KwfH1ZYanfjTxqr0IgYwr5EBW0IfSmlr1uy6BPXE0fu2w0WQ4RDI/WAtxhuO7lI01xaNBwbWuxp&#10;11J9rX6sAvORH7L3l/PyLN8OYX4proWxJ6VmT9P2FUSgKfyL/9xHrWCRZ3F/fBOf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JpSrfDAAAA3QAAAA8AAAAAAAAAAAAA&#10;AAAAoQIAAGRycy9kb3ducmV2LnhtbFBLBQYAAAAABAAEAPkAAACRAwAAAAA=&#10;" strokeweight="0"/>
                      <v:line id="Line 11048" o:spid="_x0000_s1272" style="position:absolute;flip:y;visibility:visible;mso-wrap-style:square" from="4572,4192" to="4573,4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mYa8cAAADdAAAADwAAAGRycy9kb3ducmV2LnhtbESPQWsCMRSE74X+h/AK3mpWQVtWo0hF&#10;kYIVbT14e25edxc3L0sS3fTfm0Khx2FmvmGm82gacSPna8sKBv0MBHFhdc2lgq/P1fMrCB+QNTaW&#10;ScEPeZjPHh+mmGvb8Z5uh1CKBGGfo4IqhDaX0hcVGfR92xIn79s6gyFJV0rtsEtw08hhlo2lwZrT&#10;QoUtvVVUXA5Xo2D/8cJnt77GSzx3293pWL4flwulek9xMQERKIb/8F97oxUMx6MB/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2ZhrxwAAAN0AAAAPAAAAAAAA&#10;AAAAAAAAAKECAABkcnMvZG93bnJldi54bWxQSwUGAAAAAAQABAD5AAAAlQMAAAAA&#10;" strokeweight="0"/>
                      <v:line id="Line 11049" o:spid="_x0000_s1273" style="position:absolute;flip:y;visibility:visible;mso-wrap-style:square" from="4591,4199" to="4592,4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sGHMcAAADdAAAADwAAAGRycy9kb3ducmV2LnhtbESPQWsCMRSE74X+h/AEbzXrQm1ZjSIt&#10;LVJoRasHb8/Nc3dx87Ik0U3/fVMoeBxm5htmtoimFVdyvrGsYDzKQBCXVjdcKdh9vz08g/ABWWNr&#10;mRT8kIfF/P5uhoW2PW/oug2VSBD2BSqoQ+gKKX1Zk0E/sh1x8k7WGQxJukpqh32Cm1bmWTaRBhtO&#10;CzV29FJTed5ejILN1xMf3fslnuOx/1wf9tXH/nWp1HAQl1MQgWK4hf/bK60gnzzm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CwYcxwAAAN0AAAAPAAAAAAAA&#10;AAAAAAAAAKECAABkcnMvZG93bnJldi54bWxQSwUGAAAAAAQABAD5AAAAlQMAAAAA&#10;" strokeweight="0"/>
                      <v:line id="Line 11050" o:spid="_x0000_s1274" style="position:absolute;flip:y;visibility:visible;mso-wrap-style:square" from="4606,4203" to="4607,4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ejh8gAAADdAAAADwAAAGRycy9kb3ducmV2LnhtbESPT2sCMRTE74V+h/AEbzWrUitbo0hL&#10;RQq1+O/g7bl53V3cvCxJdNNv3xQKPQ4z8xtmtoimETdyvrasYDjIQBAXVtdcKjjs3x6mIHxA1thY&#10;JgXf5GExv7+bYa5tx1u67UIpEoR9jgqqENpcSl9UZNAPbEucvC/rDIYkXSm1wy7BTSNHWTaRBmtO&#10;CxW29FJRcdldjYLt5onPbnWNl3juPj5Px/L9+LpUqt+Ly2cQgWL4D/+111rBaPI4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Uejh8gAAADdAAAADwAAAAAA&#10;AAAAAAAAAAChAgAAZHJzL2Rvd25yZXYueG1sUEsFBgAAAAAEAAQA+QAAAJYDAAAAAA==&#10;" strokeweight="0"/>
                      <v:line id="Line 11051" o:spid="_x0000_s1275" style="position:absolute;flip:y;visibility:visible;mso-wrap-style:square" from="4625,4209" to="4626,4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4788gAAADdAAAADwAAAGRycy9kb3ducmV2LnhtbESPT2sCMRTE74V+h/AEbzWrWCtbo0hL&#10;RQq1+O/g7bl53V3cvCxJdNNv3xQKPQ4z8xtmtoimETdyvrasYDjIQBAXVtdcKjjs3x6mIHxA1thY&#10;JgXf5GExv7+bYa5tx1u67UIpEoR9jgqqENpcSl9UZNAPbEucvC/rDIYkXSm1wy7BTSNHWTaRBmtO&#10;CxW29FJRcdldjYLt5onPbnWNl3juPj5Px/L9+LpUqt+Ly2cQgWL4D/+111rBaPI4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q4788gAAADdAAAADwAAAAAA&#10;AAAAAAAAAAChAgAAZHJzL2Rvd25yZXYueG1sUEsFBgAAAAAEAAQA+QAAAJYDAAAAAA==&#10;" strokeweight="0"/>
                      <v:line id="Line 11052" o:spid="_x0000_s1276" style="position:absolute;flip:y;visibility:visible;mso-wrap-style:square" from="4606,4206" to="4614,4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KeaMcAAADdAAAADwAAAGRycy9kb3ducmV2LnhtbESPQWsCMRSE74X+h/AK3mq2glZWo0iL&#10;IgUr2nrw9ty87i5uXpYkuum/N4WCx2FmvmGm82gacSXna8sKXvoZCOLC6ppLBd9fy+cxCB+QNTaW&#10;ScEveZjPHh+mmGvb8Y6u+1CKBGGfo4IqhDaX0hcVGfR92xIn78c6gyFJV0rtsEtw08hBlo2kwZrT&#10;QoUtvVVUnPcXo2D3+cont7rEczx1m+3xUH4c3hdK9Z7iYgIiUAz38H97rRUMRsMh/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4p5oxwAAAN0AAAAPAAAAAAAA&#10;AAAAAAAAAKECAABkcnMvZG93bnJldi54bWxQSwUGAAAAAAQABAD5AAAAlQMAAAAA&#10;" strokeweight="0"/>
                      <v:line id="Line 11053" o:spid="_x0000_s1277" style="position:absolute;visibility:visible;mso-wrap-style:square" from="4591,4206" to="4606,4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x3WMUAAADdAAAADwAAAGRycy9kb3ducmV2LnhtbESPT4vCMBTE7wt+h/AEb2uqYLdWo4is&#10;6N7Wf+Dx0TzbYPNSmqzWb79ZWPA4zMxvmPmys7W4U+uNYwWjYQKCuHDacKngdNy8ZyB8QNZYOyYF&#10;T/KwXPTe5phr9+A93Q+hFBHCPkcFVQhNLqUvKrLoh64hjt7VtRZDlG0pdYuPCLe1HCdJKi0ajgsV&#10;NrSuqLgdfqwC851uJ18f5+lZfm7D6JLdMmNPSg363WoGIlAXXuH/9k4rGKeT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sx3WMUAAADdAAAADwAAAAAAAAAA&#10;AAAAAAChAgAAZHJzL2Rvd25yZXYueG1sUEsFBgAAAAAEAAQA+QAAAJMDAAAAAA==&#10;" strokeweight="0"/>
                      <v:line id="Line 11054" o:spid="_x0000_s1278" style="position:absolute;flip:y;visibility:visible;mso-wrap-style:square" from="4572,4195" to="4580,4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ylhMcAAADdAAAADwAAAGRycy9kb3ducmV2LnhtbESPT2sCMRTE74V+h/AK3mq2glpWo0iL&#10;Ugqt+O/g7bl53V3cvCxJdNNvb4RCj8PM/IaZzqNpxJWcry0reOlnIIgLq2suFex3y+dXED4ga2ws&#10;k4Jf8jCfPT5MMde24w1dt6EUCcI+RwVVCG0upS8qMuj7tiVO3o91BkOSrpTaYZfgppGDLBtJgzWn&#10;hQpbequoOG8vRsHme8wnt7rEczx1X+vjofw8vC+U6j3FxQREoBj+w3/tD61gMBqO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fKWExwAAAN0AAAAPAAAAAAAA&#10;AAAAAAAAAKECAABkcnMvZG93bnJldi54bWxQSwUGAAAAAAQABAD5AAAAlQMAAAAA&#10;" strokeweight="0"/>
                      <v:line id="Line 11055" o:spid="_x0000_s1279" style="position:absolute;flip:y;visibility:visible;mso-wrap-style:square" from="4641,4213" to="4642,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x9sQAAADdAAAADwAAAGRycy9kb3ducmV2LnhtbERPTWsCMRC9F/wPYYTealZBK1ujiKKU&#10;ghW1HnobN9Pdxc1kSaKb/ntzKPT4eN+zRTSNuJPztWUFw0EGgriwuuZSwddp8zIF4QOyxsYyKfgl&#10;D4t572mGubYdH+h+DKVIIexzVFCF0OZS+qIig35gW+LE/VhnMCToSqkddincNHKUZRNpsObUUGFL&#10;q4qK6/FmFBw+X/nitrd4jZdut/8+lx/n9VKp535cvoEIFMO/+M/9rhWMJuM0N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4zH2xAAAAN0AAAAPAAAAAAAAAAAA&#10;AAAAAKECAABkcnMvZG93bnJldi54bWxQSwUGAAAAAAQABAD5AAAAkgMAAAAA&#10;" strokeweight="0"/>
                      <v:line id="Line 11056" o:spid="_x0000_s1280" style="position:absolute;flip:y;visibility:visible;mso-wrap-style:square" from="4662,4217" to="4663,4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UbcgAAADdAAAADwAAAGRycy9kb3ducmV2LnhtbESPT2sCMRTE74V+h/AEbzWroK1bo0hL&#10;RQq1+O/g7bl53V3cvCxJdNNv3xQKPQ4z8xtmtoimETdyvrasYDjIQBAXVtdcKjjs3x6eQPiArLGx&#10;TAq+ycNifn83w1zbjrd024VSJAj7HBVUIbS5lL6oyKAf2JY4eV/WGQxJulJqh12Cm0aOsmwiDdac&#10;Fips6aWi4rK7GgXbzSOf3eoaL/HcfXyejuX78XWpVL8Xl88gAsXwH/5rr7WC0WQ8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K+UbcgAAADdAAAADwAAAAAA&#10;AAAAAAAAAAChAgAAZHJzL2Rvd25yZXYueG1sUEsFBgAAAAAEAAQA+QAAAJYDAAAAAA==&#10;" strokeweight="0"/>
                      <v:line id="Line 11057" o:spid="_x0000_s1281" style="position:absolute;flip:y;visibility:visible;mso-wrap-style:square" from="4678,4220" to="4679,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3TcQAAADdAAAADwAAAGRycy9kb3ducmV2LnhtbERPz2vCMBS+D/Y/hDfwNlM9dKMziiiO&#10;IWyjOg/ens2zLTYvJYk2+++Xw8Djx/d7toimEzdyvrWsYDLOQBBXVrdcK/jZb55fQfiArLGzTAp+&#10;ycNi/vgww0LbgUu67UItUgj7AhU0IfSFlL5qyKAf2544cWfrDIYEXS21wyGFm05OsyyXBltODQ32&#10;tGqouuyuRkH59cIn936Nl3gaPr+Ph3p7WC+VGj3F5RuIQDHcxf/uD61gmudpf3q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fdNxAAAAN0AAAAPAAAAAAAAAAAA&#10;AAAAAKECAABkcnMvZG93bnJldi54bWxQSwUGAAAAAAQABAD5AAAAkgMAAAAA&#10;" strokeweight="0"/>
                      <v:line id="Line 11058" o:spid="_x0000_s1282" style="position:absolute;flip:y;visibility:visible;mso-wrap-style:square" from="4678,4222" to="4686,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VS1scAAADdAAAADwAAAGRycy9kb3ducmV2LnhtbESPQWsCMRSE70L/Q3iF3jSrh1VWo0hL&#10;SylY0daDt+fmdXdx87Ik0Y3/3hQKPQ4z8w2zWEXTiis531hWMB5lIIhLqxuuFHx/vQ5nIHxA1tha&#10;JgU38rBaPgwWWGjb846u+1CJBGFfoII6hK6Q0pc1GfQj2xEn78c6gyFJV0ntsE9w08pJluXSYMNp&#10;ocaOnmsqz/uLUbD7nPLJvV3iOZ76zfZ4qD4OL2ulnh7jeg4iUAz/4b/2u1YwyfMx/L5JT0Au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4tVLWxwAAAN0AAAAPAAAAAAAA&#10;AAAAAAAAAKECAABkcnMvZG93bnJldi54bWxQSwUGAAAAAAQABAD5AAAAlQMAAAAA&#10;" strokeweight="0"/>
                      <v:line id="Line 11059" o:spid="_x0000_s1283" style="position:absolute;visibility:visible;mso-wrap-style:square" from="4662,4225" to="4678,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5u75sUAAADdAAAADwAAAGRycy9kb3ducmV2LnhtbESPT2vCQBTE7wW/w/KE3urGQNMYXUVK&#10;Rb21/gGPj+wzWcy+DdlV47d3C4Ueh5n5DTNb9LYRN+q8caxgPEpAEJdOG64UHPartxyED8gaG8ek&#10;4EEeFvPBywwL7e78Q7ddqESEsC9QQR1CW0jpy5os+pFriaN3dp3FEGVXSd3hPcJtI9MkyaRFw3Gh&#10;xpY+ayovu6tVYL6z9fv24zg5yq91GJ/yS27sQanXYb+cggjUh//wX3ujFaRZlsLvm/gE5Pw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5u75sUAAADdAAAADwAAAAAAAAAA&#10;AAAAAAChAgAAZHJzL2Rvd25yZXYueG1sUEsFBgAAAAAEAAQA+QAAAJMDAAAAAA==&#10;" strokeweight="0"/>
                      <v:line id="Line 11060" o:spid="_x0000_s1284" style="position:absolute;flip:y;visibility:visible;mso-wrap-style:square" from="4641,4215" to="4650,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tpOscAAADdAAAADwAAAGRycy9kb3ducmV2LnhtbESPQWsCMRSE74X+h/AEbzWrhW1ZjSIt&#10;LSK0RasHb8/Nc3dx87Ik0Y3/vikUehxm5htmtoimFVdyvrGsYDzKQBCXVjdcKdh9vz08g/ABWWNr&#10;mRTcyMNifn83w0Lbnjd03YZKJAj7AhXUIXSFlL6syaAf2Y44eSfrDIYkXSW1wz7BTSsnWZZLgw2n&#10;hRo7eqmpPG8vRsHm84mP7v0Sz/HYf3wd9tV6/7pUajiIyymIQDH8h//aK61gkueP8PsmPQE5/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K2k6xwAAAN0AAAAPAAAAAAAA&#10;AAAAAAAAAKECAABkcnMvZG93bnJldi54bWxQSwUGAAAAAAQABAD5AAAAlQMAAAAA&#10;" strokeweight="0"/>
                      <v:line id="Line 11061" o:spid="_x0000_s1285" style="position:absolute;visibility:visible;mso-wrap-style:square" from="4632,4031" to="4640,4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6GCcUAAADdAAAADwAAAGRycy9kb3ducmV2LnhtbESPT2vCQBTE7wW/w/IEb3Wj2Bijq0hp&#10;0d78Cx4f2WeymH0bsltNv71bKPQ4zMxvmMWqs7W4U+uNYwWjYQKCuHDacKngdPx8zUD4gKyxdkwK&#10;fsjDatl7WWCu3YP3dD+EUkQI+xwVVCE0uZS+qMiiH7qGOHpX11oMUbal1C0+ItzWcpwkqbRoOC5U&#10;2NB7RcXt8G0VmF26efuanmdn+bEJo0t2y4w9KTXod+s5iEBd+A//tbdawThNJ/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z6GCcUAAADdAAAADwAAAAAAAAAA&#10;AAAAAAChAgAAZHJzL2Rvd25yZXYueG1sUEsFBgAAAAAEAAQA+QAAAJMDAAAAAA==&#10;" strokeweight="0"/>
                      <v:shape id="Freeform 11062" o:spid="_x0000_s1286" style="position:absolute;left:4618;top:4033;width:1;height: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GiMcA&#10;AADdAAAADwAAAGRycy9kb3ducmV2LnhtbESPQWvCQBSE70L/w/IKXkQ3KgaJrlIU0fYitYLXZ/aZ&#10;hGbfxuxqYn99t1DwOMzMN8x82ZpS3Kl2hWUFw0EEgji1uuBMwfFr05+CcB5ZY2mZFDzIwXLx0plj&#10;om3Dn3Q/+EwECLsEFeTeV4mULs3JoBvYijh4F1sb9EHWmdQ1NgFuSjmKolgaLDgs5FjRKqf0+3Az&#10;CqoPu+6dej97HN6a7Xl8lcXu/aJU97V9m4Hw1Ppn+L+90wpGcTyBvzfhCc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LxojHAAAA3QAAAA8AAAAAAAAAAAAAAAAAmAIAAGRy&#10;cy9kb3ducmV2LnhtbFBLBQYAAAAABAAEAPUAAACMAwAAAAA=&#10;" path="m,2l1,1,1,e" filled="f" strokeweight="0">
                        <v:path arrowok="t" o:connecttype="custom" o:connectlocs="0,1;1,1;1,0" o:connectangles="0,0,0"/>
                        <o:lock v:ext="edit" aspectratio="t"/>
                      </v:shape>
                      <v:line id="Line 11063" o:spid="_x0000_s1287" style="position:absolute;visibility:visible;mso-wrap-style:square" from="4618,4033" to="4619,4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C95cUAAADdAAAADwAAAGRycy9kb3ducmV2LnhtbESPT2sCMRTE7wW/Q3iF3mpWoem6NYqI&#10;Yr21/oEeH5vX3eDmZdlE3X57Iwg9DjPzG2Y6710jLtQF61nDaJiBIC69sVxpOOzXrzmIEJENNp5J&#10;wx8FmM8GT1MsjL/yN112sRIJwqFADXWMbSFlKGtyGIa+JU7er+8cxiS7SpoOrwnuGjnOMiUdWk4L&#10;Nba0rKk87c5Og/1Sm7ft+3FylKtNHP3kp9y6g9Yvz/3iA0SkPv6HH+1Po2GslIL7m/QE5Ow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KC95cUAAADdAAAADwAAAAAAAAAA&#10;AAAAAAChAgAAZHJzL2Rvd25yZXYueG1sUEsFBgAAAAAEAAQA+QAAAJMDAAAAAA==&#10;" strokeweight="0"/>
                      <v:line id="Line 11064" o:spid="_x0000_s1288" style="position:absolute;flip:x;visibility:visible;mso-wrap-style:square" from="4628,4032" to="4629,4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BvOccAAADdAAAADwAAAGRycy9kb3ducmV2LnhtbESPQWsCMRSE70L/Q3gFb5qth7WsRhGL&#10;IoW2aOvB23Pz3F3cvCxJdNN/3xQKPQ4z8w0zX0bTijs531hW8DTOQBCXVjdcKfj63IyeQfiArLG1&#10;TAq+ycNy8TCYY6Ftz3u6H0IlEoR9gQrqELpCSl/WZNCPbUecvIt1BkOSrpLaYZ/gppWTLMulwYbT&#10;Qo0drWsqr4ebUbB/n/LZbW/xGs/928fpWL0eX1ZKDR/jagYiUAz/4b/2TiuY5PkUft+kJyA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EG85xwAAAN0AAAAPAAAAAAAA&#10;AAAAAAAAAKECAABkcnMvZG93bnJldi54bWxQSwUGAAAAAAQABAD5AAAAlQMAAAAA&#10;" strokeweight="0"/>
                      <v:line id="Line 11065" o:spid="_x0000_s1289" style="position:absolute;visibility:visible;mso-wrap-style:square" from="4628,4043" to="4631,4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OMDMEAAADdAAAADwAAAGRycy9kb3ducmV2LnhtbERPy4rCMBTdD/gP4Q64G1MFO7VjFBFF&#10;3Y0vmOWludMGm5vSRK1/bxaCy8N5T+edrcWNWm8cKxgOEhDEhdOGSwWn4/orA+EDssbaMSl4kIf5&#10;rPcxxVy7O+/pdgiliCHsc1RQhdDkUvqiIot+4BriyP271mKIsC2lbvEew20tR0mSSouGY0OFDS0r&#10;Ki6Hq1VgftPNePd9npzlahOGf9klM/akVP+zW/yACNSFt/jl3moFozSNc+Ob+ATk7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c4wMwQAAAN0AAAAPAAAAAAAAAAAAAAAA&#10;AKECAABkcnMvZG93bnJldi54bWxQSwUGAAAAAAQABAD5AAAAjwMAAAAA&#10;" strokeweight="0"/>
                      <v:line id="Line 11066" o:spid="_x0000_s1290" style="position:absolute;visibility:visible;mso-wrap-style:square" from="4703,4020" to="4704,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8pl8UAAADdAAAADwAAAGRycy9kb3ducmV2LnhtbESPT4vCMBTE7wt+h/AEb2uqYK1do4i4&#10;uHvzL+zx0TzbYPNSmqx2v/1GEDwOM/MbZr7sbC1u1HrjWMFomIAgLpw2XCo4HT/fMxA+IGusHZOC&#10;P/KwXPTe5phrd+c93Q6hFBHCPkcFVQhNLqUvKrLoh64hjt7FtRZDlG0pdYv3CLe1HCdJKi0ajgsV&#10;NrSuqLgefq0Cs0u3k+/peXaWm20Y/WTXzNiTUoN+t/oAEagLr/Cz/aUVjNN0Bo838Qn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T8pl8UAAADdAAAADwAAAAAAAAAA&#10;AAAAAAChAgAAZHJzL2Rvd25yZXYueG1sUEsFBgAAAAAEAAQA+QAAAJMDAAAAAA==&#10;" strokeweight="0"/>
                      <v:line id="Line 11067" o:spid="_x0000_s1291" style="position:absolute;flip:x y;visibility:visible;mso-wrap-style:square" from="4650,4029" to="4651,4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TepcEAAADdAAAADwAAAGRycy9kb3ducmV2LnhtbERPTWsCMRC9F/ofwhS8FM3WwlpWo5Si&#10;It5c7X3YTDeLyWRJoq7/vjkIHh/ve7EanBVXCrHzrOBjUoAgbrzuuFVwOm7GXyBiQtZoPZOCO0VY&#10;LV9fFlhpf+MDXevUihzCsUIFJqW+kjI2hhzGie+JM/fng8OUYWilDnjL4c7KaVGU0mHHucFgTz+G&#10;mnN9cQo+Z7/H3dm+m/0mOrPe2ropw12p0dvwPQeRaEhP8cO90wqm5Szvz2/yE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BN6lwQAAAN0AAAAPAAAAAAAAAAAAAAAA&#10;AKECAABkcnMvZG93bnJldi54bWxQSwUGAAAAAAQABAD5AAAAjwMAAAAA&#10;" strokeweight="0"/>
                      <v:shape id="Freeform 11068" o:spid="_x0000_s1292" style="position:absolute;left:4651;top:4028;width:3;height:3;visibility:visible;mso-wrap-style:square;v-text-anchor:top" coordsize="1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nFB8MA&#10;AADdAAAADwAAAGRycy9kb3ducmV2LnhtbESPQYvCMBSE74L/ITzBm6ZV6Go1iggre9V60NujeabF&#10;5qU02dr995sFYY/DzHzDbPeDbURPna8dK0jnCQji0umajYJr8TlbgfABWWPjmBT8kIf9bjzaYq7d&#10;i8/UX4IREcI+RwVVCG0upS8rsujnriWO3sN1FkOUnZG6w1eE20YukiSTFmuOCxW2dKyofF6+rYLb&#10;sqgzbvF4ehTr1Nx785Qno9R0Mhw2IAIN4T/8bn9pBYvsI4W/N/EJ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nFB8MAAADdAAAADwAAAAAAAAAAAAAAAACYAgAAZHJzL2Rv&#10;d25yZXYueG1sUEsFBgAAAAAEAAQA9QAAAIgDAAAAAA==&#10;" path="m,15l4,10,8,6,11,e" filled="f" strokeweight="0">
                        <v:path arrowok="t" o:connecttype="custom" o:connectlocs="0,0;0,0;0,0;0,0" o:connectangles="0,0,0,0"/>
                        <o:lock v:ext="edit" aspectratio="t"/>
                      </v:shape>
                      <v:shape id="Freeform 11069" o:spid="_x0000_s1293" style="position:absolute;left:4699;top:4021;width:5;height:2;visibility:visible;mso-wrap-style:square;v-text-anchor:top" coordsize="2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PrVsUA&#10;AADdAAAADwAAAGRycy9kb3ducmV2LnhtbESPQYvCMBSE78L+h/AWvGlqEV2qUWRhQUUQtQf39mze&#10;tmWbl9JEW/+9EQSPw8x8w8yXnanEjRpXWlYwGkYgiDOrS84VpKefwRcI55E1VpZJwZ0cLBcfvTkm&#10;2rZ8oNvR5yJA2CWooPC+TqR0WUEG3dDWxMH7s41BH2STS91gG+CmknEUTaTBksNCgTV9F5T9H68m&#10;UC6HTTve7q9x+nvuyl163lb1Wqn+Z7eagfDU+Xf41V5rBfFkGsPzTXg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E+tWxQAAAN0AAAAPAAAAAAAAAAAAAAAAAJgCAABkcnMv&#10;ZG93bnJldi54bWxQSwUGAAAAAAQABAD1AAAAigMAAAAA&#10;" path="m,l7,3r6,3l20,8e" filled="f" strokeweight="0">
                        <v:path arrowok="t" o:connecttype="custom" o:connectlocs="0,0;0,0;0,0;0,0" o:connectangles="0,0,0,0"/>
                        <o:lock v:ext="edit" aspectratio="t"/>
                      </v:shape>
                      <v:line id="Line 11070" o:spid="_x0000_s1294" style="position:absolute;flip:x;visibility:visible;mso-wrap-style:square" from="4651,4023" to="4704,4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L/58cAAADdAAAADwAAAGRycy9kb3ducmV2LnhtbESPT2sCMRTE74V+h/AK3mq2ClpWo0iL&#10;Ugqt+O/g7bl53V3cvCxJdNNvb4RCj8PM/IaZzqNpxJWcry0reOlnIIgLq2suFex3y+dXED4ga2ws&#10;k4Jf8jCfPT5MMde24w1dt6EUCcI+RwVVCG0upS8qMuj7tiVO3o91BkOSrpTaYZfgppGDLBtJgzWn&#10;hQpbequoOG8vRsHme8wnt7rEczx1X+vjofw8vC+U6j3FxQREoBj+w3/tD61gMBoP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8v/nxwAAAN0AAAAPAAAAAAAA&#10;AAAAAAAAAKECAABkcnMvZG93bnJldi54bWxQSwUGAAAAAAQABAD5AAAAlQMAAAAA&#10;" strokeweight="0"/>
                      <v:shape id="Freeform 11071" o:spid="_x0000_s1295" style="position:absolute;left:4731;top:4068;width:22;height:69;visibility:visible;mso-wrap-style:square;v-text-anchor:top" coordsize="86,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MeiccA&#10;AADdAAAADwAAAGRycy9kb3ducmV2LnhtbESPT2vCQBTE74V+h+UVvNWNQdSmrhIFQUqpxHrp7ZF9&#10;TYLZt2l286ffvlsQPA4z8xtmvR1NLXpqXWVZwWwagSDOra64UHD5PDyvQDiPrLG2TAp+ycF28/iw&#10;xkTbgTPqz74QAcIuQQWl900ipctLMuimtiEO3rdtDfog20LqFocAN7WMo2ghDVYcFkpsaF9Sfj13&#10;RsHq5N/fZrufj90l+3qJO0yvB0yVmjyN6SsIT6O/h2/to1YQL5Zz+H8TnoD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THonHAAAA3QAAAA8AAAAAAAAAAAAAAAAAmAIAAGRy&#10;cy9kb3ducmV2LnhtbFBLBQYAAAAABAAEAPUAAACMAwAAAAA=&#10;" path="m86,274l84,220,76,161,64,104,47,55,28,19,9,2,,e" filled="f" strokeweight="0">
                        <v:path arrowok="t" o:connecttype="custom" o:connectlocs="1,1;0,1;0,1;0,1;0,0;0,0;0,0;0,0" o:connectangles="0,0,0,0,0,0,0,0"/>
                        <o:lock v:ext="edit" aspectratio="t"/>
                      </v:shape>
                      <v:shape id="Freeform 11072" o:spid="_x0000_s1296" style="position:absolute;left:4746;top:4137;width:7;height:21;visibility:visible;mso-wrap-style:square;v-text-anchor:top" coordsize="3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d3WsYA&#10;AADdAAAADwAAAGRycy9kb3ducmV2LnhtbESPQWvCQBSE74X+h+UJvdWN0iYSXaWWWjwVtXp/7D6T&#10;YPZtzG5N7K93hUKPw8x8w8wWva3FhVpfOVYwGiYgiLUzFRcK9t+r5wkIH5AN1o5JwZU8LOaPDzPM&#10;jet4S5ddKESEsM9RQRlCk0vpdUkW/dA1xNE7utZiiLItpGmxi3Bby3GSpNJixXGhxIbeS9Kn3Y9V&#10;sHrJ9PZrWaRrvbl2v+eD/th/TpR6GvRvUxCB+vAf/muvjYJxmr3C/U18An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sd3WsYAAADdAAAADwAAAAAAAAAAAAAAAACYAgAAZHJz&#10;L2Rvd25yZXYueG1sUEsFBgAAAAAEAAQA9QAAAIsDAAAAAA==&#10;" path="m,85l20,60,30,31,29,e" filled="f" strokeweight="0">
                        <v:path arrowok="t" o:connecttype="custom" o:connectlocs="0,0;0,0;0,0;0,0" o:connectangles="0,0,0,0"/>
                        <o:lock v:ext="edit" aspectratio="t"/>
                      </v:shape>
                      <v:line id="Line 11073" o:spid="_x0000_s1297" style="position:absolute;flip:x y;visibility:visible;mso-wrap-style:square" from="4987,4214" to="5015,4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HjSsQAAADdAAAADwAAAGRycy9kb3ducmV2LnhtbESPQWsCMRSE7wX/Q3iCl1KzVVjL1iil&#10;qIi3ru39sXndLCYvS5Lq+u+NIPQ4zMw3zHI9OCvOFGLnWcHrtABB3Hjdcavg+7h9eQMRE7JG65kU&#10;XCnCejV6WmKl/YW/6FynVmQIxwoVmJT6SsrYGHIYp74nzt6vDw5TlqGVOuAlw52Vs6IopcOO84LB&#10;nj4NNaf6zymYL36O+5N9NodtdGazs3VThqtSk/Hw8Q4i0ZD+w4/2XiuYlYsS7m/yE5Cr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oeNKxAAAAN0AAAAPAAAAAAAAAAAA&#10;AAAAAKECAABkcnMvZG93bnJldi54bWxQSwUGAAAAAAQABAD5AAAAkgMAAAAA&#10;" strokeweight="0"/>
                      <v:line id="Line 11074" o:spid="_x0000_s1298" style="position:absolute;flip:x;visibility:visible;mso-wrap-style:square" from="4981,4215" to="4982,4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n55McAAADdAAAADwAAAGRycy9kb3ducmV2LnhtbESPQWsCMRSE7wX/Q3gFbzVbD25ZjSIV&#10;RQpt0daDt+fmdXdx87Ik0U3/fVMQPA4z8w0zW0TTiis531hW8DzKQBCXVjdcKfj+Wj+9gPABWWNr&#10;mRT8kofFfPAww0Lbnnd03YdKJAj7AhXUIXSFlL6syaAf2Y44eT/WGQxJukpqh32Cm1aOs2wiDTac&#10;Fmrs6LWm8ry/GAW7j5xPbnOJ53jq3z+Ph+rtsFoqNXyMyymIQDHcw7f2VisYT/Ic/t+kJ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yfnkxwAAAN0AAAAPAAAAAAAA&#10;AAAAAAAAAKECAABkcnMvZG93bnJldi54bWxQSwUGAAAAAAQABAD5AAAAlQMAAAAA&#10;" strokeweight="0"/>
                      <v:line id="Line 11075" o:spid="_x0000_s1299" style="position:absolute;visibility:visible;mso-wrap-style:square" from="4981,4235" to="5008,4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oa0cEAAADdAAAADwAAAGRycy9kb3ducmV2LnhtbERPy4rCMBTdC/5DuII7TRWmdqpRhsFB&#10;Z+cTZnlprm2wuSlN1Pr3ZjHg8nDei1Vna3Gn1hvHCibjBARx4bThUsHp+DPKQPiArLF2TAqe5GG1&#10;7PcWmGv34D3dD6EUMYR9jgqqEJpcSl9UZNGPXUMcuYtrLYYI21LqFh8x3NZymiSptGg4NlTY0HdF&#10;xfVwswrMLt18/M7On2e53oTJX3bNjD0pNRx0X3MQgbrwFv+7t1rBNJ3FufFNfAJ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qhrRwQAAAN0AAAAPAAAAAAAAAAAAAAAA&#10;AKECAABkcnMvZG93bnJldi54bWxQSwUGAAAAAAQABAD5AAAAjwMAAAAA&#10;" strokeweight="0"/>
                      <v:shape id="Freeform 11076" o:spid="_x0000_s1300" style="position:absolute;left:4875;top:4263;width:150;height:25;visibility:visible;mso-wrap-style:square;v-text-anchor:top" coordsize="60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xgZsYA&#10;AADdAAAADwAAAGRycy9kb3ducmV2LnhtbESPQWsCMRSE7wX/Q3hCb5pVwdatUUQo9tAWanvw+Ni8&#10;7i4mL2vyqtv++qYg9DjMzDfMct17p84UUxvYwGRcgCKugm25NvDx/ji6B5UE2aILTAa+KcF6NbhZ&#10;YmnDhd/ovJdaZQinEg00Il2pdaoa8pjGoSPO3meIHiXLWGsb8ZLh3ulpUcy1x5bzQoMdbRuqjvsv&#10;b2Dz8hx/3Kx29nUrPPGnIDs6GHM77DcPoIR6+Q9f20/WwHR+t4C/N/kJ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xgZsYAAADdAAAADwAAAAAAAAAAAAAAAACYAgAAZHJz&#10;L2Rvd25yZXYueG1sUEsFBgAAAAAEAAQA9QAAAIsDAAAAAA==&#10;" path="m,96l203,77,403,45,602,e" filled="f" strokeweight="0">
                        <v:path arrowok="t" o:connecttype="custom" o:connectlocs="0,1;1,0;1,0;2,0" o:connectangles="0,0,0,0"/>
                        <o:lock v:ext="edit" aspectratio="t"/>
                      </v:shape>
                      <v:shape id="Freeform 11077" o:spid="_x0000_s1301" style="position:absolute;left:4864;top:4235;width:117;height:20;visibility:visible;mso-wrap-style:square;v-text-anchor:top" coordsize="47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QXGcMA&#10;AADdAAAADwAAAGRycy9kb3ducmV2LnhtbERP3WrCMBS+H+wdwhnsbk2VIaUaZQwcY+7C2j7AoTk2&#10;xeakNFlbfXpzMfDy4/vf7GbbiZEG3zpWsEhSEMS10y03Cqpy/5aB8AFZY+eYFFzJw277/LTBXLuJ&#10;CxpPoRExhH2OCkwIfS6lrw1Z9InriSN3doPFEOHQSD3gFMNtJ5dpupIWW44NBnv6NFRfTn9WwXRZ&#10;TOPRYvl7O4Svsno3++anUOr1Zf5Ygwg0h4f43/2tFSxXWdwf38Qn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nQXGcMAAADdAAAADwAAAAAAAAAAAAAAAACYAgAAZHJzL2Rv&#10;d25yZXYueG1sUEsFBgAAAAAEAAQA9QAAAIgDAAAAAA==&#10;" path="m,80l158,63,315,37,471,e" filled="f" strokeweight="0">
                        <v:path arrowok="t" o:connecttype="custom" o:connectlocs="0,0;0,0;1,0;2,0" o:connectangles="0,0,0,0"/>
                        <o:lock v:ext="edit" aspectratio="t"/>
                      </v:shape>
                      <v:line id="Line 11078" o:spid="_x0000_s1302" style="position:absolute;flip:x;visibility:visible;mso-wrap-style:square" from="4874,4279" to="4905,4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m0LMYAAADdAAAADwAAAGRycy9kb3ducmV2LnhtbESPQWsCMRSE70L/Q3iF3jSrB5WtUaSl&#10;pRSqaOvB23Pz3F3cvCxJdOO/N4LQ4zAz3zCzRTSNuJDztWUFw0EGgriwuuZSwd/vR38KwgdkjY1l&#10;UnAlD4v5U2+GubYdb+iyDaVIEPY5KqhCaHMpfVGRQT+wLXHyjtYZDEm6UmqHXYKbRo6ybCwN1pwW&#10;KmzpraLitD0bBZvVhA/u8xxP8dD9rPe78nv3vlTq5TkuX0EEiuE//Gh/aQWj8XQI9zfpCcj5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5tCzGAAAA3QAAAA8AAAAAAAAA&#10;AAAAAAAAoQIAAGRycy9kb3ducmV2LnhtbFBLBQYAAAAABAAEAPkAAACUAwAAAAA=&#10;" strokeweight="0"/>
                      <v:line id="Line 11079" o:spid="_x0000_s1303" style="position:absolute;flip:y;visibility:visible;mso-wrap-style:square" from="4856,4231" to="4857,4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sqW8cAAADdAAAADwAAAGRycy9kb3ducmV2LnhtbESPQWsCMRSE74L/IbxCb5rtHlRWo0il&#10;pRTaoq0Hb8/N6+7i5mVJohv/fVMQPA4z8w2zWEXTigs531hW8DTOQBCXVjdcKfj5fhnNQPiArLG1&#10;TAqu5GG1HA4WWGjb85Yuu1CJBGFfoII6hK6Q0pc1GfRj2xEn79c6gyFJV0ntsE9w08o8yybSYMNp&#10;ocaOnmsqT7uzUbD9nPLRvZ7jKR77j6/Dvnrfb9ZKPT7E9RxEoBju4Vv7TSvIJ7Mc/t+k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aypbxwAAAN0AAAAPAAAAAAAA&#10;AAAAAAAAAKECAABkcnMvZG93bnJldi54bWxQSwUGAAAAAAQABAD5AAAAlQMAAAAA&#10;" strokeweight="0"/>
                      <v:line id="Line 11080" o:spid="_x0000_s1304" style="position:absolute;flip:y;visibility:visible;mso-wrap-style:square" from="4857,4231" to="4858,4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ePwMcAAADdAAAADwAAAGRycy9kb3ducmV2LnhtbESPQWsCMRSE74X+h/AK3mq2Cla2RpGK&#10;IoVW1Hrw9tw8dxc3L0sS3fTfN4WCx2FmvmEms2gacSPna8sKXvoZCOLC6ppLBd/75fMYhA/IGhvL&#10;pOCHPMymjw8TzLXteEu3XShFgrDPUUEVQptL6YuKDPq+bYmTd7bOYEjSlVI77BLcNHKQZSNpsOa0&#10;UGFL7xUVl93VKNh+vfLJra7xEk/d5+Z4KD8Oi7lSvac4fwMRKIZ7+L+91goGo/EQ/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J4/AxwAAAN0AAAAPAAAAAAAA&#10;AAAAAAAAAKECAABkcnMvZG93bnJldi54bWxQSwUGAAAAAAQABAD5AAAAlQMAAAAA&#10;" strokeweight="0"/>
                      <v:line id="Line 11081" o:spid="_x0000_s1305" style="position:absolute;visibility:visible;mso-wrap-style:square" from="4857,4239" to="4870,4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Jg88UAAADdAAAADwAAAGRycy9kb3ducmV2LnhtbESPT2vCQBTE7wW/w/IEb3Wj2Bijq0hp&#10;0d78Cx4f2WeymH0bsltNv71bKPQ4zMxvmMWqs7W4U+uNYwWjYQKCuHDacKngdPx8zUD4gKyxdkwK&#10;fsjDatl7WWCu3YP3dD+EUkQI+xwVVCE0uZS+qMiiH7qGOHpX11oMUbal1C0+ItzWcpwkqbRoOC5U&#10;2NB7RcXt8G0VmF26efuanmdn+bEJo0t2y4w9KTXod+s5iEBd+A//tbdawTjNJ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Jg88UAAADdAAAADwAAAAAAAAAA&#10;AAAAAAChAgAAZHJzL2Rvd25yZXYueG1sUEsFBgAAAAAEAAQA+QAAAJMDAAAAAA==&#10;" strokeweight="0"/>
                      <v:line id="Line 11082" o:spid="_x0000_s1306" style="position:absolute;visibility:visible;mso-wrap-style:square" from="4856,4239" to="4857,4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7FaMUAAADdAAAADwAAAGRycy9kb3ducmV2LnhtbESPT4vCMBTE7wt+h/AEb2uqYLdWo4is&#10;6N7Wf+Dx0TzbYPNSmqzWb79ZWPA4zMxvmPmys7W4U+uNYwWjYQKCuHDacKngdNy8ZyB8QNZYOyYF&#10;T/KwXPTe5phr9+A93Q+hFBHCPkcFVQhNLqUvKrLoh64hjt7VtRZDlG0pdYuPCLe1HCdJKi0ajgsV&#10;NrSuqLgdfqwC851uJ18f5+lZfm7D6JLdMmNPSg363WoGIlAXXuH/9k4rGKfZB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H7FaMUAAADdAAAADwAAAAAAAAAA&#10;AAAAAAChAgAAZHJzL2Rvd25yZXYueG1sUEsFBgAAAAAEAAQA+QAAAJMDAAAAAA==&#10;" strokeweight="0"/>
                      <v:line id="Line 11083" o:spid="_x0000_s1307" style="position:absolute;visibility:visible;mso-wrap-style:square" from="4850,4231" to="4856,4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xbH8UAAADdAAAADwAAAGRycy9kb3ducmV2LnhtbESPQWvCQBSE70L/w/IEb7pRME2jqxSx&#10;aG9tquDxkX0mi9m3IbvV+O+7gtDjMDPfMMt1bxtxpc4bxwqmkwQEcem04UrB4edjnIHwAVlj45gU&#10;3MnDevUyWGKu3Y2/6VqESkQI+xwV1CG0uZS+rMmin7iWOHpn11kMUXaV1B3eItw2cpYkqbRoOC7U&#10;2NKmpvJS/FoF5ivdzT9fj29Hud2F6Sm7ZMYelBoN+/cFiEB9+A8/23utYJZmKTzexCc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KxbH8UAAADdAAAADwAAAAAAAAAA&#10;AAAAAAChAgAAZHJzL2Rvd25yZXYueG1sUEsFBgAAAAAEAAQA+QAAAJMDAAAAAA==&#10;" strokeweight="0"/>
                      <v:line id="Line 11084" o:spid="_x0000_s1308" style="position:absolute;flip:y;visibility:visible;mso-wrap-style:square" from="4878,4254" to="4879,4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yJw8YAAADdAAAADwAAAGRycy9kb3ducmV2LnhtbESPQWsCMRSE70L/Q3iF3jRbDypbo0hL&#10;RQpatPXg7bl57i5uXpYkuvHfm4LQ4zAz3zDTeTSNuJLztWUFr4MMBHFhdc2lgt+fz/4EhA/IGhvL&#10;pOBGHuazp94Uc2073tJ1F0qRIOxzVFCF0OZS+qIig35gW+LknawzGJJ0pdQOuwQ3jRxm2UgarDkt&#10;VNjSe0XFeXcxCrabMR/d8hLP8ditvw/78mv/sVDq5Tku3kAEiuE//GivtILhaDKGvzfpCc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gcicPGAAAA3QAAAA8AAAAAAAAA&#10;AAAAAAAAoQIAAGRycy9kb3ducmV2LnhtbFBLBQYAAAAABAAEAPkAAACUAwAAAAA=&#10;" strokeweight="0"/>
                      <v:line id="Line 11085" o:spid="_x0000_s1309" style="position:absolute;flip:x y;visibility:visible;mso-wrap-style:square" from="4878,4256" to="4911,4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ihMEAAADdAAAADwAAAGRycy9kb3ducmV2LnhtbERPTWsCMRC9F/ofwhS8lJqtwipbo5Si&#10;It5c2/uwmW4Wk8mSRF3/vTkIHh/ve7EanBUXCrHzrOBzXIAgbrzuuFXwe9x8zEHEhKzReiYFN4qw&#10;Wr6+LLDS/soHutSpFTmEY4UKTEp9JWVsDDmMY98TZ+7fB4cpw9BKHfCaw52Vk6IopcOOc4PBnn4M&#10;Naf67BRMZ3/H3cm+m/0mOrPe2ropw02p0dvw/QUi0ZCe4od7pxVMynmem9/kJyC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p6KEwQAAAN0AAAAPAAAAAAAAAAAAAAAA&#10;AKECAABkcnMvZG93bnJldi54bWxQSwUGAAAAAAQABAD5AAAAjwMAAAAA&#10;" strokeweight="0"/>
                      <v:line id="Line 11086" o:spid="_x0000_s1310" style="position:absolute;visibility:visible;mso-wrap-style:square" from="4870,4271" to="4875,4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PPbcUAAADdAAAADwAAAGRycy9kb3ducmV2LnhtbESPT4vCMBTE7wt+h/CEva2pwnZrNYos&#10;K+pt/QceH82zDTYvpYlav71ZWPA4zMxvmOm8s7W4UeuNYwXDQQKCuHDacKngsF9+ZCB8QNZYOyYF&#10;D/Iwn/Xepphrd+ct3XahFBHCPkcFVQhNLqUvKrLoB64hjt7ZtRZDlG0pdYv3CLe1HCVJKi0ajgsV&#10;NvRdUXHZXa0C85uuPjdfx/FR/qzC8JRdMmMPSr33u8UERKAuvML/7bVWMEqzMfy9iU9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TPPbcUAAADdAAAADwAAAAAAAAAA&#10;AAAAAAChAgAAZHJzL2Rvd25yZXYueG1sUEsFBgAAAAAEAAQA+QAAAJMDAAAAAA==&#10;" strokeweight="0"/>
                      <v:line id="Line 11087" o:spid="_x0000_s1311" style="position:absolute;flip:x y;visibility:visible;mso-wrap-style:square" from="5015,4247" to="5025,42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g4X8EAAADdAAAADwAAAGRycy9kb3ducmV2LnhtbERPTWsCMRC9C/0PYQq9iGZrYaurUUqp&#10;Rby51vuwGTeLyWRJUl3/fXMoeHy879VmcFZcKcTOs4LXaQGCuPG641bBz3E7mYOICVmj9UwK7hRh&#10;s34arbDS/sYHutapFTmEY4UKTEp9JWVsDDmMU98TZ+7sg8OUYWilDnjL4c7KWVGU0mHHucFgT5+G&#10;mkv96xS8vZ+Ou4sdm/02OvP1beumDHelXp6HjyWIREN6iP/dO61gVi7y/vwmPwG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CDhfwQAAAN0AAAAPAAAAAAAAAAAAAAAA&#10;AKECAABkcnMvZG93bnJldi54bWxQSwUGAAAAAAQABAD5AAAAjwMAAAAA&#10;" strokeweight="0"/>
                      <v:line id="Line 11088" o:spid="_x0000_s1312" style="position:absolute;flip:x;visibility:visible;mso-wrap-style:square" from="4933,4136" to="4935,4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Ai8ccAAADdAAAADwAAAGRycy9kb3ducmV2LnhtbESPT2sCMRTE74V+h/AKvdWsHqxdjSIV&#10;SylY8d/B23Pzuru4eVmS6Kbf3hSEHoeZ+Q0zmUXTiCs5X1tW0O9lIIgLq2suFex3y5cRCB+QNTaW&#10;ScEveZhNHx8mmGvb8Yau21CKBGGfo4IqhDaX0hcVGfQ92xIn78c6gyFJV0rtsEtw08hBlg2lwZrT&#10;QoUtvVdUnLcXo2Dz/con93GJ53jqVuvjofw6LOZKPT/F+RhEoBj+w/f2p1YwGL714e9NegJye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YCLxxwAAAN0AAAAPAAAAAAAA&#10;AAAAAAAAAKECAABkcnMvZG93bnJldi54bWxQSwUGAAAAAAQABAD5AAAAlQMAAAAA&#10;" strokeweight="0"/>
                      <v:line id="Line 11089" o:spid="_x0000_s1313" style="position:absolute;flip:y;visibility:visible;mso-wrap-style:square" from="5004,4209" to="5019,4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K8hscAAADdAAAADwAAAGRycy9kb3ducmV2LnhtbESPQWsCMRSE74X+h/CE3mrWPdh2NYpU&#10;LKXQilYP3p6b5+7i5mVJopv++6ZQ8DjMzDfMdB5NK67kfGNZwWiYgSAurW64UrD7Xj0+g/ABWWNr&#10;mRT8kIf57P5uioW2PW/oug2VSBD2BSqoQ+gKKX1Zk0E/tB1x8k7WGQxJukpqh32Cm1bmWTaWBhtO&#10;CzV29FpTed5ejILN1xMf3dslnuOx/1wf9tXHfrlQ6mEQFxMQgWK4hf/b71pBPn7J4e9NegJy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sryGxwAAAN0AAAAPAAAAAAAA&#10;AAAAAAAAAKECAABkcnMvZG93bnJldi54bWxQSwUGAAAAAAQABAD5AAAAlQMAAAAA&#10;" strokeweight="0"/>
                      <v:line id="Line 11090" o:spid="_x0000_s1314" style="position:absolute;flip:y;visibility:visible;mso-wrap-style:square" from="5019,4209" to="5020,4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4ZHcgAAADdAAAADwAAAGRycy9kb3ducmV2LnhtbESPT2sCMRTE74V+h/AEbzWrgq1bo0hL&#10;RQq1+O/g7bl53V3cvCxJdNNv3xQKPQ4z8xtmtoimETdyvrasYDjIQBAXVtdcKjjs3x6eQPiArLGx&#10;TAq+ycNifn83w1zbjrd024VSJAj7HBVUIbS5lL6oyKAf2JY4eV/WGQxJulJqh12Cm0aOsmwiDdac&#10;Fips6aWi4rK7GgXbzSOf3eoaL/HcfXyejuX78XWpVL8Xl88gAsXwH/5rr7WC0WQ6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v4ZHcgAAADdAAAADwAAAAAA&#10;AAAAAAAAAAChAgAAZHJzL2Rvd25yZXYueG1sUEsFBgAAAAAEAAQA+QAAAJYDAAAAAA==&#10;" strokeweight="0"/>
                      <v:line id="Line 11091" o:spid="_x0000_s1315" style="position:absolute;visibility:visible;mso-wrap-style:square" from="5000,4212" to="5004,4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v2LsYAAADdAAAADwAAAGRycy9kb3ducmV2LnhtbESPT2vCQBTE7wW/w/IEb3Wj2Bijq0ip&#10;aG+tf8DjI/tMFrNvQ3bV9Nu7hUKPw8z8hlmsOluLO7XeOFYwGiYgiAunDZcKjofNawbCB2SNtWNS&#10;8EMeVsveywJz7R78Tfd9KEWEsM9RQRVCk0vpi4os+qFriKN3ca3FEGVbSt3iI8JtLcdJkkqLhuNC&#10;hQ29V1Rc9zerwHyl27fP6Wl2kh/bMDpn18zYo1KDfreegwjUhf/wX3unFYzT2Q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r9i7GAAAA3QAAAA8AAAAAAAAA&#10;AAAAAAAAoQIAAGRycy9kb3ducmV2LnhtbFBLBQYAAAAABAAEAPkAAACUAwAAAAA=&#10;" strokeweight="0"/>
                      <v:line id="Line 11092" o:spid="_x0000_s1316" style="position:absolute;flip:y;visibility:visible;mso-wrap-style:square" from="5004,4211" to="5005,4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sk8sgAAADdAAAADwAAAGRycy9kb3ducmV2LnhtbESPT2sCMRTE74V+h/AEbzWroK1bo0hL&#10;RQq1+O/g7bl53V3cvCxJdNNv3xQKPQ4z8xtmtoimETdyvrasYDjIQBAXVtdcKjjs3x6eQPiArLGx&#10;TAq+ycNifn83w1zbjrd024VSJAj7HBVUIbS5lL6oyKAf2JY4eV/WGQxJulJqh12Cm0aOsmwiDdac&#10;Fips6aWi4rK7GgXbzSOf3eoaL/HcfXyejuX78XWpVL8Xl88gAsXwH/5rr7WC0WQ6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lsk8sgAAADdAAAADwAAAAAA&#10;AAAAAAAAAAChAgAAZHJzL2Rvd25yZXYueG1sUEsFBgAAAAAEAAQA+QAAAJYDAAAAAA==&#10;" strokeweight="0"/>
                      <v:line id="Line 11093" o:spid="_x0000_s1317" style="position:absolute;visibility:visible;mso-wrap-style:square" from="4550,3760" to="4692,3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XNwsUAAADdAAAADwAAAGRycy9kb3ducmV2LnhtbESPT4vCMBTE7wt+h/AEb2uqYK1do4i4&#10;uHvzL+zx0TzbYPNSmqx2v/1GEDwOM/MbZr7sbC1u1HrjWMFomIAgLpw2XCo4HT/fMxA+IGusHZOC&#10;P/KwXPTe5phrd+c93Q6hFBHCPkcFVQhNLqUvKrLoh64hjt7FtRZDlG0pdYv3CLe1HCdJKi0ajgsV&#10;NrSuqLgefq0Cs0u3k+/peXaWm20Y/WTXzNiTUoN+t/oAEagLr/Cz/aUVjNNZCo838Qn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XXNwsUAAADdAAAADwAAAAAAAAAA&#10;AAAAAAChAgAAZHJzL2Rvd25yZXYueG1sUEsFBgAAAAAEAAQA+QAAAJMDAAAAAA==&#10;" strokeweight="0"/>
                      <v:shape id="Freeform 11094" o:spid="_x0000_s1318" style="position:absolute;left:4557;top:3508;width:167;height:178;visibility:visible;mso-wrap-style:square;v-text-anchor:top" coordsize="666,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VQ58MA&#10;AADdAAAADwAAAGRycy9kb3ducmV2LnhtbESPQWvCQBSE74X+h+UVequbRrA2ukoVAj0JVcHrI/ua&#10;BLNvw+7TpP++Kwgeh5n5hlmuR9epK4XYejbwPslAEVfetlwbOB7KtzmoKMgWO89k4I8irFfPT0ss&#10;rB/4h657qVWCcCzQQCPSF1rHqiGHceJ74uT9+uBQkgy1tgGHBHedzrNsph22nBYa7GnbUHXeX5wB&#10;kbjbhPJCA2M+bCWe2kM5Neb1ZfxagBIa5RG+t7+tgXz2+QG3N+kJ6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VQ58MAAADdAAAADwAAAAAAAAAAAAAAAACYAgAAZHJzL2Rv&#10;d25yZXYueG1sUEsFBgAAAAAEAAQA9QAAAIgDAAAAAA==&#10;" path="m666,712l583,595,499,485,416,383,332,289,248,203,165,127,81,59,,e" filled="f" strokeweight="0">
                        <v:path arrowok="t" o:connecttype="custom" o:connectlocs="3,3;2,2;2,2;2,2;1,1;1,1;1,1;0,0;0,0" o:connectangles="0,0,0,0,0,0,0,0,0"/>
                        <o:lock v:ext="edit" aspectratio="t"/>
                      </v:shape>
                      <v:shape id="Freeform 11095" o:spid="_x0000_s1319" style="position:absolute;left:4558;top:3487;width:172;height:145;visibility:visible;mso-wrap-style:square;v-text-anchor:top" coordsize="689,5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CLAcEA&#10;AADdAAAADwAAAGRycy9kb3ducmV2LnhtbERPz2vCMBS+D/wfwhN2m6kVgnZGkUJB8LQ6EG+P5q0t&#10;Ni+liW3975fDYMeP7/f+ONtOjDT41rGG9SoBQVw503Kt4ftafGxB+IBssHNMGl7k4XhYvO0xM27i&#10;LxrLUIsYwj5DDU0IfSalrxqy6FeuJ47cjxsshgiHWpoBpxhuO5kmiZIWW44NDfaUN1Q9yqfVsPX3&#10;tXxdylxVtLmWOSkqbkrr9+V8+gQRaA7/4j/32WhI1S7OjW/iE5CH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AiwHBAAAA3QAAAA8AAAAAAAAAAAAAAAAAmAIAAGRycy9kb3du&#10;cmV2LnhtbFBLBQYAAAAABAAEAPUAAACGAwAAAAA=&#10;" path="m689,579l590,472,491,374,392,282,293,199,194,124,97,58,,e" filled="f" strokeweight="0">
                        <v:path arrowok="t" o:connecttype="custom" o:connectlocs="3,2;2,2;2,2;1,1;1,1;1,1;0,0;0,0" o:connectangles="0,0,0,0,0,0,0,0"/>
                        <o:lock v:ext="edit" aspectratio="t"/>
                      </v:shape>
                      <v:line id="Line 11096" o:spid="_x0000_s1320" style="position:absolute;visibility:visible;mso-wrap-style:square" from="4549,3779" to="4676,3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pZsMUAAADdAAAADwAAAGRycy9kb3ducmV2LnhtbESPT2vCQBTE7wW/w/IKvdWNQtMkdRUR&#10;xXqr/6DHR/Y1Wcy+DdlV02/vCoLHYWZ+w0xmvW3EhTpvHCsYDRMQxKXThisFh/3qPQPhA7LGxjEp&#10;+CcPs+ngZYKFdlfe0mUXKhEh7AtUUIfQFlL6siaLfuha4uj9uc5iiLKrpO7wGuG2keMkSaVFw3Gh&#10;xpYWNZWn3dkqMD/p+mPzecyPcrkOo9/slBl7UOrttZ9/gQjUh2f40f7WCsZpnsP9TXwCcn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pZsMUAAADdAAAADwAAAAAAAAAA&#10;AAAAAAChAgAAZHJzL2Rvd25yZXYueG1sUEsFBgAAAAAEAAQA+QAAAJMDAAAAAA==&#10;" strokeweight="0"/>
                      <v:line id="Line 11097" o:spid="_x0000_s1321" style="position:absolute;flip:y;visibility:visible;mso-wrap-style:square" from="4093,3453" to="4097,3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cdcMMAAADdAAAADwAAAGRycy9kb3ducmV2LnhtbERPTWsCMRC9F/wPYYTearYeatkaRSqK&#10;CFrUevA2bsbdxc1kSaKb/vvmIHh8vO/xNJpG3Mn52rKC90EGgriwuuZSwe9h8fYJwgdkjY1lUvBH&#10;HqaT3ssYc2073tF9H0qRQtjnqKAKoc2l9EVFBv3AtsSJu1hnMCToSqkddincNHKYZR/SYM2pocKW&#10;visqrvubUbDbjvjslrd4jedu83M6luvjfKbUaz/OvkAEiuEpfrhXWsFwlKX96U16AnL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zHHXDDAAAA3QAAAA8AAAAAAAAAAAAA&#10;AAAAoQIAAGRycy9kb3ducmV2LnhtbFBLBQYAAAAABAAEAPkAAACRAwAAAAA=&#10;" strokeweight="0"/>
                      <v:line id="Line 11098" o:spid="_x0000_s1322" style="position:absolute;flip:y;visibility:visible;mso-wrap-style:square" from="4044,3461" to="4048,3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4u468YAAADdAAAADwAAAGRycy9kb3ducmV2LnhtbESPQWsCMRSE74L/ITyhN83qocrWKFKx&#10;FMGKth56e25edxc3L0sS3fTfNwXB4zAz3zDzZTSNuJHztWUF41EGgriwuuZSwdfnZjgD4QOyxsYy&#10;KfglD8tFvzfHXNuOD3Q7hlIkCPscFVQhtLmUvqjIoB/Zljh5P9YZDEm6UmqHXYKbRk6y7FkarDkt&#10;VNjSa0XF5Xg1Cg4fUz67t2u8xHO323+fyu1pvVLqaRBXLyACxfAI39vvWsFkmo3h/016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OLuOvGAAAA3QAAAA8AAAAAAAAA&#10;AAAAAAAAoQIAAGRycy9kb3ducmV2LnhtbFBLBQYAAAAABAAEAPkAAACUAwAAAAA=&#10;" strokeweight="0"/>
                      <v:shape id="Freeform 11099" o:spid="_x0000_s1323" style="position:absolute;left:4008;top:3555;width:4;height:29;visibility:visible;mso-wrap-style:square;v-text-anchor:top" coordsize="16,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BxNcYA&#10;AADdAAAADwAAAGRycy9kb3ducmV2LnhtbESPMW/CMBSE90r8B+shsRWHDKEKGISQQB3K0LRD2Z7i&#10;RxKIn4PtQPj3uFKljqe7+063XA+mFTdyvrGsYDZNQBCXVjdcKfj+2r2+gfABWWNrmRQ8yMN6NXpZ&#10;Yq7tnT/pVoRKRAj7HBXUIXS5lL6syaCf2o44eifrDIYoXSW1w3uEm1amSZJJgw3HhRo72tZUXore&#10;KChca88f8nrs8bC7zvufbNgfM6Um42GzABFoCP/hv/a7VpDOkxR+38QnIF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BxNcYAAADdAAAADwAAAAAAAAAAAAAAAACYAgAAZHJz&#10;L2Rvd25yZXYueG1sUEsFBgAAAAAEAAQA9QAAAIsDAAAAAA==&#10;" path="m16,117l12,57,,e" filled="f" strokeweight="0">
                        <v:path arrowok="t" o:connecttype="custom" o:connectlocs="0,0;0,0;0,0" o:connectangles="0,0,0"/>
                        <o:lock v:ext="edit" aspectratio="t"/>
                      </v:shape>
                      <v:line id="Line 11100" o:spid="_x0000_s1324" style="position:absolute;flip:y;visibility:visible;mso-wrap-style:square" from="4044,3461" to="4048,3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WDB8cAAADdAAAADwAAAGRycy9kb3ducmV2LnhtbESPQWsCMRSE74L/IbyCN83WQi1bo4il&#10;RQpWtPXQ23Pzuru4eVmS6MZ/b4SCx2FmvmGm82gacSbna8sKHkcZCOLC6ppLBT/f78MXED4ga2ws&#10;k4ILeZjP+r0p5tp2vKXzLpQiQdjnqKAKoc2l9EVFBv3ItsTJ+7POYEjSlVI77BLcNHKcZc/SYM1p&#10;ocKWlhUVx93JKNh+TfjgPk7xGA/devO7Lz/3bwulBg9x8QoiUAz38H97pRWMJ9kT3N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FYMHxwAAAN0AAAAPAAAAAAAA&#10;AAAAAAAAAKECAABkcnMvZG93bnJldi54bWxQSwUGAAAAAAQABAD5AAAAlQMAAAAA&#10;" strokeweight="0"/>
                      <v:line id="Line 11101" o:spid="_x0000_s1325" style="position:absolute;flip:y;visibility:visible;mso-wrap-style:square" from="4032,3463" to="4036,3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bc8cAAADdAAAADwAAAGRycy9kb3ducmV2LnhtbESPQWsCMRSE74L/IbyCN81WSi1bo4il&#10;RQpWtPXQ23Pzuru4eVmS6MZ/b4SCx2FmvmGm82gacSbna8sKHkcZCOLC6ppLBT/f78MXED4ga2ws&#10;k4ILeZjP+r0p5tp2vKXzLpQiQdjnqKAKoc2l9EVFBv3ItsTJ+7POYEjSlVI77BLcNHKcZc/SYM1p&#10;ocKWlhUVx93JKNh+TfjgPk7xGA/devO7Lz/3bwulBg9x8QoiUAz38H97pRWMJ9kT3N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BtzxwAAAN0AAAAPAAAAAAAA&#10;AAAAAAAAAKECAABkcnMvZG93bnJldi54bWxQSwUGAAAAAAQABAD5AAAAlQMAAAAA&#10;" strokeweight="0"/>
                      <v:line id="Line 11102" o:spid="_x0000_s1326" style="position:absolute;flip:y;visibility:visible;mso-wrap-style:square" from="4035,3765" to="4039,3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C+6McAAADdAAAADwAAAGRycy9kb3ducmV2LnhtbESPQWsCMRSE74L/IbyCN81WaC1bo4il&#10;RQpWtPXQ23Pzuru4eVmS6MZ/b4SCx2FmvmGm82gacSbna8sKHkcZCOLC6ppLBT/f78MXED4ga2ws&#10;k4ILeZjP+r0p5tp2vKXzLpQiQdjnqKAKoc2l9EVFBv3ItsTJ+7POYEjSlVI77BLcNHKcZc/SYM1p&#10;ocKWlhUVx93JKNh+TfjgPk7xGA/devO7Lz/3bwulBg9x8QoiUAz38H97pRWMJ9kT3N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sL7oxwAAAN0AAAAPAAAAAAAA&#10;AAAAAAAAAKECAABkcnMvZG93bnJldi54bWxQSwUGAAAAAAQABAD5AAAAlQMAAAAA&#10;" strokeweight="0"/>
                      <v:line id="Line 11103" o:spid="_x0000_s1327" style="position:absolute;flip:y;visibility:visible;mso-wrap-style:square" from="4023,3767" to="4027,3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Ign8cAAADdAAAADwAAAGRycy9kb3ducmV2LnhtbESPT2sCMRTE7wW/Q3iCt5rVg5atUURp&#10;kUIt/jv09tw8dxc3L0sS3fTbN0Khx2FmfsPMFtE04k7O15YVjIYZCOLC6ppLBcfD2/MLCB+QNTaW&#10;ScEPeVjMe08zzLXteEf3fShFgrDPUUEVQptL6YuKDPqhbYmTd7HOYEjSlVI77BLcNHKcZRNpsOa0&#10;UGFLq4qK6/5mFOy2Uz6791u8xnP3+fV9Kj9O66VSg35cvoIIFMN/+K+90QrG02wCjzfpCcj5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YiCfxwAAAN0AAAAPAAAAAAAA&#10;AAAAAAAAAKECAABkcnMvZG93bnJldi54bWxQSwUGAAAAAAQABAD5AAAAlQMAAAAA&#10;" strokeweight="0"/>
                      <v:shape id="Freeform 11104" o:spid="_x0000_s1328" style="position:absolute;left:4070;top:3900;width:14;height:10;visibility:visible;mso-wrap-style:square;v-text-anchor:top" coordsize="5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JURMcA&#10;AADdAAAADwAAAGRycy9kb3ducmV2LnhtbESPQWvCQBSE70L/w/IEL1I3TUtTU1cJQqkILWgKXh/Z&#10;1ySYfRuzWxP/vVsQPA4z8w2zWA2mEWfqXG1ZwdMsAkFcWF1zqeAn/3h8A+E8ssbGMim4kIPV8mG0&#10;wFTbnnd03vtSBAi7FBVU3replK6oyKCb2ZY4eL+2M+iD7EqpO+wD3DQyjqJXabDmsFBhS+uKiuP+&#10;zyg4vejtfJcX31/rz7ke+sNhitmzUpPxkL2D8DT4e/jW3mgFcRIl8P8mPAG5v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CVETHAAAA3QAAAA8AAAAAAAAAAAAAAAAAmAIAAGRy&#10;cy9kb3ducmV2LnhtbFBLBQYAAAAABAAEAPUAAACMAwAAAAA=&#10;" path="m53,40l45,15,26,1,,e" filled="f" strokeweight="0">
                        <v:path arrowok="t" o:connecttype="custom" o:connectlocs="0,0;0,0;0,0;0,0" o:connectangles="0,0,0,0"/>
                        <o:lock v:ext="edit" aspectratio="t"/>
                      </v:shape>
                      <v:line id="Line 11105" o:spid="_x0000_s1329" style="position:absolute;flip:y;visibility:visible;mso-wrap-style:square" from="4070,3900" to="4071,3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ERdsMAAADdAAAADwAAAGRycy9kb3ducmV2LnhtbERPTWsCMRC9F/wPYYTearYeatkaRSqK&#10;CFrUevA2bsbdxc1kSaKb/vvmIHh8vO/xNJpG3Mn52rKC90EGgriwuuZSwe9h8fYJwgdkjY1lUvBH&#10;HqaT3ssYc2073tF9H0qRQtjnqKAKoc2l9EVFBv3AtsSJu1hnMCToSqkddincNHKYZR/SYM2pocKW&#10;visqrvubUbDbjvjslrd4jedu83M6luvjfKbUaz/OvkAEiuEpfrhXWsFwlKW56U16AnL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xEXbDAAAA3QAAAA8AAAAAAAAAAAAA&#10;AAAAoQIAAGRycy9kb3ducmV2LnhtbFBLBQYAAAAABAAEAPkAAACRAwAAAAA=&#10;" strokeweight="0"/>
                      <v:line id="Line 11106" o:spid="_x0000_s1330" style="position:absolute;flip:x;visibility:visible;mso-wrap-style:square" from="4036,3900" to="4070,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207ccAAADdAAAADwAAAGRycy9kb3ducmV2LnhtbESPQWsCMRSE7wX/Q3hCbzWrh1q3RhHF&#10;UgpW1Hro7bl53V3cvCxJdNN/bwoFj8PMfMNM59E04krO15YVDAcZCOLC6ppLBV+H9dMLCB+QNTaW&#10;ScEveZjPeg9TzLXteEfXfShFgrDPUUEVQptL6YuKDPqBbYmT92OdwZCkK6V22CW4aeQoy56lwZrT&#10;QoUtLSsqzvuLUbD7HPPJvV3iOZ66zfb7WH4cVwulHvtx8QoiUAz38H/7XSsYjbMJ/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bTtxwAAAN0AAAAPAAAAAAAA&#10;AAAAAAAAAKECAABkcnMvZG93bnJldi54bWxQSwUGAAAAAAQABAD5AAAAlQMAAAAA&#10;" strokeweight="0"/>
                      <v:line id="Line 11107" o:spid="_x0000_s1331" style="position:absolute;flip:x y;visibility:visible;mso-wrap-style:square" from="4037,3830" to="4082,3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o0mMAAAADdAAAADwAAAGRycy9kb3ducmV2LnhtbERPTWsCMRC9C/6HMEIvUrMqaNkaRUSL&#10;9NZV78NmullMJksSdf335lDo8fG+V5veWXGnEFvPCqaTAgRx7XXLjYLz6fD+ASImZI3WMyl4UoTN&#10;ejhYYan9g3/oXqVG5BCOJSowKXWllLE25DBOfEecuV8fHKYMQyN1wEcOd1bOimIhHbacGwx2tDNU&#10;X6ubUzBfXk7Hqx2b70N0Zv9lq3oRnkq9jfrtJ4hEffoX/7mPWsFsOc3785v8BOT6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o6NJjAAAAA3QAAAA8AAAAAAAAAAAAAAAAA&#10;oQIAAGRycy9kb3ducmV2LnhtbFBLBQYAAAAABAAEAPkAAACOAwAAAAA=&#10;" strokeweight="0"/>
                      <v:line id="Line 11108" o:spid="_x0000_s1332" style="position:absolute;flip:y;visibility:visible;mso-wrap-style:square" from="4071,3920" to="4083,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IuNscAAADdAAAADwAAAGRycy9kb3ducmV2LnhtbESPQWsCMRSE70L/Q3gFb5pdD1pWo0jF&#10;Ugpt0daDt+fmdXdx87Ik0U3/fVMQPA4z8w2zWEXTiis531hWkI8zEMSl1Q1XCr6/tqMnED4ga2wt&#10;k4Jf8rBaPgwWWGjb846u+1CJBGFfoII6hK6Q0pc1GfRj2xEn78c6gyFJV0ntsE9w08pJlk2lwYbT&#10;Qo0dPddUnvcXo2D3MeOTe7nEczz175/HQ/V22KyVGj7G9RxEoBju4Vv7VSuYzPIc/t+k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Ui42xwAAAN0AAAAPAAAAAAAA&#10;AAAAAAAAAKECAABkcnMvZG93bnJldi54bWxQSwUGAAAAAAQABAD5AAAAlQMAAAAA&#10;" strokeweight="0"/>
                      <v:line id="Line 11109" o:spid="_x0000_s1333" style="position:absolute;flip:x;visibility:visible;mso-wrap-style:square" from="4071,3910" to="4084,3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CwQccAAADdAAAADwAAAGRycy9kb3ducmV2LnhtbESPQWsCMRSE7wX/Q3iCt5p1D1pWo0hL&#10;RQpt0daDt+fmdXdx87Ik0U3/fVMQPA4z8w2zWEXTiis531hWMBlnIIhLqxuuFHx/vT4+gfABWWNr&#10;mRT8kofVcvCwwELbnnd03YdKJAj7AhXUIXSFlL6syaAf2444eT/WGQxJukpqh32Cm1bmWTaVBhtO&#10;CzV29FxTed5fjILdx4xPbnOJ53jq3z+Ph+rt8LJWajSM6zmIQDHcw7f2VivIZ5Mc/t+k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gLBBxwAAAN0AAAAPAAAAAAAA&#10;AAAAAAAAAKECAABkcnMvZG93bnJldi54bWxQSwUGAAAAAAQABAD5AAAAlQMAAAAA&#10;" strokeweight="0"/>
                      <v:shape id="Freeform 11110" o:spid="_x0000_s1334" style="position:absolute;left:4072;top:3977;width:10;height:3;visibility:visible;mso-wrap-style:square;v-text-anchor:top" coordsize="3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I74A&#10;AADdAAAADwAAAGRycy9kb3ducmV2LnhtbESPzQrCMBCE74LvEFbwpqkKKtUoIgjiRfx5gKVZ22Kz&#10;CU201ac3guBxmJlvmOW6NZV4Uu1LywpGwwQEcWZ1ybmC62U3mIPwAVljZZkUvMjDetXtLDHVtuET&#10;Pc8hFxHCPkUFRQguldJnBRn0Q+uIo3eztcEQZZ1LXWMT4aaS4ySZSoMlx4UCHW0Lyu7nh1HA5kpm&#10;5+SbdOsP5JrjNLdSqX6v3SxABGrDP/xr77WC8Ww0ge+b+ATk6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gnmiO+AAAA3QAAAA8AAAAAAAAAAAAAAAAAmAIAAGRycy9kb3ducmV2&#10;LnhtbFBLBQYAAAAABAAEAPUAAACDAwAAAAA=&#10;" path="m38,11l21,,,e" filled="f" strokeweight="0">
                        <v:path arrowok="t" o:connecttype="custom" o:connectlocs="0,0;0,0;0,0" o:connectangles="0,0,0"/>
                        <o:lock v:ext="edit" aspectratio="t"/>
                      </v:shape>
                      <v:line id="Line 11111" o:spid="_x0000_s1335" style="position:absolute;flip:x y;visibility:visible;mso-wrap-style:square" from="4067,3970" to="4077,3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Eym8QAAADdAAAADwAAAGRycy9kb3ducmV2LnhtbESPQWsCMRSE74X+h/CEXopmtUVlNUop&#10;tUhvrnp/bJ6bxeRlSVJd/31TEDwOM/MNs1z3zooLhdh6VjAeFSCIa69bbhQc9pvhHERMyBqtZ1Jw&#10;owjr1fPTEkvtr7yjS5UakSEcS1RgUupKKWNtyGEc+Y44eycfHKYsQyN1wGuGOysnRTGVDlvOCwY7&#10;+jRUn6tfp+Btdtxvz/bV/GyiM1/ftqqn4abUy6D/WIBI1KdH+N7eagWT2fgd/t/kJ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TKbxAAAAN0AAAAPAAAAAAAAAAAA&#10;AAAAAKECAABkcnMvZG93bnJldi54bWxQSwUGAAAAAAQABAD5AAAAkgMAAAAA&#10;" strokeweight="0"/>
                      <v:line id="Line 11112" o:spid="_x0000_s1336" style="position:absolute;flip:x y;visibility:visible;mso-wrap-style:square" from="4063,3949" to="4077,3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2XAMQAAADdAAAADwAAAGRycy9kb3ducmV2LnhtbESPQWsCMRSE74X+h/CEXopmtVRlNUop&#10;tUhvrnp/bJ6bxeRlSVJd/31TEDwOM/MNs1z3zooLhdh6VjAeFSCIa69bbhQc9pvhHERMyBqtZ1Jw&#10;owjr1fPTEkvtr7yjS5UakSEcS1RgUupKKWNtyGEc+Y44eycfHKYsQyN1wGuGOysnRTGVDlvOCwY7&#10;+jRUn6tfp+Btdtxvz/bV/GyiM1/ftqqn4abUy6D/WIBI1KdH+N7eagWT2fgd/t/kJ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TZcAxAAAAN0AAAAPAAAAAAAAAAAA&#10;AAAAAKECAABkcnMvZG93bnJldi54bWxQSwUGAAAAAAQABAD5AAAAkgMAAAAA&#10;" strokeweight="0"/>
                      <v:line id="Line 11113" o:spid="_x0000_s1337" style="position:absolute;flip:x y;visibility:visible;mso-wrap-style:square" from="4071,3911" to="4072,3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8Jd8QAAADdAAAADwAAAGRycy9kb3ducmV2LnhtbESPQWsCMRSE70L/Q3hCL6JZLaxlNUqR&#10;WqS3rvb+2Dw3i8nLkkRd/31TKPQ4zMw3zHo7OCtuFGLnWcF8VoAgbrzuuFVwOu6nryBiQtZoPZOC&#10;B0XYbp5Ga6y0v/MX3erUigzhWKECk1JfSRkbQw7jzPfE2Tv74DBlGVqpA94z3Fm5KIpSOuw4Lxjs&#10;aWeoudRXp+Bl+X08XOzEfO6jM+8ftm7K8FDqeTy8rUAkGtJ/+K990AoWy3kJv2/yE5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nwl3xAAAAN0AAAAPAAAAAAAAAAAA&#10;AAAAAKECAABkcnMvZG93bnJldi54bWxQSwUGAAAAAAQABAD5AAAAkgMAAAAA&#10;" strokeweight="0"/>
                      <v:line id="Line 11114" o:spid="_x0000_s1338" style="position:absolute;flip:x y;visibility:visible;mso-wrap-style:square" from="4035,3904" to="4036,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Os7MQAAADdAAAADwAAAGRycy9kb3ducmV2LnhtbESPQWsCMRSE74X+h/CEXopmVXDLapRS&#10;apHeumvvj81zs5i8LEmq679vhEKPw8x8w2x2o7PiQiH2nhXMZwUI4tbrnjsFx2Y/fQERE7JG65kU&#10;3CjCbvv4sMFK+yt/0aVOncgQjhUqMCkNlZSxNeQwzvxAnL2TDw5TlqGTOuA1w52Vi6JYSYc95wWD&#10;A70Zas/1j1OwLL+bw9k+m899dOb9w9btKtyUepqMr2sQicb0H/5rH7SCRTkv4f4mPwG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06zsxAAAAN0AAAAPAAAAAAAAAAAA&#10;AAAAAKECAABkcnMvZG93bnJldi54bWxQSwUGAAAAAAQABAD5AAAAkgMAAAAA&#10;" strokeweight="0"/>
                      <v:line id="Line 11115" o:spid="_x0000_s1339" style="position:absolute;flip:x;visibility:visible;mso-wrap-style:square" from="4062,3920" to="4064,3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iHq8QAAADdAAAADwAAAGRycy9kb3ducmV2LnhtbERPTWvCMBi+D/YfwjvYbaZ6mKM2ijg2&#10;xmAbfh28vW1e22LzpiTRxn9vDgOPD893sYimExdyvrWsYDzKQBBXVrdcK9htP17eQPiArLGzTAqu&#10;5GExf3woMNd24DVdNqEWKYR9jgqaEPpcSl81ZNCPbE+cuKN1BkOCrpba4ZDCTScnWfYqDbacGhrs&#10;adVQddqcjYL175RL93mOp1gOP3+Hff29f18q9fwUlzMQgWK4i//dX1rBZDpOc9Ob9ATk/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aIerxAAAAN0AAAAPAAAAAAAAAAAA&#10;AAAAAKECAABkcnMvZG93bnJldi54bWxQSwUGAAAAAAQABAD5AAAAkgMAAAAA&#10;" strokeweight="0"/>
                      <v:line id="Line 11116" o:spid="_x0000_s1340" style="position:absolute;flip:x;visibility:visible;mso-wrap-style:square" from="4051,3918" to="4052,3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QiMMcAAADdAAAADwAAAGRycy9kb3ducmV2LnhtbESPQWsCMRSE74X+h/AK3mpWD9quRpGK&#10;IgUr2nrw9ty87i5uXpYkuum/N4VCj8PMfMNM59E04kbO15YVDPoZCOLC6ppLBV+fq+cXED4ga2ws&#10;k4If8jCfPT5MMde24z3dDqEUCcI+RwVVCG0upS8qMuj7tiVO3rd1BkOSrpTaYZfgppHDLBtJgzWn&#10;hQpbequouByuRsH+Y8xnt77GSzx3293pWL4flwulek9xMQERKIb/8F97oxUMx4NX+H2TnoCc3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JCIwxwAAAN0AAAAPAAAAAAAA&#10;AAAAAAAAAKECAABkcnMvZG93bnJldi54bWxQSwUGAAAAAAQABAD5AAAAlQMAAAAA&#10;" strokeweight="0"/>
                      <v:line id="Line 11117" o:spid="_x0000_s1341" style="position:absolute;flip:x y;visibility:visible;mso-wrap-style:square" from="4052,3918" to="4071,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b+JcEAAADdAAAADwAAAGRycy9kb3ducmV2LnhtbERPTWsCMRC9F/ofwhR6KZp1BS2rUYpo&#10;kd662vuwmW4Wk8mSRF3/vTkIHh/ve7kenBUXCrHzrGAyLkAQN1533Co4HnajTxAxIWu0nknBjSKs&#10;V68vS6y0v/IvXerUihzCsUIFJqW+kjI2hhzGse+JM/fvg8OUYWilDnjN4c7Ksihm0mHHucFgTxtD&#10;zak+OwXT+d9hf7If5mcXndl+27qZhZtS72/D1wJEoiE9xQ/3Xiso52Xen9/kJ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Vv4lwQAAAN0AAAAPAAAAAAAAAAAAAAAA&#10;AKECAABkcnMvZG93bnJldi54bWxQSwUGAAAAAAQABAD5AAAAjwMAAAAA&#10;" strokeweight="0"/>
                      <v:line id="Line 11118" o:spid="_x0000_s1342" style="position:absolute;flip:y;visibility:visible;mso-wrap-style:square" from="4071,3912" to="4072,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7ki8cAAADdAAAADwAAAGRycy9kb3ducmV2LnhtbESPQWsCMRSE7wX/Q3iCt5p1D1pWo0hL&#10;RQpt0daDt+fmdXdx87Ik0U3/fVMQPA4z8w2zWEXTiis531hWMBlnIIhLqxuuFHx/vT4+gfABWWNr&#10;mRT8kofVcvCwwELbnnd03YdKJAj7AhXUIXSFlL6syaAf2444eT/WGQxJukpqh32Cm1bmWTaVBhtO&#10;CzV29FxTed5fjILdx4xPbnOJ53jq3z+Ph+rt8LJWajSM6zmIQDHcw7f2VivIZ/kE/t+k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PuSLxwAAAN0AAAAPAAAAAAAA&#10;AAAAAAAAAKECAABkcnMvZG93bnJldi54bWxQSwUGAAAAAAQABAD5AAAAlQMAAAAA&#10;" strokeweight="0"/>
                      <v:shape id="Freeform 11119" o:spid="_x0000_s1343" style="position:absolute;left:4070;top:3911;width:1;height:1;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6SBsYA&#10;AADdAAAADwAAAGRycy9kb3ducmV2LnhtbESPQWvCQBSE74L/YXmCN910QSvRVaRQFJFqbS+9PbLP&#10;JDT7NmRXE/313YLgcZiZb5jFqrOVuFLjS8caXsYJCOLMmZJzDd9f76MZCB+QDVaOScONPKyW/d4C&#10;U+Na/qTrKeQiQtinqKEIoU6l9FlBFv3Y1cTRO7vGYoiyyaVpsI1wW0mVJFNpseS4UGBNbwVlv6eL&#10;1XBvaX04qv1E/Xwc+J5sd7PNfqf1cNCt5yACdeEZfrS3RoN6VQr+38Qn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6SBsYAAADdAAAADwAAAAAAAAAAAAAAAACYAgAAZHJz&#10;L2Rvd25yZXYueG1sUEsFBgAAAAAEAAQA9QAAAIsDAAAAAA==&#10;" path="m5,3l3,,,e" filled="f" strokeweight="0">
                        <v:path arrowok="t" o:connecttype="custom" o:connectlocs="0,0;0,0;0,0" o:connectangles="0,0,0"/>
                        <o:lock v:ext="edit" aspectratio="t"/>
                      </v:shape>
                      <v:line id="Line 11120" o:spid="_x0000_s1344" style="position:absolute;flip:x;visibility:visible;mso-wrap-style:square" from="4036,3911" to="4070,3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DfZ8cAAADdAAAADwAAAGRycy9kb3ducmV2LnhtbESPQWsCMRSE74X+h/AEbzXrFrSsRpGW&#10;FhHaotWDt+fmubu4eVmS6Kb/vikUehxm5htmvoymFTdyvrGsYDzKQBCXVjdcKdh/vT48gfABWWNr&#10;mRR8k4fl4v5ujoW2PW/ptguVSBD2BSqoQ+gKKX1Zk0E/sh1x8s7WGQxJukpqh32Cm1bmWTaRBhtO&#10;CzV29FxTedldjYLtx5RP7u0aL/HUv38eD9Xm8LJSajiIqxmIQDH8h//aa60gn+aP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oN9nxwAAAN0AAAAPAAAAAAAA&#10;AAAAAAAAAKECAABkcnMvZG93bnJldi54bWxQSwUGAAAAAAQABAD5AAAAlQMAAAAA&#10;" strokeweight="0"/>
                      <v:line id="Line 11121" o:spid="_x0000_s1345" style="position:absolute;flip:x;visibility:visible;mso-wrap-style:square" from="4036,3906" to="4037,3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lHE8cAAADdAAAADwAAAGRycy9kb3ducmV2LnhtbESPQWsCMRSE74X+h/AEbzXrUrSsRpGW&#10;FhHaotWDt+fmubu4eVmS6Kb/vikUehxm5htmvoymFTdyvrGsYDzKQBCXVjdcKdh/vT48gfABWWNr&#10;mRR8k4fl4v5ujoW2PW/ptguVSBD2BSqoQ+gKKX1Zk0E/sh1x8s7WGQxJukpqh32Cm1bmWTaRBhtO&#10;CzV29FxTedldjYLtx5RP7u0aL/HUv38eD9Xm8LJSajiIqxmIQDH8h//aa60gn+aP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SUcTxwAAAN0AAAAPAAAAAAAA&#10;AAAAAAAAAKECAABkcnMvZG93bnJldi54bWxQSwUGAAAAAAQABAD5AAAAlQMAAAAA&#10;" strokeweight="0"/>
                      <v:shape id="Freeform 11122" o:spid="_x0000_s1346" style="position:absolute;left:4035;top:3905;width:1;height:1;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TGcMYA&#10;AADdAAAADwAAAGRycy9kb3ducmV2LnhtbESPUUvDQBCE3wv9D8cKvrUXA9Ym9hKKovhgEVN/wJJb&#10;k2huL+S2beyv9wqCj8PMfMNsysn16khj6DwbuFkmoIhrbztuDHzsnxZrUEGQLfaeycAPBSiL+WyD&#10;ufUnfqdjJY2KEA45GmhFhlzrULfkMCz9QBy9Tz86lCjHRtsRTxHuep0myUo77DgutDjQQ0v1d3Vw&#10;Bg5v+0x0p5Os32Wvvnp+lPP6y5jrq2l7D0pokv/wX/vFGkjv0lu4vIlPQ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TGcMYAAADdAAAADwAAAAAAAAAAAAAAAACYAgAAZHJz&#10;L2Rvd25yZXYueG1sUEsFBgAAAAAEAAQA9QAAAIsDAAAAAA==&#10;" path="m,l2,3,5,4e" filled="f" strokeweight="0">
                        <v:path arrowok="t" o:connecttype="custom" o:connectlocs="0,0;0,0;0,0" o:connectangles="0,0,0"/>
                        <o:lock v:ext="edit" aspectratio="t"/>
                      </v:shape>
                      <v:shape id="Freeform 11123" o:spid="_x0000_s1347" style="position:absolute;left:4023;top:3907;width:13;height:9;visibility:visible;mso-wrap-style:square;v-text-anchor:top" coordsize="5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tv8gA&#10;AADdAAAADwAAAGRycy9kb3ducmV2LnhtbESP3WrCQBSE7wu+w3IEb0qzMS3+pK4iQmkpKEQLuT1k&#10;j0lo9mzMriZ9+26h4OUwM98wq81gGnGjztWWFUyjGARxYXXNpYKv09vTAoTzyBoby6Tghxxs1qOH&#10;Faba9pzR7ehLESDsUlRQed+mUrqiIoMusi1x8M62M+iD7EqpO+wD3DQyieOZNFhzWKiwpV1Fxffx&#10;ahRcXvTnMjsVh/3ufamHPs8fcfus1GQ8bF9BeBr8Pfzf/tAKknkyg7834Qn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62/yAAAAN0AAAAPAAAAAAAAAAAAAAAAAJgCAABk&#10;cnMvZG93bnJldi54bWxQSwUGAAAAAAQABAD1AAAAjQMAAAAA&#10;" path="m,l8,24,28,39r25,1e" filled="f" strokeweight="0">
                        <v:path arrowok="t" o:connecttype="custom" o:connectlocs="0,0;0,0;0,0;0,0" o:connectangles="0,0,0,0"/>
                        <o:lock v:ext="edit" aspectratio="t"/>
                      </v:shape>
                      <v:line id="Line 11124" o:spid="_x0000_s1348" style="position:absolute;flip:y;visibility:visible;mso-wrap-style:square" from="4023,3905" to="4035,3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vZZMcAAADdAAAADwAAAGRycy9kb3ducmV2LnhtbESPQWsCMRSE74X+h/AK3mq2e3BlaxRp&#10;aSmCirYeentuXncXNy9LEt303zeC0OMwM98ws0U0nbiQ861lBU/jDARxZXXLtYKvz7fHKQgfkDV2&#10;lknBL3lYzO/vZlhqO/COLvtQiwRhX6KCJoS+lNJXDRn0Y9sTJ+/HOoMhSVdL7XBIcNPJPMsm0mDL&#10;aaHBnl4aqk77s1Gw2xR8dO/neIrHYb39PtSrw+tSqdFDXD6DCBTDf/jW/tAK8iIv4PomPQ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4m9lkxwAAAN0AAAAPAAAAAAAA&#10;AAAAAAAAAKECAABkcnMvZG93bnJldi54bWxQSwUGAAAAAAQABAD5AAAAlQMAAAAA&#10;" strokeweight="0"/>
                      <v:shape id="Freeform 11125" o:spid="_x0000_s1349" style="position:absolute;left:4047;top:3970;width:25;height:8;visibility:visible;mso-wrap-style:square;v-text-anchor:top" coordsize="9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Oyz8MA&#10;AADdAAAADwAAAGRycy9kb3ducmV2LnhtbERP3WrCMBS+F/YO4Qy803QF51abyhDGlIlj6gMcm7O2&#10;rDmpSard2y8Xgpcf33++HEwrLuR8Y1nB0zQBQVxa3XCl4Hh4n7yA8AFZY2uZFPyRh2XxMMox0/bK&#10;33TZh0rEEPYZKqhD6DIpfVmTQT+1HXHkfqwzGCJ0ldQOrzHctDJNkmdpsOHYUGNHq5rK331vFPj+&#10;63X30feyqdrD53m7Oc380Sk1fhzeFiACDeEuvrnXWkE6T+Pc+CY+AV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QOyz8MAAADdAAAADwAAAAAAAAAAAAAAAACYAgAAZHJzL2Rv&#10;d25yZXYueG1sUEsFBgAAAAAEAAQA9QAAAIgDAAAAAA==&#10;" path="m,l28,20,63,30,99,28e" filled="f" strokeweight="0">
                        <v:path arrowok="t" o:connecttype="custom" o:connectlocs="0,0;0,0;0,0;1,0" o:connectangles="0,0,0,0"/>
                        <o:lock v:ext="edit" aspectratio="t"/>
                      </v:shape>
                      <v:shape id="Freeform 11126" o:spid="_x0000_s1350" style="position:absolute;left:4059;top:3967;width:8;height:3;visibility:visible;mso-wrap-style:square;v-text-anchor:top" coordsize="3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WIN8YA&#10;AADdAAAADwAAAGRycy9kb3ducmV2LnhtbESPQWvCQBSE7wX/w/KEXopuGqG1qatIoNCDII2FXh/Z&#10;l2ww+zbJbjX117uC0OMwM98wq81oW3GiwTeOFTzPExDEpdMN1wq+Dx+zJQgfkDW2jknBH3nYrCcP&#10;K8y0O/MXnYpQiwhhn6ECE0KXSelLQxb93HXE0avcYDFEOdRSD3iOcNvKNElepMWG44LBjnJD5bH4&#10;tQo4pctPse+rg1nsnvK+L/JFlSv1OB237yACjeE/fG9/agXpa/oGtzfxCc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WIN8YAAADdAAAADwAAAAAAAAAAAAAAAACYAgAAZHJz&#10;L2Rvd25yZXYueG1sUEsFBgAAAAAEAAQA9QAAAIsDAAAAAA==&#10;" path="m,l13,10r17,3e" filled="f" strokeweight="0">
                        <v:path arrowok="t" o:connecttype="custom" o:connectlocs="0,0;0,0;0,0" o:connectangles="0,0,0"/>
                        <o:lock v:ext="edit" aspectratio="t"/>
                      </v:shape>
                      <v:line id="Line 11127" o:spid="_x0000_s1351" style="position:absolute;flip:x y;visibility:visible;mso-wrap-style:square" from="4028,3915" to="4059,3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Y9o+MAAAADdAAAADwAAAGRycy9kb3ducmV2LnhtbERPTWsCMRC9F/ofwhS8FM2qoLI1iogW&#10;8eaq92Ez3SwmkyWJuv775lDo8fG+l+veWfGgEFvPCsajAgRx7XXLjYLLeT9cgIgJWaP1TApeFGG9&#10;en9bYqn9k0/0qFIjcgjHEhWYlLpSylgbchhHviPO3I8PDlOGoZE64DOHOysnRTGTDlvODQY72hqq&#10;b9XdKZjOr+fDzX6a4z46s/u2VT0LL6UGH/3mC0SiPv2L/9wHrWAyn+b9+U1+AnL1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GPaPjAAAAA3QAAAA8AAAAAAAAAAAAAAAAA&#10;oQIAAGRycy9kb3ducmV2LnhtbFBLBQYAAAAABAAEAPkAAACOAwAAAAA=&#10;" strokeweight="0"/>
                      <v:line id="Line 11128" o:spid="_x0000_s1352" style="position:absolute;flip:y;visibility:visible;mso-wrap-style:square" from="4083,3910" to="4084,3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dyVscAAADdAAAADwAAAGRycy9kb3ducmV2LnhtbESPQWsCMRSE70L/Q3iF3jSrQi2rUaSl&#10;UgpWtPXg7bl53V3cvCxJdOO/N0Khx2FmvmFmi2gacSHna8sKhoMMBHFhdc2lgp/v9/4LCB+QNTaW&#10;ScGVPCzmD70Z5tp2vKXLLpQiQdjnqKAKoc2l9EVFBv3AtsTJ+7XOYEjSlVI77BLcNHKUZc/SYM1p&#10;ocKWXisqTruzUbD9mvDRrc7xFI/denPYl5/7t6VST49xOQURKIb/8F/7QysYTcZDuL9JT0DO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53JWxwAAAN0AAAAPAAAAAAAA&#10;AAAAAAAAAKECAABkcnMvZG93bnJldi54bWxQSwUGAAAAAAQABAD5AAAAlQMAAAAA&#10;" strokeweight="0"/>
                      <v:line id="Line 11129" o:spid="_x0000_s1353" style="position:absolute;flip:x y;visibility:visible;mso-wrap-style:square" from="4077,3972" to="4082,3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FTFMQAAADdAAAADwAAAGRycy9kb3ducmV2LnhtbESPQWsCMRSE70L/Q3iFXqRmXUHL1ihF&#10;tEhvXe39sXndLCYvSxJ1/fdGKPQ4zMw3zHI9OCsuFGLnWcF0UoAgbrzuuFVwPOxe30DEhKzReiYF&#10;N4qwXj2Nllhpf+VvutSpFRnCsUIFJqW+kjI2hhzGie+Js/frg8OUZWilDnjNcGdlWRRz6bDjvGCw&#10;p42h5lSfnYLZ4uewP9mx+dpFZ7aftm7m4abUy/Pw8Q4i0ZD+w3/tvVZQLmYlPN7k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EVMUxAAAAN0AAAAPAAAAAAAAAAAA&#10;AAAAAKECAABkcnMvZG93bnJldi54bWxQSwUGAAAAAAQABAD5AAAAkgMAAAAA&#10;" strokeweight="0"/>
                      <v:line id="Line 11130" o:spid="_x0000_s1354" style="position:absolute;flip:x y;visibility:visible;mso-wrap-style:square" from="4037,3844" to="4070,39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32j8QAAADdAAAADwAAAGRycy9kb3ducmV2LnhtbESPQWsCMRSE70L/Q3iFXqRmdUHL1ihF&#10;tIi3rvb+2LxuFpOXJYm6/vumIPQ4zMw3zHI9OCuuFGLnWcF0UoAgbrzuuFVwOu5e30DEhKzReiYF&#10;d4qwXj2Nllhpf+MvutapFRnCsUIFJqW+kjI2hhzGie+Js/fjg8OUZWilDnjLcGflrCjm0mHHecFg&#10;TxtDzbm+OAXl4vu4P9uxOeyiM9tPWzfzcFfq5Xn4eAeRaEj/4Ud7rxXMFmUJf2/yE5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XfaPxAAAAN0AAAAPAAAAAAAAAAAA&#10;AAAAAKECAABkcnMvZG93bnJldi54bWxQSwUGAAAAAAQABAD5AAAAkgMAAAAA&#10;" strokeweight="0"/>
                      <v:line id="Line 11131" o:spid="_x0000_s1355" style="position:absolute;flip:y;visibility:visible;mso-wrap-style:square" from="4088,3594" to="4093,3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DRzsgAAADdAAAADwAAAGRycy9kb3ducmV2LnhtbESPT2sCMRTE70K/Q3hCb5rVlipbo0hL&#10;RQq1+O/g7bl53V3cvCxJdNNv3xQKPQ4z8xtmtoimETdyvrasYDTMQBAXVtdcKjjs3wZTED4ga2ws&#10;k4Jv8rCY3/VmmGvb8ZZuu1CKBGGfo4IqhDaX0hcVGfRD2xIn78s6gyFJV0rtsEtw08hxlj1JgzWn&#10;hQpbeqmouOyuRsF2M+GzW13jJZ67j8/TsXw/vi6Vuu/H5TOIQDH8h//aa61gPHl4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ZDRzsgAAADdAAAADwAAAAAA&#10;AAAAAAAAAAChAgAAZHJzL2Rvd25yZXYueG1sUEsFBgAAAAAEAAQA+QAAAJYDAAAAAA==&#10;" strokeweight="0"/>
                      <v:line id="Line 11132" o:spid="_x0000_s1356" style="position:absolute;flip:y;visibility:visible;mso-wrap-style:square" from="4076,3596" to="4081,3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x0VcgAAADdAAAADwAAAGRycy9kb3ducmV2LnhtbESPT2sCMRTE70K/Q3hCb5rV0ipbo0hL&#10;RQq1+O/g7bl53V3cvCxJdNNv3xQKPQ4z8xtmtoimETdyvrasYDTMQBAXVtdcKjjs3wZTED4ga2ws&#10;k4Jv8rCY3/VmmGvb8ZZuu1CKBGGfo4IqhDaX0hcVGfRD2xIn78s6gyFJV0rtsEtw08hxlj1JgzWn&#10;hQpbeqmouOyuRsF2M+GzW13jJZ67j8/TsXw/vi6Vuu/H5TOIQDH8h//aa61gPHl4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tx0VcgAAADdAAAADwAAAAAA&#10;AAAAAAAAAAChAgAAZHJzL2Rvd25yZXYueG1sUEsFBgAAAAAEAAQA+QAAAJYDAAAAAA==&#10;" strokeweight="0"/>
                      <v:line id="Line 11133" o:spid="_x0000_s1357" style="position:absolute;flip:y;visibility:visible;mso-wrap-style:square" from="4040,3758" to="4075,3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7qIscAAADdAAAADwAAAGRycy9kb3ducmV2LnhtbESPT2sCMRTE74V+h/AK3mq2ClpWo0iL&#10;Ugqt+O/g7bl53V3cvCxJdNNvb4RCj8PM/IaZzqNpxJWcry0reOlnIIgLq2suFex3y+dXED4ga2ws&#10;k4Jf8jCfPT5MMde24w1dt6EUCcI+RwVVCG0upS8qMuj7tiVO3o91BkOSrpTaYZfgppGDLBtJgzWn&#10;hQpbequoOG8vRsHme8wnt7rEczx1X+vjofw8vC+U6j3FxQREoBj+w3/tD61gMB6O4P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DuoixwAAAN0AAAAPAAAAAAAA&#10;AAAAAAAAAKECAABkcnMvZG93bnJldi54bWxQSwUGAAAAAAQABAD5AAAAlQMAAAAA&#10;" strokeweight="0"/>
                      <v:line id="Line 11134" o:spid="_x0000_s1358" style="position:absolute;flip:y;visibility:visible;mso-wrap-style:square" from="4041,3748" to="4075,3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PucgAAADdAAAADwAAAGRycy9kb3ducmV2LnhtbESPQUsDMRSE74L/ITyhN5u1QlfWpqUo&#10;SilY6WoPvb1uXneXbl6WJO3Gf2+EgsdhZr5hZotoOnEh51vLCh7GGQjiyuqWawXfX2/3TyB8QNbY&#10;WSYFP+RhMb+9mWGh7cBbupShFgnCvkAFTQh9IaWvGjLox7YnTt7ROoMhSVdL7XBIcNPJSZZNpcGW&#10;00KDPb00VJ3Ks1Gw3eR8cO/neIqH4eNzv6vXu9elUqO7uHwGESiG//C1vdIKJvlj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JPucgAAADdAAAADwAAAAAA&#10;AAAAAAAAAAChAgAAZHJzL2Rvd25yZXYueG1sUEsFBgAAAAAEAAQA+QAAAJYDAAAAAA==&#10;" strokeweight="0"/>
                      <v:line id="Line 11135" o:spid="_x0000_s1359" style="position:absolute;flip:x;visibility:visible;mso-wrap-style:square" from="4027,3765" to="4039,3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3by8QAAADdAAAADwAAAGRycy9kb3ducmV2LnhtbERPTWsCMRC9F/ofwhR602wVVLZGkZZK&#10;EVTUeuht3Ex3FzeTJYlu/PfmIPT4eN/TeTSNuJLztWUFb/0MBHFhdc2lgp/DV28CwgdkjY1lUnAj&#10;D/PZ89MUc2073tF1H0qRQtjnqKAKoc2l9EVFBn3ftsSJ+7POYEjQlVI77FK4aeQgy0bSYM2pocKW&#10;PioqzvuLUbDbjPnklpd4jqduvf09lqvj50Kp15e4eAcRKIZ/8cP9rRUMxsM0N71JT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3dvLxAAAAN0AAAAPAAAAAAAAAAAA&#10;AAAAAKECAABkcnMvZG93bnJldi54bWxQSwUGAAAAAAQABAD5AAAAkgMAAAAA&#10;" strokeweight="0"/>
                      <v:shape id="Freeform 11136" o:spid="_x0000_s1360" style="position:absolute;left:4039;top:3764;width:1;height:1;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jKgscA&#10;AADdAAAADwAAAGRycy9kb3ducmV2LnhtbESPT2vCQBTE7wW/w/KE3ppNVfyTugml0CroRaueX7Ov&#10;Sdrs2zS7avz2riD0OMzMb5h51planKh1lWUFz1EMgji3uuJCwe7z/WkKwnlkjbVlUnAhB1nae5hj&#10;ou2ZN3Ta+kIECLsEFZTeN4mULi/JoItsQxy8b9sa9EG2hdQtngPc1HIQx2NpsOKwUGJDbyXlv9uj&#10;UWAbsx9+yePkY/S3WuSy0OvDz0ypx373+gLCU+f/w/f2UisYTIYzuL0JT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oyoLHAAAA3QAAAA8AAAAAAAAAAAAAAAAAmAIAAGRy&#10;cy9kb3ducmV2LnhtbFBLBQYAAAAABAAEAPUAAACMAwAAAAA=&#10;" path="m5,l1,2,,5e" filled="f" strokeweight="0">
                        <v:path arrowok="t" o:connecttype="custom" o:connectlocs="0,0;0,0;0,0" o:connectangles="0,0,0"/>
                        <o:lock v:ext="edit" aspectratio="t"/>
                      </v:shape>
                      <v:line id="Line 11137" o:spid="_x0000_s1361" style="position:absolute;flip:x;visibility:visible;mso-wrap-style:square" from="4040,3753" to="4041,3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2ksMQAAADdAAAADwAAAGRycy9kb3ducmV2LnhtbERPTWsCMRC9F/ofwhR602xFVLZGkZZK&#10;EVTUeuht3Ex3FzeTJYlu/PfmIPT4eN/TeTSNuJLztWUFb/0MBHFhdc2lgp/DV28CwgdkjY1lUnAj&#10;D/PZ89MUc2073tF1H0qRQtjnqKAKoc2l9EVFBn3ftsSJ+7POYEjQlVI77FK4aeQgy0bSYM2pocKW&#10;PioqzvuLUbDbjPnklpd4jqduvf09lqvj50Kp15e4eAcRKIZ/8cP9rRUMxsO0P71JT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raSwxAAAAN0AAAAPAAAAAAAAAAAA&#10;AAAAAKECAABkcnMvZG93bnJldi54bWxQSwUGAAAAAAQABAD5AAAAkgMAAAAA&#10;" strokeweight="0"/>
                      <v:shape id="Freeform 11138" o:spid="_x0000_s1362" style="position:absolute;left:4027;top:3753;width:14;height:14;visibility:visible;mso-wrap-style:square;v-text-anchor:top" coordsize="5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jUsMA&#10;AADdAAAADwAAAGRycy9kb3ducmV2LnhtbESPQYvCMBSE78L+h/AWvGmqiC5doyyLiifFunt/NM+0&#10;2ryUJmr11xtB8DjMfDPMdN7aSlyo8aVjBYN+AoI4d7pko+Bvv+x9gfABWWPlmBTcyMN89tGZYqrd&#10;lXd0yYIRsYR9igqKEOpUSp8XZNH3XU0cvYNrLIYoGyN1g9dYbis5TJKxtFhyXCiwpt+C8lN2tgqG&#10;t8UqP5mj4W22+XfjxR2zcq9U97P9+QYRqA3v8Ite68hNRgN4volP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jUsMAAADdAAAADwAAAAAAAAAAAAAAAACYAgAAZHJzL2Rv&#10;d25yZXYueG1sUEsFBgAAAAAEAAQA9QAAAIgDAAAAAA==&#10;" path="m56,l30,10,11,31,,57e" filled="f" strokeweight="0">
                        <v:path arrowok="t" o:connecttype="custom" o:connectlocs="0,0;0,0;0,0;0,0" o:connectangles="0,0,0,0"/>
                        <o:lock v:ext="edit" aspectratio="t"/>
                      </v:shape>
                      <v:shape id="Freeform 11139" o:spid="_x0000_s1363" style="position:absolute;left:4075;top:3744;width:13;height:14;visibility:visible;mso-wrap-style:square;v-text-anchor:top" coordsize="5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jIqMUA&#10;AADdAAAADwAAAGRycy9kb3ducmV2LnhtbESPX2vCMBTF34V9h3AHe9PUMnTrmsoQBhv6UlfY611z&#10;bcqam9pkWr+9EQQfD+fPj5OvRtuJIw2+daxgPktAENdOt9woqL4/pi8gfEDW2DkmBWfysCoeJjlm&#10;2p24pOMuNCKOsM9QgQmhz6T0tSGLfuZ64ujt3WAxRDk0Ug94iuO2k2mSLKTFliPBYE9rQ/Xf7t9G&#10;SP+blD/VId2bUn4129fNJsyXSj09ju9vIAKN4R6+tT+1gnT5nML1TXwCsr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MioxQAAAN0AAAAPAAAAAAAAAAAAAAAAAJgCAABkcnMv&#10;ZG93bnJldi54bWxQSwUGAAAAAAQABAD1AAAAigMAAAAA&#10;" path="m,56l26,46,45,26,55,e" filled="f" strokeweight="0">
                        <v:path arrowok="t" o:connecttype="custom" o:connectlocs="0,0;0,0;0,0;0,0" o:connectangles="0,0,0,0"/>
                        <o:lock v:ext="edit" aspectratio="t"/>
                      </v:shape>
                      <v:shape id="Freeform 11140" o:spid="_x0000_s1364" style="position:absolute;left:4075;top:3746;width:1;height:2;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aOFccA&#10;AADdAAAADwAAAGRycy9kb3ducmV2LnhtbESPT2vCQBTE74LfYXkFb2bTKGpT11AE/4Beam3Pr9nX&#10;JDb7NmZXTb+9Wyj0OMzMb5h51plaXKl1lWUFj1EMgji3uuJCwfFtNZyBcB5ZY22ZFPyQg2zR780x&#10;1fbGr3Q9+EIECLsUFZTeN6mULi/JoItsQxy8L9sa9EG2hdQt3gLc1DKJ44k0WHFYKLGhZUn59+Fi&#10;FNjGvI8+5WW6Hp93m1wWev9xelJq8NC9PIPw1Pn/8F97qxUk0/EI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GjhXHAAAA3QAAAA8AAAAAAAAAAAAAAAAAmAIAAGRy&#10;cy9kb3ducmV2LnhtbFBLBQYAAAAABAAEAPUAAACMAwAAAAA=&#10;" path="m,5l3,3,5,e" filled="f" strokeweight="0">
                        <v:path arrowok="t" o:connecttype="custom" o:connectlocs="0,0;0,0;0,0" o:connectangles="0,0,0"/>
                        <o:lock v:ext="edit" aspectratio="t"/>
                      </v:shape>
                      <v:line id="Line 11141" o:spid="_x0000_s1365" style="position:absolute;flip:y;visibility:visible;mso-wrap-style:square" from="4075,3748" to="4076,3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ais8cAAADdAAAADwAAAGRycy9kb3ducmV2LnhtbESPQWsCMRSE74X+h/AKvdVsRaqsRpEW&#10;pRSsaOvB23Pzuru4eVmS6MZ/b4SCx2FmvmEms2gacSbna8sKXnsZCOLC6ppLBb8/i5cRCB+QNTaW&#10;ScGFPMymjw8TzLXteEPnbShFgrDPUUEVQptL6YuKDPqebYmT92edwZCkK6V22CW4aWQ/y96kwZrT&#10;QoUtvVdUHLcno2DzPeSDW57iMR661Xq/K792H3Olnp/ifAwiUAz38H/7UyvoDwcDuL1JT0BO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lqKzxwAAAN0AAAAPAAAAAAAA&#10;AAAAAAAAAKECAABkcnMvZG93bnJldi54bWxQSwUGAAAAAAQABAD5AAAAlQMAAAAA&#10;" strokeweight="0"/>
                      <v:line id="Line 11142" o:spid="_x0000_s1366" style="position:absolute;flip:y;visibility:visible;mso-wrap-style:square" from="4076,3744" to="4088,37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oHKMgAAADdAAAADwAAAGRycy9kb3ducmV2LnhtbESPT2sCMRTE70K/Q3hCb5pV2ipbo0hL&#10;RQq1+O/g7bl53V3cvCxJdNNv3xQKPQ4z8xtmtoimETdyvrasYDTMQBAXVtdcKjjs3wZTED4ga2ws&#10;k4Jv8rCY3/VmmGvb8ZZuu1CKBGGfo4IqhDaX0hcVGfRD2xIn78s6gyFJV0rtsEtw08hxlj1JgzWn&#10;hQpbeqmouOyuRsF2M+GzW13jJZ67j8/TsXw/vi6Vuu/H5TOIQDH8h//aa61gPHl4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toHKMgAAADdAAAADwAAAAAA&#10;AAAAAAAAAAChAgAAZHJzL2Rvd25yZXYueG1sUEsFBgAAAAAEAAQA+QAAAJYDAAAAAA==&#10;" strokeweight="0"/>
                      <v:line id="Line 11143" o:spid="_x0000_s1367" style="position:absolute;flip:y;visibility:visible;mso-wrap-style:square" from="4044,3581" to="4093,3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iZX8cAAADdAAAADwAAAGRycy9kb3ducmV2LnhtbESPT2sCMRTE74V+h/AK3mq2IlpWo0iL&#10;Ugqt+O/g7bl53V3cvCxJdNNvb4RCj8PM/IaZzqNpxJWcry0reOlnIIgLq2suFex3y+dXED4ga2ws&#10;k4Jf8jCfPT5MMde24w1dt6EUCcI+RwVVCG0upS8qMuj7tiVO3o91BkOSrpTaYZfgppGDLBtJgzWn&#10;hQpbequoOG8vRsHme8wnt7rEczx1X+vjofw8vC+U6j3FxQREoBj+w3/tD61gMB6O4P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CJlfxwAAAN0AAAAPAAAAAAAA&#10;AAAAAAAAAKECAABkcnMvZG93bnJldi54bWxQSwUGAAAAAAQABAD5AAAAlQMAAAAA&#10;" strokeweight="0"/>
                      <v:line id="Line 11144" o:spid="_x0000_s1368" style="position:absolute;flip:x;visibility:visible;mso-wrap-style:square" from="4045,3595" to="4080,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Q8xMgAAADdAAAADwAAAGRycy9kb3ducmV2LnhtbESPQUsDMRSE74L/ITyhN5u1SFfWpqUo&#10;SilY6WoPvb1uXneXbl6WJO3Gf2+EgsdhZr5hZotoOnEh51vLCh7GGQjiyuqWawXfX2/3TyB8QNbY&#10;WSYFP+RhMb+9mWGh7cBbupShFgnCvkAFTQh9IaWvGjLox7YnTt7ROoMhSVdL7XBIcNPJSZZNpcGW&#10;00KDPb00VJ3Ks1Gw3eR8cO/neIqH4eNzv6vXu9elUqO7uHwGESiG//C1vdIKJvlj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UQ8xMgAAADdAAAADwAAAAAA&#10;AAAAAAAAAAChAgAAZHJzL2Rvd25yZXYueG1sUEsFBgAAAAAEAAQA+QAAAJYDAAAAAA==&#10;" strokeweight="0"/>
                      <v:line id="Line 11145" o:spid="_x0000_s1369" style="position:absolute;flip:x;visibility:visible;mso-wrap-style:square" from="4045,3584" to="4080,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uotsQAAADdAAAADwAAAGRycy9kb3ducmV2LnhtbERPTWsCMRC9F/ofwhR602xFVLZGkZZK&#10;EVTUeuht3Ex3FzeTJYlu/PfmIPT4eN/TeTSNuJLztWUFb/0MBHFhdc2lgp/DV28CwgdkjY1lUnAj&#10;D/PZ89MUc2073tF1H0qRQtjnqKAKoc2l9EVFBn3ftsSJ+7POYEjQlVI77FK4aeQgy0bSYM2pocKW&#10;PioqzvuLUbDbjPnklpd4jqduvf09lqvj50Kp15e4eAcRKIZ/8cP9rRUMxsM0N71JT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26i2xAAAAN0AAAAPAAAAAAAAAAAA&#10;AAAAAKECAABkcnMvZG93bnJldi54bWxQSwUGAAAAAAQABAD5AAAAkgMAAAAA&#10;" strokeweight="0"/>
                      <v:shape id="Freeform 11146" o:spid="_x0000_s1370" style="position:absolute;left:4018;top:3583;width:5;height:13;visibility:visible;mso-wrap-style:square;v-text-anchor:top" coordsize="1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FUD8UA&#10;AADdAAAADwAAAGRycy9kb3ducmV2LnhtbESPQWvCQBSE7wX/w/KE3uomYluNbqQUpF4sqPX+yD6z&#10;0ezbkF1N8u+7QqHHYWa+YVbr3tbiTq2vHCtIJwkI4sLpiksFP8fNyxyED8gaa8ekYCAP63z0tMJM&#10;u473dD+EUkQI+wwVmBCaTEpfGLLoJ64hjt7ZtRZDlG0pdYtdhNtaTpPkTVqsOC4YbOjTUHE93Gyk&#10;fJnXU/ndbId0VwyXbnNMnLso9TzuP5YgAvXhP/zX3moF0/fZAh5v4hOQ+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4VQPxQAAAN0AAAAPAAAAAAAAAAAAAAAAAJgCAABkcnMv&#10;ZG93bnJldi54bWxQSwUGAAAAAAQABAD1AAAAigMAAAAA&#10;" path="m,56l6,53,15,34,19,e" filled="f" strokeweight="0">
                        <v:path arrowok="t" o:connecttype="custom" o:connectlocs="0,0;0,0;0,0;0,0" o:connectangles="0,0,0,0"/>
                        <o:lock v:ext="edit" aspectratio="t"/>
                      </v:shape>
                      <v:line id="Line 11147" o:spid="_x0000_s1371" style="position:absolute;flip:y;visibility:visible;mso-wrap-style:square" from="4023,3579" to="4024,3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QybcQAAADdAAAADwAAAGRycy9kb3ducmV2LnhtbERPy2oCMRTdF/oP4Ra600wFH0yNIi2V&#10;IqioddHddXI7Mzi5GZLoxL83C6HLw3lP59E04krO15YVvPUzEMSF1TWXCn4OX70JCB+QNTaWScGN&#10;PMxnz09TzLXteEfXfShFCmGfo4IqhDaX0hcVGfR92xIn7s86gyFBV0rtsEvhppGDLBtJgzWnhgpb&#10;+qioOO8vRsFuM+aTW17iOZ669fb3WK6OnwulXl/i4h1EoBj+xQ/3t1YwGA/T/vQmPQE5u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DJtxAAAAN0AAAAPAAAAAAAAAAAA&#10;AAAAAKECAABkcnMvZG93bnJldi54bWxQSwUGAAAAAAQABAD5AAAAkgMAAAAA&#10;" strokeweight="0"/>
                      <v:shape id="Freeform 11148" o:spid="_x0000_s1372" style="position:absolute;left:4019;top:3595;width:14;height:9;visibility:visible;mso-wrap-style:square;v-text-anchor:top" coordsize="5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LV48gA&#10;AADdAAAADwAAAGRycy9kb3ducmV2LnhtbESPQWvCQBCF7wX/wzJCb3WjRaupq0ilJS2loPHibchO&#10;s8HsbMhuTfTXd4VCj48373vzluve1uJMra8cKxiPEhDEhdMVlwoO+evDHIQPyBprx6TgQh7Wq8Hd&#10;ElPtOt7ReR9KESHsU1RgQmhSKX1hyKIfuYY4et+utRiibEupW+wi3NZykiQzabHi2GCwoRdDxWn/&#10;Y+MbC5fnx8f3a7Ezn9tu+pV9vG0zpe6H/eYZRKA+/B//pTOtYPI0HcNtTUSA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otXjyAAAAN0AAAAPAAAAAAAAAAAAAAAAAJgCAABk&#10;cnMvZG93bnJldi54bWxQSwUGAAAAAAQABAD1AAAAjQMAAAAA&#10;" path="m53,l52,3,43,28,28,35,12,24,,7e" filled="f" strokeweight="0">
                        <v:path arrowok="t" o:connecttype="custom" o:connectlocs="0,0;0,0;0,0;0,0;0,0;0,0" o:connectangles="0,0,0,0,0,0"/>
                        <o:lock v:ext="edit" aspectratio="t"/>
                      </v:shape>
                      <v:line id="Line 11149" o:spid="_x0000_s1373" style="position:absolute;flip:x y;visibility:visible;mso-wrap-style:square" from="4045,3589" to="4046,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62tMUAAADdAAAADwAAAGRycy9kb3ducmV2LnhtbESPT2sCMRTE74V+h/AKvZSa7Rb/sBql&#10;lFrEm2u9PzbPzWLysiSprt++KQgeh5n5DbNYDc6KM4XYeVbwNipAEDded9wq+NmvX2cgYkLWaD2T&#10;gitFWC0fHxZYaX/hHZ3r1IoM4VihApNSX0kZG0MO48j3xNk7+uAwZRlaqQNeMtxZWRbFRDrsOC8Y&#10;7OnTUHOqf52C9+lhvznZF7NdR2e+vm3dTMJVqeen4WMOItGQ7uFbe6MVlNNxCf9v8hO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862tMUAAADdAAAADwAAAAAAAAAA&#10;AAAAAAChAgAAZHJzL2Rvd25yZXYueG1sUEsFBgAAAAAEAAQA+QAAAJMDAAAAAA==&#10;" strokeweight="0"/>
                      <v:shape id="Freeform 11150" o:spid="_x0000_s1374" style="position:absolute;left:4003;top:3584;width:9;height:13;visibility:visible;mso-wrap-style:square;v-text-anchor:top" coordsize="3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We8gA&#10;AADdAAAADwAAAGRycy9kb3ducmV2LnhtbESPT2vCQBTE74V+h+UVvBTdVLHG1FVKRPTioal/ro/s&#10;M4nNvg3ZVeO3dwuFHoeZ+Q0zW3SmFldqXWVZwdsgAkGcW11xoWD3verHIJxH1lhbJgV3crCYPz/N&#10;MNH2xl90zXwhAoRdggpK75tESpeXZNANbEMcvJNtDfog20LqFm8Bbmo5jKJ3abDisFBiQ2lJ+U92&#10;MQrS0z2Oz+fX7XRtltn2MN4fTbpXqvfSfX6A8NT5//Bfe6MVDCfjEfy+CU9Az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7lZ7yAAAAN0AAAAPAAAAAAAAAAAAAAAAAJgCAABk&#10;cnMvZG93bnJldi54bWxQSwUGAAAAAAQABAD1AAAAjQMAAAAA&#10;" path="m,43l11,53,23,52,32,33,36,e" filled="f" strokeweight="0">
                        <v:path arrowok="t" o:connecttype="custom" o:connectlocs="0,0;0,0;0,0;0,0;0,0" o:connectangles="0,0,0,0,0"/>
                        <o:lock v:ext="edit" aspectratio="t"/>
                      </v:shape>
                      <v:line id="Line 11151" o:spid="_x0000_s1375" style="position:absolute;flip:x;visibility:visible;mso-wrap-style:square" from="4045,3590" to="4046,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80bsgAAADdAAAADwAAAGRycy9kb3ducmV2LnhtbESPT2sCMRTE70K/Q3hCb5pV2ipbo0hL&#10;RQq1+O/g7bl53V3cvCxJdNNv3xQKPQ4z8xtmtoimETdyvrasYDTMQBAXVtdcKjjs3wZTED4ga2ws&#10;k4Jv8rCY3/VmmGvb8ZZuu1CKBGGfo4IqhDaX0hcVGfRD2xIn78s6gyFJV0rtsEtw08hxlj1JgzWn&#10;hQpbeqmouOyuRsF2M+GzW13jJZ67j8/TsXw/vi6Vuu/H5TOIQDH8h//aa61gPHl8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E80bsgAAADdAAAADwAAAAAA&#10;AAAAAAAAAAChAgAAZHJzL2Rvd25yZXYueG1sUEsFBgAAAAAEAAQA+QAAAJYDAAAAAA==&#10;" strokeweight="0"/>
                      <v:shape id="Freeform 11152" o:spid="_x0000_s1376" style="position:absolute;left:4044;top:3589;width:1;height:1;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K1DcYA&#10;AADdAAAADwAAAGRycy9kb3ducmV2LnhtbESPUWvCQBCE3wv+h2MF3+pFwdakniKWig8tYuwPWHLb&#10;JDW3F3Krxv76XqHg4zAz3zCLVe8adaEu1J4NTMYJKOLC25pLA5/Ht8c5qCDIFhvPZOBGAVbLwcMC&#10;M+uvfKBLLqWKEA4ZGqhE2kzrUFTkMIx9Sxy9L985lCi7UtsOrxHuGj1NkiftsOa4UGFLm4qKU352&#10;Bs77Yyq61knafKTvPt++ys/825jRsF+/gBLq5R7+b++sgenzbAZ/b+IT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zK1DcYAAADdAAAADwAAAAAAAAAAAAAAAACYAgAAZHJz&#10;L2Rvd25yZXYueG1sUEsFBgAAAAAEAAQA9QAAAIsDAAAAAA==&#10;" path="m,l2,4r3,e" filled="f" strokeweight="0">
                        <v:path arrowok="t" o:connecttype="custom" o:connectlocs="0,0;0,0;0,0" o:connectangles="0,0,0"/>
                        <o:lock v:ext="edit" aspectratio="t"/>
                      </v:shape>
                      <v:shape id="Freeform 11153" o:spid="_x0000_s1377" style="position:absolute;left:4032;top:3591;width:13;height:10;visibility:visible;mso-wrap-style:square;v-text-anchor:top" coordsize="5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SwMccA&#10;AADdAAAADwAAAGRycy9kb3ducmV2LnhtbESPW2vCQBSE3wX/w3IKvummWi+krqLBQgulUG/Ph+xp&#10;NiR7NmZXTf99t1Do4zAz3zDLdWdrcaPWl44VPI4SEMS50yUXCo6Hl+EChA/IGmvHpOCbPKxX/d4S&#10;U+3u/Em3fShEhLBPUYEJoUml9Lkhi37kGuLofbnWYoiyLaRu8R7htpbjJJlJiyXHBYMNZYbyan+1&#10;Cnan69M5mybv8/Om8tlHtZ1c3oxSg4du8wwiUBf+w3/tV61gPJ/O4PdNfAJ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EsDHHAAAA3QAAAA8AAAAAAAAAAAAAAAAAmAIAAGRy&#10;cy9kb3ducmV2LnhtbFBLBQYAAAAABAAEAPUAAACMAwAAAAA=&#10;" path="m,l8,24,27,38r26,1e" filled="f" strokeweight="0">
                        <v:path arrowok="t" o:connecttype="custom" o:connectlocs="0,0;0,0;0,0;0,0" o:connectangles="0,0,0,0"/>
                        <o:lock v:ext="edit" aspectratio="t"/>
                      </v:shape>
                      <v:line id="Line 11154" o:spid="_x0000_s1378" style="position:absolute;flip:y;visibility:visible;mso-wrap-style:square" from="4032,3589" to="4044,3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2qGcgAAADdAAAADwAAAGRycy9kb3ducmV2LnhtbESPQUsDMRSE74L/ITyhN5u1YFfWpqUo&#10;SilY6WoPvb1uXneXbl6WJO3Gf2+EgsdhZr5hZotoOnEh51vLCh7GGQjiyuqWawXfX2/3TyB8QNbY&#10;WSYFP+RhMb+9mWGh7cBbupShFgnCvkAFTQh9IaWvGjLox7YnTt7ROoMhSVdL7XBIcNPJSZZNpcGW&#10;00KDPb00VJ3Ks1Gw3eR8cO/neIqH4eNzv6vXu9elUqO7uHwGESiG//C1vdIKJvlj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J2qGcgAAADdAAAADwAAAAAA&#10;AAAAAAAAAAChAgAAZHJzL2Rvd25yZXYueG1sUEsFBgAAAAAEAAQA+QAAAJYDAAAAAA==&#10;" strokeweight="0"/>
                      <v:line id="Line 11155" o:spid="_x0000_s1379" style="position:absolute;flip:y;visibility:visible;mso-wrap-style:square" from="4007,3596" to="4018,3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I+a8QAAADdAAAADwAAAGRycy9kb3ducmV2LnhtbERPy2oCMRTdF/oP4Ra600wFH0yNIi2V&#10;IqioddHddXI7Mzi5GZLoxL83C6HLw3lP59E04krO15YVvPUzEMSF1TWXCn4OX70JCB+QNTaWScGN&#10;PMxnz09TzLXteEfXfShFCmGfo4IqhDaX0hcVGfR92xIn7s86gyFBV0rtsEvhppGDLBtJgzWnhgpb&#10;+qioOO8vRsFuM+aTW17iOZ669fb3WK6OnwulXl/i4h1EoBj+xQ/3t1YwGA/T3PQmPQE5u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Aj5rxAAAAN0AAAAPAAAAAAAAAAAA&#10;AAAAAKECAABkcnMvZG93bnJldi54bWxQSwUGAAAAAAQABAD5AAAAkgMAAAAA&#10;" strokeweight="0"/>
                      <v:shape id="Freeform 11156" o:spid="_x0000_s1380" style="position:absolute;left:4018;top:3597;width:3;height:1;visibility:visible;mso-wrap-style:square;v-text-anchor:top" coordsize="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xZjsgA&#10;AADdAAAADwAAAGRycy9kb3ducmV2LnhtbESPT2vCQBTE7wW/w/IEL0U3EYw2dRURBLH04L9Cb4/s&#10;Mwlm34bsqrGf3hUKHoeZ+Q0znbemEldqXGlZQTyIQBBnVpecKzjsV/0JCOeRNVaWScGdHMxnnbcp&#10;ptreeEvXnc9FgLBLUUHhfZ1K6bKCDLqBrYmDd7KNQR9kk0vd4C3ATSWHUZRIgyWHhQJrWhaUnXcX&#10;o+AvviTvyfdm9fuV5OOf+ng8ZPdYqV63XXyC8NT6V/i/vdYKhuPRBzzfhCcgZ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HFmOyAAAAN0AAAAPAAAAAAAAAAAAAAAAAJgCAABk&#10;cnMvZG93bnJldi54bWxQSwUGAAAAAAQABAD1AAAAjQMAAAAA&#10;" path="m,l10,1r2,e" filled="f" strokeweight="0">
                        <v:path arrowok="t" o:connecttype="custom" o:connectlocs="0,0;0,1;0,1" o:connectangles="0,0,0"/>
                        <o:lock v:ext="edit" aspectratio="t"/>
                      </v:shape>
                      <v:line id="Line 11157" o:spid="_x0000_s1381" style="position:absolute;flip:x y;visibility:visible;mso-wrap-style:square" from="4080,3595" to="4081,3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xH5cEAAADdAAAADwAAAGRycy9kb3ducmV2LnhtbERPTWsCMRC9F/ofwhS8FM3WwlpWo5Si&#10;It5c7X3YTDeLyWRJoq7/vjkIHh/ve7EanBVXCrHzrOBjUoAgbrzuuFVwOm7GXyBiQtZoPZOCO0VY&#10;LV9fFlhpf+MDXevUihzCsUIFJqW+kjI2hhzGie+JM/fng8OUYWilDnjL4c7KaVGU0mHHucFgTz+G&#10;mnN9cQo+Z7/H3dm+m/0mOrPe2ropw12p0dvwPQeRaEhP8cO90wqmszLvz2/yE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PEflwQAAAN0AAAAPAAAAAAAAAAAAAAAA&#10;AKECAABkcnMvZG93bnJldi54bWxQSwUGAAAAAAQABAD5AAAAjwMAAAAA&#10;" strokeweight="0"/>
                      <v:line id="Line 11158" o:spid="_x0000_s1382" style="position:absolute;flip:x y;visibility:visible;mso-wrap-style:square" from="4079,3583" to="4080,3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DifsQAAADdAAAADwAAAGRycy9kb3ducmV2LnhtbESPQWsCMRSE70L/Q3hCL6JZLaxlNUqR&#10;WqS3rvb+2Dw3i8nLkkRd/31TKPQ4zMw3zHo7OCtuFGLnWcF8VoAgbrzuuFVwOu6nryBiQtZoPZOC&#10;B0XYbp5Ga6y0v/MX3erUigzhWKECk1JfSRkbQw7jzPfE2Tv74DBlGVqpA94z3Fm5KIpSOuw4Lxjs&#10;aWeoudRXp+Bl+X08XOzEfO6jM+8ftm7K8FDqeTy8rUAkGtJ/+K990AoWy3IOv2/yE5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cOJ+xAAAAN0AAAAPAAAAAAAAAAAA&#10;AAAAAKECAABkcnMvZG93bnJldi54bWxQSwUGAAAAAAQABAD5AAAAkgMAAAAA&#10;" strokeweight="0"/>
                      <v:line id="Line 11159" o:spid="_x0000_s1383" style="position:absolute;flip:x;visibility:visible;mso-wrap-style:square" from="4081,3594" to="4093,3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DPMcAAADdAAAADwAAAGRycy9kb3ducmV2LnhtbESPQWsCMRSE70L/Q3gFb5rtHrSsRhGL&#10;IoW2aOvB23Pz3F3cvCxJdNN/3xQKPQ4z8w0zX0bTijs531hW8DTOQBCXVjdcKfj63IyeQfiArLG1&#10;TAq+ycNy8TCYY6Ftz3u6H0IlEoR9gQrqELpCSl/WZNCPbUecvIt1BkOSrpLaYZ/gppV5lk2kwYbT&#10;Qo0drWsqr4ebUbB/n/LZbW/xGs/928fpWL0eX1ZKDR/jagYiUAz/4b/2TivIp5Mcft+kJyA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sM8xwAAAN0AAAAPAAAAAAAA&#10;AAAAAAAAAKECAABkcnMvZG93bnJldi54bWxQSwUGAAAAAAQABAD5AAAAlQMAAAAA&#10;" strokeweight="0"/>
                      <v:shape id="Freeform 11160" o:spid="_x0000_s1384" style="position:absolute;left:4080;top:3595;width:1;height:1;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tCX8YA&#10;AADdAAAADwAAAGRycy9kb3ducmV2LnhtbESPUWvCQBCE3wv+h2MF3+pFBWtSTxFLpQ8tYuwPWHLb&#10;JDW3F3Krxv76XqHg4zAz3zDLde8adaEu1J4NTMYJKOLC25pLA5/H18cFqCDIFhvPZOBGAdarwcMS&#10;M+uvfKBLLqWKEA4ZGqhE2kzrUFTkMIx9Sxy9L985lCi7UtsOrxHuGj1Nkrl2WHNcqLClbUXFKT87&#10;A+f9MRVd6yRtPtJ3n+9e5Gfxbcxo2G+eQQn1cg//t9+sgenTfAZ/b+IT0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ftCX8YAAADdAAAADwAAAAAAAAAAAAAAAACYAgAAZHJz&#10;L2Rvd25yZXYueG1sUEsFBgAAAAAEAAQA9QAAAIsDAAAAAA==&#10;" path="m5,4l3,1,,e" filled="f" strokeweight="0">
                        <v:path arrowok="t" o:connecttype="custom" o:connectlocs="0,0;0,0;0,0" o:connectangles="0,0,0"/>
                        <o:lock v:ext="edit" aspectratio="t"/>
                      </v:shape>
                      <v:shape id="Freeform 11161" o:spid="_x0000_s1385" style="position:absolute;left:4080;top:3584;width:13;height:10;visibility:visible;mso-wrap-style:square;v-text-anchor:top" coordsize="5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8vk8gA&#10;AADdAAAADwAAAGRycy9kb3ducmV2LnhtbESP3WrCQBSE7wXfYTlCb6RuTMVqmo1IoFQKFvwBbw/Z&#10;0ySYPZtmtya+fbdQ6OUwM98w6WYwjbhR52rLCuazCARxYXXNpYLz6fVxBcJ5ZI2NZVJwJwebbDxK&#10;MdG25wPdjr4UAcIuQQWV920ipSsqMuhmtiUO3qftDPogu1LqDvsAN42Mo2gpDdYcFipsKa+ouB6/&#10;jYKvhX5fH07Fxz5/W+uhv1ymuH1S6mEybF9AeBr8f/ivvdMK4uflAn7fhCcgs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Dy+TyAAAAN0AAAAPAAAAAAAAAAAAAAAAAJgCAABk&#10;cnMvZG93bnJldi54bWxQSwUGAAAAAAQABAD1AAAAjQMAAAAA&#10;" path="m53,40l45,16,25,1,,e" filled="f" strokeweight="0">
                        <v:path arrowok="t" o:connecttype="custom" o:connectlocs="0,0;0,0;0,0;0,0" o:connectangles="0,0,0,0"/>
                        <o:lock v:ext="edit" aspectratio="t"/>
                      </v:shape>
                      <v:line id="Line 11162" o:spid="_x0000_s1386" style="position:absolute;flip:y;visibility:visible;mso-wrap-style:square" from="4080,3584" to="4081,3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9bSMcAAADdAAAADwAAAGRycy9kb3ducmV2LnhtbESPT2sCMRTE74V+h/AK3mq2glpWo0iL&#10;Ugqt+O/g7bl53V3cvCxJdNNvb4RCj8PM/IaZzqNpxJWcry0reOlnIIgLq2suFex3y+dXED4ga2ws&#10;k4Jf8jCfPT5MMde24w1dt6EUCcI+RwVVCG0upS8qMuj7tiVO3o91BkOSrpTaYZfgppGDLBtJgzWn&#10;hQpbequoOG8vRsHme8wnt7rEczx1X+vjofw8vC+U6j3FxQREoBj+w3/tD61gMB4N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b1tIxwAAAN0AAAAPAAAAAAAA&#10;AAAAAAAAAKECAABkcnMvZG93bnJldi54bWxQSwUGAAAAAAQABAD5AAAAlQMAAAAA&#10;" strokeweight="0"/>
                      <v:line id="Line 11163" o:spid="_x0000_s1387" style="position:absolute;flip:x y;visibility:visible;mso-wrap-style:square" from="4087,3582" to="4092,3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l6CsQAAADdAAAADwAAAGRycy9kb3ducmV2LnhtbESPQWsCMRSE7wX/Q3iCl1KzVVjL1iil&#10;qIi3ru39sXndLCYvS5Lq+u+NIPQ4zMw3zHI9OCvOFGLnWcHrtABB3Hjdcavg+7h9eQMRE7JG65kU&#10;XCnCejV6WmKl/YW/6FynVmQIxwoVmJT6SsrYGHIYp74nzt6vDw5TlqGVOuAlw52Vs6IopcOO84LB&#10;nj4NNaf6zymYL36O+5N9NodtdGazs3VThqtSk/Hw8Q4i0ZD+w4/2XiuYLcoS7m/yE5Cr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mXoKxAAAAN0AAAAPAAAAAAAAAAAA&#10;AAAAAKECAABkcnMvZG93bnJldi54bWxQSwUGAAAAAAQABAD5AAAAkgMAAAAA&#10;" strokeweight="0"/>
                      <v:line id="Line 11164" o:spid="_x0000_s1388" style="position:absolute;flip:y;visibility:visible;mso-wrap-style:square" from="4078,3340" to="4080,3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FgpMcAAADdAAAADwAAAGRycy9kb3ducmV2LnhtbESPQWsCMRSE7wX/Q3gFbzVbD25ZjSIV&#10;RQpt0daDt+fmdXdx87Ik0U3/fVMQPA4z8w0zW0TTiis531hW8DzKQBCXVjdcKfj+Wj+9gPABWWNr&#10;mRT8kofFfPAww0Lbnnd03YdKJAj7AhXUIXSFlL6syaAf2Y44eT/WGQxJukpqh32Cm1aOs2wiDTac&#10;Fmrs6LWm8ry/GAW7j5xPbnOJ53jq3z+Ph+rtsFoqNXyMyymIQDHcw7f2VisY55Mc/t+kJ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8WCkxwAAAN0AAAAPAAAAAAAA&#10;AAAAAAAAAKECAABkcnMvZG93bnJldi54bWxQSwUGAAAAAAQABAD5AAAAlQMAAAAA&#10;" strokeweight="0"/>
                      <v:line id="Line 11165" o:spid="_x0000_s1389" style="position:absolute;flip:y;visibility:visible;mso-wrap-style:square" from="4073,3340" to="4075,33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701sQAAADdAAAADwAAAGRycy9kb3ducmV2LnhtbERPz2vCMBS+D/Y/hCfsNlM96KhGKY6N&#10;MdiGbh68PZtnW9q8lCTa+N+bw8Djx/d7uY6mExdyvrGsYDLOQBCXVjdcKfj7fXt+AeEDssbOMim4&#10;kof16vFhibm2A2/psguVSCHsc1RQh9DnUvqyJoN+bHvixJ2sMxgSdJXUDocUbjo5zbKZNNhwaqix&#10;p01NZbs7GwXb7zkf3fs5tvE4fP0c9tXn/rVQ6mkUiwWIQDHcxf/uD61gOp+luelNegJyd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bvTWxAAAAN0AAAAPAAAAAAAAAAAA&#10;AAAAAKECAABkcnMvZG93bnJldi54bWxQSwUGAAAAAAQABAD5AAAAkgMAAAAA&#10;" strokeweight="0"/>
                      <v:line id="Line 11166" o:spid="_x0000_s1390" style="position:absolute;flip:x y;visibility:visible;mso-wrap-style:square" from="4078,3400" to="4154,3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bueMQAAADdAAAADwAAAGRycy9kb3ducmV2LnhtbESPQWsCMRSE70L/Q3gFL1KztbDWrVFK&#10;qUV6c23vj81zs5i8LEmq6783gtDjMDPfMMv14Kw4UYidZwXP0wIEceN1x62Cn/3m6RVETMgarWdS&#10;cKEI69XDaImV9mfe0alOrcgQjhUqMCn1lZSxMeQwTn1PnL2DDw5TlqGVOuA5w52Vs6IopcOO84LB&#10;nj4MNcf6zyl4mf/ut0c7Md+b6Mznl62bMlyUGj8O728gEg3pP3xvb7WC2bxcwO1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Bu54xAAAAN0AAAAPAAAAAAAAAAAA&#10;AAAAAKECAABkcnMvZG93bnJldi54bWxQSwUGAAAAAAQABAD5AAAAkgMAAAAA&#10;" strokeweight="0"/>
                      <v:line id="Line 11167" o:spid="_x0000_s1391" style="position:absolute;flip:x y;visibility:visible;mso-wrap-style:square" from="4073,3401" to="4149,3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ROMEAAADdAAAADwAAAGRycy9kb3ducmV2LnhtbERPz2vCMBS+C/sfwhvsIprOgR21UcaY&#10;Q7xZ3f3RvDWlyUtJMq3//XIY7Pjx/a53k7PiSiH2nhU8LwsQxK3XPXcKLuf94hVETMgarWdScKcI&#10;u+3DrMZK+xuf6NqkTuQQjhUqMCmNlZSxNeQwLv1InLlvHxymDEMndcBbDndWropiLR32nBsMjvRu&#10;qB2aH6fgpfw6HwY7N8d9dObj0zbtOtyVenqc3jYgEk3pX/znPmgFq7LM+/Ob/ATk9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5dE4wQAAAN0AAAAPAAAAAAAAAAAAAAAA&#10;AKECAABkcnMvZG93bnJldi54bWxQSwUGAAAAAAQABAD5AAAAjwMAAAAA&#10;" strokeweight="0"/>
                      <v:shape id="Freeform 11168" o:spid="_x0000_s1392" style="position:absolute;left:4003;top:3448;width:19;height:77;visibility:visible;mso-wrap-style:square;v-text-anchor:top" coordsize="74,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mCicUA&#10;AADdAAAADwAAAGRycy9kb3ducmV2LnhtbESPQWvCQBSE74L/YXmCN90khdqmrmIDJT0Jxl56e2Rf&#10;k7TZt3F3q/Hfu4WCx2FmvmHW29H04kzOd5YVpMsEBHFtdceNgo/j2+IJhA/IGnvLpOBKHrab6WSN&#10;ubYXPtC5Co2IEPY5KmhDGHIpfd2SQb+0A3H0vqwzGKJ0jdQOLxFuepklyaM02HFcaHGgoqX6p/o1&#10;CkoZHvj0We6/jS6eC6wPWcqvSs1n4+4FRKAx3MP/7XetIFutUvh7E5+A3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GYKJxQAAAN0AAAAPAAAAAAAAAAAAAAAAAJgCAABkcnMv&#10;ZG93bnJldi54bWxQSwUGAAAAAAQABAD1AAAAigMAAAAA&#10;" path="m50,307r10,-7l70,275r4,-40l72,185,65,132,53,82,38,39,20,11,4,,,e" filled="f" strokeweight="0">
                        <v:path arrowok="t" o:connecttype="custom" o:connectlocs="0,1;0,1;0,1;0,1;0,1;0,1;0,0;0,0;0,0;0,0;0,0" o:connectangles="0,0,0,0,0,0,0,0,0,0,0"/>
                        <o:lock v:ext="edit" aspectratio="t"/>
                      </v:shape>
                      <v:line id="Line 11169" o:spid="_x0000_s1393" style="position:absolute;flip:y;visibility:visible;mso-wrap-style:square" from="4048,3453" to="4097,3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9V4ccAAADdAAAADwAAAGRycy9kb3ducmV2LnhtbESPQWsCMRSE74X+h/AK3mq2e3BlaxRp&#10;aSmCirYeentuXncXNy9LEt303zeC0OMwM98ws0U0nbiQ861lBU/jDARxZXXLtYKvz7fHKQgfkDV2&#10;lknBL3lYzO/vZlhqO/COLvtQiwRhX6KCJoS+lNJXDRn0Y9sTJ+/HOoMhSVdL7XBIcNPJPMsm0mDL&#10;aaHBnl4aqk77s1Gw2xR8dO/neIrHYb39PtSrw+tSqdFDXD6DCBTDf/jW/tAK8qLI4fomPQ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X1XhxwAAAN0AAAAPAAAAAAAA&#10;AAAAAAAAAKECAABkcnMvZG93bnJldi54bWxQSwUGAAAAAAQABAD5AAAAlQMAAAAA&#10;" strokeweight="0"/>
                      <v:line id="Line 11170" o:spid="_x0000_s1394" style="position:absolute;flip:y;visibility:visible;mso-wrap-style:square" from="4049,3452" to="4097,3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PwesgAAADdAAAADwAAAGRycy9kb3ducmV2LnhtbESPQUsDMRSE74L/ITyhN5u1QlfWpqUo&#10;SilY6WoPvb1uXneXbl6WJO3Gf2+EgsdhZr5hZotoOnEh51vLCh7GGQjiyuqWawXfX2/3TyB8QNbY&#10;WSYFP+RhMb+9mWGh7cBbupShFgnCvkAFTQh9IaWvGjLox7YnTt7ROoMhSVdL7XBIcNPJSZZNpcGW&#10;00KDPb00VJ3Ks1Gw3eR8cO/neIqH4eNzv6vXu9elUqO7uHwGESiG//C1vdIKJnn+CH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BPwesgAAADdAAAADwAAAAAA&#10;AAAAAAAAAAChAgAAZHJzL2Rvd25yZXYueG1sUEsFBgAAAAAEAAQA+QAAAJYDAAAAAA==&#10;" strokeweight="0"/>
                      <v:line id="Line 11171" o:spid="_x0000_s1395" style="position:absolute;flip:y;visibility:visible;mso-wrap-style:square" from="4050,3441" to="4098,3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oDsgAAADdAAAADwAAAGRycy9kb3ducmV2LnhtbESPQUsDMRSE74L/ITyhN5u1SFfWpqUo&#10;SilY6WoPvb1uXneXbl6WJO3Gf2+EgsdhZr5hZotoOnEh51vLCh7GGQjiyuqWawXfX2/3TyB8QNbY&#10;WSYFP+RhMb+9mWGh7cBbupShFgnCvkAFTQh9IaWvGjLox7YnTt7ROoMhSVdL7XBIcNPJSZZNpcGW&#10;00KDPb00VJ3Ks1Gw3eR8cO/neIqH4eNzv6vXu9elUqO7uHwGESiG//C1vdIKJnn+CH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poDsgAAADdAAAADwAAAAAA&#10;AAAAAAAAAAChAgAAZHJzL2Rvd25yZXYueG1sUEsFBgAAAAAEAAQA+QAAAJYDAAAAAA==&#10;" strokeweight="0"/>
                      <v:line id="Line 11172" o:spid="_x0000_s1396" style="position:absolute;flip:x;visibility:visible;mso-wrap-style:square" from="4036,3461" to="4048,34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bNlcgAAADdAAAADwAAAGRycy9kb3ducmV2LnhtbESPQUsDMRSE74L/ITyhN5u1YFfWpqUo&#10;SilY6WoPvb1uXneXbl6WJO3Gf2+EgsdhZr5hZotoOnEh51vLCh7GGQjiyuqWawXfX2/3TyB8QNbY&#10;WSYFP+RhMb+9mWGh7cBbupShFgnCvkAFTQh9IaWvGjLox7YnTt7ROoMhSVdL7XBIcNPJSZZNpcGW&#10;00KDPb00VJ3Ks1Gw3eR8cO/neIqH4eNzv6vXu9elUqO7uHwGESiG//C1vdIKJnn+CH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LbNlcgAAADdAAAADwAAAAAA&#10;AAAAAAAAAAChAgAAZHJzL2Rvd25yZXYueG1sUEsFBgAAAAAEAAQA+QAAAJYDAAAAAA==&#10;" strokeweight="0"/>
                      <v:shape id="Freeform 11173" o:spid="_x0000_s1397" style="position:absolute;left:4048;top:3459;width:1;height:2;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3nMMUA&#10;AADdAAAADwAAAGRycy9kb3ducmV2LnhtbESPT2vCQBTE7wW/w/IEb3VTFaPRVUqhKtiLf8/P7GuS&#10;Nvs2za4av70rFDwOM/MbZjpvTCkuVLvCsoK3bgSCOLW64EzBfvf5OgLhPLLG0jIpuJGD+az1MsVE&#10;2ytv6LL1mQgQdgkqyL2vEildmpNB17UVcfC+bW3QB1lnUtd4DXBTyl4UDaXBgsNCjhV95JT+bs9G&#10;ga3MoX+S53gx+FsvU5npr+PPWKlOu3mfgPDU+Gf4v73SCnpxPITHm/AE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3ecwxQAAAN0AAAAPAAAAAAAAAAAAAAAAAJgCAABkcnMv&#10;ZG93bnJldi54bWxQSwUGAAAAAAQABAD1AAAAigMAAAAA&#10;" path="m5,l2,2,,5e" filled="f" strokeweight="0">
                        <v:path arrowok="t" o:connecttype="custom" o:connectlocs="0,0;0,0;0,0" o:connectangles="0,0,0"/>
                        <o:lock v:ext="edit" aspectratio="t"/>
                      </v:shape>
                      <v:line id="Line 11174" o:spid="_x0000_s1398" style="position:absolute;flip:x;visibility:visible;mso-wrap-style:square" from="4049,3449" to="4050,3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j2eccAAADdAAAADwAAAGRycy9kb3ducmV2LnhtbESPQWsCMRSE70L/Q3gFb5qtB7dsjSIt&#10;LaVQi1oP3p6b5+7i5mVJopv++0YQPA4z8w0zW0TTigs531hW8DTOQBCXVjdcKfjdvo+eQfiArLG1&#10;TAr+yMNi/jCYYaFtz2u6bEIlEoR9gQrqELpCSl/WZNCPbUecvKN1BkOSrpLaYZ/gppWTLJtKgw2n&#10;hRo7eq2pPG3ORsF6lfPBfZzjKR7675/9rvravS2VGj7G5QuIQDHcw7f2p1YwyfMcrm/SE5Dz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KPZ5xwAAAN0AAAAPAAAAAAAA&#10;AAAAAAAAAKECAABkcnMvZG93bnJldi54bWxQSwUGAAAAAAQABAD5AAAAlQMAAAAA&#10;" strokeweight="0"/>
                      <v:shape id="Freeform 11175" o:spid="_x0000_s1399" style="position:absolute;left:4036;top:3449;width:14;height:14;visibility:visible;mso-wrap-style:square;v-text-anchor:top" coordsize="56,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HYr8A&#10;AADdAAAADwAAAGRycy9kb3ducmV2LnhtbERPyw7BQBTdS/zD5EpshKlHkDJEhGDpsbC86Vxt6dxp&#10;OoP6e7OQWJ6c93xZm0K8qHK5ZQX9XgSCOLE651TB5bztTkE4j6yxsEwKPuRguWg25hhr++YjvU4+&#10;FSGEXYwKMu/LWEqXZGTQ9WxJHLibrQz6AKtU6grfIdwUchBFY2kw59CQYUnrjJLH6WkUlOvL4bAz&#10;eNfX/Wcb7Tqjod9clWq36tUMhKfa/8U/914rGEwmYW54E56AXH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SodivwAAAN0AAAAPAAAAAAAAAAAAAAAAAJgCAABkcnMvZG93bnJl&#10;di54bWxQSwUGAAAAAAQABAD1AAAAhAMAAAAA&#10;" path="m56,l30,9,9,30,,56e" filled="f" strokeweight="0">
                        <v:path arrowok="t" o:connecttype="custom" o:connectlocs="0,0;0,0;0,0;0,0" o:connectangles="0,0,0,0"/>
                        <o:lock v:ext="edit" aspectratio="t"/>
                      </v:shape>
                      <v:line id="Line 11176" o:spid="_x0000_s1400" style="position:absolute;flip:x y;visibility:visible;mso-wrap-style:square" from="4097,3452" to="4098,3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94pcQAAADdAAAADwAAAGRycy9kb3ducmV2LnhtbESPQWsCMRSE74X+h/AKXkrNasGtW6MU&#10;qUV6c23vj81zs5i8LEmq6783gtDjMDPfMIvV4Kw4UYidZwWTcQGCuPG641bBz37z8gYiJmSN1jMp&#10;uFCE1fLxYYGV9mfe0alOrcgQjhUqMCn1lZSxMeQwjn1PnL2DDw5TlqGVOuA5w52V06KYSYcd5wWD&#10;Pa0NNcf6zyl4LX/326N9Nt+b6Mznl62bWbgoNXoaPt5BJBrSf/je3moF07Kcw+1NfgJy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33ilxAAAAN0AAAAPAAAAAAAAAAAA&#10;AAAAAKECAABkcnMvZG93bnJldi54bWxQSwUGAAAAAAQABAD5AAAAkgMAAAAA&#10;" strokeweight="0"/>
                      <v:line id="Line 11177" o:spid="_x0000_s1401" style="position:absolute;flip:x;visibility:visible;mso-wrap-style:square" from="4097,3441" to="4098,34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QeKsMAAADdAAAADwAAAGRycy9kb3ducmV2LnhtbERPy2oCMRTdF/yHcIXuakYXKlOjSEWR&#10;gi2+Ft1dJ7czg5ObIYlO/PtmUXB5OO/ZIppG3Mn52rKC4SADQVxYXXOp4HRcv01B+ICssbFMCh7k&#10;YTHvvcww17bjPd0PoRQphH2OCqoQ2lxKX1Rk0A9sS5y4X+sMhgRdKbXDLoWbRo6ybCwN1pwaKmzp&#10;o6LiergZBfuvCV/c5hav8dLtvn/O5ed5tVTqtR+X7yACxfAU/7u3WsFoMk37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EUHirDAAAA3QAAAA8AAAAAAAAAAAAA&#10;AAAAoQIAAGRycy9kb3ducmV2LnhtbFBLBQYAAAAABAAEAPkAAACRAwAAAAA=&#10;" strokeweight="0"/>
                      <v:line id="Line 11178" o:spid="_x0000_s1402" style="position:absolute;visibility:visible;mso-wrap-style:square" from="4078,3398" to="4079,3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TM9sUAAADdAAAADwAAAGRycy9kb3ducmV2LnhtbESPT4vCMBTE7wt+h/CEva1pBbVWo4go&#10;7t7Wf+Dx0TzbYPNSmqjdb79ZWPA4zMxvmPmys7V4UOuNYwXpIAFBXDhtuFRwOm4/MhA+IGusHZOC&#10;H/KwXPTe5phr9+Q9PQ6hFBHCPkcFVQhNLqUvKrLoB64hjt7VtRZDlG0pdYvPCLe1HCbJWFo0HBcq&#10;bGhdUXE73K0C8z3ejb4m5+lZbnYhvWS3zNiTUu/9bjUDEagLr/B/+1MrGE6yFP7exCc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aTM9sUAAADdAAAADwAAAAAAAAAA&#10;AAAAAAChAgAAZHJzL2Rvd25yZXYueG1sUEsFBgAAAAAEAAQA+QAAAJMDAAAAAA==&#10;" strokeweight="0"/>
                      <v:line id="Line 11179" o:spid="_x0000_s1403" style="position:absolute;flip:y;visibility:visible;mso-wrap-style:square" from="4073,3398" to="4078,33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olxscAAADdAAAADwAAAGRycy9kb3ducmV2LnhtbESPQWsCMRSE70L/Q3iF3jTbPaisRpGW&#10;Filo0daDt+fmdXdx87Ik0Y3/3hQKPQ4z8w0zX0bTiis531hW8DzKQBCXVjdcKfj+ehtOQfiArLG1&#10;TApu5GG5eBjMsdC25x1d96ESCcK+QAV1CF0hpS9rMuhHtiNO3o91BkOSrpLaYZ/gppV5lo2lwYbT&#10;Qo0dvdRUnvcXo2C3nfDJvV/iOZ76zefxUH0cXldKPT3G1QxEoBj+w3/ttVaQT6Y5/L5JT0Au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iiXGxwAAAN0AAAAPAAAAAAAA&#10;AAAAAAAAAKECAABkcnMvZG93bnJldi54bWxQSwUGAAAAAAQABAD5AAAAlQMAAAAA&#10;" strokeweight="0"/>
                      <v:line id="Line 11180" o:spid="_x0000_s1404" style="position:absolute;flip:x;visibility:visible;mso-wrap-style:square" from="4073,3400" to="4078,3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aAXccAAADdAAAADwAAAGRycy9kb3ducmV2LnhtbESPQWsCMRSE70L/Q3iF3jRbhSpbo0hL&#10;pRSsqPXg7bl57i5uXpYkuvHfN4WCx2FmvmGm82gacSXna8sKngcZCOLC6ppLBT+7j/4EhA/IGhvL&#10;pOBGHuazh94Uc2073tB1G0qRIOxzVFCF0OZS+qIig35gW+LknawzGJJ0pdQOuwQ3jRxm2Ys0WHNa&#10;qLClt4qK8/ZiFGy+x3x0y0s8x2O3Wh/25df+faHU02NcvIIIFMM9/N/+1AqG48kI/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xoBdxwAAAN0AAAAPAAAAAAAA&#10;AAAAAAAAAKECAABkcnMvZG93bnJldi54bWxQSwUGAAAAAAQABAD5AAAAlQMAAAAA&#10;" strokeweight="0"/>
                      <v:line id="Line 11181" o:spid="_x0000_s1405" style="position:absolute;visibility:visible;mso-wrap-style:square" from="4073,3399" to="4074,3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NvbsYAAADdAAAADwAAAGRycy9kb3ducmV2LnhtbESPQWvCQBSE7wX/w/IK3nSjWI2pq0ip&#10;aG+tJtDjI/uaLGbfhuyq6b93C0KPw8x8w6w2vW3ElTpvHCuYjBMQxKXThisF+Wk3SkH4gKyxcUwK&#10;fsnDZj14WmGm3Y2/6HoMlYgQ9hkqqENoMyl9WZNFP3YtcfR+XGcxRNlVUnd4i3DbyGmSzKVFw3Gh&#10;xpbeairPx4tVYD7n+5ePRbEs5Ps+TL7Tc2psrtTwud++ggjUh//wo33QCqaLdAZ/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Tb27GAAAA3QAAAA8AAAAAAAAA&#10;AAAAAAAAoQIAAGRycy9kb3ducmV2LnhtbFBLBQYAAAAABAAEAPkAAACUAwAAAAA=&#10;" strokeweight="0"/>
                      <v:line id="Line 11182" o:spid="_x0000_s1406" style="position:absolute;flip:y;visibility:visible;mso-wrap-style:square" from="4149,3525" to="4154,3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O9sscAAADdAAAADwAAAGRycy9kb3ducmV2LnhtbESPQWsCMRSE70L/Q3iF3jRbwSpbo0hL&#10;pRSsqPXg7bl57i5uXpYkuvHfN4WCx2FmvmGm82gacSXna8sKngcZCOLC6ppLBT+7j/4EhA/IGhvL&#10;pOBGHuazh94Uc2073tB1G0qRIOxzVFCF0OZS+qIig35gW+LknawzGJJ0pdQOuwQ3jRxm2Ys0WHNa&#10;qLClt4qK8/ZiFGy+x3x0y0s8x2O3Wh/25df+faHU02NcvIIIFMM9/N/+1AqG48kI/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Y72yxwAAAN0AAAAPAAAAAAAA&#10;AAAAAAAAAKECAABkcnMvZG93bnJldi54bWxQSwUGAAAAAAQABAD5AAAAlQMAAAAA&#10;" strokeweight="0"/>
                      <v:line id="Line 11183" o:spid="_x0000_s1407" style="position:absolute;flip:x y;visibility:visible;mso-wrap-style:square" from="4014,3231" to="4080,3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Wc8MQAAADdAAAADwAAAGRycy9kb3ducmV2LnhtbESPQWsCMRSE74X+h/AKvZSarcIqW6OU&#10;Uot4c9feH5vXzWLysiSprv++EQSPw8x8wyzXo7PiRCH2nhW8TQoQxK3XPXcKDs3mdQEiJmSN1jMp&#10;uFCE9erxYYmV9mfe06lOncgQjhUqMCkNlZSxNeQwTvxAnL1fHxymLEMndcBzhjsrp0VRSoc95wWD&#10;A30aao/1n1Mwm/8026N9MbtNdObr29ZtGS5KPT+NH+8gEo3pHr61t1rBdL4o4fomPwG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lZzwxAAAAN0AAAAPAAAAAAAAAAAA&#10;AAAAAKECAABkcnMvZG93bnJldi54bWxQSwUGAAAAAAQABAD5AAAAkgMAAAAA&#10;" strokeweight="0"/>
                      <v:line id="Line 11184" o:spid="_x0000_s1408" style="position:absolute;flip:x y;visibility:visible;mso-wrap-style:square" from="4009,3232" to="4075,3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5a8QAAADdAAAADwAAAGRycy9kb3ducmV2LnhtbESPQWsCMRSE7wX/Q3hCL6Vmq+DKapRS&#10;apHeumvvj81zs5i8LEmq679vhEKPw8x8w2x2o7PiQiH2nhW8zAoQxK3XPXcKjs3+eQUiJmSN1jMp&#10;uFGE3XbysMFK+yt/0aVOncgQjhUqMCkNlZSxNeQwzvxAnL2TDw5TlqGTOuA1w52V86JYSoc95wWD&#10;A70Zas/1j1OwKL+bw9k+mc99dOb9w9btMtyUepyOr2sQicb0H/5rH7SCebkq4f4mPwG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2TlrxAAAAN0AAAAPAAAAAAAAAAAA&#10;AAAAAKECAABkcnMvZG93bnJldi54bWxQSwUGAAAAAAQABAD5AAAAkgMAAAAA&#10;" strokeweight="0"/>
                      <v:line id="Line 11185" o:spid="_x0000_s1409" style="position:absolute;flip:x;visibility:visible;mso-wrap-style:square" from="4007,3232" to="4009,3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ISLMMAAADdAAAADwAAAGRycy9kb3ducmV2LnhtbERPy2oCMRTdF/yHcIXuakYXKlOjSEWR&#10;gi2+Ft1dJ7czg5ObIYlO/PtmUXB5OO/ZIppG3Mn52rKC4SADQVxYXXOp4HRcv01B+ICssbFMCh7k&#10;YTHvvcww17bjPd0PoRQphH2OCqoQ2lxKX1Rk0A9sS5y4X+sMhgRdKbXDLoWbRo6ybCwN1pwaKmzp&#10;o6LiergZBfuvCV/c5hav8dLtvn/O5ed5tVTqtR+X7yACxfAU/7u3WsFoMk1z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9iEizDAAAA3QAAAA8AAAAAAAAAAAAA&#10;AAAAoQIAAGRycy9kb3ducmV2LnhtbFBLBQYAAAAABAAEAPkAAACRAwAAAAA=&#10;" strokeweight="0"/>
                      <v:line id="Line 11186" o:spid="_x0000_s1410" style="position:absolute;visibility:visible;mso-wrap-style:square" from="4007,3291" to="4008,3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9LA8MQAAADdAAAADwAAAGRycy9kb3ducmV2LnhtbESPQYvCMBSE74L/ITzBm6YKq7UaZVl2&#10;UW/qKuzx0TzbYPNSmqzWf28EweMwM98wi1VrK3GlxhvHCkbDBARx7rThQsHx92eQgvABWWPlmBTc&#10;ycNq2e0sMNPuxnu6HkIhIoR9hgrKEOpMSp+XZNEPXU0cvbNrLIYom0LqBm8Rbis5TpKJtGg4LpRY&#10;01dJ+eXwbxWY3WT9sZ2eZif5vQ6jv/SSGntUqt9rP+cgArXhHX61N1rBeJrO4PkmP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0sDwxAAAAN0AAAAPAAAAAAAAAAAA&#10;AAAAAKECAABkcnMvZG93bnJldi54bWxQSwUGAAAAAAQABAD5AAAAkgMAAAAA&#10;" strokeweight="0"/>
                      <v:shape id="Freeform 11187" o:spid="_x0000_s1411" style="position:absolute;left:4007;top:3291;width:1;height: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gaqsQA&#10;AADdAAAADwAAAGRycy9kb3ducmV2LnhtbERPy2rCQBTdF/yH4QpupE5UqDY6SqmIj41oC26vmWsS&#10;zNyJmdFEv95ZFLo8nPd03phC3KlyuWUF/V4EgjixOudUwe/P8n0MwnlkjYVlUvAgB/NZ622KsbY1&#10;7+l+8KkIIexiVJB5X8ZSuiQjg65nS+LAnW1l0AdYpVJXWIdwU8hBFH1IgzmHhgxL+s4ouRxuRkG5&#10;tYvusfvcYf9Wr07Dq8zXm7NSnXbzNQHhqfH/4j/3WisYjD7D/vAmPAE5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IGqrEAAAA3QAAAA8AAAAAAAAAAAAAAAAAmAIAAGRycy9k&#10;b3ducmV2LnhtbFBLBQYAAAAABAAEAPUAAACJAwAAAAA=&#10;" path="m1,r,1l1,2,,2,,1e" filled="f" strokeweight="0">
                        <v:path arrowok="t" o:connecttype="custom" o:connectlocs="1,0;1,1;1,1;0,1;0,1" o:connectangles="0,0,0,0,0"/>
                        <o:lock v:ext="edit" aspectratio="t"/>
                      </v:shape>
                      <v:line id="Line 11188" o:spid="_x0000_s1412" style="position:absolute;flip:x;visibility:visible;mso-wrap-style:square" from="4075,3340" to="4080,3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EtbMcAAADdAAAADwAAAGRycy9kb3ducmV2LnhtbESPQWsCMRSE74X+h/AK3mpWD9quRpGK&#10;IgUr2nrw9ty87i5uXpYkuum/N4VCj8PMfMNM59E04kbO15YVDPoZCOLC6ppLBV+fq+cXED4ga2ws&#10;k4If8jCfPT5MMde24z3dDqEUCcI+RwVVCG0upS8qMuj7tiVO3rd1BkOSrpTaYZfgppHDLBtJgzWn&#10;hQpbequouByuRsH+Y8xnt77GSzx3293pWL4flwulek9xMQERKIb/8F97oxUMx68D+H2TnoCc3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7gS1sxwAAAN0AAAAPAAAAAAAA&#10;AAAAAAAAAKECAABkcnMvZG93bnJldi54bWxQSwUGAAAAAAQABAD5AAAAlQMAAAAA&#10;" strokeweight="0"/>
                      <v:line id="Line 11189" o:spid="_x0000_s1413" style="position:absolute;flip:x;visibility:visible;mso-wrap-style:square" from="4009,3231" to="4014,32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OzG8cAAADdAAAADwAAAGRycy9kb3ducmV2LnhtbESPQWsCMRSE74X+h/AEbzXrHmq7GkVa&#10;WqTQilYP3p6b5+7i5mVJopv++6ZQ8DjMzDfMbBFNK67kfGNZwXiUgSAurW64UrD7fnt4AuEDssbW&#10;Min4IQ+L+f3dDAtte97QdRsqkSDsC1RQh9AVUvqyJoN+ZDvi5J2sMxiSdJXUDvsEN63Ms+xRGmw4&#10;LdTY0UtN5Xl7MQo2XxM+uvdLPMdj/7k+7KuP/etSqeEgLqcgAsVwC/+3V1pBPnnO4e9NegJy/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U7MbxwAAAN0AAAAPAAAAAAAA&#10;AAAAAAAAAKECAABkcnMvZG93bnJldi54bWxQSwUGAAAAAAQABAD5AAAAlQMAAAAA&#10;" strokeweight="0"/>
                      <v:shape id="Freeform 11190" o:spid="_x0000_s1414" style="position:absolute;left:4730;top:3414;width:342;height:163;visibility:visible;mso-wrap-style:square;v-text-anchor:top" coordsize="1370,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pKsUA&#10;AADdAAAADwAAAGRycy9kb3ducmV2LnhtbESPQWvCQBSE74X+h+UVeqsbUzEaXUUEqVAvTRU8PrLP&#10;JJh9G3a3Gv+9WxA8DjPzDTNf9qYVF3K+saxgOEhAEJdWN1wp2P9uPiYgfEDW2FomBTfysFy8vswx&#10;1/bKP3QpQiUihH2OCuoQulxKX9Zk0A9sRxy9k3UGQ5SuktrhNcJNK9MkGUuDDceFGjta11Seiz+j&#10;4BuzdLw9mvJrdzaj7DbcTNEdlHp/61czEIH68Aw/2lutIM2mn/D/Jj4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FKkqxQAAAN0AAAAPAAAAAAAAAAAAAAAAAJgCAABkcnMv&#10;ZG93bnJldi54bWxQSwUGAAAAAAQABAD1AAAAigMAAAAA&#10;" path="m1351,r12,40l1370,115r-10,74l1330,262r-47,70l1219,398r-79,60l1046,511,939,557,821,595,695,622,563,642r-136,8l289,649,150,637,16,616,,613e" filled="f" strokeweight="0">
                        <v:path arrowok="t" o:connecttype="custom" o:connectlocs="5,0;5,0;5,1;5,1;5,1;5,1;5,2;4,2;4,2;3,2;3,2;3,3;2,3;2,3;1,3;0,3;0,3;0,3" o:connectangles="0,0,0,0,0,0,0,0,0,0,0,0,0,0,0,0,0,0"/>
                        <o:lock v:ext="edit" aspectratio="t"/>
                      </v:shape>
                      <v:line id="Line 11191" o:spid="_x0000_s1415" style="position:absolute;flip:x;visibility:visible;mso-wrap-style:square" from="4692,3686" to="4724,3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O9MgAAADdAAAADwAAAGRycy9kb3ducmV2LnhtbESPT2sCMRTE74V+h/AEbzWrSK1bo0hL&#10;RQq1+O/g7bl53V3cvCxJdNNv3xQKPQ4z8xtmtoimETdyvrasYDjIQBAXVtdcKjjs3x6eQPiArLGx&#10;TAq+ycNifn83w1zbjrd024VSJAj7HBVUIbS5lL6oyKAf2JY4eV/WGQxJulJqh12Cm0aOsuxRGqw5&#10;LVTY0ktFxWV3NQq2mwmf3eoaL/HcfXyejuX78XWpVL8Xl88gAsXwH/5rr7WC0WQ6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aO9MgAAADdAAAADwAAAAAA&#10;AAAAAAAAAAChAgAAZHJzL2Rvd25yZXYueG1sUEsFBgAAAAAEAAQA+QAAAJYDAAAAAA==&#10;" strokeweight="0"/>
                      <v:shape id="Freeform 11192" o:spid="_x0000_s1416" style="position:absolute;left:4676;top:3802;width:16;height:14;visibility:visible;mso-wrap-style:square;v-text-anchor:top" coordsize="65,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WsMYA&#10;AADdAAAADwAAAGRycy9kb3ducmV2LnhtbESPQWvCQBSE70L/w/KE3urGYG2MrlJEwZ60tgjeHtnX&#10;JDT7dsluNemv7woFj8PMfMMsVp1pxIVaX1tWMB4lIIgLq2suFXx+bJ8yED4ga2wsk4KePKyWD4MF&#10;5tpe+Z0ux1CKCGGfo4IqBJdL6YuKDPqRdcTR+7KtwRBlW0rd4jXCTSPTJJlKgzXHhQodrSsqvo8/&#10;RsGbPGzSPqN679an/aTsz9mvd0o9DrvXOYhAXbiH/9s7rSB9mT3D7U18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WsMYAAADdAAAADwAAAAAAAAAAAAAAAACYAgAAZHJz&#10;L2Rvd25yZXYueG1sUEsFBgAAAAAEAAQA9QAAAIsDAAAAAA==&#10;" path="m,57r21,1l39,49,54,30,65,e" filled="f" strokeweight="0">
                        <v:path arrowok="t" o:connecttype="custom" o:connectlocs="0,0;0,0;0,0;0,0;0,0" o:connectangles="0,0,0,0,0"/>
                        <o:lock v:ext="edit" aspectratio="t"/>
                      </v:shape>
                      <v:shape id="Freeform 11193" o:spid="_x0000_s1417" style="position:absolute;left:4724;top:3632;width:6;height:54;visibility:visible;mso-wrap-style:square;v-text-anchor:top" coordsize="25,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I338cA&#10;AADdAAAADwAAAGRycy9kb3ducmV2LnhtbESPT2vCQBTE74V+h+UJvdWNUqxGVym1pR68GEU8PrIv&#10;fzT7Ns1uk/jtXaHgcZiZ3zCLVW8q0VLjSssKRsMIBHFqdcm5gsP++3UKwnlkjZVlUnAlB6vl89MC&#10;Y2073lGb+FwECLsYFRTe17GULi3IoBvamjh4mW0M+iCbXOoGuwA3lRxH0UQaLDksFFjTZ0HpJfkz&#10;Cn7Xydtx3e2/+p82u9Tbc3qibKvUy6D/mIPw1PtH+L+90QrG77MJ3N+EJ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CN9/HAAAA3QAAAA8AAAAAAAAAAAAAAAAAmAIAAGRy&#10;cy9kb3ducmV2LnhtbFBLBQYAAAAABAAEAPUAAACMAwAAAAA=&#10;" path="m25,l22,61r-5,58l9,171,,217e" filled="f" strokeweight="0">
                        <v:path arrowok="t" o:connecttype="custom" o:connectlocs="0,0;0,0;0,0;0,1;0,1" o:connectangles="0,0,0,0,0"/>
                        <o:lock v:ext="edit" aspectratio="t"/>
                      </v:shape>
                      <v:shape id="Freeform 11194" o:spid="_x0000_s1418" style="position:absolute;left:4738;top:3322;width:182;height:70;visibility:visible;mso-wrap-style:square;v-text-anchor:top" coordsize="727,2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gzuMYA&#10;AADdAAAADwAAAGRycy9kb3ducmV2LnhtbESP0WrCQBRE34X+w3ILvtVNBTWN2UgtFfMgpaZ+wCV7&#10;m4Rm78bsauLfdwsFH4eZOcOkm9G04kq9aywreJ5FIIhLqxuuFJy+dk8xCOeRNbaWScGNHGyyh0mK&#10;ibYDH+la+EoECLsEFdTed4mUrqzJoJvZjjh437Y36IPsK6l7HALctHIeRUtpsOGwUGNHbzWVP8XF&#10;KMjb97w82FzGH5+H3f5cHIeF2yo1fRxf1yA8jf4e/m/nWsF89bKCvzfhCcj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8gzuMYAAADdAAAADwAAAAAAAAAAAAAAAACYAgAAZHJz&#10;L2Rvd25yZXYueG1sUEsFBgAAAAAEAAQA9QAAAIsDAAAAAA==&#10;" path="m712,r15,47l724,94r-21,46l664,182r-54,36l542,247r-77,19l381,277r-87,2l208,269,126,250,53,223,,193e" filled="f" strokeweight="0">
                        <v:path arrowok="t" o:connecttype="custom" o:connectlocs="3,0;3,0;3,1;3,1;3,1;3,1;2,1;2,1;2,1;1,1;1,1;1,1;0,1;0,1" o:connectangles="0,0,0,0,0,0,0,0,0,0,0,0,0,0"/>
                        <o:lock v:ext="edit" aspectratio="t"/>
                      </v:shape>
                      <v:shape id="Freeform 11195" o:spid="_x0000_s1419" style="position:absolute;left:4738;top:3338;width:175;height:45;visibility:visible;mso-wrap-style:square;v-text-anchor:top" coordsize="701,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QsMA&#10;AADdAAAADwAAAGRycy9kb3ducmV2LnhtbERPzWrCQBC+C77DMoIXMZuGUjW6ihakpTdjHmDIjklI&#10;djZmV5P26buHQo8f3//uMJpWPKl3tWUFL1EMgriwuuZSQX49L9cgnEfW2FomBd/k4LCfTnaYajvw&#10;hZ6ZL0UIYZeigsr7LpXSFRUZdJHtiAN3s71BH2BfSt3jEMJNK5M4fpMGaw4NFXb0XlHRZA+jABfm&#10;lNdN82iS/G6z14+v4fRzV2o+G49bEJ5G/y/+c39qBclqE+aGN+EJ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CQsMAAADdAAAADwAAAAAAAAAAAAAAAACYAgAAZHJzL2Rv&#10;d25yZXYueG1sUEsFBgAAAAAEAAQA9QAAAIgDAAAAAA==&#10;" path="m,88r41,28l107,145r75,23l265,180r83,3l431,176r78,-17l577,133r55,-33l673,61,696,17,701,e" filled="f" strokeweight="0">
                        <v:path arrowok="t" o:connecttype="custom" o:connectlocs="0,0;0,0;0,0;1,0;1,1;1,1;2,1;2,0;2,0;2,0;2,0;3,0;3,0" o:connectangles="0,0,0,0,0,0,0,0,0,0,0,0,0"/>
                        <o:lock v:ext="edit" aspectratio="t"/>
                      </v:shape>
                      <v:shape id="Freeform 11196" o:spid="_x0000_s1420" style="position:absolute;left:4734;top:3444;width:213;height:87;visibility:visible;mso-wrap-style:square;v-text-anchor:top" coordsize="853,3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ChMMA&#10;AADdAAAADwAAAGRycy9kb3ducmV2LnhtbESPT4vCMBTE78J+h/CEvdnULqjtmhYRBE+Cf/D8aN62&#10;xealNNla99NvBMHjMDO/YdbFaFoxUO8aywrmUQyCuLS64UrB5bybrUA4j6yxtUwKHuSgyD8ma8y0&#10;vfORhpOvRICwy1BB7X2XSenKmgy6yHbEwfuxvUEfZF9J3eM9wE0rkzheSIMNh4UaO9rWVN5Ov0ZB&#10;etBJUi2/yg0xWnNz5vA3XJX6nI6bbxCeRv8Ov9p7rSBZpik834QnI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ChMMAAADdAAAADwAAAAAAAAAAAAAAAACYAgAAZHJzL2Rv&#10;d25yZXYueG1sUEsFBgAAAAAEAAQA9QAAAIgDAAAAAA==&#10;" path="m840,r9,26l853,80r-13,54l809,185r-49,46l697,271r-77,33l533,328r-94,16l341,349,241,345,144,330,54,306,,287e" filled="f" strokeweight="0">
                        <v:path arrowok="t" o:connecttype="custom" o:connectlocs="3,0;3,0;3,0;3,0;3,1;3,1;3,1;2,1;2,1;2,1;1,1;1,1;0,1;0,1;0,1" o:connectangles="0,0,0,0,0,0,0,0,0,0,0,0,0,0,0"/>
                        <o:lock v:ext="edit" aspectratio="t"/>
                      </v:shape>
                      <v:shape id="Freeform 11197" o:spid="_x0000_s1421" style="position:absolute;left:4733;top:3422;width:291;height:128;visibility:visible;mso-wrap-style:square;v-text-anchor:top" coordsize="1164,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5PC8EA&#10;AADdAAAADwAAAGRycy9kb3ducmV2LnhtbERPz2vCMBS+D/wfwhvsNtP1MKQaRYuyHVcVvD6a16bY&#10;vNQks/W/Xw4Djx/f79Vmsr24kw+dYwUf8wwEce10x62C8+nwvgARIrLG3jEpeFCAzXr2ssJCu5Er&#10;uh9jK1IIhwIVmBiHQspQG7IY5m4gTlzjvMWYoG+l9jimcNvLPMs+pcWOU4PBgUpD9fX4axU0el8N&#10;j7L8ai65b6vxx9yq7U6pt9dpuwQRaYpP8b/7WyvIF1nan96kJ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TwvBAAAA3QAAAA8AAAAAAAAAAAAAAAAAmAIAAGRycy9kb3du&#10;cmV2LnhtbFBLBQYAAAAABAAEAPUAAACGAwAAAAA=&#10;" path="m1154,r10,64l1158,132r-25,66l1090,262r-60,59l954,374r-91,45l762,457,650,485,530,505r-123,9l281,513,155,502,34,480,,472e" filled="f" strokeweight="0">
                        <v:path arrowok="t" o:connecttype="custom" o:connectlocs="5,0;5,0;5,0;5,1;4,1;4,1;4,1;4,1;3,2;3,2;2,2;2,2;1,2;1,2;0,2;0,2" o:connectangles="0,0,0,0,0,0,0,0,0,0,0,0,0,0,0,0"/>
                        <o:lock v:ext="edit" aspectratio="t"/>
                      </v:shape>
                      <v:shape id="Freeform 11198" o:spid="_x0000_s1422" style="position:absolute;left:4733;top:3426;width:265;height:111;visibility:visible;mso-wrap-style:square;v-text-anchor:top" coordsize="1059,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UO6MUA&#10;AADdAAAADwAAAGRycy9kb3ducmV2LnhtbESPQWvCQBSE74L/YXkFb7rRQA3RVarQ4qlQ9dLba/aZ&#10;RLNvQ3Zj1n/fLRQ8DjPzDbPeBtOIO3WutqxgPktAEBdW11wqOJ/epxkI55E1NpZJwYMcbDfj0Rpz&#10;bQf+ovvRlyJC2OWooPK+zaV0RUUG3cy2xNG72M6gj7Irpe5wiHDTyEWSvEqDNceFClvaV1Tcjr1R&#10;QOGW4udj98Pfy49Lurv2Qxp6pSYv4W0FwlPwz/B/+6AVLLJkDn9v4hO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pQ7oxQAAAN0AAAAPAAAAAAAAAAAAAAAAAJgCAABkcnMv&#10;ZG93bnJldi54bWxQSwUGAAAAAAQABAD1AAAAigMAAAAA&#10;" path="m1052,r7,52l1051,115r-27,60l980,233r-59,52l847,332r-87,40l661,403,554,426,442,438r-115,3l211,435,99,418,,395e" filled="f" strokeweight="0">
                        <v:path arrowok="t" o:connecttype="custom" o:connectlocs="4,0;4,0;4,1;4,1;4,1;4,1;3,1;3,2;3,2;2,2;2,2;1,2;1,2;1,2;0,2" o:connectangles="0,0,0,0,0,0,0,0,0,0,0,0,0,0,0"/>
                        <o:lock v:ext="edit" aspectratio="t"/>
                      </v:shape>
                      <v:shape id="Freeform 11199" o:spid="_x0000_s1423" style="position:absolute;left:4732;top:3464;width:291;height:108;visibility:visible;mso-wrap-style:square;v-text-anchor:top" coordsize="1164,4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ZpjcMA&#10;AADdAAAADwAAAGRycy9kb3ducmV2LnhtbESPzYrCMBSF9wO+Q7iCuzGxiJSOUWRQEFxZXbi8Nnfa&#10;Ms1NaWJb394MDLg8nJ+Ps96OthE9db52rGExVyCIC2dqLjVcL4fPFIQPyAYbx6ThSR62m8nHGjPj&#10;Bj5Tn4dSxBH2GWqoQmgzKX1RkUU/dy1x9H5cZzFE2ZXSdDjEcdvIRKmVtFhzJFTY0ndFxW/+sBHy&#10;6E+DSvfP5Y2O+/yW78bTfdB6Nh13XyACjeEd/m8fjYYkVQn8vYlPQG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sZpjcMAAADdAAAADwAAAAAAAAAAAAAAAACYAgAAZHJzL2Rv&#10;d25yZXYueG1sUEsFBgAAAAAEAAQA9QAAAIgDAAAAAA==&#10;" path="m1164,r-7,51l1133,117r-44,63l1029,239r-76,53l863,338,761,376,649,405,530,424r-124,9l280,432,155,421,34,400,,392e" filled="f" strokeweight="0">
                        <v:path arrowok="t" o:connecttype="custom" o:connectlocs="5,0;5,0;5,0;4,1;4,1;4,1;4,1;3,1;3,1;2,1;2,2;1,2;1,1;0,1;0,1" o:connectangles="0,0,0,0,0,0,0,0,0,0,0,0,0,0,0"/>
                        <o:lock v:ext="edit" aspectratio="t"/>
                      </v:shape>
                      <v:shape id="Freeform 11200" o:spid="_x0000_s1424" style="position:absolute;left:4736;top:3394;width:215;height:71;visibility:visible;mso-wrap-style:square;v-text-anchor:top" coordsize="862,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kT18YA&#10;AADdAAAADwAAAGRycy9kb3ducmV2LnhtbESPT2sCMRTE7wW/Q3iFXopm1SKyNYoILXop9c/F22Pz&#10;drPt5mVJ0nX99o0geBxm5jfMYtXbRnTkQ+1YwXiUgSAunK65UnA6fgznIEJE1tg4JgVXCrBaDp4W&#10;mGt34T11h1iJBOGQowITY5tLGQpDFsPItcTJK523GJP0ldQeLwluGznJspm0WHNaMNjSxlDxe/iz&#10;Cl6/3kxdfO5w+m2251n5U3pddkq9PPfrdxCR+vgI39tbrWAyz6Zwe5Oe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5kT18YAAADdAAAADwAAAAAAAAAAAAAAAACYAgAAZHJz&#10;L2Rvd25yZXYueG1sUEsFBgAAAAAEAAQA9QAAAIsDAAAAAA==&#10;" path="m862,r-3,18l843,72r-35,50l757,167r-67,40l611,240r-89,22l425,276r-99,4l226,273,129,257,39,231,,217e" filled="f" strokeweight="0">
                        <v:path arrowok="t" o:connecttype="custom" o:connectlocs="3,0;3,0;3,0;3,1;3,1;3,1;2,1;2,1;1,1;1,1;1,1;0,1;0,1;0,1" o:connectangles="0,0,0,0,0,0,0,0,0,0,0,0,0,0"/>
                        <o:lock v:ext="edit" aspectratio="t"/>
                      </v:shape>
                      <v:shape id="Freeform 11201" o:spid="_x0000_s1425" style="position:absolute;left:4737;top:3319;width:215;height:97;visibility:visible;mso-wrap-style:square;v-text-anchor:top" coordsize="862,3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eacQA&#10;AADdAAAADwAAAGRycy9kb3ducmV2LnhtbESPT2vCQBTE7wW/w/IEb3VjsCVEVxFB8CStLdXjI/tM&#10;gtm3cXfzp9++Wyj0OMzMb5j1djSN6Mn52rKCxTwBQVxYXXOp4PPj8JyB8AFZY2OZFHyTh+1m8rTG&#10;XNuB36k/h1JECPscFVQhtLmUvqjIoJ/bljh6N+sMhihdKbXDIcJNI9MkeZUGa44LFba0r6i4nzsT&#10;KUP26MeX7uTlW3dJ3fXR3L5Qqdl03K1ABBrDf/ivfdQK0ixZwu+b+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13mnEAAAA3QAAAA8AAAAAAAAAAAAAAAAAmAIAAGRycy9k&#10;b3ducmV2LnhtbFBLBQYAAAAABAAEAPUAAACJAwAAAAA=&#10;" path="m828,r25,53l862,106r-12,54l823,211r-46,48l717,300r-74,35l559,362r-93,17l368,387r-99,-2l171,373,78,351,,324e" filled="f" strokeweight="0">
                        <v:path arrowok="t" o:connecttype="custom" o:connectlocs="3,0;3,0;3,1;3,1;3,1;3,1;3,1;2,1;2,2;2,2;1,2;1,2;1,2;0,2;0,1" o:connectangles="0,0,0,0,0,0,0,0,0,0,0,0,0,0,0"/>
                        <o:lock v:ext="edit" aspectratio="t"/>
                      </v:shape>
                      <v:shape id="Freeform 11202" o:spid="_x0000_s1426" style="position:absolute;left:4737;top:3368;width:197;height:39;visibility:visible;mso-wrap-style:square;v-text-anchor:top" coordsize="785,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GcL8QA&#10;AADdAAAADwAAAGRycy9kb3ducmV2LnhtbESPUWvCMBSF3wX/Q7iCb5pYqGhnlLkx8UWGuh9waa5t&#10;WXOTNbF2/34ZDPZ4OOd8h7PZDbYVPXWhcaxhMVcgiEtnGq40fFzfZisQISIbbB2Thm8KsNuORxss&#10;jHvwmfpLrESCcChQQx2jL6QMZU0Ww9x54uTdXGcxJtlV0nT4SHDbykyppbTYcFqo0dNLTeXn5W41&#10;mN6v85PZ+6/D/ZVO6j3Lb5nVejoZnp9ARBrif/ivfTQaspXK4fdNeg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xnC/EAAAA3QAAAA8AAAAAAAAAAAAAAAAAmAIAAGRycy9k&#10;b3ducmV2LnhtbFBLBQYAAAAABAAEAPUAAACJAwAAAAA=&#10;" path="m,86r54,21l142,131r94,15l333,152r96,-5l522,133r85,-23l683,77,745,39,785,e" filled="f" strokeweight="0">
                        <v:path arrowok="t" o:connecttype="custom" o:connectlocs="0,1;0,1;1,1;1,1;1,1;2,1;2,1;3,1;3,0;3,0;3,0" o:connectangles="0,0,0,0,0,0,0,0,0,0,0"/>
                        <o:lock v:ext="edit" aspectratio="t"/>
                      </v:shape>
                      <v:shape id="Freeform 11203" o:spid="_x0000_s1427" style="position:absolute;left:4760;top:3500;width:103;height:30;visibility:visible;mso-wrap-style:square;v-text-anchor:top" coordsize="414,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gCzcUA&#10;AADdAAAADwAAAGRycy9kb3ducmV2LnhtbESPQWvCQBSE7wX/w/IEL6Fu6kFCdJUiFgWl0ETvj+zr&#10;JjT7NmTXGP+9Wyj0OMzMN8x6O9pWDNT7xrGCt3kKgrhyumGj4FJ+vGYgfEDW2DomBQ/ysN1MXtaY&#10;a3fnLxqKYESEsM9RQR1Cl0vpq5os+rnriKP37XqLIcreSN3jPcJtKxdpupQWG44LNXa0q6n6KW5W&#10;gemCOflTUibD/vpZ3pKzPxSZUrPp+L4CEWgM/+G/9lErWGTpEn7fxCcgN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SALNxQAAAN0AAAAPAAAAAAAAAAAAAAAAAJgCAABkcnMv&#10;ZG93bnJldi54bWxQSwUGAAAAAAQABAD1AAAAigMAAAAA&#10;" path="m414,12r,4l401,48,372,78r-45,22l272,114r-61,5l150,113,94,98,47,75,16,45,1,13,,e" filled="f" strokeweight="0">
                        <v:path arrowok="t" o:connecttype="custom" o:connectlocs="1,0;1,0;1,0;1,0;1,1;1,1;1,1;0,1;0,1;0,0;0,0;0,0;0,0" o:connectangles="0,0,0,0,0,0,0,0,0,0,0,0,0"/>
                        <o:lock v:ext="edit" aspectratio="t"/>
                      </v:shape>
                      <v:line id="Line 11204" o:spid="_x0000_s1428" style="position:absolute;flip:y;visibility:visible;mso-wrap-style:square" from="4754,3462" to="4761,34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oRUscAAADdAAAADwAAAGRycy9kb3ducmV2LnhtbESPT2sCMRTE7wW/Q3hCbzWrB5WtUaTS&#10;IoVa/Hfo7bl53V3cvCxJdNNvbwqCx2FmfsPMFtE04krO15YVDAcZCOLC6ppLBYf9+8sUhA/IGhvL&#10;pOCPPCzmvacZ5tp2vKXrLpQiQdjnqKAKoc2l9EVFBv3AtsTJ+7XOYEjSlVI77BLcNHKUZWNpsOa0&#10;UGFLbxUV593FKNhuJnxyH5d4jqfu6/vnWH4eV0ulnvtx+QoiUAyP8L291gpG02wC/2/SE5D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mhFSxwAAAN0AAAAPAAAAAAAA&#10;AAAAAAAAAKECAABkcnMvZG93bnJldi54bWxQSwUGAAAAAAQABAD5AAAAlQMAAAAA&#10;" strokeweight="0"/>
                      <v:shape id="Freeform 11205" o:spid="_x0000_s1429" style="position:absolute;left:4739;top:3456;width:20;height:13;visibility:visible;mso-wrap-style:square;v-text-anchor:top" coordsize="79,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nfw8MA&#10;AADdAAAADwAAAGRycy9kb3ducmV2LnhtbERPy2oCMRTdF/oP4RbcSCfx0TJMjSIW0VWpjw+4TK4z&#10;g8nNdJLq6NebRaHLw3nPFr2z4kJdaDxrGGUKBHHpTcOVhuNh/ZqDCBHZoPVMGm4UYDF/fpphYfyV&#10;d3TZx0qkEA4FaqhjbAspQ1mTw5D5ljhxJ985jAl2lTQdXlO4s3Ks1Lt02HBqqLGlVU3lef/rNNxH&#10;P582fB367+nuzSr2m6E7T7QevPTLDxCR+vgv/nNvjYZxrtLc9CY9AT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nfw8MAAADdAAAADwAAAAAAAAAAAAAAAACYAgAAZHJzL2Rv&#10;d25yZXYueG1sUEsFBgAAAAAEAAQA9QAAAIgDAAAAAA==&#10;" path="m79,53l64,31,46,14,24,2,,e" filled="f" strokeweight="0">
                        <v:path arrowok="t" o:connecttype="custom" o:connectlocs="0,0;0,0;0,0;0,0;0,0" o:connectangles="0,0,0,0,0"/>
                        <o:lock v:ext="edit" aspectratio="t"/>
                      </v:shape>
                      <v:line id="Line 11206" o:spid="_x0000_s1430" style="position:absolute;flip:x;visibility:visible;mso-wrap-style:square" from="4761,3457" to="4762,3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0kgu8cAAADdAAAADwAAAGRycy9kb3ducmV2LnhtbESPQWsCMRSE74L/IbyCN83WQ2u3RhFL&#10;ixSsaOuht+fmdXdx87Ik0Y3/3ggFj8PMfMNM59E04kzO15YVPI4yEMSF1TWXCn6+34cTED4ga2ws&#10;k4ILeZjP+r0p5tp2vKXzLpQiQdjnqKAKoc2l9EVFBv3ItsTJ+7POYEjSlVI77BLcNHKcZU/SYM1p&#10;ocKWlhUVx93JKNh+PfPBfZziMR669eZ3X37u3xZKDR7i4hVEoBju4f/2SisYT7IXuL1JT0DO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SSC7xwAAAN0AAAAPAAAAAAAA&#10;AAAAAAAAAKECAABkcnMvZG93bnJldi54bWxQSwUGAAAAAAQABAD5AAAAlQMAAAAA&#10;" strokeweight="0"/>
                      <v:shape id="Freeform 11207" o:spid="_x0000_s1431" style="position:absolute;left:4746;top:3506;width:6;height:16;visibility:visible;mso-wrap-style:square;v-text-anchor:top" coordsize="2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qFMMA&#10;AADdAAAADwAAAGRycy9kb3ducmV2LnhtbERPz2vCMBS+D/Y/hDfwMmbaMqZUY5lDQbzNKXh8NM+m&#10;2LyUJrb1vzeHgceP7/eyGG0jeup87VhBOk1AEJdO11wpOP5tP+YgfEDW2DgmBXfyUKxeX5aYazfw&#10;L/WHUIkYwj5HBSaENpfSl4Ys+qlriSN3cZ3FEGFXSd3hEMNtI7Mk+ZIWa44NBlv6MVReDzerYH38&#10;PG3G3XvfV/v1zJzvt2R2IqUmb+P3AkSgMTzF/+6dVpDN07g/volP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qFMMAAADdAAAADwAAAAAAAAAAAAAAAACYAgAAZHJzL2Rv&#10;d25yZXYueG1sUEsFBgAAAAAEAAQA9QAAAIgDAAAAAA==&#10;" path="m,l6,34,24,63e" filled="f" strokeweight="0">
                        <v:path arrowok="t" o:connecttype="custom" o:connectlocs="0,0;0,0;0,0" o:connectangles="0,0,0"/>
                        <o:lock v:ext="edit" aspectratio="t"/>
                      </v:shape>
                      <v:shape id="Freeform 11208" o:spid="_x0000_s1432" style="position:absolute;left:4746;top:3476;width:27;height:51;visibility:visible;mso-wrap-style:square;v-text-anchor:top" coordsize="106,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wyS8IA&#10;AADdAAAADwAAAGRycy9kb3ducmV2LnhtbESPQYvCMBSE7wv+h/CEva1pe1ikNooUBa9WL94ezbPt&#10;2rx0k6jtvzfCwh6HmfmGKTaj6cWDnO8sK0gXCQji2uqOGwXn0/5rCcIHZI29ZVIwkYfNevZRYK7t&#10;k4/0qEIjIoR9jgraEIZcSl+3ZNAv7EAcvat1BkOUrpHa4TPCTS+zJPmWBjuOCy0OVLZU36q7UXAp&#10;ubO737KaQububpvYn9t0UOpzPm5XIAKN4T/81z5oBdkyTeH9Jj4BuX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vDJLwgAAAN0AAAAPAAAAAAAAAAAAAAAAAJgCAABkcnMvZG93&#10;bnJldi54bWxQSwUGAAAAAAQABAD1AAAAhwMAAAAA&#10;" path="m58,l27,24,4,60,,98r14,37l47,170r47,28l106,203e" filled="f" strokeweight="0">
                        <v:path arrowok="t" o:connecttype="custom" o:connectlocs="0,0;0,0;0,0;0,1;0,1;0,1;1,1;1,1" o:connectangles="0,0,0,0,0,0,0,0"/>
                        <o:lock v:ext="edit" aspectratio="t"/>
                      </v:shape>
                      <v:line id="Line 11209" o:spid="_x0000_s1433" style="position:absolute;flip:x;visibility:visible;mso-wrap-style:square" from="4734,3474" to="4761,34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QkF8cAAADdAAAADwAAAGRycy9kb3ducmV2LnhtbESPQWsCMRSE7wX/Q3iCt5p1D1ZWo0hL&#10;RQpt0daDt+fmdXdx87Ik0U3/fVMQPA4z8w2zWEXTiis531hWMBlnIIhLqxuuFHx/vT7OQPiArLG1&#10;TAp+ycNqOXhYYKFtzzu67kMlEoR9gQrqELpCSl/WZNCPbUecvB/rDIYkXSW1wz7BTSvzLJtKgw2n&#10;hRo7eq6pPO8vRsHu44lPbnOJ53jq3z+Ph+rt8LJWajSM6zmIQDHcw7f2VivIZ5Mc/t+k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NCQXxwAAAN0AAAAPAAAAAAAA&#10;AAAAAAAAAKECAABkcnMvZG93bnJldi54bWxQSwUGAAAAAAQABAD5AAAAlQMAAAAA&#10;" strokeweight="0"/>
                      <v:line id="Line 11210" o:spid="_x0000_s1434" style="position:absolute;visibility:visible;mso-wrap-style:square" from="4759,3469" to="4761,3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T2y8UAAADdAAAADwAAAGRycy9kb3ducmV2LnhtbESPQWvCQBSE74L/YXmF3nQTS20aXUVE&#10;0d6sVfD4yL4mi9m3Ibtq+u/dguBxmJlvmOm8s7W4UuuNYwXpMAFBXDhtuFRw+FkPMhA+IGusHZOC&#10;P/Iwn/V7U8y1u/E3XfehFBHCPkcFVQhNLqUvKrLoh64hjt6vay2GKNtS6hZvEW5rOUqSsbRoOC5U&#10;2NCyouK8v1gFZjfevH99HD+PcrUJ6Sk7Z8YelHp96RYTEIG68Aw/2lutYJSlb/D/Jj4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T2y8UAAADdAAAADwAAAAAAAAAA&#10;AAAAAAChAgAAZHJzL2Rvd25yZXYueG1sUEsFBgAAAAAEAAQA+QAAAJMDAAAAAA==&#10;" strokeweight="0"/>
                      <v:shape id="Freeform 11211" o:spid="_x0000_s1435" style="position:absolute;left:4734;top:3475;width:26;height:17;visibility:visible;mso-wrap-style:square;v-text-anchor:top" coordsize="10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xnl8UA&#10;AADdAAAADwAAAGRycy9kb3ducmV2LnhtbESPwWrDMBBE74X8g9hCbo1sE4pxo4RSCOQSSN1Cetxa&#10;G9vEWjmS4ih/XxUKPQ4z84ZZbaIZxETO95YV5IsMBHFjdc+tgs+P7VMJwgdkjYNlUnAnD5v17GGF&#10;lbY3fqepDq1IEPYVKuhCGCspfdORQb+wI3HyTtYZDEm6VmqHtwQ3gyyy7Fka7DktdDjSW0fNub4a&#10;BTF+Hy7H5ng6uGlfF+V2OONXrtT8Mb6+gAgUw3/4r73TCooyX8Lvm/QE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3GeXxQAAAN0AAAAPAAAAAAAAAAAAAAAAAJgCAABkcnMv&#10;ZG93bnJldi54bWxQSwUGAAAAAAQABAD1AAAAigMAAAAA&#10;" path="m104,l48,29,,70e" filled="f" strokeweight="0">
                        <v:path arrowok="t" o:connecttype="custom" o:connectlocs="1,0;0,0;0,0" o:connectangles="0,0,0"/>
                        <o:lock v:ext="edit" aspectratio="t"/>
                      </v:shape>
                      <v:line id="Line 11212" o:spid="_x0000_s1436" style="position:absolute;flip:x;visibility:visible;mso-wrap-style:square" from="4746,3498" to="4747,3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928Y8cAAADdAAAADwAAAGRycy9kb3ducmV2LnhtbESPQWsCMRSE70L/Q3iF3jSrUCtbo0hL&#10;iwhVtPXg7bl57i5uXpYkuvHfN0Khx2FmvmGm82gacSXna8sKhoMMBHFhdc2lgp/vj/4EhA/IGhvL&#10;pOBGHuazh94Uc2073tJ1F0qRIOxzVFCF0OZS+qIig35gW+LknawzGJJ0pdQOuwQ3jRxl2VgarDkt&#10;VNjSW0XFeXcxCrbrFz66z0s8x2P3tTnsy9X+faHU02NcvIIIFMN/+K+91ApGk+Ez3N+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3bxjxwAAAN0AAAAPAAAAAAAA&#10;AAAAAAAAAKECAABkcnMvZG93bnJldi54bWxQSwUGAAAAAAQABAD5AAAAlQMAAAAA&#10;" strokeweight="0"/>
                      <v:line id="Line 11213" o:spid="_x0000_s1437" style="position:absolute;flip:x;visibility:visible;mso-wrap-style:square" from="4760,3474" to="4761,3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8iFMYAAADdAAAADwAAAGRycy9kb3ducmV2LnhtbESPQWsCMRSE70L/Q3iF3jSrB5WtUaSl&#10;pRSqaOvB23Pz3F3cvCxJdOO/N4LQ4zAz3zCzRTSNuJDztWUFw0EGgriwuuZSwd/vR38KwgdkjY1l&#10;UnAlD4v5U2+GubYdb+iyDaVIEPY5KqhCaHMpfVGRQT+wLXHyjtYZDEm6UmqHXYKbRo6ybCwN1pwW&#10;KmzpraLitD0bBZvVhA/u8xxP8dD9rPe78nv3vlTq5TkuX0EEiuE//Gh/aQWj6XAM9zfpCcj5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8PIhTGAAAA3QAAAA8AAAAAAAAA&#10;AAAAAAAAoQIAAGRycy9kb3ducmV2LnhtbFBLBQYAAAAABAAEAPkAAACUAwAAAAA=&#10;" strokeweight="0"/>
                    </v:group>
                    <v:group id="Group 11214" o:spid="_x0000_s1438" style="position:absolute;left:4687;top:3772;width:538;height:552" coordorigin="5139,4103" coordsize="538,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q3kPoxgAAAN0A&#10;AAAPAAAAAAAAAAAAAAAAAKoCAABkcnMvZG93bnJldi54bWxQSwUGAAAAAAQABAD6AAAAnQMAAAAA&#10;">
                      <o:lock v:ext="edit" aspectratio="t"/>
                      <v:line id="Line 11215" o:spid="_x0000_s1439" style="position:absolute;flip:y;visibility:visible;mso-wrap-style:square" from="5232,4577" to="5248,4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wT/cMAAADdAAAADwAAAGRycy9kb3ducmV2LnhtbERPy2oCMRTdC/5DuII7zejCytQoUrGU&#10;Qi2+Ft1dJ7czg5ObIYlO+vdmUXB5OO/FKppG3Mn52rKCyTgDQVxYXXOp4HTcjuYgfEDW2FgmBX/k&#10;YbXs9xaYa9vxnu6HUIoUwj5HBVUIbS6lLyoy6Me2JU7cr3UGQ4KulNphl8JNI6dZNpMGa04NFbb0&#10;VlFxPdyMgv3uhS/u/Rav8dJ9ff+cy8/zZq3UcBDXryACxfAU/7s/tILpfJLmpjfpCc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cE/3DAAAA3QAAAA8AAAAAAAAAAAAA&#10;AAAAoQIAAGRycy9kb3ducmV2LnhtbFBLBQYAAAAABAAEAPkAAACRAwAAAAA=&#10;" strokeweight="0"/>
                      <v:line id="Line 11216" o:spid="_x0000_s1440" style="position:absolute;flip:y;visibility:visible;mso-wrap-style:square" from="5206,4638" to="5207,4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C2ZscAAADdAAAADwAAAGRycy9kb3ducmV2LnhtbESPQWsCMRSE70L/Q3iF3jSrB2tXo0hL&#10;pRSsaOvB23Pzuru4eVmS6MZ/b4RCj8PMfMPMFtE04kLO15YVDAcZCOLC6ppLBT/f7/0JCB+QNTaW&#10;ScGVPCzmD70Z5tp2vKXLLpQiQdjnqKAKoc2l9EVFBv3AtsTJ+7XOYEjSlVI77BLcNHKUZWNpsOa0&#10;UGFLrxUVp93ZKNh+PfPRrc7xFI/denPYl5/7t6VST49xOQURKIb/8F/7QysYTYYvcH+TnoCc3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kLZmxwAAAN0AAAAPAAAAAAAA&#10;AAAAAAAAAKECAABkcnMvZG93bnJldi54bWxQSwUGAAAAAAQABAD5AAAAlQMAAAAA&#10;" strokeweight="0"/>
                      <v:line id="Line 11217" o:spid="_x0000_s1441" style="position:absolute;flip:y;visibility:visible;mso-wrap-style:square" from="5217,4582" to="5232,4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bVRsQAAADdAAAADwAAAGRycy9kb3ducmV2LnhtbERPz2vCMBS+C/sfwht403Q9OOmMIhNF&#10;BCe6edjt2by1xealJNFm//1yEHb8+H7PFtG04k7ON5YVvIwzEMSl1Q1XCr4+16MpCB+QNbaWScEv&#10;eVjMnwYzLLTt+Uj3U6hECmFfoII6hK6Q0pc1GfRj2xEn7sc6gyFBV0ntsE/hppV5lk2kwYZTQ40d&#10;vddUXk83o+D48coXt7nFa7z0+8P3udqdV0ulhs9x+QYiUAz/4od7qxXk0zztT2/SE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xtVGxAAAAN0AAAAPAAAAAAAAAAAA&#10;AAAAAKECAABkcnMvZG93bnJldi54bWxQSwUGAAAAAAQABAD5AAAAkgMAAAAA&#10;" strokeweight="0"/>
                      <v:line id="Line 11218" o:spid="_x0000_s1442" style="position:absolute;flip:y;visibility:visible;mso-wrap-style:square" from="5217,4586" to="5218,4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pw3ccAAADdAAAADwAAAGRycy9kb3ducmV2LnhtbESPQWsCMRSE7wX/Q3iCt5p1D1ZWo0hL&#10;RQpt0daDt+fmdXdx87Ik0U3/fVMQPA4z8w2zWEXTiis531hWMBlnIIhLqxuuFHx/vT7OQPiArLG1&#10;TAp+ycNqOXhYYKFtzzu67kMlEoR9gQrqELpCSl/WZNCPbUecvB/rDIYkXSW1wz7BTSvzLJtKgw2n&#10;hRo7eq6pPO8vRsHu44lPbnOJ53jq3z+Ph+rt8LJWajSM6zmIQDHcw7f2VivIZ/kE/t+k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inDdxwAAAN0AAAAPAAAAAAAA&#10;AAAAAAAAAKECAABkcnMvZG93bnJldi54bWxQSwUGAAAAAAQABAD5AAAAlQMAAAAA&#10;" strokeweight="0"/>
                      <v:line id="Line 11219" o:spid="_x0000_s1443" style="position:absolute;flip:x y;visibility:visible;mso-wrap-style:square" from="5217,4587" to="5218,4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xRn8QAAADdAAAADwAAAGRycy9kb3ducmV2LnhtbESPQWsCMRSE74X+h/AKXkrNdgsqq1FK&#10;URFvXe39sXluFpOXJUl1/femIPQ4zMw3zGI1OCsuFGLnWcH7uABB3HjdcavgeNi8zUDEhKzReiYF&#10;N4qwWj4/LbDS/srfdKlTKzKEY4UKTEp9JWVsDDmMY98TZ+/kg8OUZWilDnjNcGdlWRQT6bDjvGCw&#10;py9Dzbn+dQo+pj+H3dm+mv0mOrPe2rqZhJtSo5fhcw4i0ZD+w4/2TisoZ2UJf2/yE5D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fFGfxAAAAN0AAAAPAAAAAAAAAAAA&#10;AAAAAKECAABkcnMvZG93bnJldi54bWxQSwUGAAAAAAQABAD5AAAAkgMAAAAA&#10;" strokeweight="0"/>
                      <v:line id="Line 11220" o:spid="_x0000_s1444" style="position:absolute;flip:y;visibility:visible;mso-wrap-style:square" from="5201,4480" to="5208,4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RLMccAAADdAAAADwAAAGRycy9kb3ducmV2LnhtbESPT2sCMRTE74V+h/AKvdWsW2hlNYq0&#10;tJSCFf8dvD03z93FzcuSRDf99qZQ8DjMzG+YySyaVlzI+cayguEgA0FcWt1wpWC7+XgagfABWWNr&#10;mRT8kofZ9P5ugoW2Pa/osg6VSBD2BSqoQ+gKKX1Zk0E/sB1x8o7WGQxJukpqh32Cm1bmWfYiDTac&#10;Fmrs6K2m8rQ+GwWrn1c+uM9zPMVDv1jud9X37n2u1ONDnI9BBIrhFv5vf2kF+Sh/hr836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FEsxxwAAAN0AAAAPAAAAAAAA&#10;AAAAAAAAAKECAABkcnMvZG93bnJldi54bWxQSwUGAAAAAAQABAD5AAAAlQMAAAAA&#10;" strokeweight="0"/>
                      <v:line id="Line 11221" o:spid="_x0000_s1445" style="position:absolute;flip:y;visibility:visible;mso-wrap-style:square" from="5197,4468" to="5208,4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3TRccAAADdAAAADwAAAGRycy9kb3ducmV2LnhtbESPT2sCMRTE74V+h/AKvdWsS2llNYq0&#10;tJSCFf8dvD03z93FzcuSRDf99qZQ8DjMzG+YySyaVlzI+cayguEgA0FcWt1wpWC7+XgagfABWWNr&#10;mRT8kofZ9P5ugoW2Pa/osg6VSBD2BSqoQ+gKKX1Zk0E/sB1x8o7WGQxJukpqh32Cm1bmWfYiDTac&#10;Fmrs6K2m8rQ+GwWrn1c+uM9zPMVDv1jud9X37n2u1ONDnI9BBIrhFv5vf2kF+Sh/hr836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NFxwAAAN0AAAAPAAAAAAAA&#10;AAAAAAAAAKECAABkcnMvZG93bnJldi54bWxQSwUGAAAAAAQABAD5AAAAlQMAAAAA&#10;" strokeweight="0"/>
                      <v:line id="Line 11222" o:spid="_x0000_s1446" style="position:absolute;flip:y;visibility:visible;mso-wrap-style:square" from="5185,4492" to="5201,4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F23scAAADdAAAADwAAAGRycy9kb3ducmV2LnhtbESPT2sCMRTE74V+h/AKvdWsC21lNYq0&#10;tJSCFf8dvD03z93FzcuSRDf99qZQ8DjMzG+YySyaVlzI+cayguEgA0FcWt1wpWC7+XgagfABWWNr&#10;mRT8kofZ9P5ugoW2Pa/osg6VSBD2BSqoQ+gKKX1Zk0E/sB1x8o7WGQxJukpqh32Cm1bmWfYiDTac&#10;Fmrs6K2m8rQ+GwWrn1c+uM9zPMVDv1jud9X37n2u1ONDnI9BBIrhFv5vf2kF+Sh/hr836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sXbexwAAAN0AAAAPAAAAAAAA&#10;AAAAAAAAAKECAABkcnMvZG93bnJldi54bWxQSwUGAAAAAAQABAD5AAAAlQMAAAAA&#10;" strokeweight="0"/>
                      <v:line id="Line 11223" o:spid="_x0000_s1447" style="position:absolute;flip:x y;visibility:visible;mso-wrap-style:square" from="5182,4494" to="5185,4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dXnMQAAADdAAAADwAAAGRycy9kb3ducmV2LnhtbESPQWsCMRSE70L/Q3iFXqRmu4VVtkYp&#10;pYr05mrvj83rZjF5WZJU139vCgWPw8x8wyzXo7PiTCH2nhW8zAoQxK3XPXcKjofN8wJETMgarWdS&#10;cKUI69XDZIm19hfe07lJncgQjjUqMCkNtZSxNeQwzvxAnL0fHxymLEMndcBLhjsry6KopMOe84LB&#10;gT4Mtafm1yl4nX8fdic7NV+b6Mzn1jZtFa5KPT2O728gEo3pHv5v77SCclFW8PcmPwG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R1ecxAAAAN0AAAAPAAAAAAAAAAAA&#10;AAAAAKECAABkcnMvZG93bnJldi54bWxQSwUGAAAAAAQABAD5AAAAkgMAAAAA&#10;" strokeweight="0"/>
                      <v:line id="Line 11224" o:spid="_x0000_s1448" style="position:absolute;flip:y;visibility:visible;mso-wrap-style:square" from="5201,4480" to="5202,4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9NMscAAADdAAAADwAAAGRycy9kb3ducmV2LnhtbESPQWsCMRSE70L/Q3iF3jTbPaisRpGW&#10;Filo0daDt+fmdXdx87Ik0Y3/3hQKPQ4z8w0zX0bTiis531hW8DzKQBCXVjdcKfj+ehtOQfiArLG1&#10;TApu5GG5eBjMsdC25x1d96ESCcK+QAV1CF0hpS9rMuhHtiNO3o91BkOSrpLaYZ/gppV5lo2lwYbT&#10;Qo0dvdRUnvcXo2C3nfDJvV/iOZ76zefxUH0cXldKPT3G1QxEoBj+w3/ttVaQT/MJ/L5JT0Au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L00yxwAAAN0AAAAPAAAAAAAA&#10;AAAAAAAAAKECAABkcnMvZG93bnJldi54bWxQSwUGAAAAAAQABAD5AAAAlQMAAAAA&#10;" strokeweight="0"/>
                      <v:line id="Line 11225" o:spid="_x0000_s1449" style="position:absolute;flip:y;visibility:visible;mso-wrap-style:square" from="5185,4484" to="5186,4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ZQMQAAADdAAAADwAAAGRycy9kb3ducmV2LnhtbERPz2vCMBS+C/sfwht403Q9OOmMIhNF&#10;BCe6edjt2by1xealJNFm//1yEHb8+H7PFtG04k7ON5YVvIwzEMSl1Q1XCr4+16MpCB+QNbaWScEv&#10;eVjMnwYzLLTt+Uj3U6hECmFfoII6hK6Q0pc1GfRj2xEn7sc6gyFBV0ntsE/hppV5lk2kwYZTQ40d&#10;vddUXk83o+D48coXt7nFa7z0+8P3udqdV0ulhs9x+QYiUAz/4od7qxXk0zzNTW/SE5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NlAxAAAAN0AAAAPAAAAAAAAAAAA&#10;AAAAAKECAABkcnMvZG93bnJldi54bWxQSwUGAAAAAAQABAD5AAAAkgMAAAAA&#10;" strokeweight="0"/>
                      <v:line id="Line 11226" o:spid="_x0000_s1450" style="position:absolute;flip:y;visibility:visible;mso-wrap-style:square" from="5174,4477" to="5175,4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x828cAAADdAAAADwAAAGRycy9kb3ducmV2LnhtbESPQWsCMRSE74X+h/AEbzXrHqpdjSIt&#10;LSK0RasHb8/Nc3dx87Ik0U3/fVMo9DjMzDfMfBlNK27kfGNZwXiUgSAurW64UrD/en2YgvABWWNr&#10;mRR8k4fl4v5ujoW2PW/ptguVSBD2BSqoQ+gKKX1Zk0E/sh1x8s7WGQxJukpqh32Cm1bmWfYoDTac&#10;Fmrs6Lmm8rK7GgXbjwmf3Ns1XuKpf/88HqrN4WWl1HAQVzMQgWL4D/+111pBPs2f4PdNegJy8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HzbxwAAAN0AAAAPAAAAAAAA&#10;AAAAAAAAAKECAABkcnMvZG93bnJldi54bWxQSwUGAAAAAAQABAD5AAAAlQMAAAAA&#10;" strokeweight="0"/>
                      <v:line id="Line 11227" o:spid="_x0000_s1451" style="position:absolute;flip:y;visibility:visible;mso-wrap-style:square" from="5182,4491" to="5183,4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9Dm8QAAADdAAAADwAAAGRycy9kb3ducmV2LnhtbERPTWsCMRC9F/ofwhR6q9kqqGyNIi2V&#10;Iqio9dDbuJnuLm4mSxLd+O/NQfD4eN+TWTSNuJDztWUF770MBHFhdc2lgt/999sYhA/IGhvLpOBK&#10;HmbT56cJ5tp2vKXLLpQihbDPUUEVQptL6YuKDPqebYkT92+dwZCgK6V22KVw08h+lg2lwZpTQ4Ut&#10;fVZUnHZno2C7HvHRLc7xFI/davN3KJeHr7lSry9x/gEiUAwP8d39oxX0x4O0P71JT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H0ObxAAAAN0AAAAPAAAAAAAAAAAA&#10;AAAAAKECAABkcnMvZG93bnJldi54bWxQSwUGAAAAAAQABAD5AAAAkgMAAAAA&#10;" strokeweight="0"/>
                      <v:shape id="Freeform 11228" o:spid="_x0000_s1452" style="position:absolute;left:5171;top:4477;width:3;height:1;visibility:visible;mso-wrap-style:square;v-text-anchor:top" coordsize="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KfXsgA&#10;AADdAAAADwAAAGRycy9kb3ducmV2LnhtbESP3WrCQBSE74W+w3IEb6TZqGDT1FVEEQqCoP2hl4fs&#10;MYnNng27W419+q4g9HKYmW+Y2aIzjTiT87VlBaMkBUFcWF1zqeD9bfOYgfABWWNjmRRcycNi/tCb&#10;Ya7thfd0PoRSRAj7HBVUIbS5lL6oyKBPbEscvaN1BkOUrpTa4SXCTSPHaTqVBmuOCxW2tKqo+D78&#10;GAWfQ9ms29XzcfK0+bDb3dcvl+uTUoN+t3wBEagL/+F7+1UrGGeTEdzexCc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Ap9eyAAAAN0AAAAPAAAAAAAAAAAAAAAAAJgCAABk&#10;cnMvZG93bnJldi54bWxQSwUGAAAAAAQABAD1AAAAjQMAAAAA&#10;" path="m14,l7,1,1,3,,3e" filled="f" strokeweight="0">
                        <v:path arrowok="t" o:connecttype="custom" o:connectlocs="0,0;0,0;0,0;0,0" o:connectangles="0,0,0,0"/>
                        <o:lock v:ext="edit" aspectratio="t"/>
                      </v:shape>
                      <v:line id="Line 11229" o:spid="_x0000_s1453" style="position:absolute;flip:x y;visibility:visible;mso-wrap-style:square" from="5174,4477" to="5186,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XHQsQAAADdAAAADwAAAGRycy9kb3ducmV2LnhtbESPQWsCMRSE70L/Q3iFXqRmXUFla5Qi&#10;WqS3ru39sXndLCYvSxJ1/fdGKPQ4zMw3zGozOCsuFGLnWcF0UoAgbrzuuFXwfdy/LkHEhKzReiYF&#10;N4qwWT+NVlhpf+UvutSpFRnCsUIFJqW+kjI2hhzGie+Js/frg8OUZWilDnjNcGdlWRRz6bDjvGCw&#10;p62h5lSfnYLZ4ud4ONmx+dxHZ3Yftm7m4abUy/Pw/gYi0ZD+w3/tg1ZQLmclPN7kJ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pcdCxAAAAN0AAAAPAAAAAAAAAAAA&#10;AAAAAKECAABkcnMvZG93bnJldi54bWxQSwUGAAAAAAQABAD5AAAAkgMAAAAA&#10;" strokeweight="0"/>
                      <v:line id="Line 11230" o:spid="_x0000_s1454" style="position:absolute;flip:y;visibility:visible;mso-wrap-style:square" from="5186,4480" to="520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3d7McAAADdAAAADwAAAGRycy9kb3ducmV2LnhtbESPQWsCMRSE74X+h/AK3mq2ClW2RpGK&#10;UgqtqPXg7bl57i5uXpYkuum/bwqCx2FmvmEms2gacSXna8sKXvoZCOLC6ppLBT+75fMYhA/IGhvL&#10;pOCXPMymjw8TzLXteEPXbShFgrDPUUEVQptL6YuKDPq+bYmTd7LOYEjSlVI77BLcNHKQZa/SYM1p&#10;ocKW3isqztuLUbD5HvHRrS7xHI/d1/qwLz/3i7lSvac4fwMRKIZ7+Nb+0AoG4+EQ/t+kJ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zd3sxwAAAN0AAAAPAAAAAAAA&#10;AAAAAAAAAKECAABkcnMvZG93bnJldi54bWxQSwUGAAAAAAQABAD5AAAAlQMAAAAA&#10;" strokeweight="0"/>
                      <v:line id="Line 11231" o:spid="_x0000_s1455" style="position:absolute;visibility:visible;mso-wrap-style:square" from="5197,4471" to="5201,4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gy38YAAADdAAAADwAAAGRycy9kb3ducmV2LnhtbESPQWvCQBSE70L/w/IK3nQTrTZNs0op&#10;Fu2ttQo9PrKvyWL2bciuGv+9Kwg9DjPzDVMse9uIE3XeOFaQjhMQxKXThisFu5+PUQbCB2SNjWNS&#10;cCEPy8XDoMBcuzN/02kbKhEh7HNUUIfQ5lL6siaLfuxa4uj9uc5iiLKrpO7wHOG2kZMkmUuLhuNC&#10;jS2911QetkerwHzN17PP5/3LXq7WIf3NDpmxO6WGj/3bK4hAffgP39sbrWCSTZ/g9iY+Ab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YMt/GAAAA3QAAAA8AAAAAAAAA&#10;AAAAAAAAoQIAAGRycy9kb3ducmV2LnhtbFBLBQYAAAAABAAEAPkAAACUAwAAAAA=&#10;" strokeweight="0"/>
                      <v:line id="Line 11232" o:spid="_x0000_s1456" style="position:absolute;flip:y;visibility:visible;mso-wrap-style:square" from="5269,4459" to="5274,4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jgA8gAAADdAAAADwAAAGRycy9kb3ducmV2LnhtbESPT2sCMRTE70K/Q3hCb5rV0ipbo0hL&#10;RQq1+O/g7bl53V3cvCxJdNNv3xQKPQ4z8xtmtoimETdyvrasYDTMQBAXVtdcKjjs3wZTED4ga2ws&#10;k4Jv8rCY3/VmmGvb8ZZuu1CKBGGfo4IqhDaX0hcVGfRD2xIn78s6gyFJV0rtsEtw08hxlj1JgzWn&#10;hQpbeqmouOyuRsF2M+GzW13jJZ67j8/TsXw/vi6Vuu/H5TOIQDH8h//aa61gPH14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GjgA8gAAADdAAAADwAAAAAA&#10;AAAAAAAAAAChAgAAZHJzL2Rvd25yZXYueG1sUEsFBgAAAAAEAAQA+QAAAJYDAAAAAA==&#10;" strokeweight="0"/>
                      <v:line id="Line 11233" o:spid="_x0000_s1457" style="position:absolute;flip:y;visibility:visible;mso-wrap-style:square" from="5254,4472" to="5269,4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p+dMcAAADdAAAADwAAAGRycy9kb3ducmV2LnhtbESPQWsCMRSE74X+h/AK3mq2Cla2RpGK&#10;IoVW1Hrw9tw8dxc3L0sS3fTfN4WCx2FmvmEms2gacSPna8sKXvoZCOLC6ppLBd/75fMYhA/IGhvL&#10;pOCHPMymjw8TzLXteEu3XShFgrDPUUEVQptL6YuKDPq+bYmTd7bOYEjSlVI77BLcNHKQZSNpsOa0&#10;UGFL7xUVl93VKNh+vfLJra7xEk/d5+Z4KD8Oi7lSvac4fwMRKIZ7+L+91goG4+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un50xwAAAN0AAAAPAAAAAAAA&#10;AAAAAAAAAKECAABkcnMvZG93bnJldi54bWxQSwUGAAAAAAQABAD5AAAAlQMAAAAA&#10;" strokeweight="0"/>
                      <v:line id="Line 11234" o:spid="_x0000_s1458" style="position:absolute;flip:x y;visibility:visible;mso-wrap-style:square" from="5242,4470" to="5254,4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Jk2sMAAADdAAAADwAAAGRycy9kb3ducmV2LnhtbESPQWsCMRSE74X+h/AEL6VmVVDZGqWI&#10;ivTWVe+PzXOzmLwsSdT13zeFQo/DzHzDLNe9s+JOIbaeFYxHBQji2uuWGwWn4+59ASImZI3WMyl4&#10;UoT16vVliaX2D/6me5UakSEcS1RgUupKKWNtyGEc+Y44excfHKYsQyN1wEeGOysnRTGTDlvOCwY7&#10;2hiqr9XNKZjOz8fD1b6Zr110Zru3VT0LT6WGg/7zA0SiPv2H/9oHrWCymM7h901+AnL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jSZNrDAAAA3QAAAA8AAAAAAAAAAAAA&#10;AAAAoQIAAGRycy9kb3ducmV2LnhtbFBLBQYAAAAABAAEAPkAAACRAwAAAAA=&#10;" strokeweight="0"/>
                      <v:line id="Line 11235" o:spid="_x0000_s1459" style="position:absolute;flip:y;visibility:visible;mso-wrap-style:square" from="5235,4470" to="5242,4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lPncQAAADdAAAADwAAAGRycy9kb3ducmV2LnhtbERPTWsCMRC9F/ofwhR6q9kqqGyNIi2V&#10;Iqio9dDbuJnuLm4mSxLd+O/NQfD4eN+TWTSNuJDztWUF770MBHFhdc2lgt/999sYhA/IGhvLpOBK&#10;HmbT56cJ5tp2vKXLLpQihbDPUUEVQptL6YuKDPqebYkT92+dwZCgK6V22KVw08h+lg2lwZpTQ4Ut&#10;fVZUnHZno2C7HvHRLc7xFI/davN3KJeHr7lSry9x/gEiUAwP8d39oxX0x4M0N71JT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aU+dxAAAAN0AAAAPAAAAAAAAAAAA&#10;AAAAAKECAABkcnMvZG93bnJldi54bWxQSwUGAAAAAAQABAD5AAAAkgMAAAAA&#10;" strokeweight="0"/>
                      <v:line id="Line 11236" o:spid="_x0000_s1460" style="position:absolute;flip:y;visibility:visible;mso-wrap-style:square" from="5220,4483" to="5235,4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XqBsgAAADdAAAADwAAAGRycy9kb3ducmV2LnhtbESPT2sCMRTE70K/Q3hCb5rVQqtbo0hL&#10;RQq1+O/g7bl53V3cvCxJdNNv3xQKPQ4z8xtmtoimETdyvrasYDTMQBAXVtdcKjjs3wYTED4ga2ws&#10;k4Jv8rCY3/VmmGvb8ZZuu1CKBGGfo4IqhDaX0hcVGfRD2xIn78s6gyFJV0rtsEtw08hxlj1KgzWn&#10;hQpbeqmouOyuRsF288Rnt7rGSzx3H5+nY/l+fF0qdd+Py2cQgWL4D/+111rBePIw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SXqBsgAAADdAAAADwAAAAAA&#10;AAAAAAAAAAChAgAAZHJzL2Rvd25yZXYueG1sUEsFBgAAAAAEAAQA+QAAAJYDAAAAAA==&#10;" strokeweight="0"/>
                      <v:line id="Line 11237" o:spid="_x0000_s1461" style="position:absolute;flip:x y;visibility:visible;mso-wrap-style:square" from="5208,4480" to="5220,4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2P08IAAADdAAAADwAAAGRycy9kb3ducmV2LnhtbERPz2vCMBS+C/4P4Q28yEznxEnXKDLm&#10;EG+r2/3RvDWlyUtJMq3/vTkMdvz4fle70VlxoRA7zwqeFgUI4sbrjlsFX+fD4wZETMgarWdScKMI&#10;u+10UmGp/ZU/6VKnVuQQjiUqMCkNpZSxMeQwLvxAnLkfHxymDEMrdcBrDndWLotiLR12nBsMDvRm&#10;qOnrX6fg+eX7fOzt3JwO0Zn3D1s363BTavYw7l9BJBrTv/jPfdQKlptV3p/f5Ccgt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z2P08IAAADdAAAADwAAAAAAAAAAAAAA&#10;AAChAgAAZHJzL2Rvd25yZXYueG1sUEsFBgAAAAAEAAQA+QAAAJADAAAAAA==&#10;" strokeweight="0"/>
                      <v:line id="Line 11238" o:spid="_x0000_s1462" style="position:absolute;flip:y;visibility:visible;mso-wrap-style:square" from="5269,4459" to="5270,4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WVfccAAADdAAAADwAAAGRycy9kb3ducmV2LnhtbESPQWsCMRSE70L/Q3iF3jSrFCtbo0hL&#10;iwhVtPXg7bl57i5uXpYkuvHfN0Khx2FmvmGm82gacSXna8sKhoMMBHFhdc2lgp/vj/4EhA/IGhvL&#10;pOBGHuazh94Uc2073tJ1F0qRIOxzVFCF0OZS+qIig35gW+LknawzGJJ0pdQOuwQ3jRxl2VgarDkt&#10;VNjSW0XFeXcxCrbrFz66z0s8x2P3tTnsy9X+faHU02NcvIIIFMN/+K+91ApGk+ch3N+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VZV9xwAAAN0AAAAPAAAAAAAA&#10;AAAAAAAAAKECAABkcnMvZG93bnJldi54bWxQSwUGAAAAAAQABAD5AAAAlQMAAAAA&#10;" strokeweight="0"/>
                      <v:line id="Line 11239" o:spid="_x0000_s1463" style="position:absolute;flip:y;visibility:visible;mso-wrap-style:square" from="5254,4464" to="5255,4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cLCscAAADdAAAADwAAAGRycy9kb3ducmV2LnhtbESPT2sCMRTE74V+h/AKvdWsS2llNYq0&#10;tJSCFf8dvD03z93FzcuSRDf99qZQ8DjMzG+YySyaVlzI+cayguEgA0FcWt1wpWC7+XgagfABWWNr&#10;mRT8kofZ9P5ugoW2Pa/osg6VSBD2BSqoQ+gKKX1Zk0E/sB1x8o7WGQxJukpqh32Cm1bmWfYiDTac&#10;Fmrs6K2m8rQ+GwWrn1c+uM9zPMVDv1jud9X37n2u1ONDnI9BBIrhFv5vf2kF+eg5h7836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hwsKxwAAAN0AAAAPAAAAAAAA&#10;AAAAAAAAAKECAABkcnMvZG93bnJldi54bWxQSwUGAAAAAAQABAD5AAAAlQMAAAAA&#10;" strokeweight="0"/>
                      <v:line id="Line 11240" o:spid="_x0000_s1464" style="position:absolute;flip:y;visibility:visible;mso-wrap-style:square" from="5242,4457" to="5243,4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uukcgAAADdAAAADwAAAGRycy9kb3ducmV2LnhtbESPT2sCMRTE70K/Q3hCb5rVlipbo0hL&#10;RQq1+O/g7bl53V3cvCxJdNNv3xQKPQ4z8xtmtoimETdyvrasYDTMQBAXVtdcKjjs3wZTED4ga2ws&#10;k4Jv8rCY3/VmmGvb8ZZuu1CKBGGfo4IqhDaX0hcVGfRD2xIn78s6gyFJV0rtsEtw08hxlj1JgzWn&#10;hQpbeqmouOyuRsF2M+GzW13jJZ67j8/TsXw/vi6Vuu/H5TOIQDH8h//aa61gPH18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MuukcgAAADdAAAADwAAAAAA&#10;AAAAAAAAAAChAgAAZHJzL2Rvd25yZXYueG1sUEsFBgAAAAAEAAQA+QAAAJYDAAAAAA==&#10;" strokeweight="0"/>
                      <v:line id="Line 11241" o:spid="_x0000_s1465" style="position:absolute;flip:y;visibility:visible;mso-wrap-style:square" from="5235,4470" to="5236,4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I25ccAAADdAAAADwAAAGRycy9kb3ducmV2LnhtbESPQWsCMRSE74X+h/AK3mq2IlW2RpGK&#10;UgqtqPXg7bl57i5uXpYkuum/bwqCx2FmvmEms2gacSXna8sKXvoZCOLC6ppLBT+75fMYhA/IGhvL&#10;pOCXPMymjw8TzLXteEPXbShFgrDPUUEVQptL6YuKDPq+bYmTd7LOYEjSlVI77BLcNHKQZa/SYM1p&#10;ocKW3isqztuLUbD5HvHRrS7xHI/d1/qwLz/3i7lSvac4fwMRKIZ7+Nb+0AoG4+EQ/t+kJ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IjblxwAAAN0AAAAPAAAAAAAA&#10;AAAAAAAAAKECAABkcnMvZG93bnJldi54bWxQSwUGAAAAAAQABAD5AAAAlQMAAAAA&#10;" strokeweight="0"/>
                      <v:line id="Line 11242" o:spid="_x0000_s1466" style="position:absolute;flip:y;visibility:visible;mso-wrap-style:square" from="5220,4475" to="5221,4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6TfsgAAADdAAAADwAAAGRycy9kb3ducmV2LnhtbESPT2sCMRTE70K/Q3hCb5pV2ipbo0hL&#10;RQq1+O/g7bl53V3cvCxJdNNv3xQKPQ4z8xtmtoimETdyvrasYDTMQBAXVtdcKjjs3wZTED4ga2ws&#10;k4Jv8rCY3/VmmGvb8ZZuu1CKBGGfo4IqhDaX0hcVGfRD2xIn78s6gyFJV0rtsEtw08hxlj1JgzWn&#10;hQpbeqmouOyuRsF2M+GzW13jJZ67j8/TsXw/vi6Vuu/H5TOIQDH8h//aa61gPH14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G6TfsgAAADdAAAADwAAAAAA&#10;AAAAAAAAAAChAgAAZHJzL2Rvd25yZXYueG1sUEsFBgAAAAAEAAQA+QAAAJYDAAAAAA==&#10;" strokeweight="0"/>
                      <v:line id="Line 11243" o:spid="_x0000_s1467" style="position:absolute;flip:y;visibility:visible;mso-wrap-style:square" from="5208,4468" to="5209,4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wNCccAAADdAAAADwAAAGRycy9kb3ducmV2LnhtbESPQWsCMRSE74X+h/AK3mq2Ila2RpGK&#10;IoVW1Hrw9tw8dxc3L0sS3fTfN4WCx2FmvmEms2gacSPna8sKXvoZCOLC6ppLBd/75fMYhA/IGhvL&#10;pOCHPMymjw8TzLXteEu3XShFgrDPUUEVQptL6YuKDPq+bYmTd7bOYEjSlVI77BLcNHKQZSNpsOa0&#10;UGFL7xUVl93VKNh+vfLJra7xEk/d5+Z4KD8Oi7lSvac4fwMRKIZ7+L+91goG4+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vA0JxwAAAN0AAAAPAAAAAAAA&#10;AAAAAAAAAKECAABkcnMvZG93bnJldi54bWxQSwUGAAAAAAQABAD5AAAAlQMAAAAA&#10;" strokeweight="0"/>
                      <v:line id="Line 11244" o:spid="_x0000_s1468" style="position:absolute;flip:x y;visibility:visible;mso-wrap-style:square" from="5208,4468" to="5220,4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QXp8QAAADdAAAADwAAAGRycy9kb3ducmV2LnhtbESPQWsCMRSE74X+h/AKvZSarS0qq1GK&#10;VJHeXO39sXluFpOXJYm6/ntTEDwOM/MNM1v0zoozhdh6VvAxKEAQ11633CjY71bvExAxIWu0nknB&#10;lSIs5s9PMyy1v/CWzlVqRIZwLFGBSakrpYy1IYdx4Dvi7B18cJiyDI3UAS8Z7qwcFsVIOmw5Lxjs&#10;aGmoPlYnp+Bz/LfbHO2b+V1FZ37WtqpH4arU60v/PQWRqE+P8L290QqGk68x/L/JT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1BenxAAAAN0AAAAPAAAAAAAAAAAA&#10;AAAAAKECAABkcnMvZG93bnJldi54bWxQSwUGAAAAAAQABAD5AAAAkgMAAAAA&#10;" strokeweight="0"/>
                      <v:line id="Line 11245" o:spid="_x0000_s1469" style="position:absolute;flip:y;visibility:visible;mso-wrap-style:square" from="5220,4470" to="5236,4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884MQAAADdAAAADwAAAGRycy9kb3ducmV2LnhtbERPTWsCMRC9F/ofwhR6q9mKqGyNIi2V&#10;Iqio9dDbuJnuLm4mSxLd+O/NQfD4eN+TWTSNuJDztWUF770MBHFhdc2lgt/999sYhA/IGhvLpOBK&#10;HmbT56cJ5tp2vKXLLpQihbDPUUEVQptL6YuKDPqebYkT92+dwZCgK6V22KVw08h+lg2lwZpTQ4Ut&#10;fVZUnHZno2C7HvHRLc7xFI/davN3KJeHr7lSry9x/gEiUAwP8d39oxX0x4M0N71JT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bzzgxAAAAN0AAAAPAAAAAAAAAAAA&#10;AAAAAKECAABkcnMvZG93bnJldi54bWxQSwUGAAAAAAQABAD5AAAAkgMAAAAA&#10;" strokeweight="0"/>
                      <v:line id="Line 11246" o:spid="_x0000_s1470" style="position:absolute;visibility:visible;mso-wrap-style:square" from="5231,4461" to="5236,4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uPMYAAADdAAAADwAAAGRycy9kb3ducmV2LnhtbESPQWvCQBSE70L/w/IKvelGqTZJXaWU&#10;ivXWpgZ6fGRfk8Xs25BdNf77riB4HGbmG2a5HmwrTtR741jBdJKAIK6cNlwr2P9sxikIH5A1to5J&#10;wYU8rFcPoyXm2p35m05FqEWEsM9RQRNCl0vpq4Ys+onriKP353qLIcq+lrrHc4TbVs6SZCEtGo4L&#10;DXb03lB1KI5WgflabOe7lzIr5cc2TH/TQ2rsXqmnx+HtFUSgIdzDt/anVjBLnzO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bf7jzGAAAA3QAAAA8AAAAAAAAA&#10;AAAAAAAAoQIAAGRycy9kb3ducmV2LnhtbFBLBQYAAAAABAAEAPkAAACUAwAAAAA=&#10;" strokeweight="0"/>
                      <v:line id="Line 11247" o:spid="_x0000_s1471" style="position:absolute;flip:y;visibility:visible;mso-wrap-style:square" from="5231,4457" to="5242,4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CmO8QAAADdAAAADwAAAGRycy9kb3ducmV2LnhtbERPy2oCMRTdF/oP4Ra6q5kKPpgaRVoq&#10;RVBR66K76+R2ZnByMyTRiX9vFoLLw3lPZtE04kLO15YVvPcyEMSF1TWXCn73329jED4ga2wsk4Ir&#10;eZhNn58mmGvb8ZYuu1CKFMI+RwVVCG0upS8qMuh7tiVO3L91BkOCrpTaYZfCTSP7WTaUBmtODRW2&#10;9FlRcdqdjYLtesRHtzjHUzx2q83foVwevuZKvb7E+QeIQDE8xHf3j1bQHw/S/vQmPQE5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wKY7xAAAAN0AAAAPAAAAAAAAAAAA&#10;AAAAAKECAABkcnMvZG93bnJldi54bWxQSwUGAAAAAAQABAD5AAAAkgMAAAAA&#10;" strokeweight="0"/>
                      <v:line id="Line 11248" o:spid="_x0000_s1472" style="position:absolute;flip:x y;visibility:visible;mso-wrap-style:square" from="5242,4457" to="5254,4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i8lcQAAADdAAAADwAAAGRycy9kb3ducmV2LnhtbESPQWsCMRSE70L/Q3iFXqRmVdzK1iil&#10;1CLeutb7Y/PcLCYvS5Lq+u8bodDjMDPfMKvN4Ky4UIidZwXTSQGCuPG641bB92H7vAQRE7JG65kU&#10;3CjCZv0wWmGl/ZW/6FKnVmQIxwoVmJT6SsrYGHIYJ74nzt7JB4cpy9BKHfCa4c7KWVGU0mHHecFg&#10;T++GmnP94xTMX46H3dmOzX4bnfn4tHVThptST4/D2yuIREP6D/+1d1rBbLmYwv1Nf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qLyVxAAAAN0AAAAPAAAAAAAAAAAA&#10;AAAAAKECAABkcnMvZG93bnJldi54bWxQSwUGAAAAAAQABAD5AAAAkgMAAAAA&#10;" strokeweight="0"/>
                      <v:line id="Line 11249" o:spid="_x0000_s1473" style="position:absolute;flip:y;visibility:visible;mso-wrap-style:square" from="5254,4459" to="5269,4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6d18cAAADdAAAADwAAAGRycy9kb3ducmV2LnhtbESPT2sCMRTE74V+h/AKvdWsC21lNYq0&#10;tJSCFf8dvD03z93FzcuSRDf99qZQ8DjMzG+YySyaVlzI+cayguEgA0FcWt1wpWC7+XgagfABWWNr&#10;mRT8kofZ9P5ugoW2Pa/osg6VSBD2BSqoQ+gKKX1Zk0E/sB1x8o7WGQxJukpqh32Cm1bmWfYiDTac&#10;Fmrs6K2m8rQ+GwWrn1c+uM9zPMVDv1jud9X37n2u1ONDnI9BBIrhFv5vf2kF+eg5h7836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Xp3XxwAAAN0AAAAPAAAAAAAA&#10;AAAAAAAAAKECAABkcnMvZG93bnJldi54bWxQSwUGAAAAAAQABAD5AAAAlQMAAAAA&#10;" strokeweight="0"/>
                      <v:line id="Line 11250" o:spid="_x0000_s1474" style="position:absolute;visibility:visible;mso-wrap-style:square" from="5264,4450" to="5269,4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5PC8YAAADdAAAADwAAAGRycy9kb3ducmV2LnhtbESPT2vCQBTE74V+h+UVvOlGSzRNXUWk&#10;YnvzX6DHR/Y1Wcy+DdlV47fvFoQeh5n5DTNf9rYRV+q8caxgPEpAEJdOG64UnI6bYQbCB2SNjWNS&#10;cCcPy8Xz0xxz7W68p+shVCJC2OeooA6hzaX0ZU0W/ci1xNH7cZ3FEGVXSd3hLcJtIydJMpUWDceF&#10;Glta11SeDxerwOym2/RrVrwV8mMbxt/ZOTP2pNTgpV+9gwjUh//wo/2pFUyy9BX+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uTwvGAAAA3QAAAA8AAAAAAAAA&#10;AAAAAAAAoQIAAGRycy9kb3ducmV2LnhtbFBLBQYAAAAABAAEAPkAAACUAwAAAAA=&#10;" strokeweight="0"/>
                      <v:line id="Line 11251" o:spid="_x0000_s1475" style="position:absolute;flip:y;visibility:visible;mso-wrap-style:square" from="5319,4448" to="5333,4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ugOMgAAADdAAAADwAAAGRycy9kb3ducmV2LnhtbESPT2sCMRTE70K/Q3hCb5pV2ipbo0hL&#10;RQq1+O/g7bl53V3cvCxJdNNv3xQKPQ4z8xtmtoimETdyvrasYDTMQBAXVtdcKjjs3wZTED4ga2ws&#10;k4Jv8rCY3/VmmGvb8ZZuu1CKBGGfo4IqhDaX0hcVGfRD2xIn78s6gyFJV0rtsEtw08hxlj1JgzWn&#10;hQpbeqmouOyuRsF2M+GzW13jJZ67j8/TsXw/vi6Vuu/H5TOIQDH8h//aa61gPH18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vugOMgAAADdAAAADwAAAAAA&#10;AAAAAAAAAAChAgAAZHJzL2Rvd25yZXYueG1sUEsFBgAAAAAEAAQA+QAAAJYDAAAAAA==&#10;" strokeweight="0"/>
                      <v:line id="Line 11252" o:spid="_x0000_s1476" style="position:absolute;flip:y;visibility:visible;mso-wrap-style:square" from="5287,4460" to="5301,4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cFo8cAAADdAAAADwAAAGRycy9kb3ducmV2LnhtbESPQWsCMRSE74X+h/AK3mq2glW2RpGK&#10;UgqtqPXg7bl57i5uXpYkuum/bwqCx2FmvmEms2gacSXna8sKXvoZCOLC6ppLBT+75fMYhA/IGhvL&#10;pOCXPMymjw8TzLXteEPXbShFgrDPUUEVQptL6YuKDPq+bYmTd7LOYEjSlVI77BLcNHKQZa/SYM1p&#10;ocKW3isqztuLUbD5HvHRrS7xHI/d1/qwLz/3i7lSvac4fwMRKIZ7+Nb+0AoG4+EQ/t+kJ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twWjxwAAAN0AAAAPAAAAAAAA&#10;AAAAAAAAAKECAABkcnMvZG93bnJldi54bWxQSwUGAAAAAAQABAD5AAAAlQMAAAAA&#10;" strokeweight="0"/>
                      <v:line id="Line 11253" o:spid="_x0000_s1477" style="position:absolute;flip:y;visibility:visible;mso-wrap-style:square" from="5301,4448" to="5302,4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Wb1McAAADdAAAADwAAAGRycy9kb3ducmV2LnhtbESPQWsCMRSE74X+h/AK3mq2gla2RpGK&#10;IoVW1Hrw9tw8dxc3L0sS3fTfN4WCx2FmvmEms2gacSPna8sKXvoZCOLC6ppLBd/75fMYhA/IGhvL&#10;pOCHPMymjw8TzLXteEu3XShFgrDPUUEVQptL6YuKDPq+bYmTd7bOYEjSlVI77BLcNHKQZSNpsOa0&#10;UGFL7xUVl93VKNh+vfLJra7xEk/d5+Z4KD8Oi7lSvac4fwMRKIZ7+L+91goG4+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5ZZvUxwAAAN0AAAAPAAAAAAAA&#10;AAAAAAAAAKECAABkcnMvZG93bnJldi54bWxQSwUGAAAAAAQABAD5AAAAlQMAAAAA&#10;" strokeweight="0"/>
                      <v:line id="Line 11254" o:spid="_x0000_s1478" style="position:absolute;flip:y;visibility:visible;mso-wrap-style:square" from="5287,4453" to="5288,4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k+T8cAAADdAAAADwAAAGRycy9kb3ducmV2LnhtbESPQWsCMRSE70L/Q3iF3jRbwSpbo0hL&#10;pRSsqPXg7bl57i5uXpYkuvHfN4WCx2FmvmGm82gacSXna8sKngcZCOLC6ppLBT+7j/4EhA/IGhvL&#10;pOBGHuazh94Uc2073tB1G0qRIOxzVFCF0OZS+qIig35gW+LknawzGJJ0pdQOuwQ3jRxm2Ys0WHNa&#10;qLClt4qK8/ZiFGy+x3x0y0s8x2O3Wh/25df+faHU02NcvIIIFMM9/N/+1AqGk9EY/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KT5PxwAAAN0AAAAPAAAAAAAA&#10;AAAAAAAAAKECAABkcnMvZG93bnJldi54bWxQSwUGAAAAAAQABAD5AAAAlQMAAAAA&#10;" strokeweight="0"/>
                      <v:line id="Line 11255" o:spid="_x0000_s1479" style="position:absolute;flip:y;visibility:visible;mso-wrap-style:square" from="5288,4448" to="5302,4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aqPcQAAADdAAAADwAAAGRycy9kb3ducmV2LnhtbERPy2oCMRTdF/oP4Ra6q5kKPpgaRVoq&#10;RVBR66K76+R2ZnByMyTRiX9vFoLLw3lPZtE04kLO15YVvPcyEMSF1TWXCn73329jED4ga2wsk4Ir&#10;eZhNn58mmGvb8ZYuu1CKFMI+RwVVCG0upS8qMuh7tiVO3L91BkOCrpTaYZfCTSP7WTaUBmtODRW2&#10;9FlRcdqdjYLtesRHtzjHUzx2q83foVwevuZKvb7E+QeIQDE8xHf3j1bQHw/S3PQmPQE5v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tqo9xAAAAN0AAAAPAAAAAAAAAAAA&#10;AAAAAKECAABkcnMvZG93bnJldi54bWxQSwUGAAAAAAQABAD5AAAAkgMAAAAA&#10;" strokeweight="0"/>
                      <v:line id="Line 11256" o:spid="_x0000_s1480" style="position:absolute;flip:y;visibility:visible;mso-wrap-style:square" from="5408,4406" to="5421,4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oPpsgAAADdAAAADwAAAGRycy9kb3ducmV2LnhtbESPT2sCMRTE70K/Q3hCb5pVaKtbo0hL&#10;RQq1+O/g7bl53V3cvCxJdNNv3xQKPQ4z8xtmtoimETdyvrasYDTMQBAXVtdcKjjs3wYTED4ga2ws&#10;k4Jv8rCY3/VmmGvb8ZZuu1CKBGGfo4IqhDaX0hcVGfRD2xIn78s6gyFJV0rtsEtw08hxlj1KgzWn&#10;hQpbeqmouOyuRsF288Rnt7rGSzx3H5+nY/l+fF0qdd+Py2cQgWL4D/+111rBePIw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PoPpsgAAADdAAAADwAAAAAA&#10;AAAAAAAAAAChAgAAZHJzL2Rvd25yZXYueG1sUEsFBgAAAAAEAAQA+QAAAJYDAAAAAA==&#10;" strokeweight="0"/>
                      <v:line id="Line 11257" o:spid="_x0000_s1481" style="position:absolute;flip:y;visibility:visible;mso-wrap-style:square" from="5409,4394" to="5421,4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xshsMAAADdAAAADwAAAGRycy9kb3ducmV2LnhtbERPy2oCMRTdF/yHcAvuaqYurIxGEaVF&#10;BFt8LdxdJ9eZwcnNkEQn/ftmUXB5OO/pPJpGPMj52rKC90EGgriwuuZSwfHw+TYG4QOyxsYyKfgl&#10;D/NZ72WKubYd7+ixD6VIIexzVFCF0OZS+qIig35gW+LEXa0zGBJ0pdQOuxRuGjnMspE0WHNqqLCl&#10;ZUXFbX83CnbfH3xxX/d4i5du+3M+lZvTaqFU/zUuJiACxfAU/7vXWsFwPEr705v0BOTs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sbIbDAAAA3QAAAA8AAAAAAAAAAAAA&#10;AAAAoQIAAGRycy9kb3ducmV2LnhtbFBLBQYAAAAABAAEAPkAAACRAwAAAAA=&#10;" strokeweight="0"/>
                      <v:line id="Line 11258" o:spid="_x0000_s1482" style="position:absolute;visibility:visible;mso-wrap-style:square" from="5412,4385" to="5421,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y+WsUAAADdAAAADwAAAGRycy9kb3ducmV2LnhtbESPQWvCQBSE7wX/w/IK3uomgmkaXUXE&#10;Yr1Vq+DxkX1NFrNvQ3ar6b93BcHjMDPfMLNFbxtxoc4bxwrSUQKCuHTacKXg8PP5loPwAVlj45gU&#10;/JOHxXzwMsNCuyvv6LIPlYgQ9gUqqENoCyl9WZNFP3ItcfR+XWcxRNlVUnd4jXDbyHGSZNKi4bhQ&#10;Y0urmsrz/s8qMN/ZZrJ9P34c5XoT0lN+zo09KDV87ZdTEIH68Aw/2l9awTjPUri/iU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xy+WsUAAADdAAAADwAAAAAAAAAA&#10;AAAAAAChAgAAZHJzL2Rvd25yZXYueG1sUEsFBgAAAAAEAAQA+QAAAJMDAAAAAA==&#10;" strokeweight="0"/>
                      <v:line id="Line 11259" o:spid="_x0000_s1483" style="position:absolute;flip:y;visibility:visible;mso-wrap-style:square" from="5412,4380" to="5421,4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JXascAAADdAAAADwAAAGRycy9kb3ducmV2LnhtbESPQWsCMRSE74L/IbxCb5rtHlRWo0il&#10;pRTaoq0Hb8/N6+7i5mVJohv/fVMQPA4z8w2zWEXTigs531hW8DTOQBCXVjdcKfj5fhnNQPiArLG1&#10;TAqu5GG1HA4WWGjb85Yuu1CJBGFfoII6hK6Q0pc1GfRj2xEn79c6gyFJV0ntsE9w08o8yybSYMNp&#10;ocaOnmsqT7uzUbD9nPLRvZ7jKR77j6/Dvnrfb9ZKPT7E9RxEoBju4Vv7TSvIZ5Mc/t+k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MldqxwAAAN0AAAAPAAAAAAAA&#10;AAAAAAAAAKECAABkcnMvZG93bnJldi54bWxQSwUGAAAAAAQABAD5AAAAlQMAAAAA&#10;" strokeweight="0"/>
                      <v:shape id="Freeform 11260" o:spid="_x0000_s1484" style="position:absolute;left:5139;top:4122;width:421;height:317;visibility:visible;mso-wrap-style:square;v-text-anchor:top" coordsize="16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uR8MUA&#10;AADdAAAADwAAAGRycy9kb3ducmV2LnhtbESP0YrCMBRE3wX/IdyFfRFNVRCtRimC4IvCdvcDrs21&#10;KdvclCbVul9vBGEfh5k5w2x2va3FjVpfOVYwnSQgiAunKy4V/HwfxksQPiBrrB2Tggd52G2Hgw2m&#10;2t35i255KEWEsE9RgQmhSaX0hSGLfuIa4uhdXWsxRNmWUrd4j3Bby1mSLKTFiuOCwYb2horfvLMK&#10;To+Or/uVyedlVlyyv9H5eJp2Sn1+9NkaRKA+/Iff7aNWMFsu5vB6E5+A3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65HwxQAAAN0AAAAPAAAAAAAAAAAAAAAAAJgCAABkcnMv&#10;ZG93bnJldi54bWxQSwUGAAAAAAQABAD1AAAAigMAAAAA&#10;" path="m,1270r149,-39l352,1166r192,-74l725,1012,894,923r155,-96l1189,724,1313,617,1422,503r93,-118l1589,263r56,-125l1683,10,1685,e" filled="f" strokeweight="0">
                        <v:path arrowok="t" o:connecttype="custom" o:connectlocs="0,5;0,5;1,4;2,4;3,4;3,3;4,3;4,3;5,2;5,2;6,1;6,1;6,0;6,0;6,0" o:connectangles="0,0,0,0,0,0,0,0,0,0,0,0,0,0,0"/>
                        <o:lock v:ext="edit" aspectratio="t"/>
                      </v:shape>
                      <v:line id="Line 11261" o:spid="_x0000_s1485" style="position:absolute;flip:x y;visibility:visible;mso-wrap-style:square" from="5336,4435" to="5350,4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PVsMQAAADdAAAADwAAAGRycy9kb3ducmV2LnhtbESPQWsCMRSE74L/ITyhF6lZtWxlaxQp&#10;tUhvru39sXndLCYvS5Lq+u8bodDjMDPfMOvt4Ky4UIidZwXzWQGCuPG641bB52n/uAIRE7JG65kU&#10;3CjCdjMerbHS/spHutSpFRnCsUIFJqW+kjI2hhzGme+Js/ftg8OUZWilDnjNcGfloihK6bDjvGCw&#10;p1dDzbn+cQqWz1+nw9lOzcc+OvP2buumDDelHibD7gVEoiH9h//aB61gsSqf4P4mPwG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s9WwxAAAAN0AAAAPAAAAAAAAAAAA&#10;AAAAAKECAABkcnMvZG93bnJldi54bWxQSwUGAAAAAAQABAD5AAAAkgMAAAAA&#10;" strokeweight="0"/>
                      <v:line id="Line 11262" o:spid="_x0000_s1486" style="position:absolute;flip:x y;visibility:visible;mso-wrap-style:square" from="5336,4422" to="5350,4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9wK8QAAADdAAAADwAAAGRycy9kb3ducmV2LnhtbESPQWsCMRSE74L/ITyhF6lZlW5laxQp&#10;tUhvru39sXndLCYvS5Lq+u8bodDjMDPfMOvt4Ky4UIidZwXzWQGCuPG641bB52n/uAIRE7JG65kU&#10;3CjCdjMerbHS/spHutSpFRnCsUIFJqW+kjI2hhzGme+Js/ftg8OUZWilDnjNcGfloihK6bDjvGCw&#10;p1dDzbn+cQqWz1+nw9lOzcc+OvP2buumDDelHibD7gVEoiH9h//aB61gsSqf4P4mPwG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3ArxAAAAN0AAAAPAAAAAAAAAAAA&#10;AAAAAKECAABkcnMvZG93bnJldi54bWxQSwUGAAAAAAQABAD5AAAAkgMAAAAA&#10;" strokeweight="0"/>
                      <v:shape id="Freeform 11263" o:spid="_x0000_s1487" style="position:absolute;left:5333;top:4435;width:3;height:1;visibility:visible;mso-wrap-style:square;v-text-anchor:top" coordsize="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9Bi8YA&#10;AADdAAAADwAAAGRycy9kb3ducmV2LnhtbESPQWvCQBSE74X+h+UVvNVNYwkhdRUrCp6Kxl56e2Rf&#10;s8Hs25hdk/Tfd4VCj8PMfMMs15NtxUC9bxwreJknIIgrpxuuFXye9885CB+QNbaOScEPeVivHh+W&#10;WGg38omGMtQiQtgXqMCE0BVS+sqQRT93HXH0vl1vMUTZ11L3OEa4bWWaJJm02HBcMNjR1lB1KW9W&#10;QZcOX+V1OIWP/e7dTuZ1PCzyo1Kzp2nzBiLQFP7Df+2DVpDmWQb3N/EJ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9Bi8YAAADdAAAADwAAAAAAAAAAAAAAAACYAgAAZHJz&#10;L2Rvd25yZXYueG1sUEsFBgAAAAAEAAQA9QAAAIsDAAAAAA==&#10;" path="m10,l5,2,,4e" filled="f" strokeweight="0">
                        <v:path arrowok="t" o:connecttype="custom" o:connectlocs="0,0;0,0;0,0" o:connectangles="0,0,0"/>
                        <o:lock v:ext="edit" aspectratio="t"/>
                      </v:shape>
                      <v:line id="Line 11264" o:spid="_x0000_s1488" style="position:absolute;flip:y;visibility:visible;mso-wrap-style:square" from="5336,4422" to="5337,4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X08sYAAADdAAAADwAAAGRycy9kb3ducmV2LnhtbESPQWsCMRSE70L/Q3iF3jRbDypbo0hL&#10;RQpatPXg7bl57i5uXpYkuvHfm4LQ4zAz3zDTeTSNuJLztWUFr4MMBHFhdc2lgt+fz/4EhA/IGhvL&#10;pOBGHuazp94Uc2073tJ1F0qRIOxzVFCF0OZS+qIig35gW+LknawzGJJ0pdQOuwQ3jRxm2UgarDkt&#10;VNjSe0XFeXcxCrabMR/d8hLP8ditvw/78mv/sVDq5Tku3kAEiuE//GivtILhZDSGvzfpCc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hF9PLGAAAA3QAAAA8AAAAAAAAA&#10;AAAAAAAAoQIAAGRycy9kb3ducmV2LnhtbFBLBQYAAAAABAAEAPkAAACUAwAAAAA=&#10;" strokeweight="0"/>
                      <v:line id="Line 11265" o:spid="_x0000_s1489" style="position:absolute;flip:y;visibility:visible;mso-wrap-style:square" from="5305,4435" to="5306,4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pggMMAAADdAAAADwAAAGRycy9kb3ducmV2LnhtbERPy2oCMRTdF/yHcAvuaqYurIxGEaVF&#10;BFt8LdxdJ9eZwcnNkEQn/ftmUXB5OO/pPJpGPMj52rKC90EGgriwuuZSwfHw+TYG4QOyxsYyKfgl&#10;D/NZ72WKubYd7+ixD6VIIexzVFCF0OZS+qIig35gW+LEXa0zGBJ0pdQOuxRuGjnMspE0WHNqqLCl&#10;ZUXFbX83CnbfH3xxX/d4i5du+3M+lZvTaqFU/zUuJiACxfAU/7vXWsFwPEpz05v0BOTs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aYIDDAAAA3QAAAA8AAAAAAAAAAAAA&#10;AAAAoQIAAGRycy9kb3ducmV2LnhtbFBLBQYAAAAABAAEAPkAAACRAwAAAAA=&#10;" strokeweight="0"/>
                      <v:line id="Line 11266" o:spid="_x0000_s1490" style="position:absolute;flip:y;visibility:visible;mso-wrap-style:square" from="5295,4435" to="5306,4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bFG8cAAADdAAAADwAAAGRycy9kb3ducmV2LnhtbESPQWsCMRSE74X+h/AKvdVsPVhdjSIt&#10;SilY0daDt+fmdXdx87Ik0Y3/3ggFj8PMfMNMZtE04kzO15YVvPYyEMSF1TWXCn5/Fi9DED4ga2ws&#10;k4ILeZhNHx8mmGvb8YbO21CKBGGfo4IqhDaX0hcVGfQ92xIn7886gyFJV0rtsEtw08h+lg2kwZrT&#10;QoUtvVdUHLcno2Dz/cYHtzzFYzx0q/V+V37tPuZKPT/F+RhEoBju4f/2p1bQHw5GcHuTnoC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lsUbxwAAAN0AAAAPAAAAAAAA&#10;AAAAAAAAAKECAABkcnMvZG93bnJldi54bWxQSwUGAAAAAAQABAD5AAAAlQMAAAAA&#10;" strokeweight="0"/>
                      <v:line id="Line 11267" o:spid="_x0000_s1491" style="position:absolute;flip:x y;visibility:visible;mso-wrap-style:square" from="5306,4435" to="5320,4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FFbsAAAADdAAAADwAAAGRycy9kb3ducmV2LnhtbERPTWsCMRC9F/wPYQQvRbNVUFmNIkVF&#10;euva3ofNuFlMJksSdf335lDo8fG+19veWXGnEFvPCj4mBQji2uuWGwU/58N4CSImZI3WMyl4UoTt&#10;ZvC2xlL7B3/TvUqNyCEcS1RgUupKKWNtyGGc+I44cxcfHKYMQyN1wEcOd1ZOi2IuHbacGwx29Gmo&#10;vlY3p2C2+D2frvbdfB2iM/ujrep5eCo1Gva7FYhEffoX/7lPWsF0ucj785v8BOTm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FRRW7AAAAA3QAAAA8AAAAAAAAAAAAAAAAA&#10;oQIAAGRycy9kb3ducmV2LnhtbFBLBQYAAAAABAAEAPkAAACOAwAAAAA=&#10;" strokeweight="0"/>
                      <v:line id="Line 11268" o:spid="_x0000_s1492" style="position:absolute;flip:y;visibility:visible;mso-wrap-style:square" from="5320,4436" to="5333,4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lfwMYAAADdAAAADwAAAGRycy9kb3ducmV2LnhtbESPQWsCMRSE74L/IbxCb5rVQ5WtUaTS&#10;UgqtqPXg7bl57i5uXpYkuum/bwTB4zAz3zCzRTSNuJLztWUFo2EGgriwuuZSwe/ufTAF4QOyxsYy&#10;KfgjD4t5vzfDXNuON3TdhlIkCPscFVQhtLmUvqjIoB/aljh5J+sMhiRdKbXDLsFNI8dZ9iIN1pwW&#10;KmzpraLivL0YBZufCR/dxyWe47H7Xh/25dd+tVTq+SkuX0EEiuERvrc/tYLxdDKC25v0BOT8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05X8DGAAAA3QAAAA8AAAAAAAAA&#10;AAAAAAAAoQIAAGRycy9kb3ducmV2LnhtbFBLBQYAAAAABAAEAPkAAACUAwAAAAA=&#10;" strokeweight="0"/>
                      <v:line id="Line 11269" o:spid="_x0000_s1493" style="position:absolute;visibility:visible;mso-wrap-style:square" from="5326,4427" to="5333,4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e28MUAAADdAAAADwAAAGRycy9kb3ducmV2LnhtbESPT4vCMBTE7wt+h/AEb2tqQa3VKCIr&#10;7t7Wf+Dx0TzbYPNSmqzWb79ZWPA4zMxvmMWqs7W4U+uNYwWjYQKCuHDacKngdNy+ZyB8QNZYOyYF&#10;T/KwWvbeFphr9+A93Q+hFBHCPkcFVQhNLqUvKrLoh64hjt7VtRZDlG0pdYuPCLe1TJNkIi0ajgsV&#10;NrSpqLgdfqwC8z3Zjb+m59lZfuzC6JLdMmNPSg363XoOIlAXXuH/9qdWkGbTFP7exCc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e28MUAAADdAAAADwAAAAAAAAAA&#10;AAAAAAChAgAAZHJzL2Rvd25yZXYueG1sUEsFBgAAAAAEAAQA+QAAAJMDAAAAAA==&#10;" strokeweight="0"/>
                      <v:line id="Line 11270" o:spid="_x0000_s1494" style="position:absolute;flip:y;visibility:visible;mso-wrap-style:square" from="5326,4422" to="5336,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qdkLMcAAADdAAAADwAAAGRycy9kb3ducmV2LnhtbESPQWsCMRSE70L/Q3iF3jRbhSpbo0hL&#10;pRSsqPXg7bl57i5uXpYkuvHfN4WCx2FmvmGm82gacSXna8sKngcZCOLC6ppLBT+7j/4EhA/IGhvL&#10;pOBGHuazh94Uc2073tB1G0qRIOxzVFCF0OZS+qIig35gW+LknawzGJJ0pdQOuwQ3jRxm2Ys0WHNa&#10;qLClt4qK8/ZiFGy+x3x0y0s8x2O3Wh/25df+faHU02NcvIIIFMM9/N/+1AqGk/EI/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p2QsxwAAAN0AAAAPAAAAAAAA&#10;AAAAAAAAAKECAABkcnMvZG93bnJldi54bWxQSwUGAAAAAAQABAD5AAAAlQMAAAAA&#10;" strokeweight="0"/>
                      <v:line id="Line 11271" o:spid="_x0000_s1495" style="position:absolute;flip:x y;visibility:visible;mso-wrap-style:square" from="5393,4408" to="5408,4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pDbcQAAADdAAAADwAAAGRycy9kb3ducmV2LnhtbESPQWsCMRSE74X+h/AKvZSarS0qq1GK&#10;VJHeXO39sXluFpOXJYm6/ntTEDwOM/MNM1v0zoozhdh6VvAxKEAQ11633CjY71bvExAxIWu0nknB&#10;lSIs5s9PMyy1v/CWzlVqRIZwLFGBSakrpYy1IYdx4Dvi7B18cJiyDI3UAS8Z7qwcFsVIOmw5Lxjs&#10;aGmoPlYnp+Bz/LfbHO2b+V1FZ37WtqpH4arU60v/PQWRqE+P8L290QqGk/EX/L/JT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akNtxAAAAN0AAAAPAAAAAAAAAAAA&#10;AAAAAKECAABkcnMvZG93bnJldi54bWxQSwUGAAAAAAQABAD5AAAAkgMAAAAA&#10;" strokeweight="0"/>
                      <v:line id="Line 11272" o:spid="_x0000_s1496" style="position:absolute;flip:y;visibility:visible;mso-wrap-style:square" from="5380,4421" to="5393,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JZw8cAAADdAAAADwAAAGRycy9kb3ducmV2LnhtbESPQWsCMRSE70L/Q3iF3jRbwSpbo0hL&#10;pRSsqPXg7bl57i5uXpYkuvHfN4WCx2FmvmGm82gacSXna8sKngcZCOLC6ppLBT+7j/4EhA/IGhvL&#10;pOBGHuazh94Uc2073tB1G0qRIOxzVFCF0OZS+qIig35gW+LknawzGJJ0pdQOuwQ3jRxm2Ys0WHNa&#10;qLClt4qK8/ZiFGy+x3x0y0s8x2O3Wh/25df+faHU02NcvIIIFMM9/N/+1AqGk/EI/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AlnDxwAAAN0AAAAPAAAAAAAA&#10;AAAAAAAAAKECAABkcnMvZG93bnJldi54bWxQSwUGAAAAAAQABAD5AAAAlQMAAAAA&#10;" strokeweight="0"/>
                      <v:line id="Line 11273" o:spid="_x0000_s1497" style="position:absolute;flip:x y;visibility:visible;mso-wrap-style:square" from="5365,4422" to="5380,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R4gcQAAADdAAAADwAAAGRycy9kb3ducmV2LnhtbESPQWsCMRSE74X+h/AKvZSarcIqW6OU&#10;Uot4c9feH5vXzWLysiSprv++EQSPw8x8wyzXo7PiRCH2nhW8TQoQxK3XPXcKDs3mdQEiJmSN1jMp&#10;uFCE9erxYYmV9mfe06lOncgQjhUqMCkNlZSxNeQwTvxAnL1fHxymLEMndcBzhjsrp0VRSoc95wWD&#10;A30aao/1n1Mwm/8026N9MbtNdObr29ZtGS5KPT+NH+8gEo3pHr61t1rBdDEv4fomPwG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9HiBxAAAAN0AAAAPAAAAAAAAAAAA&#10;AAAAAKECAABkcnMvZG93bnJldi54bWxQSwUGAAAAAAQABAD5AAAAkgMAAAAA&#10;" strokeweight="0"/>
                      <v:line id="Line 11274" o:spid="_x0000_s1498" style="position:absolute;flip:y;visibility:visible;mso-wrap-style:square" from="5350,4435" to="5363,4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xiL8cAAADdAAAADwAAAGRycy9kb3ducmV2LnhtbESPQWsCMRSE74X+h/AK3mq2HrqyGkVa&#10;lCJY0daDt+fmdXdx87Ik0Y3/vhEKPQ4z8w0znUfTiis531hW8DLMQBCXVjdcKfj+Wj6PQfiArLG1&#10;TApu5GE+e3yYYqFtzzu67kMlEoR9gQrqELpCSl/WZNAPbUecvB/rDIYkXSW1wz7BTStHWfYqDTac&#10;Fmrs6K2m8ry/GAW7z5xPbnWJ53jqN9vjoVof3hdKDZ7iYgIiUAz/4b/2h1YwGuc53N+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nGIvxwAAAN0AAAAPAAAAAAAA&#10;AAAAAAAAAKECAABkcnMvZG93bnJldi54bWxQSwUGAAAAAAQABAD5AAAAlQMAAAAA&#10;" strokeweight="0"/>
                      <v:line id="Line 11275" o:spid="_x0000_s1499" style="position:absolute;flip:y;visibility:visible;mso-wrap-style:square" from="5408,4400" to="5409,4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P2XcMAAADdAAAADwAAAGRycy9kb3ducmV2LnhtbERPy2oCMRTdF/yHcIXuakYXKlOjSEWR&#10;gi2+Ft1dJ7czg5ObIYlO/PtmUXB5OO/ZIppG3Mn52rKC4SADQVxYXXOp4HRcv01B+ICssbFMCh7k&#10;YTHvvcww17bjPd0PoRQphH2OCqoQ2lxKX1Rk0A9sS5y4X+sMhgRdKbXDLoWbRo6ybCwN1pwaKmzp&#10;o6LiergZBfuvCV/c5hav8dLtvn/O5ed5tVTqtR+X7yACxfAU/7u3WsFoOklz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wD9l3DAAAA3QAAAA8AAAAAAAAAAAAA&#10;AAAAoQIAAGRycy9kb3ducmV2LnhtbFBLBQYAAAAABAAEAPkAAACRAwAAAAA=&#10;" strokeweight="0"/>
                      <v:line id="Line 11276" o:spid="_x0000_s1500" style="position:absolute;flip:y;visibility:visible;mso-wrap-style:square" from="5393,4395" to="5394,4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9TxscAAADdAAAADwAAAGRycy9kb3ducmV2LnhtbESPT2sCMRTE74V+h/AK3mq2HtSuRpEW&#10;pRRa8d/B23Pzuru4eVmS6Kbf3giFHoeZ+Q0znUfTiCs5X1tW8NLPQBAXVtdcKtjvls9jED4ga2ws&#10;k4Jf8jCfPT5MMde24w1dt6EUCcI+RwVVCG0upS8qMuj7tiVO3o91BkOSrpTaYZfgppGDLBtKgzWn&#10;hQpbequoOG8vRsHme8Qnt7rEczx1X+vjofw8vC+U6j3FxQREoBj+w3/tD61gMB69wv1NegJyd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T1PGxwAAAN0AAAAPAAAAAAAA&#10;AAAAAAAAAKECAABkcnMvZG93bnJldi54bWxQSwUGAAAAAAQABAD5AAAAlQMAAAAA&#10;" strokeweight="0"/>
                      <v:line id="Line 11277" o:spid="_x0000_s1501" style="position:absolute;flip:y;visibility:visible;mso-wrap-style:square" from="5393,4408" to="5394,4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CKfMQAAADdAAAADwAAAGRycy9kb3ducmV2LnhtbERPz2vCMBS+D/wfwhO8zXQetFSjyMQx&#10;BnPo9LDbs3lri81LSaKN/705DHb8+H4vVtG04kbON5YVvIwzEMSl1Q1XCo7f2+cchA/IGlvLpOBO&#10;HlbLwdMCC2173tPtECqRQtgXqKAOoSuk9GVNBv3YdsSJ+7XOYEjQVVI77FO4aeUky6bSYMOpocaO&#10;XmsqL4erUbDfzfjs3q7xEs/959fPqfo4bdZKjYZxPQcRKIZ/8Z/7XSuY5Hnan96k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oIp8xAAAAN0AAAAPAAAAAAAAAAAA&#10;AAAAAKECAABkcnMvZG93bnJldi54bWxQSwUGAAAAAAQABAD5AAAAkgMAAAAA&#10;" strokeweight="0"/>
                      <v:line id="Line 11278" o:spid="_x0000_s1502" style="position:absolute;flip:y;visibility:visible;mso-wrap-style:square" from="5380,4415" to="5381,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wv58cAAADdAAAADwAAAGRycy9kb3ducmV2LnhtbESPQWsCMRSE74X+h/AK3mpWD3ZZjSIt&#10;FSnUoq0Hb8/N6+7i5mVJopv+e1MQPA4z8w0zW0TTigs531hWMBpmIIhLqxuuFPx8vz/nIHxA1tha&#10;JgV/5GExf3yYYaFtz1u67EIlEoR9gQrqELpCSl/WZNAPbUecvF/rDIYkXSW1wz7BTSvHWTaRBhtO&#10;CzV29FpTedqdjYLt5oWPbnWOp3jsP78O++pj/7ZUavAUl1MQgWK4h2/ttVYwzvMR/L9JT0DO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7C/nxwAAAN0AAAAPAAAAAAAA&#10;AAAAAAAAAKECAABkcnMvZG93bnJldi54bWxQSwUGAAAAAAQABAD5AAAAlQMAAAAA&#10;" strokeweight="0"/>
                      <v:line id="Line 11279" o:spid="_x0000_s1503" style="position:absolute;flip:y;visibility:visible;mso-wrap-style:square" from="5365,4409" to="5366,4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6xkMcAAADdAAAADwAAAGRycy9kb3ducmV2LnhtbESPzWrDMBCE74W8g9hAb41cH1rjRAmh&#10;IaUU2pK/Q28ba2ubWCsjKbH69lUhkOMwM98ws0U0nbiQ861lBY+TDARxZXXLtYL9bv1QgPABWWNn&#10;mRT8kofFfHQ3w1LbgTd02YZaJAj7EhU0IfSllL5qyKCf2J44eT/WGQxJulpqh0OCm07mWfYkDbac&#10;Fhrs6aWh6rQ9GwWbz2c+utdzPMXj8PH1fajfD6ulUvfjuJyCCBTDLXxtv2kFeVHk8P8mPQ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PrGQxwAAAN0AAAAPAAAAAAAA&#10;AAAAAAAAAKECAABkcnMvZG93bnJldi54bWxQSwUGAAAAAAQABAD5AAAAlQMAAAAA&#10;" strokeweight="0"/>
                      <v:line id="Line 11280" o:spid="_x0000_s1504" style="position:absolute;flip:y;visibility:visible;mso-wrap-style:square" from="5363,4422" to="5364,4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IUC8cAAADdAAAADwAAAGRycy9kb3ducmV2LnhtbESPT2sCMRTE74V+h/AKvdWsFuyyGkVa&#10;WkrBFv8dvD03z93FzcuSRDd+e1Mo9DjMzG+Y6TyaVlzI+cayguEgA0FcWt1wpWC7eX/KQfiArLG1&#10;TAqu5GE+u7+bYqFtzyu6rEMlEoR9gQrqELpCSl/WZNAPbEecvKN1BkOSrpLaYZ/gppWjLBtLgw2n&#10;hRo7eq2pPK3PRsHq+4UP7uMcT/HQL3/2u+pr97ZQ6vEhLiYgAsXwH/5rf2oFozx/ht836QnI2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chQLxwAAAN0AAAAPAAAAAAAA&#10;AAAAAAAAAKECAABkcnMvZG93bnJldi54bWxQSwUGAAAAAAQABAD5AAAAlQMAAAAA&#10;" strokeweight="0"/>
                      <v:line id="Line 11281" o:spid="_x0000_s1505" style="position:absolute;flip:y;visibility:visible;mso-wrap-style:square" from="5350,4428" to="5351,4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uMf8cAAADdAAAADwAAAGRycy9kb3ducmV2LnhtbESPT2sCMRTE74V+h/AKvdWsUuyyGkVa&#10;WkrBFv8dvD03z93FzcuSRDd+e1Mo9DjMzG+Y6TyaVlzI+cayguEgA0FcWt1wpWC7eX/KQfiArLG1&#10;TAqu5GE+u7+bYqFtzyu6rEMlEoR9gQrqELpCSl/WZNAPbEecvKN1BkOSrpLaYZ/gppWjLBtLgw2n&#10;hRo7eq2pPK3PRsHq+4UP7uMcT/HQL3/2u+pr97ZQ6vEhLiYgAsXwH/5rf2oFozx/ht836QnI2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m4x/xwAAAN0AAAAPAAAAAAAA&#10;AAAAAAAAAKECAABkcnMvZG93bnJldi54bWxQSwUGAAAAAAQABAD5AAAAlQMAAAAA&#10;" strokeweight="0"/>
                      <v:line id="Line 11282" o:spid="_x0000_s1506" style="position:absolute;flip:y;visibility:visible;mso-wrap-style:square" from="5350,4422" to="5364,44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cp5McAAADdAAAADwAAAGRycy9kb3ducmV2LnhtbESPT2sCMRTE74V+h/AKvdWsQu2yGkVa&#10;WkrBFv8dvD03z93FzcuSRDd+e1Mo9DjMzG+Y6TyaVlzI+cayguEgA0FcWt1wpWC7eX/KQfiArLG1&#10;TAqu5GE+u7+bYqFtzyu6rEMlEoR9gQrqELpCSl/WZNAPbEecvKN1BkOSrpLaYZ/gppWjLBtLgw2n&#10;hRo7eq2pPK3PRsHq+4UP7uMcT/HQL3/2u+pr97ZQ6vEhLiYgAsXwH/5rf2oFozx/ht836QnI2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31ynkxwAAAN0AAAAPAAAAAAAA&#10;AAAAAAAAAKECAABkcnMvZG93bnJldi54bWxQSwUGAAAAAAQABAD5AAAAlQMAAAAA&#10;" strokeweight="0"/>
                      <v:line id="Line 11283" o:spid="_x0000_s1507" style="position:absolute;visibility:visible;mso-wrap-style:square" from="5356,4414" to="5364,4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nA1MUAAADdAAAADwAAAGRycy9kb3ducmV2LnhtbESPQWsCMRSE7wX/Q3hCbzWr0G26GkVE&#10;sb21VsHjY/PcDW5elk3U7b9vBKHHYWa+YWaL3jXiSl2wnjWMRxkI4tIby5WG/c/mRYEIEdlg45k0&#10;/FKAxXzwNMPC+Bt/03UXK5EgHArUUMfYFlKGsiaHYeRb4uSdfOcwJtlV0nR4S3DXyEmW5dKh5bRQ&#10;Y0urmsrz7uI02K98+/r5dng/yPU2jo/qrKzba/087JdTEJH6+B9+tD+MholSOdzfpCc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PnA1MUAAADdAAAADwAAAAAAAAAA&#10;AAAAAAChAgAAZHJzL2Rvd25yZXYueG1sUEsFBgAAAAAEAAQA+QAAAJMDAAAAAA==&#10;" strokeweight="0"/>
                      <v:line id="Line 11284" o:spid="_x0000_s1508" style="position:absolute;flip:y;visibility:visible;mso-wrap-style:square" from="5356,4409" to="5366,4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kSCMcAAADdAAAADwAAAGRycy9kb3ducmV2LnhtbESPQWsCMRSE70L/Q3gFb5qth7qsRpGW&#10;liJY0daDt+fmdXdx87Ik0Y3/vhEKPQ4z8w0zX0bTiis531hW8DTOQBCXVjdcKfj+ehvlIHxA1tha&#10;JgU38rBcPAzmWGjb846u+1CJBGFfoII6hK6Q0pc1GfRj2xEn78c6gyFJV0ntsE9w08pJlj1Lgw2n&#10;hRo7eqmpPO8vRsHuc8on936J53jqN9vjoVofXldKDR/jagYiUAz/4b/2h1YwyfMp3N+kJyA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SRIIxwAAAN0AAAAPAAAAAAAA&#10;AAAAAAAAAKECAABkcnMvZG93bnJldi54bWxQSwUGAAAAAAQABAD5AAAAlQMAAAAA&#10;" strokeweight="0"/>
                      <v:line id="Line 11285" o:spid="_x0000_s1509" style="position:absolute;flip:x y;visibility:visible;mso-wrap-style:square" from="5366,4409" to="5380,4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I5T8EAAADdAAAADwAAAGRycy9kb3ducmV2LnhtbERPTWsCMRC9F/ofwhS8FM1qQZfVKEVU&#10;pLeu7X3YTDeLyWRJoq7/vjkIHh/ve7UZnBVXCrHzrGA6KUAQN1533Cr4Oe3HJYiYkDVaz6TgThE2&#10;69eXFVba3/ibrnVqRQ7hWKECk1JfSRkbQw7jxPfEmfvzwWHKMLRSB7zlcGflrCjm0mHHucFgT1tD&#10;zbm+OAUfi9/T8Wzfzdc+OrM72LqZh7tSo7fhcwki0ZCe4of7qBXMyjLPzW/yE5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8jlPwQAAAN0AAAAPAAAAAAAAAAAAAAAA&#10;AKECAABkcnMvZG93bnJldi54bWxQSwUGAAAAAAQABAD5AAAAjwMAAAAA&#10;" strokeweight="0"/>
                      <v:line id="Line 11286" o:spid="_x0000_s1510" style="position:absolute;flip:y;visibility:visible;mso-wrap-style:square" from="5380,4408" to="5393,4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oj4cgAAADdAAAADwAAAGRycy9kb3ducmV2LnhtbESPQUsDMRSE74L/ITyhN5u1B7uuTUtR&#10;lFKw0tUeenvdvO4u3bwsSdqN/94IBY/DzHzDzBbRdOJCzreWFTyMMxDEldUt1wq+v97ucxA+IGvs&#10;LJOCH/KwmN/ezLDQduAtXcpQiwRhX6CCJoS+kNJXDRn0Y9sTJ+9oncGQpKuldjgkuOnkJMsepcGW&#10;00KDPb00VJ3Ks1Gw3Uz54N7P8RQPw8fnflevd69LpUZ3cfkMIlAM/+Fre6UVTPL8Cf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poj4cgAAADdAAAADwAAAAAA&#10;AAAAAAAAAAChAgAAZHJzL2Rvd25yZXYueG1sUEsFBgAAAAAEAAQA+QAAAJYDAAAAAA==&#10;" strokeweight="0"/>
                      <v:line id="Line 11287" o:spid="_x0000_s1511" style="position:absolute;visibility:visible;mso-wrap-style:square" from="5384,4400" to="5393,44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Vr5sEAAADdAAAADwAAAGRycy9kb3ducmV2LnhtbERPTYvCMBC9C/6HMMLeNFVYrdUoIi7u&#10;3rQqeByasQ02k9JktfvvNwfB4+N9L9edrcWDWm8cKxiPEhDEhdOGSwXn09cwBeEDssbaMSn4Iw/r&#10;Vb+3xEy7Jx/pkYdSxBD2GSqoQmgyKX1RkUU/cg1x5G6utRgibEupW3zGcFvLSZJMpUXDsaHChrYV&#10;Fff81yowh+n+82d2mV/kbh/G1/SeGntW6mPQbRYgAnXhLX65v7WCSTqP++Ob+AT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5hWvmwQAAAN0AAAAPAAAAAAAAAAAAAAAA&#10;AKECAABkcnMvZG93bnJldi54bWxQSwUGAAAAAAQABAD5AAAAjwMAAAAA&#10;" strokeweight="0"/>
                      <v:line id="Line 11288" o:spid="_x0000_s1512" style="position:absolute;flip:y;visibility:visible;mso-wrap-style:square" from="5384,4395" to="5394,4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W5OscAAADdAAAADwAAAGRycy9kb3ducmV2LnhtbESPQWsCMRSE70L/Q3iF3jSrB2tXo0hL&#10;pRSsaOvB23Pzuru4eVmS6MZ/b4RCj8PMfMPMFtE04kLO15YVDAcZCOLC6ppLBT/f7/0JCB+QNTaW&#10;ScGVPCzmD70Z5tp2vKXLLpQiQdjnqKAKoc2l9EVFBv3AtsTJ+7XOYEjSlVI77BLcNHKUZWNpsOa0&#10;UGFLrxUVp93ZKNh+PfPRrc7xFI/denPYl5/7t6VST49xOQURKIb/8F/7QysYTV6GcH+TnoCc3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Nbk6xwAAAN0AAAAPAAAAAAAA&#10;AAAAAAAAAKECAABkcnMvZG93bnJldi54bWxQSwUGAAAAAAQABAD5AAAAlQMAAAAA&#10;" strokeweight="0"/>
                      <v:line id="Line 11289" o:spid="_x0000_s1513" style="position:absolute;flip:x y;visibility:visible;mso-wrap-style:square" from="5394,4395" to="5409,4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OYeMQAAADdAAAADwAAAGRycy9kb3ducmV2LnhtbESPQWsCMRSE74L/ITyhF6nZbsHa1ShS&#10;ahFvru39sXndLCYvS5Lq+u+bQsHjMDPfMKvN4Ky4UIidZwVPswIEceN1x62Cz9PucQEiJmSN1jMp&#10;uFGEzXo8WmGl/ZWPdKlTKzKEY4UKTEp9JWVsDDmMM98TZ+/bB4cpy9BKHfCa4c7Ksijm0mHHecFg&#10;T2+GmnP94xQ8v3yd9mc7NYdddOb9w9bNPNyUepgM2yWIREO6h//be62gXLyW8PcmPwG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w5h4xAAAAN0AAAAPAAAAAAAAAAAA&#10;AAAAAKECAABkcnMvZG93bnJldi54bWxQSwUGAAAAAAQABAD5AAAAkgMAAAAA&#10;" strokeweight="0"/>
                      <v:line id="Line 11290" o:spid="_x0000_s1514" style="position:absolute;flip:y;visibility:visible;mso-wrap-style:square" from="5614,4226" to="5619,4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uC1sgAAADdAAAADwAAAGRycy9kb3ducmV2LnhtbESPT2sCMRTE70K/Q3hCb5rVQqtbo0hL&#10;RQq1+O/g7bl53V3cvCxJdNNv3xQKPQ4z8xtmtoimETdyvrasYDTMQBAXVtdcKjjs3wYTED4ga2ws&#10;k4Jv8rCY3/VmmGvb8ZZuu1CKBGGfo4IqhDaX0hcVGfRD2xIn78s6gyFJV0rtsEtw08hxlj1KgzWn&#10;hQpbeqmouOyuRsF288Rnt7rGSzx3H5+nY/l+fF0qdd+Py2cQgWL4D/+111rBeDJ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quC1sgAAADdAAAADwAAAAAA&#10;AAAAAAAAAAChAgAAZHJzL2Rvd25yZXYueG1sUEsFBgAAAAAEAAQA+QAAAJYDAAAAAA==&#10;" strokeweight="0"/>
                      <v:line id="Line 11291" o:spid="_x0000_s1515" style="position:absolute;flip:y;visibility:visible;mso-wrap-style:square" from="5614,4223" to="5615,4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IaosgAAADdAAAADwAAAGRycy9kb3ducmV2LnhtbESPT2sCMRTE70K/Q3hCb5pVSqtbo0hL&#10;RQq1+O/g7bl53V3cvCxJdNNv3xQKPQ4z8xtmtoimETdyvrasYDTMQBAXVtdcKjjs3wYTED4ga2ws&#10;k4Jv8rCY3/VmmGvb8ZZuu1CKBGGfo4IqhDaX0hcVGfRD2xIn78s6gyFJV0rtsEtw08hxlj1KgzWn&#10;hQpbeqmouOyuRsF288Rnt7rGSzx3H5+nY/l+fF0qdd+Py2cQgWL4D/+111rBeDJ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UIaosgAAADdAAAADwAAAAAA&#10;AAAAAAAAAAChAgAAZHJzL2Rvd25yZXYueG1sUEsFBgAAAAAEAAQA+QAAAJYDAAAAAA==&#10;" strokeweight="0"/>
                      <v:line id="Line 11292" o:spid="_x0000_s1516" style="position:absolute;flip:y;visibility:visible;mso-wrap-style:square" from="5597,4222" to="5598,4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6/OcgAAADdAAAADwAAAGRycy9kb3ducmV2LnhtbESPT2sCMRTE70K/Q3hCb5pVaKtbo0hL&#10;RQq1+O/g7bl53V3cvCxJdNNv3xQKPQ4z8xtmtoimETdyvrasYDTMQBAXVtdcKjjs3wYTED4ga2ws&#10;k4Jv8rCY3/VmmGvb8ZZuu1CKBGGfo4IqhDaX0hcVGfRD2xIn78s6gyFJV0rtsEtw08hxlj1KgzWn&#10;hQpbeqmouOyuRsF288Rnt7rGSzx3H5+nY/l+fF0qdd+Py2cQgWL4D/+111rBeDJ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g6/OcgAAADdAAAADwAAAAAA&#10;AAAAAAAAAAChAgAAZHJzL2Rvd25yZXYueG1sUEsFBgAAAAAEAAQA+QAAAJYDAAAAAA==&#10;" strokeweight="0"/>
                      <v:line id="Line 11293" o:spid="_x0000_s1517" style="position:absolute;visibility:visible;mso-wrap-style:square" from="5593,4228" to="5607,4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BWCcUAAADdAAAADwAAAGRycy9kb3ducmV2LnhtbESPT4vCMBTE7wt+h/CEva2pwnZrNYos&#10;K+pt/QceH82zDTYvpYlav71ZWPA4zMxvmOm8s7W4UeuNYwXDQQKCuHDacKngsF9+ZCB8QNZYOyYF&#10;D/Iwn/Xepphrd+ct3XahFBHCPkcFVQhNLqUvKrLoB64hjt7ZtRZDlG0pdYv3CLe1HCVJKi0ajgsV&#10;NvRdUXHZXa0C85uuPjdfx/FR/qzC8JRdMmMPSr33u8UERKAuvML/7bVWMMrGKfy9iU9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SBWCcUAAADdAAAADwAAAAAAAAAA&#10;AAAAAAChAgAAZHJzL2Rvd25yZXYueG1sUEsFBgAAAAAEAAQA+QAAAJMDAAAAAA==&#10;" strokeweight="0"/>
                      <v:line id="Line 11294" o:spid="_x0000_s1518" style="position:absolute;flip:y;visibility:visible;mso-wrap-style:square" from="5550,4304" to="5559,4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CE1ccAAADdAAAADwAAAGRycy9kb3ducmV2LnhtbESPT2sCMRTE74V+h/AK3mq2HtSuRpEW&#10;pRRa8d/B23Pzuru4eVmS6Kbf3giFHoeZ+Q0znUfTiCs5X1tW8NLPQBAXVtdcKtjvls9jED4ga2ws&#10;k4Jf8jCfPT5MMde24w1dt6EUCcI+RwVVCG0upS8qMuj7tiVO3o91BkOSrpTaYZfgppGDLBtKgzWn&#10;hQpbequoOG8vRsHme8Qnt7rEczx1X+vjofw8vC+U6j3FxQREoBj+w3/tD61gMH4dwf1NegJyd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kITVxwAAAN0AAAAPAAAAAAAA&#10;AAAAAAAAAKECAABkcnMvZG93bnJldi54bWxQSwUGAAAAAAQABAD5AAAAlQMAAAAA&#10;" strokeweight="0"/>
                      <v:line id="Line 11295" o:spid="_x0000_s1519" style="position:absolute;flip:y;visibility:visible;mso-wrap-style:square" from="5551,4292" to="5559,4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8Qp8QAAADdAAAADwAAAGRycy9kb3ducmV2LnhtbERPy2oCMRTdF/oP4Ra600xd+JgaRVoq&#10;RVBR66K76+R2ZnByMyTRiX9vFkKXh/OezqNpxJWcry0reOtnIIgLq2suFfwcvnpjED4ga2wsk4Ib&#10;eZjPnp+mmGvb8Y6u+1CKFMI+RwVVCG0upS8qMuj7tiVO3J91BkOCrpTaYZfCTSMHWTaUBmtODRW2&#10;9FFRcd5fjILdZsQnt7zEczx16+3vsVwdPxdKvb7ExTuIQDH8ix/ub61gMJ6kuelNe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DxCnxAAAAN0AAAAPAAAAAAAAAAAA&#10;AAAAAKECAABkcnMvZG93bnJldi54bWxQSwUGAAAAAAQABAD5AAAAkgMAAAAA&#10;" strokeweight="0"/>
                      <v:line id="Line 11296" o:spid="_x0000_s1520" style="position:absolute;visibility:visible;mso-wrap-style:square" from="5546,4285" to="5559,4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Ce8YAAADdAAAADwAAAGRycy9kb3ducmV2LnhtbESPQWvCQBSE74L/YXlCb7pRqE3SrCKl&#10;xfZWo4EeH9lnsph9G7JbTf99t1DwOMzMN0yxHW0nrjR441jBcpGAIK6dNtwoOB3f5ikIH5A1do5J&#10;wQ952G6mkwJz7W58oGsZGhEh7HNU0IbQ51L6uiWLfuF64uid3WAxRDk0Ug94i3DbyVWSrKVFw3Gh&#10;xZ5eWqov5bdVYD7X+8ePpyqr5Os+LL/SS2rsSamH2bh7BhFoDPfwf/tdK1ilWQZ/b+IT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i/wnvGAAAA3QAAAA8AAAAAAAAA&#10;AAAAAAAAoQIAAGRycy9kb3ducmV2LnhtbFBLBQYAAAAABAAEAPkAAACUAwAAAAA=&#10;" strokeweight="0"/>
                      <v:line id="Line 11297" o:spid="_x0000_s1521" style="position:absolute;flip:x y;visibility:visible;mso-wrap-style:square" from="5552,4279" to="5569,4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7Y5jsEAAADdAAAADwAAAGRycy9kb3ducmV2LnhtbERPTWsCMRC9F/wPYYReSs3WgtbVKEVq&#10;EW+ueh8242YxmSxJ1PXfN4eCx8f7Xqx6Z8WNQmw9K/gYFSCIa69bbhQcD5v3LxAxIWu0nknBgyKs&#10;loOXBZba33lPtyo1IodwLFGBSakrpYy1IYdx5DvizJ19cJgyDI3UAe853Fk5LoqJdNhybjDY0dpQ&#10;famuTsHn9HTYXuyb2W2iMz+/tqon4aHU67D/noNI1Ken+N+91QrGsyLvz2/yE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tjmOwQAAAN0AAAAPAAAAAAAAAAAAAAAA&#10;AKECAABkcnMvZG93bnJldi54bWxQSwUGAAAAAAQABAD5AAAAjwMAAAAA&#10;" strokeweight="0"/>
                      <v:line id="Line 11298" o:spid="_x0000_s1522" style="position:absolute;flip:y;visibility:visible;mso-wrap-style:square" from="5518,4328" to="5519,4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4jIMcAAADdAAAADwAAAGRycy9kb3ducmV2LnhtbESPQWsCMRSE74L/ITzBm2b1YOvWKKK0&#10;lIItaj309ty87i5uXpYkuum/N4VCj8PMfMMsVtE04kbO15YVTMYZCOLC6ppLBZ/H59EjCB+QNTaW&#10;ScEPeVgt+70F5tp2vKfbIZQiQdjnqKAKoc2l9EVFBv3YtsTJ+7bOYEjSlVI77BLcNHKaZTNpsOa0&#10;UGFLm4qKy+FqFOzfH/jsXq7xEs/d7uPrVL6dtmulhoO4fgIRKIb/8F/7VSuYzrMJ/L5JT0Au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3iMgxwAAAN0AAAAPAAAAAAAA&#10;AAAAAAAAAKECAABkcnMvZG93bnJldi54bWxQSwUGAAAAAAQABAD5AAAAlQMAAAAA&#10;" strokeweight="0"/>
                      <v:line id="Line 11299" o:spid="_x0000_s1523" style="position:absolute;flip:y;visibility:visible;mso-wrap-style:square" from="5509,4336" to="5510,43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y9V8cAAADdAAAADwAAAGRycy9kb3ducmV2LnhtbESPS2vDMBCE74H+B7GF3hI5PvThRAmh&#10;paUU0pDXIbeNtbFNrJWRlFj991Gh0OMwM98w03k0rbiS841lBeNRBoK4tLrhSsFu+z58BuEDssbW&#10;Min4IQ/z2d1gioW2Pa/pugmVSBD2BSqoQ+gKKX1Zk0E/sh1x8k7WGQxJukpqh32Cm1bmWfYoDTac&#10;Fmrs6LWm8ry5GAXr7yc+uo9LPMdjv1wd9tXX/m2h1MN9XExABIrhP/zX/tQK8pcsh9836QnI2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DL1XxwAAAN0AAAAPAAAAAAAA&#10;AAAAAAAAAKECAABkcnMvZG93bnJldi54bWxQSwUGAAAAAAQABAD5AAAAlQMAAAAA&#10;" strokeweight="0"/>
                      <v:line id="Line 11300" o:spid="_x0000_s1524" style="position:absolute;flip:y;visibility:visible;mso-wrap-style:square" from="5492,4332" to="5493,4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AYzMcAAADdAAAADwAAAGRycy9kb3ducmV2LnhtbESPQWsCMRSE7wX/Q3iCt5qthdpujSJK&#10;pQi2aOuht+fmdXdx87Ik0Y3/3giFHoeZ+YaZzKJpxJmcry0reBhmIIgLq2suFXx/vd0/g/ABWWNj&#10;mRRcyMNs2rubYK5tx1s670IpEoR9jgqqENpcSl9UZNAPbUucvF/rDIYkXSm1wy7BTSNHWfYkDdac&#10;FipsaVFRcdydjILtx5gPbnWKx3joNp8/+3K9X86VGvTj/BVEoBj+w3/td61g9JI9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QBjMxwAAAN0AAAAPAAAAAAAA&#10;AAAAAAAAAKECAABkcnMvZG93bnJldi54bWxQSwUGAAAAAAQABAD5AAAAlQMAAAAA&#10;" strokeweight="0"/>
                      <v:line id="Line 11301" o:spid="_x0000_s1525" style="position:absolute;visibility:visible;mso-wrap-style:square" from="5485,4338" to="5497,4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X3/8UAAADdAAAADwAAAGRycy9kb3ducmV2LnhtbESPT4vCMBTE7wt+h/AEb2uquFqrUURc&#10;dG/+BY+P5tkGm5fSZLX77c3Cwh6HmfkNM1+2thIParxxrGDQT0AQ504bLhScT5/vKQgfkDVWjknB&#10;D3lYLjpvc8y0e/KBHsdQiAhhn6GCMoQ6k9LnJVn0fVcTR+/mGoshyqaQusFnhNtKDpNkLC0ajgsl&#10;1rQuKb8fv60Csx9vP74ml+lFbrZhcE3vqbFnpXrddjUDEagN/+G/9k4rGE6TE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FX3/8UAAADdAAAADwAAAAAAAAAA&#10;AAAAAAChAgAAZHJzL2Rvd25yZXYueG1sUEsFBgAAAAAEAAQA+QAAAJMDAAAAAA==&#10;" strokeweight="0"/>
                      <v:line id="Line 11302" o:spid="_x0000_s1526" style="position:absolute;flip:y;visibility:visible;mso-wrap-style:square" from="5486,4358" to="5496,4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UlI8cAAADdAAAADwAAAGRycy9kb3ducmV2LnhtbESPQWsCMRSE7wX/Q3iCt5qt0NpujSJK&#10;pQi2aOuht+fmdXdx87Ik0Y3/3giFHoeZ+YaZzKJpxJmcry0reBhmIIgLq2suFXx/vd0/g/ABWWNj&#10;mRRcyMNs2rubYK5tx1s670IpEoR9jgqqENpcSl9UZNAPbUucvF/rDIYkXSm1wy7BTSNHWfYkDdac&#10;FipsaVFRcdydjILtx5gPbnWKx3joNp8/+3K9X86VGvTj/BVEoBj+w3/td61g9JI9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5SUjxwAAAN0AAAAPAAAAAAAA&#10;AAAAAAAAAKECAABkcnMvZG93bnJldi54bWxQSwUGAAAAAAQABAD5AAAAlQMAAAAA&#10;" strokeweight="0"/>
                      <v:line id="Line 11303" o:spid="_x0000_s1527" style="position:absolute;flip:y;visibility:visible;mso-wrap-style:square" from="5486,4353" to="5487,4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e7VMcAAADdAAAADwAAAGRycy9kb3ducmV2LnhtbESPT2sCMRTE74V+h/CE3mpWD1ZXo0hL&#10;Sym04r+Dt+fmubu4eVmS6KbfvikIHoeZ+Q0zW0TTiCs5X1tWMOhnIIgLq2suFey2789jED4ga2ws&#10;k4Jf8rCYPz7MMNe24zVdN6EUCcI+RwVVCG0upS8qMuj7tiVO3sk6gyFJV0rtsEtw08hhlo2kwZrT&#10;QoUtvVZUnDcXo2D988JH93GJ53jsvleHffm1f1sq9dSLyymIQDHcw7f2p1YwnGQj+H+TnoCc/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N7tUxwAAAN0AAAAPAAAAAAAA&#10;AAAAAAAAAKECAABkcnMvZG93bnJldi54bWxQSwUGAAAAAAQABAD5AAAAlQMAAAAA&#10;" strokeweight="0"/>
                      <v:line id="Line 11304" o:spid="_x0000_s1528" style="position:absolute;flip:x y;visibility:visible;mso-wrap-style:square" from="5470,4349" to="5486,4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h+sQAAADdAAAADwAAAGRycy9kb3ducmV2LnhtbESPQWsCMRSE74X+h/AKXopmq6B1a5RS&#10;qkhvrvX+2Dw3i8nLkqS6/nsjCD0OM/MNs1j1zoozhdh6VvA2KkAQ11633Cj43a+H7yBiQtZoPZOC&#10;K0VYLZ+fFlhqf+EdnavUiAzhWKICk1JXShlrQw7jyHfE2Tv64DBlGRqpA14y3Fk5LoqpdNhyXjDY&#10;0Zeh+lT9OQWT2WG/PdlX87OOznxvbFVPw1WpwUv/+QEiUZ/+w4/2VisYz4sZ3N/kJyC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X6H6xAAAAN0AAAAPAAAAAAAAAAAA&#10;AAAAAKECAABkcnMvZG93bnJldi54bWxQSwUGAAAAAAQABAD5AAAAkgMAAAAA&#10;" strokeweight="0"/>
                      <v:line id="Line 11305" o:spid="_x0000_s1529" style="position:absolute;flip:x y;visibility:visible;mso-wrap-style:square" from="5473,4362" to="5486,4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A1iMEAAADdAAAADwAAAGRycy9kb3ducmV2LnhtbERPTWsCMRC9F/wPYYReSs3WgtbVKEVq&#10;EW+ueh8242YxmSxJ1PXfN4eCx8f7Xqx6Z8WNQmw9K/gYFSCIa69bbhQcD5v3LxAxIWu0nknBgyKs&#10;loOXBZba33lPtyo1IodwLFGBSakrpYy1IYdx5DvizJ19cJgyDI3UAe853Fk5LoqJdNhybjDY0dpQ&#10;famuTsHn9HTYXuyb2W2iMz+/tqon4aHU67D/noNI1Ken+N+91QrGsyLPzW/yE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wDWIwQAAAN0AAAAPAAAAAAAAAAAAAAAA&#10;AKECAABkcnMvZG93bnJldi54bWxQSwUGAAAAAAQABAD5AAAAjwMAAAAA&#10;" strokeweight="0"/>
                      <v:line id="Line 11306" o:spid="_x0000_s1530" style="position:absolute;flip:y;visibility:visible;mso-wrap-style:square" from="5461,4375" to="5472,4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gvJscAAADdAAAADwAAAGRycy9kb3ducmV2LnhtbESPQWsCMRSE74L/ITzBm2b1YOvWKKK0&#10;lIIt2nro7bl57i5uXpYkuum/N4VCj8PMfMMsVtE04kbO15YVTMYZCOLC6ppLBV+fz6NHED4ga2ws&#10;k4If8rBa9nsLzLXteE+3QyhFgrDPUUEVQptL6YuKDPqxbYmTd7bOYEjSlVI77BLcNHKaZTNpsOa0&#10;UGFLm4qKy+FqFOzfH/jkXq7xEk/d7uP7WL4dt2ulhoO4fgIRKIb/8F/7VSuYzrM5/L5JT0Au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qC8mxwAAAN0AAAAPAAAAAAAA&#10;AAAAAAAAAKECAABkcnMvZG93bnJldi54bWxQSwUGAAAAAAQABAD5AAAAlQMAAAAA&#10;" strokeweight="0"/>
                      <v:line id="Line 11307" o:spid="_x0000_s1531" style="position:absolute;flip:x y;visibility:visible;mso-wrap-style:square" from="5447,4378" to="5461,4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vU8EAAADdAAAADwAAAGRycy9kb3ducmV2LnhtbERPTWsCMRC9C/6HMAUvolkt2Lo1iogW&#10;6a1rvQ+bcbOYTJYk6vrvm0Ohx8f7Xm16Z8WdQmw9K5hNCxDEtdctNwp+TofJO4iYkDVaz6TgSRE2&#10;6+FghaX2D/6me5UakUM4lqjApNSVUsbakMM49R1x5i4+OEwZhkbqgI8c7qycF8VCOmw5NxjsaGeo&#10;vlY3p+D17Xw6Xu3YfB2iM/tPW9WL8FRq9NJvP0Ak6tO/+M991Army1nen9/kJyD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b69TwQAAAN0AAAAPAAAAAAAAAAAAAAAA&#10;AKECAABkcnMvZG93bnJldi54bWxQSwUGAAAAAAQABAD5AAAAjwMAAAAA&#10;" strokeweight="0"/>
                      <v:line id="Line 11308" o:spid="_x0000_s1532" style="position:absolute;flip:y;visibility:visible;mso-wrap-style:square" from="5436,4391" to="5447,4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e1/ccAAADdAAAADwAAAGRycy9kb3ducmV2LnhtbESPT2sCMRTE7wW/Q3hCbzW7HvpnNYq0&#10;tJSCFa0evD03z93FzcuSRDf99qZQ8DjMzG+Y6TyaVlzI+caygnyUgSAurW64UrD9eX94BuEDssbW&#10;Min4JQ/z2eBuioW2Pa/psgmVSBD2BSqoQ+gKKX1Zk0E/sh1x8o7WGQxJukpqh32Cm1aOs+xRGmw4&#10;LdTY0WtN5WlzNgrW3098cB/neIqHfrna76qv3dtCqfthXExABIrhFv5vf2oF45c8h78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B7X9xwAAAN0AAAAPAAAAAAAA&#10;AAAAAAAAAKECAABkcnMvZG93bnJldi54bWxQSwUGAAAAAAQABAD5AAAAlQMAAAAA&#10;" strokeweight="0"/>
                      <v:line id="Line 11309" o:spid="_x0000_s1533" style="position:absolute;flip:x y;visibility:visible;mso-wrap-style:square" from="5420,4393" to="5436,4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GUv8QAAADdAAAADwAAAGRycy9kb3ducmV2LnhtbESPQWsCMRSE74X+h/AKXkrNugXbbo1S&#10;ihbx5treH5vXzWLysiRR139vBMHjMDPfMLPF4Kw4UoidZwWTcQGCuPG641bB72718g4iJmSN1jMp&#10;OFOExfzxYYaV9ife0rFOrcgQjhUqMCn1lZSxMeQwjn1PnL1/HxymLEMrdcBThjsry6KYSocd5wWD&#10;PX0bavb1wSl4ffvbrff22WxW0Znlj62baTgrNXoavj5BJBrSPXxrr7WC8mNSwvVNfgJy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8ZS/xAAAAN0AAAAPAAAAAAAAAAAA&#10;AAAAAKECAABkcnMvZG93bnJldi54bWxQSwUGAAAAAAQABAD5AAAAkgMAAAAA&#10;" strokeweight="0"/>
                      <v:line id="Line 11310" o:spid="_x0000_s1534" style="position:absolute;flip:y;visibility:visible;mso-wrap-style:square" from="5470,4349" to="5471,4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mOEccAAADdAAAADwAAAGRycy9kb3ducmV2LnhtbESPQWsCMRSE74X+h/AK3mpWC7bdGkVa&#10;KiJo0erB23Pzuru4eVmS6MZ/bwqFHoeZ+YYZT6NpxIWcry0rGPQzEMSF1TWXCnbfn48vIHxA1thY&#10;JgVX8jCd3N+NMde24w1dtqEUCcI+RwVVCG0upS8qMuj7tiVO3o91BkOSrpTaYZfgppHDLBtJgzWn&#10;hQpbeq+oOG3PRsFm/cxHNz/HUzx2q6/DvlzuP2ZK9R7i7A1EoBj+w3/thVYwfB08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mY4RxwAAAN0AAAAPAAAAAAAA&#10;AAAAAAAAAKECAABkcnMvZG93bnJldi54bWxQSwUGAAAAAAQABAD5AAAAlQMAAAAA&#10;" strokeweight="0"/>
                      <v:line id="Line 11311" o:spid="_x0000_s1535" style="position:absolute;flip:y;visibility:visible;mso-wrap-style:square" from="5472,4362" to="5473,4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AWZccAAADdAAAADwAAAGRycy9kb3ducmV2LnhtbESPQWsCMRSE74X+h/AK3mpWKbbdGkVa&#10;KiJo0erB23Pzuru4eVmS6MZ/bwqFHoeZ+YYZT6NpxIWcry0rGPQzEMSF1TWXCnbfn48vIHxA1thY&#10;JgVX8jCd3N+NMde24w1dtqEUCcI+RwVVCG0upS8qMuj7tiVO3o91BkOSrpTaYZfgppHDLBtJgzWn&#10;hQpbeq+oOG3PRsFm/cxHNz/HUzx2q6/DvlzuP2ZK9R7i7A1EoBj+w3/thVYwfB08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cBZlxwAAAN0AAAAPAAAAAAAA&#10;AAAAAAAAAKECAABkcnMvZG93bnJldi54bWxQSwUGAAAAAAQABAD5AAAAlQMAAAAA&#10;" strokeweight="0"/>
                      <v:line id="Line 11312" o:spid="_x0000_s1536" style="position:absolute;flip:y;visibility:visible;mso-wrap-style:square" from="5461,4369" to="5462,4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yz/scAAADdAAAADwAAAGRycy9kb3ducmV2LnhtbESPQWsCMRSE74X+h/AK3mpWobbdGkVa&#10;KiJo0erB23Pzuru4eVmS6MZ/bwqFHoeZ+YYZT6NpxIWcry0rGPQzEMSF1TWXCnbfn48vIHxA1thY&#10;JgVX8jCd3N+NMde24w1dtqEUCcI+RwVVCG0upS8qMuj7tiVO3o91BkOSrpTaYZfgppHDLBtJgzWn&#10;hQpbeq+oOG3PRsFm/cxHNz/HUzx2q6/DvlzuP2ZK9R7i7A1EoBj+w3/thVYwfB08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PLP+xwAAAN0AAAAPAAAAAAAA&#10;AAAAAAAAAKECAABkcnMvZG93bnJldi54bWxQSwUGAAAAAAQABAD5AAAAlQMAAAAA&#10;" strokeweight="0"/>
                      <v:line id="Line 11313" o:spid="_x0000_s1537" style="position:absolute;flip:y;visibility:visible;mso-wrap-style:square" from="5446,4365" to="5447,4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4ticcAAADdAAAADwAAAGRycy9kb3ducmV2LnhtbESPT2sCMRTE74V+h/AKvdWsHqxdjSIV&#10;SylY8d/B23Pzuru4eVmS6Kbf3hSEHoeZ+Q0zmUXTiCs5X1tW0O9lIIgLq2suFex3y5cRCB+QNTaW&#10;ScEveZhNHx8mmGvb8Yau21CKBGGfo4IqhDaX0hcVGfQ92xIn78c6gyFJV0rtsEtw08hBlg2lwZrT&#10;QoUtvVdUnLcXo2Dz/con93GJ53jqVuvjofw6LOZKPT/F+RhEoBj+w/f2p1YweOsP4e9NegJye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7i2JxwAAAN0AAAAPAAAAAAAA&#10;AAAAAAAAAKECAABkcnMvZG93bnJldi54bWxQSwUGAAAAAAQABAD5AAAAlQMAAAAA&#10;" strokeweight="0"/>
                      <v:line id="Line 11314" o:spid="_x0000_s1538" style="position:absolute;flip:y;visibility:visible;mso-wrap-style:square" from="5447,4378" to="5448,4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KIEscAAADdAAAADwAAAGRycy9kb3ducmV2LnhtbESPQWsCMRSE74X+h/AK3mpWD9quRpGK&#10;IgUr2nrw9ty87i5uXpYkuum/N4VCj8PMfMNM59E04kbO15YVDPoZCOLC6ppLBV+fq+cXED4ga2ws&#10;k4If8jCfPT5MMde24z3dDqEUCcI+RwVVCG0upS8qMuj7tiVO3rd1BkOSrpTaYZfgppHDLBtJgzWn&#10;hQpbequouByuRsH+Y8xnt77GSzx3293pWL4flwulek9xMQERKIb/8F97oxUMXwdj+H2TnoCc3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oogSxwAAAN0AAAAPAAAAAAAA&#10;AAAAAAAAAKECAABkcnMvZG93bnJldi54bWxQSwUGAAAAAAQABAD5AAAAlQMAAAAA&#10;" strokeweight="0"/>
                      <v:line id="Line 11315" o:spid="_x0000_s1539" style="position:absolute;flip:y;visibility:visible;mso-wrap-style:square" from="5436,4385" to="5437,4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0cYMQAAADdAAAADwAAAGRycy9kb3ducmV2LnhtbERPTWsCMRC9F/wPYQRvNasHrVujiNJS&#10;ClbUeuht3Ex3FzeTJYlu/PfmUOjx8b7ny2gacSPna8sKRsMMBHFhdc2lgu/j2/MLCB+QNTaWScGd&#10;PCwXvac55tp2vKfbIZQihbDPUUEVQptL6YuKDPqhbYkT92udwZCgK6V22KVw08hxlk2kwZpTQ4Ut&#10;rSsqLoerUbD/mvLZvV/jJZ677e7nVH6eNiulBv24egURKIZ/8Z/7QysYz0ZpbnqTnoB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PRxgxAAAAN0AAAAPAAAAAAAAAAAA&#10;AAAAAKECAABkcnMvZG93bnJldi54bWxQSwUGAAAAAAQABAD5AAAAkgMAAAAA&#10;" strokeweight="0"/>
                      <v:line id="Line 11316" o:spid="_x0000_s1540" style="position:absolute;flip:y;visibility:visible;mso-wrap-style:square" from="5420,4380" to="5421,4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G5+8cAAADdAAAADwAAAGRycy9kb3ducmV2LnhtbESPQWsCMRSE70L/Q3iF3jSrh1q3RpGW&#10;FhGqaOvB23Pz3F3cvCxJdOO/b4RCj8PMfMNM59E04krO15YVDAcZCOLC6ppLBT/fH/0XED4ga2ws&#10;k4IbeZjPHnpTzLXteEvXXShFgrDPUUEVQptL6YuKDPqBbYmTd7LOYEjSlVI77BLcNHKUZc/SYM1p&#10;ocKW3ioqzruLUbBdj/noPi/xHI/d1+awL1f794VST49x8QoiUAz/4b/2UisYTYYTuL9JT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cbn7xwAAAN0AAAAPAAAAAAAA&#10;AAAAAAAAAKECAABkcnMvZG93bnJldi54bWxQSwUGAAAAAAQABAD5AAAAlQMAAAAA&#10;" strokeweight="0"/>
                      <v:line id="Line 11317" o:spid="_x0000_s1541" style="position:absolute;flip:y;visibility:visible;mso-wrap-style:square" from="5421,4394" to="5422,4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fa28QAAADdAAAADwAAAGRycy9kb3ducmV2LnhtbERPz2vCMBS+D/wfwhO8zdQedOuMIsrG&#10;GLihm4fdns2zLTYvJYk2/vfmMNjx4/s9X0bTiis531hWMBlnIIhLqxuuFPx8vz4+gfABWWNrmRTc&#10;yMNyMXiYY6Ftzzu67kMlUgj7AhXUIXSFlL6syaAf2444cSfrDIYEXSW1wz6Fm1bmWTaVBhtODTV2&#10;tK6pPO8vRsHuc8ZH93aJ53jst1+/h+rjsFkpNRrG1QuIQDH8i//c71pB/pyn/elNegJ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J9rbxAAAAN0AAAAPAAAAAAAAAAAA&#10;AAAAAKECAABkcnMvZG93bnJldi54bWxQSwUGAAAAAAQABAD5AAAAkgMAAAAA&#10;" strokeweight="0"/>
                      <v:line id="Line 11318" o:spid="_x0000_s1542" style="position:absolute;flip:x y;visibility:visible;mso-wrap-style:square" from="5421,4380" to="5436,4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AdcQAAADdAAAADwAAAGRycy9kb3ducmV2LnhtbESPQWsCMRSE74X+h/AKXkrNugXbbo1S&#10;ihbx5treH5vXzWLysiRR139vBMHjMDPfMLPF4Kw4UoidZwWTcQGCuPG641bB72718g4iJmSN1jMp&#10;OFOExfzxYYaV9ife0rFOrcgQjhUqMCn1lZSxMeQwjn1PnL1/HxymLEMrdcBThjsry6KYSocd5wWD&#10;PX0bavb1wSl4ffvbrff22WxW0Znlj62baTgrNXoavj5BJBrSPXxrr7WC8qOcwPVNfgJy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T8B1xAAAAN0AAAAPAAAAAAAAAAAA&#10;AAAAAKECAABkcnMvZG93bnJldi54bWxQSwUGAAAAAAQABAD5AAAAkgMAAAAA&#10;" strokeweight="0"/>
                      <v:line id="Line 11319" o:spid="_x0000_s1543" style="position:absolute;flip:y;visibility:visible;mso-wrap-style:square" from="5436,4378" to="5447,4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nhN8cAAADdAAAADwAAAGRycy9kb3ducmV2LnhtbESPS2vDMBCE74H+B7GF3hI5PvThRAmh&#10;paUU0pDXIbeNtbFNrJWRlFj991Gh0OMwM98w03k0rbiS841lBeNRBoK4tLrhSsFu+z58BuEDssbW&#10;Min4IQ/z2d1gioW2Pa/pugmVSBD2BSqoQ+gKKX1Zk0E/sh1x8k7WGQxJukpqh32Cm1bmWfYoDTac&#10;Fmrs6LWm8ry5GAXr7yc+uo9LPMdjv1wd9tXX/m2h1MN9XExABIrhP/zX/tQK8pc8h9836QnI2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ueE3xwAAAN0AAAAPAAAAAAAA&#10;AAAAAAAAAKECAABkcnMvZG93bnJldi54bWxQSwUGAAAAAAQABAD5AAAAlQMAAAAA&#10;" strokeweight="0"/>
                      <v:line id="Line 11320" o:spid="_x0000_s1544" style="position:absolute;visibility:visible;mso-wrap-style:square" from="5438,4370" to="5447,4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kz68YAAADdAAAADwAAAGRycy9kb3ducmV2LnhtbESPT2vCQBTE7wW/w/IEb3VjpBqjq0ip&#10;aG+tf8DjI/tMFrNvQ3bV9Nu7hUKPw8z8hlmsOluLO7XeOFYwGiYgiAunDZcKjofNawbCB2SNtWNS&#10;8EMeVsveywJz7R78Tfd9KEWEsM9RQRVCk0vpi4os+qFriKN3ca3FEGVbSt3iI8JtLdMkmUiLhuNC&#10;hQ29V1Rc9zerwHxNtm+f09PsJD+2YXTOrpmxR6UG/W49BxGoC//hv/ZOK0hn6Rh+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wJM+vGAAAA3QAAAA8AAAAAAAAA&#10;AAAAAAAAoQIAAGRycy9kb3ducmV2LnhtbFBLBQYAAAAABAAEAPkAAACUAwAAAAA=&#10;" strokeweight="0"/>
                      <v:line id="Line 11321" o:spid="_x0000_s1545" style="position:absolute;flip:y;visibility:visible;mso-wrap-style:square" from="5438,4365" to="5446,4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zc2MgAAADdAAAADwAAAGRycy9kb3ducmV2LnhtbESPS2vDMBCE74X+B7GF3ho5pvThRAmh&#10;paUE0pLXIbeNtbFNrJWRlFj591Gh0OMwM98w42k0rTiT841lBcNBBoK4tLrhSsFm/fHwAsIHZI2t&#10;ZVJwIQ/Tye3NGAtte17SeRUqkSDsC1RQh9AVUvqyJoN+YDvi5B2sMxiSdJXUDvsEN63Ms+xJGmw4&#10;LdTY0VtN5XF1MgqW38+8d5+neIz7fvGz21bz7ftMqfu7OBuBCBTDf/iv/aUV5K/5I/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Bzc2MgAAADdAAAADwAAAAAA&#10;AAAAAAAAAAChAgAAZHJzL2Rvd25yZXYueG1sUEsFBgAAAAAEAAQA+QAAAJYDAAAAAA==&#10;" strokeweight="0"/>
                      <v:line id="Line 11322" o:spid="_x0000_s1546" style="position:absolute;flip:x y;visibility:visible;mso-wrap-style:square" from="5446,4365" to="5462,4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TGdsUAAADdAAAADwAAAGRycy9kb3ducmV2LnhtbESPQWsCMRSE74X+h/AKXqRmu0Vtt0YR&#10;qUW8ubb3x+Z1s5i8LEnU9d83hUKPw8x8wyxWg7PiQiF2nhU8TQoQxI3XHbcKPo/bxxcQMSFrtJ5J&#10;wY0irJb3dwustL/ygS51akWGcKxQgUmpr6SMjSGHceJ74ux9++AwZRlaqQNeM9xZWRbFTDrsOC8Y&#10;7GljqDnVZ6fgef513J3s2Oy30Zn3D1s3s3BTavQwrN9AJBrSf/ivvdMKytdyCr9v8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HTGdsUAAADdAAAADwAAAAAAAAAA&#10;AAAAAAChAgAAZHJzL2Rvd25yZXYueG1sUEsFBgAAAAAEAAQA+QAAAJMDAAAAAA==&#10;" strokeweight="0"/>
                      <v:line id="Line 11323" o:spid="_x0000_s1547" style="position:absolute;flip:y;visibility:visible;mso-wrap-style:square" from="5462,4362" to="5473,4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LnNMcAAADdAAAADwAAAGRycy9kb3ducmV2LnhtbESPQWsCMRSE74X+h/CE3mrWPdh2NYpU&#10;LKXQilYP3p6b5+7i5mVJopv++6ZQ8DjMzDfMdB5NK67kfGNZwWiYgSAurW64UrD7Xj0+g/ABWWNr&#10;mRT8kIf57P5uioW2PW/oug2VSBD2BSqoQ+gKKX1Zk0E/tB1x8k7WGQxJukpqh32Cm1bmWTaWBhtO&#10;CzV29FpTed5ejILN1xMf3dslnuOx/1wf9tXHfrlQ6mEQFxMQgWK4hf/b71pB/pKP4e9NegJy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guc0xwAAAN0AAAAPAAAAAAAA&#10;AAAAAAAAAKECAABkcnMvZG93bnJldi54bWxQSwUGAAAAAAQABAD5AAAAlQMAAAAA&#10;" strokeweight="0"/>
                      <v:line id="Line 11324" o:spid="_x0000_s1548" style="position:absolute;visibility:visible;mso-wrap-style:square" from="5462,4354" to="5473,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I16MUAAADdAAAADwAAAGRycy9kb3ducmV2LnhtbESPT4vCMBTE7wt+h/CEva2pBbVWo4go&#10;7t7Wf+Dx0TzbYPNSmqjdb79ZWPA4zMxvmPmys7V4UOuNYwXDQQKCuHDacKngdNx+ZCB8QNZYOyYF&#10;P+Rhuei9zTHX7sl7ehxCKSKEfY4KqhCaXEpfVGTRD1xDHL2ray2GKNtS6hafEW5rmSbJWFo0HBcq&#10;bGhdUXE73K0C8z3ejb4m5+lZbnZheMlumbEnpd773WoGIlAXXuH/9qdWkE7TC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zI16MUAAADdAAAADwAAAAAAAAAA&#10;AAAAAAChAgAAZHJzL2Rvd25yZXYueG1sUEsFBgAAAAAEAAQA+QAAAJMDAAAAAA==&#10;" strokeweight="0"/>
                      <v:line id="Line 11325" o:spid="_x0000_s1549" style="position:absolute;flip:y;visibility:visible;mso-wrap-style:square" from="5462,4349" to="5470,4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HW3cQAAADdAAAADwAAAGRycy9kb3ducmV2LnhtbERPz2vCMBS+D/wfwhO8zdQedOuMIsrG&#10;GLihm4fdns2zLTYvJYk2/vfmMNjx4/s9X0bTiis531hWMBlnIIhLqxuuFPx8vz4+gfABWWNrmRTc&#10;yMNyMXiYY6Ftzzu67kMlUgj7AhXUIXSFlL6syaAf2444cSfrDIYEXSW1wz6Fm1bmWTaVBhtODTV2&#10;tK6pPO8vRsHuc8ZH93aJ53jst1+/h+rjsFkpNRrG1QuIQDH8i//c71pB/pynuelNegJ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dbdxAAAAN0AAAAPAAAAAAAAAAAA&#10;AAAAAKECAABkcnMvZG93bnJldi54bWxQSwUGAAAAAAQABAD5AAAAkgMAAAAA&#10;" strokeweight="0"/>
                      <v:line id="Line 11326" o:spid="_x0000_s1550" style="position:absolute;flip:y;visibility:visible;mso-wrap-style:square" from="5509,4341" to="5518,43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1zRsgAAADdAAAADwAAAGRycy9kb3ducmV2LnhtbESPT2sCMRTE74V+h/AKvdWse2jrahRp&#10;aSkFK/47eHtunruLm5cliW767U2h4HGYmd8wk1k0rbiQ841lBcNBBoK4tLrhSsF28/H0CsIHZI2t&#10;ZVLwSx5m0/u7CRba9ryiyzpUIkHYF6igDqErpPRlTQb9wHbEyTtaZzAk6SqpHfYJblqZZ9mzNNhw&#10;Wqixo7eaytP6bBSsfl744D7P8RQP/WK531Xfu/e5Uo8PcT4GESiGW/i//aUV5KN8BH9v0hOQ0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h1zRsgAAADdAAAADwAAAAAA&#10;AAAAAAAAAAChAgAAZHJzL2Rvd25yZXYueG1sUEsFBgAAAAAEAAQA+QAAAJYDAAAAAA==&#10;" strokeweight="0"/>
                      <v:line id="Line 11327" o:spid="_x0000_s1551" style="position:absolute;flip:x y;visibility:visible;mso-wrap-style:square" from="5497,4346" to="5509,43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rzM8EAAADdAAAADwAAAGRycy9kb3ducmV2LnhtbERPTWsCMRC9C/6HMIVepGZVULs1ikgV&#10;6c3V3ofNdLOYTJYk1fXfNwehx8f7Xm16Z8WNQmw9K5iMCxDEtdctNwou5/3bEkRMyBqtZ1LwoAib&#10;9XCwwlL7O5/oVqVG5BCOJSowKXWllLE25DCOfUecuR8fHKYMQyN1wHsOd1ZOi2IuHbacGwx2tDNU&#10;X6tfp2C2+D4fr3ZkvvbRmc+Drep5eCj1+tJvP0Ak6tO/+Ok+agXT91nen9/kJyD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2vMzwQAAAN0AAAAPAAAAAAAAAAAAAAAA&#10;AKECAABkcnMvZG93bnJldi54bWxQSwUGAAAAAAQABAD5AAAAjwMAAAAA&#10;" strokeweight="0"/>
                      <v:line id="Line 11328" o:spid="_x0000_s1552" style="position:absolute;flip:y;visibility:visible;mso-wrap-style:square" from="5496,4346" to="5497,4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LpnccAAADdAAAADwAAAGRycy9kb3ducmV2LnhtbESPQWsCMRSE74X+h/AK3mpWC7bdGkVa&#10;KiJo0erB23Pzuru4eVmS6MZ/bwqFHoeZ+YYZT6NpxIWcry0rGPQzEMSF1TWXCnbfn48vIHxA1thY&#10;JgVX8jCd3N+NMde24w1dtqEUCcI+RwVVCG0upS8qMuj7tiVO3o91BkOSrpTaYZfgppHDLBtJgzWn&#10;hQpbeq+oOG3PRsFm/cxHNz/HUzx2q6/DvlzuP2ZK9R7i7A1EoBj+w3/thVYwfH0a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sumdxwAAAN0AAAAPAAAAAAAA&#10;AAAAAAAAAKECAABkcnMvZG93bnJldi54bWxQSwUGAAAAAAQABAD5AAAAlQMAAAAA&#10;" strokeweight="0"/>
                      <v:line id="Line 11329" o:spid="_x0000_s1553" style="position:absolute;flip:y;visibility:visible;mso-wrap-style:square" from="5486,4346" to="5497,4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B36sgAAADdAAAADwAAAGRycy9kb3ducmV2LnhtbESPS2vDMBCE74X+B7GF3ho5LvThRAmh&#10;paUE0pLXIbeNtbFNrJWRlFj591Gh0OMwM98w42k0rTiT841lBcNBBoK4tLrhSsFm/fHwAsIHZI2t&#10;ZVJwIQ/Tye3NGAtte17SeRUqkSDsC1RQh9AVUvqyJoN+YDvi5B2sMxiSdJXUDvsEN63Ms+xJGmw4&#10;LdTY0VtN5XF1MgqW38+8d5+neIz7fvGz21bz7ftMqfu7OBuBCBTDf/iv/aUV5K+P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WB36sgAAADdAAAADwAAAAAA&#10;AAAAAAAAAAChAgAAZHJzL2Rvd25yZXYueG1sUEsFBgAAAAAEAAQA+QAAAJYDAAAAAA==&#10;" strokeweight="0"/>
                      <v:line id="Line 11330" o:spid="_x0000_s1554" style="position:absolute;flip:y;visibility:visible;mso-wrap-style:square" from="5485,4332" to="5493,4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zSccgAAADdAAAADwAAAGRycy9kb3ducmV2LnhtbESPT2sCMRTE74V+h/AEbzWrgq1bo0hL&#10;RQq1+O/g7bl53V3cvCxJdNNv3xQKPQ4z8xtmtoimETdyvrasYDjIQBAXVtdcKjjs3x6eQPiArLGx&#10;TAq+ycNifn83w1zbjrd024VSJAj7HBVUIbS5lL6oyKAf2JY4eV/WGQxJulJqh12Cm0aOsmwiDdac&#10;Fips6aWi4rK7GgXbzSOf3eoaL/HcfXyejuX78XWpVL8Xl88gAsXwH/5rr7WC0XQ8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izSccgAAADdAAAADwAAAAAA&#10;AAAAAAAAAAChAgAAZHJzL2Rvd25yZXYueG1sUEsFBgAAAAAEAAQA+QAAAJYDAAAAAA==&#10;" strokeweight="0"/>
                      <v:line id="Line 11331" o:spid="_x0000_s1555" style="position:absolute;flip:x y;visibility:visible;mso-wrap-style:square" from="5540,4311" to="5550,4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H1MMQAAADdAAAADwAAAGRycy9kb3ducmV2LnhtbESPQWsCMRSE74X+h/AKXkrNVovV1Sil&#10;aJHeuur9sXluFpOXJUl1/feNIPQ4zMw3zGLVOyvOFGLrWcHrsABBXHvdcqNgv9u8TEHEhKzReiYF&#10;V4qwWj4+LLDU/sI/dK5SIzKEY4kKTEpdKWWsDTmMQ98RZ+/og8OUZWikDnjJcGflqCgm0mHLecFg&#10;R5+G6lP16xSM3w+77ck+m+9NdGb9Zat6Eq5KDZ76jzmIRH36D9/bW61gNBu/we1Nfg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4fUwxAAAAN0AAAAPAAAAAAAAAAAA&#10;AAAAAKECAABkcnMvZG93bnJldi54bWxQSwUGAAAAAAQABAD5AAAAkgMAAAAA&#10;" strokeweight="0"/>
                      <v:line id="Line 11332" o:spid="_x0000_s1556" style="position:absolute;flip:y;visibility:visible;mso-wrap-style:square" from="5530,4323" to="5539,4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nvnsgAAADdAAAADwAAAGRycy9kb3ducmV2LnhtbESPT0sDMRTE7wW/Q3iCtzZrRW3XpqW0&#10;KCLU0n8Hb6+b5+7SzcuSpN347Y0g9DjMzG+YySyaRlzI+dqygvtBBoK4sLrmUsF+99ofgfABWWNj&#10;mRT8kIfZ9KY3wVzbjjd02YZSJAj7HBVUIbS5lL6oyKAf2JY4ed/WGQxJulJqh12Cm0YOs+xJGqw5&#10;LVTY0qKi4rQ9GwWbz2c+urdzPMVjt1p/HcqPw3Ku1N1tnL+ACBTDNfzfftcKhuOHR/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onvnsgAAADdAAAADwAAAAAA&#10;AAAAAAAAAAChAgAAZHJzL2Rvd25yZXYueG1sUEsFBgAAAAAEAAQA+QAAAJYDAAAAAA==&#10;" strokeweight="0"/>
                      <v:line id="Line 11333" o:spid="_x0000_s1557" style="position:absolute;flip:x y;visibility:visible;mso-wrap-style:square" from="5519,4329" to="5530,4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O3MQAAADdAAAADwAAAGRycy9kb3ducmV2LnhtbESPQWsCMRSE70L/Q3gFL1KzVVjbrVFK&#10;0SK9udr7Y/O6WUxeliTV9d83gtDjMDPfMMv14Kw4U4idZwXP0wIEceN1x62C42H79AIiJmSN1jMp&#10;uFKE9ephtMRK+wvv6VynVmQIxwoVmJT6SsrYGHIYp74nzt6PDw5TlqGVOuAlw52Vs6IopcOO84LB&#10;nj4MNaf61ymYL74Pu5OdmK9tdGbzaeumDFelxo/D+xuIREP6D9/bO61g9jov4fYmPw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f87cxAAAAN0AAAAPAAAAAAAAAAAA&#10;AAAAAKECAABkcnMvZG93bnJldi54bWxQSwUGAAAAAAQABAD5AAAAkgMAAAAA&#10;" strokeweight="0"/>
                      <v:line id="Line 11334" o:spid="_x0000_s1558" style="position:absolute;flip:y;visibility:visible;mso-wrap-style:square" from="5552,4279" to="5553,4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fUcsgAAADdAAAADwAAAGRycy9kb3ducmV2LnhtbESPT2sCMRTE74V+h/AEbzWrQq1bo0hL&#10;RQq1+O/g7bl53V3cvCxJdNNv3xQKPQ4z8xtmtoimETdyvrasYDjIQBAXVtdcKjjs3x6eQPiArLGx&#10;TAq+ycNifn83w1zbjrd024VSJAj7HBVUIbS5lL6oyKAf2JY4eV/WGQxJulJqh12Cm0aOsuxRGqw5&#10;LVTY0ktFxWV3NQq2mwmf3eoaL/HcfXyejuX78XWpVL8Xl88gAsXwH/5rr7WC0XQ8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RfUcsgAAADdAAAADwAAAAAA&#10;AAAAAAAAAAChAgAAZHJzL2Rvd25yZXYueG1sUEsFBgAAAAAEAAQA+QAAAJYDAAAAAA==&#10;" strokeweight="0"/>
                      <v:line id="Line 11335" o:spid="_x0000_s1559" style="position:absolute;flip:y;visibility:visible;mso-wrap-style:square" from="5550,4300" to="5551,4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hAAMQAAADdAAAADwAAAGRycy9kb3ducmV2LnhtbERPy2oCMRTdC/5DuEJ3NaOFto5GEUtL&#10;KdTia+HuOrnODE5uhiQ66d83i4LLw3nPFtE04kbO15YVjIYZCOLC6ppLBfvd++MrCB+QNTaWScEv&#10;eVjM+70Z5tp2vKHbNpQihbDPUUEVQptL6YuKDPqhbYkTd7bOYEjQlVI77FK4aeQ4y56lwZpTQ4Ut&#10;rSoqLturUbBZv/DJfVzjJZ6675/jofw6vC2VehjE5RREoBju4n/3p1Ywnjyl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iEAAxAAAAN0AAAAPAAAAAAAAAAAA&#10;AAAAAKECAABkcnMvZG93bnJldi54bWxQSwUGAAAAAAQABAD5AAAAkgMAAAAA&#10;" strokeweight="0"/>
                      <v:line id="Line 11336" o:spid="_x0000_s1560" style="position:absolute;flip:y;visibility:visible;mso-wrap-style:square" from="5534,4297" to="5535,4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Tlm8gAAADdAAAADwAAAGRycy9kb3ducmV2LnhtbESPT2sCMRTE70K/Q3hCb5rVQqtbo0hL&#10;RQq1+O/g7bl53V3cvCxJdNNv3xQKPQ4z8xtmtoimETdyvrasYDTMQBAXVtdcKjjs3wYTED4ga2ws&#10;k4Jv8rCY3/VmmGvb8ZZuu1CKBGGfo4IqhDaX0hcVGfRD2xIn78s6gyFJV0rtsEtw08hxlj1KgzWn&#10;hQpbeqmouOyuRsF288Rnt7rGSzx3H5+nY/l+fF0qdd+Py2cQgWL4D/+111rBePow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8Tlm8gAAADdAAAADwAAAAAA&#10;AAAAAAAAAAChAgAAZHJzL2Rvd25yZXYueG1sUEsFBgAAAAAEAAQA+QAAAJYDAAAAAA==&#10;" strokeweight="0"/>
                      <v:line id="Line 11337" o:spid="_x0000_s1561" style="position:absolute;flip:y;visibility:visible;mso-wrap-style:square" from="5539,4310" to="5540,4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g/e8QAAADdAAAADwAAAGRycy9kb3ducmV2LnhtbERPy2oCMRTdC/5DuEJ3NaOUto5GEUtL&#10;KdTia+HuOrnODE5uhiQ66d83i4LLw3nPFtE04kbO15YVjIYZCOLC6ppLBfvd++MrCB+QNTaWScEv&#10;eVjM+70Z5tp2vKHbNpQihbDPUUEVQptL6YuKDPqhbYkTd7bOYEjQlVI77FK4aeQ4y56lwZpTQ4Ut&#10;rSoqLturUbBZv/DJfVzjJZ6675/jofw6vC2VehjE5RREoBju4n/3p1Ywnjyl/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D97xAAAAN0AAAAPAAAAAAAAAAAA&#10;AAAAAKECAABkcnMvZG93bnJldi54bWxQSwUGAAAAAAQABAD5AAAAkgMAAAAA&#10;" strokeweight="0"/>
                      <v:line id="Line 11338" o:spid="_x0000_s1562" style="position:absolute;flip:y;visibility:visible;mso-wrap-style:square" from="5530,4318" to="5531,4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Sa4McAAADdAAAADwAAAGRycy9kb3ducmV2LnhtbESPQWsCMRSE74X+h/AK3mpWKbbdGkVa&#10;KiJo0erB23Pzuru4eVmS6MZ/bwqFHoeZ+YYZT6NpxIWcry0rGPQzEMSF1TWXCnbfn48vIHxA1thY&#10;JgVX8jCd3N+NMde24w1dtqEUCcI+RwVVCG0upS8qMuj7tiVO3o91BkOSrpTaYZfgppHDLBtJgzWn&#10;hQpbeq+oOG3PRsFm/cxHNz/HUzx2q6/DvlzuP2ZK9R7i7A1EoBj+w3/thVYwfH0a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tJrgxwAAAN0AAAAPAAAAAAAA&#10;AAAAAAAAAKECAABkcnMvZG93bnJldi54bWxQSwUGAAAAAAQABAD5AAAAlQMAAAAA&#10;" strokeweight="0"/>
                      <v:line id="Line 11339" o:spid="_x0000_s1563" style="position:absolute;flip:y;visibility:visible;mso-wrap-style:square" from="5514,4315" to="5515,4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YEl8gAAADdAAAADwAAAGRycy9kb3ducmV2LnhtbESPS2vDMBCE74X+B7GF3ho5pvThRAmh&#10;paUE0pLXIbeNtbFNrJWRlFj591Gh0OMwM98w42k0rTiT841lBcNBBoK4tLrhSsFm/fHwAsIHZI2t&#10;ZVJwIQ/Tye3NGAtte17SeRUqkSDsC1RQh9AVUvqyJoN+YDvi5B2sMxiSdJXUDvsEN63Ms+xJGmw4&#10;LdTY0VtN5XF1MgqW38+8d5+neIz7fvGz21bz7ftMqfu7OBuBCBTDf/iv/aUV5K+P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WYEl8gAAADdAAAADwAAAAAA&#10;AAAAAAAAAAChAgAAZHJzL2Rvd25yZXYueG1sUEsFBgAAAAAEAAQA+QAAAJYDAAAAAA==&#10;" strokeweight="0"/>
                      <v:line id="Line 11340" o:spid="_x0000_s1564" style="position:absolute;flip:x y;visibility:visible;mso-wrap-style:square" from="5493,4332" to="5509,4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eOcQAAADdAAAADwAAAGRycy9kb3ducmV2LnhtbESPQWsCMRSE74X+h/AKXkrNVovV1Sil&#10;aJHeuur9sXluFpOXJUl1/feNIPQ4zMw3zGLVOyvOFGLrWcHrsABBXHvdcqNgv9u8TEHEhKzReiYF&#10;V4qwWj4+LLDU/sI/dK5SIzKEY4kKTEpdKWWsDTmMQ98RZ+/og8OUZWikDnjJcGflqCgm0mHLecFg&#10;R5+G6lP16xSM3w+77ck+m+9NdGb9Zat6Eq5KDZ76jzmIRH36D9/bW61gNHsbw+1Nfg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Dh45xAAAAN0AAAAPAAAAAAAAAAAA&#10;AAAAAKECAABkcnMvZG93bnJldi54bWxQSwUGAAAAAAQABAD5AAAAkgMAAAAA&#10;" strokeweight="0"/>
                      <v:line id="Line 11341" o:spid="_x0000_s1565" style="position:absolute;flip:y;visibility:visible;mso-wrap-style:square" from="5509,4328" to="5519,4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M5eMgAAADdAAAADwAAAGRycy9kb3ducmV2LnhtbESPT2sCMRTE74V+h/AEbzWriK1bo0hL&#10;RQq1+O/g7bl53V3cvCxJdNNv3xQKPQ4z8xtmtoimETdyvrasYDjIQBAXVtdcKjjs3x6eQPiArLGx&#10;TAq+ycNifn83w1zbjrd024VSJAj7HBVUIbS5lL6oyKAf2JY4eV/WGQxJulJqh12Cm0aOsmwiDdac&#10;Fips6aWi4rK7GgXbzSOf3eoaL/HcfXyejuX78XWpVL8Xl88gAsXwH/5rr7WC0XQ8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cM5eMgAAADdAAAADwAAAAAA&#10;AAAAAAAAAAChAgAAZHJzL2Rvd25yZXYueG1sUEsFBgAAAAAEAAQA+QAAAJYDAAAAAA==&#10;" strokeweight="0"/>
                      <v:line id="Line 11342" o:spid="_x0000_s1566" style="position:absolute;visibility:visible;mso-wrap-style:square" from="5507,4321" to="5519,4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PrpMUAAADdAAAADwAAAGRycy9kb3ducmV2LnhtbESPT4vCMBTE7wv7HcJb8Kapom6tRhFR&#10;3L25/gGPj+bZBpuX0kSt336zIOxxmJnfMLNFaytxp8Ybxwr6vQQEce604ULB8bDppiB8QNZYOSYF&#10;T/KwmL+/zTDT7sE/dN+HQkQI+wwVlCHUmZQ+L8mi77maOHoX11gMUTaF1A0+ItxWcpAkY2nRcFwo&#10;saZVSfl1f7MKzG68HX1/niYnud6G/jm9psYelep8tMspiEBt+A+/2l9awWAyHMH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XPrpMUAAADdAAAADwAAAAAAAAAA&#10;AAAAAAChAgAAZHJzL2Rvd25yZXYueG1sUEsFBgAAAAAEAAQA+QAAAJMDAAAAAA==&#10;" strokeweight="0"/>
                      <v:line id="Line 11343" o:spid="_x0000_s1567" style="position:absolute;flip:y;visibility:visible;mso-wrap-style:square" from="5507,4315" to="5514,4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0ClMgAAADdAAAADwAAAGRycy9kb3ducmV2LnhtbESPT2sCMRTE74V+h/AEbzWriK1bo0hL&#10;RQq1+O/g7bl53V3cvCxJdNNv3xQKPQ4z8xtmtoimETdyvrasYDjIQBAXVtdcKjjs3x6eQPiArLGx&#10;TAq+ycNifn83w1zbjrd024VSJAj7HBVUIbS5lL6oyKAf2JY4eV/WGQxJulJqh12Cm0aOsmwiDdac&#10;Fips6aWi4rK7GgXbzSOf3eoaL/HcfXyejuX78XWpVL8Xl88gAsXwH/5rr7WC0XQ8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l0ClMgAAADdAAAADwAAAAAA&#10;AAAAAAAAAAChAgAAZHJzL2Rvd25yZXYueG1sUEsFBgAAAAAEAAQA+QAAAJYDAAAAAA==&#10;" strokeweight="0"/>
                      <v:line id="Line 11344" o:spid="_x0000_s1568" style="position:absolute;flip:x y;visibility:visible;mso-wrap-style:square" from="5514,4315" to="5531,4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UYOsUAAADdAAAADwAAAGRycy9kb3ducmV2LnhtbESPT2sCMRTE74V+h/CEXkrN1hb/rEaR&#10;Uot4c633x+a5WUxeliTq+u2bQqHHYWZ+wyxWvbPiSiG2nhW8DgsQxLXXLTcKvg+blymImJA1Ws+k&#10;4E4RVsvHhwWW2t94T9cqNSJDOJaowKTUlVLG2pDDOPQdcfZOPjhMWYZG6oC3DHdWjopiLB22nBcM&#10;dvRhqD5XF6fgbXI8bM/22ew20ZnPL1vV43BX6mnQr+cgEvXpP/zX3moFo9n7BH7f5Cc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UYOsUAAADdAAAADwAAAAAAAAAA&#10;AAAAAAChAgAAZHJzL2Rvd25yZXYueG1sUEsFBgAAAAAEAAQA+QAAAJMDAAAAAA==&#10;" strokeweight="0"/>
                      <v:line id="Line 11345" o:spid="_x0000_s1569" style="position:absolute;flip:y;visibility:visible;mso-wrap-style:square" from="5531,4310" to="5540,4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4zfcQAAADdAAAADwAAAGRycy9kb3ducmV2LnhtbERPy2oCMRTdC/5DuEJ3NaOUto5GEUtL&#10;KdTia+HuOrnODE5uhiQ66d83i4LLw3nPFtE04kbO15YVjIYZCOLC6ppLBfvd++MrCB+QNTaWScEv&#10;eVjM+70Z5tp2vKHbNpQihbDPUUEVQptL6YuKDPqhbYkTd7bOYEjQlVI77FK4aeQ4y56lwZpTQ4Ut&#10;rSoqLturUbBZv/DJfVzjJZ6675/jofw6vC2VehjE5RREoBju4n/3p1Ywnjyl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jjN9xAAAAN0AAAAPAAAAAAAAAAAA&#10;AAAAAKECAABkcnMvZG93bnJldi54bWxQSwUGAAAAAAQABAD5AAAAkgMAAAAA&#10;" strokeweight="0"/>
                      <v:line id="Line 11346" o:spid="_x0000_s1570" style="position:absolute;visibility:visible;mso-wrap-style:square" from="5528,4303" to="5540,4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7hocYAAADdAAAADwAAAGRycy9kb3ducmV2LnhtbESPQWvCQBSE7wX/w/KE3upGqTZJs4qU&#10;FvXWWoUeH9lnsiT7NmS3Gv+9KxR6HGbmG6ZYDbYVZ+q9caxgOklAEJdOG64UHL4/nlIQPiBrbB2T&#10;git5WC1HDwXm2l34i877UIkIYZ+jgjqELpfSlzVZ9BPXEUfv5HqLIcq+krrHS4TbVs6SZCEtGo4L&#10;NXb0VlPZ7H+tAvO52Mx3L8fsKN83YfqTNqmxB6Uex8P6FUSgIfyH/9pbrWCWPWd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A+4aHGAAAA3QAAAA8AAAAAAAAA&#10;AAAAAAAAoQIAAGRycy9kb3ducmV2LnhtbFBLBQYAAAAABAAEAPkAAACUAwAAAAA=&#10;" strokeweight="0"/>
                      <v:line id="Line 11347" o:spid="_x0000_s1571" style="position:absolute;flip:y;visibility:visible;mso-wrap-style:square" from="5528,4297" to="5534,4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GppsQAAADdAAAADwAAAGRycy9kb3ducmV2LnhtbERPy2oCMRTdC/5DuEJ3NaPQh6NRxNJS&#10;CrX4Wri7Tq4zg5ObIYlO+vfNouDycN6zRTSNuJHztWUFo2EGgriwuuZSwX73/vgKwgdkjY1lUvBL&#10;Hhbzfm+GubYdb+i2DaVIIexzVFCF0OZS+qIig35oW+LEna0zGBJ0pdQOuxRuGjnOsmdpsObUUGFL&#10;q4qKy/ZqFGzWL3xyH9d4iafu++d4KL8Ob0ulHgZxOQURKIa7+N/9qRWMJ09pf3q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IammxAAAAN0AAAAPAAAAAAAAAAAA&#10;AAAAAKECAABkcnMvZG93bnJldi54bWxQSwUGAAAAAAQABAD5AAAAkgMAAAAA&#10;" strokeweight="0"/>
                      <v:line id="Line 11348" o:spid="_x0000_s1572" style="position:absolute;flip:x y;visibility:visible;mso-wrap-style:square" from="5534,4297" to="5551,4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0mzCMQAAADdAAAADwAAAGRycy9kb3ducmV2LnhtbESPQWsCMRSE70L/Q3iFXkrNqtTqapRS&#10;tEhvXfX+2Dw3i8nLkqS6/vumUPA4zMw3zHLdOysuFGLrWcFoWIAgrr1uuVFw2G9fZiBiQtZoPZOC&#10;G0VYrx4GSyy1v/I3XarUiAzhWKICk1JXShlrQw7j0HfE2Tv54DBlGRqpA14z3Fk5LoqpdNhyXjDY&#10;0Yeh+lz9OAWTt+N+d7bP5msbndl82qqehptST4/9+wJEoj7dw//tnVYwnr+O4O9Nfg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SbMIxAAAAN0AAAAPAAAAAAAAAAAA&#10;AAAAAKECAABkcnMvZG93bnJldi54bWxQSwUGAAAAAAQABAD5AAAAkgMAAAAA&#10;" strokeweight="0"/>
                      <v:line id="Line 11349" o:spid="_x0000_s1573" style="position:absolute;flip:y;visibility:visible;mso-wrap-style:square" from="5546,4279" to="5552,4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SSscAAADdAAAADwAAAGRycy9kb3ducmV2LnhtbESPS2vDMBCE74X+B7GF3ho5hr6cKCG0&#10;tJRAWvI65LaxNraJtTKSEiv/PioUehxm5htmPI2mFWdyvrGsYDjIQBCXVjdcKdisPx5eQPiArLG1&#10;TAou5GE6ub0ZY6Ftz0s6r0IlEoR9gQrqELpCSl/WZNAPbEecvIN1BkOSrpLaYZ/gppV5lj1Jgw2n&#10;hRo7equpPK5ORsHy+5n37vMUj3HfL35222q+fZ8pdX8XZyMQgWL4D/+1v7SC/PUxh9836QnIy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v5JKxwAAAN0AAAAPAAAAAAAA&#10;AAAAAAAAAKECAABkcnMvZG93bnJldi54bWxQSwUGAAAAAAQABAD5AAAAlQMAAAAA&#10;" strokeweight="0"/>
                      <v:line id="Line 11350" o:spid="_x0000_s1574" style="position:absolute;flip:x y;visibility:visible;mso-wrap-style:square" from="5607,4234" to="5614,4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eI5MQAAADdAAAADwAAAGRycy9kb3ducmV2LnhtbESPQWsCMRSE74X+h/AKXkrNVqnV1Sil&#10;aJHeuur9sXluFpOXJUl1/feNIPQ4zMw3zGLVOyvOFGLrWcHrsABBXHvdcqNgv9u8TEHEhKzReiYF&#10;V4qwWj4+LLDU/sI/dK5SIzKEY4kKTEpdKWWsDTmMQ98RZ+/og8OUZWikDnjJcGflqCgm0mHLecFg&#10;R5+G6lP16xSM3w+77ck+m+9NdGb9Zat6Eq5KDZ76jzmIRH36D9/bW61gNHsbw+1Nfg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14jkxAAAAN0AAAAPAAAAAAAAAAAA&#10;AAAAAKECAABkcnMvZG93bnJldi54bWxQSwUGAAAAAAQABAD5AAAAkgMAAAAA&#10;" strokeweight="0"/>
                      <v:line id="Line 11351" o:spid="_x0000_s1575" style="position:absolute;flip:y;visibility:visible;mso-wrap-style:square" from="5601,4246" to="5607,4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qvpcgAAADdAAAADwAAAGRycy9kb3ducmV2LnhtbESPW2sCMRSE34X+h3AKfdNspRfdGkWU&#10;llKw4u2hb8fN6e7i5mRJopv++6ZQ8HGYmW+YySyaRlzI+dqygvtBBoK4sLrmUsF+99ofgfABWWNj&#10;mRT8kIfZ9KY3wVzbjjd02YZSJAj7HBVUIbS5lL6oyKAf2JY4ed/WGQxJulJqh12Cm0YOs+xJGqw5&#10;LVTY0qKi4rQ9GwWbz2c+urdzPMVjt1p/HcqPw3Ku1N1tnL+ACBTDNfzfftcKhuPHB/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BqvpcgAAADdAAAADwAAAAAA&#10;AAAAAAAAAAChAgAAZHJzL2Rvd25yZXYueG1sUEsFBgAAAAAEAAQA+QAAAJYDAAAAAA==&#10;" strokeweight="0"/>
                      <v:line id="Line 11352" o:spid="_x0000_s1576" style="position:absolute;flip:x y;visibility:visible;mso-wrap-style:square" from="5593,4254" to="5601,4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K1C8QAAADdAAAADwAAAGRycy9kb3ducmV2LnhtbESPQWsCMRSE7wX/Q3hCL6Vma9HqapRS&#10;qkhvXfX+2Dw3i8nLkqS6/vtGKPQ4zMw3zHLdOysuFGLrWcHLqABBXHvdcqPgsN88z0DEhKzReiYF&#10;N4qwXg0ellhqf+VvulSpERnCsUQFJqWulDLWhhzGke+Is3fywWHKMjRSB7xmuLNyXBRT6bDlvGCw&#10;ow9D9bn6cQpe34773dk+ma9NdOZza6t6Gm5KPQ779wWIRH36D/+1d1rBeD6ZwP1Nfg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crULxAAAAN0AAAAPAAAAAAAAAAAA&#10;AAAAAKECAABkcnMvZG93bnJldi54bWxQSwUGAAAAAAQABAD5AAAAkgMAAAAA&#10;" strokeweight="0"/>
                      <v:line id="Line 11353" o:spid="_x0000_s1577" style="position:absolute;flip:y;visibility:visible;mso-wrap-style:square" from="5586,4266" to="5592,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SUScgAAADdAAAADwAAAGRycy9kb3ducmV2LnhtbESPT2sCMRTE74V+h/AEbzWroK1bo0hL&#10;RQq1+O/g7bl53V3cvCxJdNNv3xQKPQ4z8xtmtoimETdyvrasYDjIQBAXVtdcKjjs3x6eQPiArLGx&#10;TAq+ycNifn83w1zbjrd024VSJAj7HBVUIbS5lL6oyKAf2JY4eV/WGQxJulJqh12Cm0aOsmwiDdac&#10;Fips6aWi4rK7GgXbzSOf3eoaL/HcfXyejuX78XWpVL8Xl88gAsXwH/5rr7WC0XQ8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4SUScgAAADdAAAADwAAAAAA&#10;AAAAAAAAAAChAgAAZHJzL2Rvd25yZXYueG1sUEsFBgAAAAAEAAQA+QAAAJYDAAAAAA==&#10;" strokeweight="0"/>
                      <v:line id="Line 11354" o:spid="_x0000_s1578" style="position:absolute;flip:x y;visibility:visible;mso-wrap-style:square" from="5577,4274" to="5586,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O58UAAADdAAAADwAAAGRycy9kb3ducmV2LnhtbESPT2sCMRTE74V+h/CEXkrN1lL/rEaR&#10;Uot4c633x+a5WUxeliTq+u2bQqHHYWZ+wyxWvbPiSiG2nhW8DgsQxLXXLTcKvg+blymImJA1Ws+k&#10;4E4RVsvHhwWW2t94T9cqNSJDOJaowKTUlVLG2pDDOPQdcfZOPjhMWYZG6oC3DHdWjopiLB22nBcM&#10;dvRhqD5XF6fgbXI8bM/22ew20ZnPL1vV43BX6mnQr+cgEvXpP/zX3moFo9n7BH7f5Cc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yO58UAAADdAAAADwAAAAAAAAAA&#10;AAAAAAChAgAAZHJzL2Rvd25yZXYueG1sUEsFBgAAAAAEAAQA+QAAAJMDAAAAAA==&#10;" strokeweight="0"/>
                      <v:line id="Line 11355" o:spid="_x0000_s1579" style="position:absolute;flip:y;visibility:visible;mso-wrap-style:square" from="5569,4285" to="5576,4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eloMQAAADdAAAADwAAAGRycy9kb3ducmV2LnhtbERPy2oCMRTdC/5DuEJ3NaPQh6NRxNJS&#10;CrX4Wri7Tq4zg5ObIYlO+vfNouDycN6zRTSNuJHztWUFo2EGgriwuuZSwX73/vgKwgdkjY1lUvBL&#10;Hhbzfm+GubYdb+i2DaVIIexzVFCF0OZS+qIig35oW+LEna0zGBJ0pdQOuxRuGjnOsmdpsObUUGFL&#10;q4qKy/ZqFGzWL3xyH9d4iafu++d4KL8Ob0ulHgZxOQURKIa7+N/9qRWMJ09pbnq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V6WgxAAAAN0AAAAPAAAAAAAAAAAA&#10;AAAAAKECAABkcnMvZG93bnJldi54bWxQSwUGAAAAAAQABAD5AAAAkgMAAAAA&#10;" strokeweight="0"/>
                      <v:line id="Line 11356" o:spid="_x0000_s1580" style="position:absolute;flip:x y;visibility:visible;mso-wrap-style:square" from="5559,4292" to="5569,4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DsQAAADdAAAADwAAAGRycy9kb3ducmV2LnhtbESPQWsCMRSE74X+h/CEXkrN1lKrq1Gk&#10;1CLeXPX+2Dw3i8nLkkRd/31TKPQ4zMw3zHzZOyuuFGLrWcHrsABBXHvdcqPgsF+/TEDEhKzReiYF&#10;d4qwXDw+zLHU/sY7ulapERnCsUQFJqWulDLWhhzGoe+Is3fywWHKMjRSB7xluLNyVBRj6bDlvGCw&#10;o09D9bm6OAVvH8f95myfzXYdnfn6tlU9Dnelngb9agYiUZ/+w3/tjVYwmr5P4fdNfgJy8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P78OxAAAAN0AAAAPAAAAAAAAAAAA&#10;AAAAAKECAABkcnMvZG93bnJldi54bWxQSwUGAAAAAAQABAD5AAAAkgMAAAAA&#10;" strokeweight="0"/>
                      <v:line id="Line 11357" o:spid="_x0000_s1581" style="position:absolute;flip:y;visibility:visible;mso-wrap-style:square" from="5607,4234" to="5608,4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1jG8QAAADdAAAADwAAAGRycy9kb3ducmV2LnhtbERPy2oCMRTdF/yHcAvd1UxdaB2NIoql&#10;FFrxtXB3nVxnBic3QxKd+PfNotDl4byn82gacSfna8sK3voZCOLC6ppLBYf9+vUdhA/IGhvLpOBB&#10;Huaz3tMUc2073tJ9F0qRQtjnqKAKoc2l9EVFBn3ftsSJu1hnMCToSqkddincNHKQZUNpsObUUGFL&#10;y4qK6+5mFGx/Rnx2H7d4jefue3M6ll/H1UKpl+e4mIAIFMO/+M/9qRUMxsO0P71JT0DO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TWMbxAAAAN0AAAAPAAAAAAAAAAAA&#10;AAAAAKECAABkcnMvZG93bnJldi54bWxQSwUGAAAAAAQABAD5AAAAkgMAAAAA&#10;" strokeweight="0"/>
                      <v:line id="Line 11358" o:spid="_x0000_s1582" style="position:absolute;flip:y;visibility:visible;mso-wrap-style:square" from="5601,4243" to="5602,4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HGgMcAAADdAAAADwAAAGRycy9kb3ducmV2LnhtbESPT2sCMRTE74V+h/AKvdWsHqxdjSIV&#10;SylY8d/B23Pzuru4eVmS6Kbf3hSEHoeZ+Q0zmUXTiCs5X1tW0O9lIIgLq2suFex3y5cRCB+QNTaW&#10;ScEveZhNHx8mmGvb8Yau21CKBGGfo4IqhDaX0hcVGfQ92xIn78c6gyFJV0rtsEtw08hBlg2lwZrT&#10;QoUtvVdUnLcXo2Dz/con93GJ53jqVuvjofw6LOZKPT/F+RhEoBj+w/f2p1YweBv24e9NegJye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AcaAxwAAAN0AAAAPAAAAAAAA&#10;AAAAAAAAAKECAABkcnMvZG93bnJldi54bWxQSwUGAAAAAAQABAD5AAAAlQMAAAAA&#10;" strokeweight="0"/>
                      <v:line id="Line 11359" o:spid="_x0000_s1583" style="position:absolute;flip:y;visibility:visible;mso-wrap-style:square" from="5583,4241" to="5584,42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NY98cAAADdAAAADwAAAGRycy9kb3ducmV2LnhtbESPQWsCMRSE74X+h/CE3mrWPdh2NYpU&#10;LKXQilYP3p6b5+7i5mVJopv++6ZQ8DjMzDfMdB5NK67kfGNZwWiYgSAurW64UrD7Xj0+g/ABWWNr&#10;mRT8kIf57P5uioW2PW/oug2VSBD2BSqoQ+gKKX1Zk0E/tB1x8k7WGQxJukpqh32Cm1bmWTaWBhtO&#10;CzV29FpTed5ejILN1xMf3dslnuOx/1wf9tXHfrlQ6mEQFxMQgWK4hf/b71pB/jLO4e9NegJy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1j3xwAAAN0AAAAPAAAAAAAA&#10;AAAAAAAAAKECAABkcnMvZG93bnJldi54bWxQSwUGAAAAAAQABAD5AAAAlQMAAAAA&#10;" strokeweight="0"/>
                      <v:line id="Line 11360" o:spid="_x0000_s1584" style="position:absolute;flip:y;visibility:visible;mso-wrap-style:square" from="5592,4254" to="5593,4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9bMgAAADdAAAADwAAAGRycy9kb3ducmV2LnhtbESPT2sCMRTE74V+h/AEbzWrgq1bo0hL&#10;RQq1+O/g7bl53V3cvCxJdNNv3xQKPQ4z8xtmtoimETdyvrasYDjIQBAXVtdcKjjs3x6eQPiArLGx&#10;TAq+ycNifn83w1zbjrd024VSJAj7HBVUIbS5lL6oyKAf2JY4eV/WGQxJulJqh12Cm0aOsmwiDdac&#10;Fips6aWi4rK7GgXbzSOf3eoaL/HcfXyejuX78XWpVL8Xl88gAsXwH/5rr7WC0XQ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Z/9bMgAAADdAAAADwAAAAAA&#10;AAAAAAAAAAChAgAAZHJzL2Rvd25yZXYueG1sUEsFBgAAAAAEAAQA+QAAAJYDAAAAAA==&#10;" strokeweight="0"/>
                      <v:line id="Line 11361" o:spid="_x0000_s1585" style="position:absolute;flip:y;visibility:visible;mso-wrap-style:square" from="5586,4262" to="5587,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ZlGMgAAADdAAAADwAAAGRycy9kb3ducmV2LnhtbESPT2sCMRTE74V+h/AEbzWriK1bo0hL&#10;RQq1+O/g7bl53V3cvCxJdNNv3xQKPQ4z8xtmtoimETdyvrasYDjIQBAXVtdcKjjs3x6eQPiArLGx&#10;TAq+ycNifn83w1zbjrd024VSJAj7HBVUIbS5lL6oyKAf2JY4eV/WGQxJulJqh12Cm0aOsmwiDdac&#10;Fips6aWi4rK7GgXbzSOf3eoaL/HcfXyejuX78XWpVL8Xl88gAsXwH/5rr7WC0XQ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nZlGMgAAADdAAAADwAAAAAA&#10;AAAAAAAAAAChAgAAZHJzL2Rvd25yZXYueG1sUEsFBgAAAAAEAAQA+QAAAJYDAAAAAA==&#10;" strokeweight="0"/>
                      <v:line id="Line 11362" o:spid="_x0000_s1586" style="position:absolute;flip:y;visibility:visible;mso-wrap-style:square" from="5568,4260" to="5569,4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rAg8gAAADdAAAADwAAAGRycy9kb3ducmV2LnhtbESPT2sCMRTE74V+h/AEbzWroK1bo0hL&#10;RQq1+O/g7bl53V3cvCxJdNNv3xQKPQ4z8xtmtoimETdyvrasYDjIQBAXVtdcKjjs3x6eQPiArLGx&#10;TAq+ycNifn83w1zbjrd024VSJAj7HBVUIbS5lL6oyKAf2JY4eV/WGQxJulJqh12Cm0aOsmwiDdac&#10;Fips6aWi4rK7GgXbzSOf3eoaL/HcfXyejuX78XWpVL8Xl88gAsXwH/5rr7WC0XQ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TrAg8gAAADdAAAADwAAAAAA&#10;AAAAAAAAAAChAgAAZHJzL2Rvd25yZXYueG1sUEsFBgAAAAAEAAQA+QAAAJYDAAAAAA==&#10;" strokeweight="0"/>
                      <v:line id="Line 11363" o:spid="_x0000_s1587" style="position:absolute;flip:y;visibility:visible;mso-wrap-style:square" from="5576,4273" to="5577,4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he9MgAAADdAAAADwAAAGRycy9kb3ducmV2LnhtbESPQUsDMRSE74L/ITzBm83aw7auTUtR&#10;FBGsdLWH3l43r7tLNy9LknbTf28KBY/DzHzDzBbRdOJEzreWFTyOMhDEldUt1wp+f94epiB8QNbY&#10;WSYFZ/KwmN/ezLDQduA1ncpQiwRhX6CCJoS+kNJXDRn0I9sTJ29vncGQpKuldjgkuOnkOMtyabDl&#10;tNBgTy8NVYfyaBSsVxPeufdjPMTd8PW93dSfm9elUvd3cfkMIlAM/+Fr+0MrGD/lOVzepCcg5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ehe9MgAAADdAAAADwAAAAAA&#10;AAAAAAAAAAChAgAAZHJzL2Rvd25yZXYueG1sUEsFBgAAAAAEAAQA+QAAAJYDAAAAAA==&#10;" strokeweight="0"/>
                      <v:line id="Line 11364" o:spid="_x0000_s1588" style="position:absolute;flip:y;visibility:visible;mso-wrap-style:square" from="5569,4281" to="5570,4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T7b8cAAADdAAAADwAAAGRycy9kb3ducmV2LnhtbESPQWsCMRSE74X+h/AK3mq2HrSuRpEW&#10;RQpWtPXg7bl53V3cvCxJdNN/bwoFj8PMfMNM59E04krO15YVvPQzEMSF1TWXCr6/ls+vIHxA1thY&#10;JgW/5GE+e3yYYq5txzu67kMpEoR9jgqqENpcSl9UZND3bUucvB/rDIYkXSm1wy7BTSMHWTaUBmtO&#10;CxW29FZRcd5fjILd54hPbnWJ53jqNtvjofw4vC+U6j3FxQREoBju4f/2WisYjIcj+HuTnoCc3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pPtvxwAAAN0AAAAPAAAAAAAA&#10;AAAAAAAAAKECAABkcnMvZG93bnJldi54bWxQSwUGAAAAAAQABAD5AAAAlQMAAAAA&#10;" strokeweight="0"/>
                      <v:line id="Line 11365" o:spid="_x0000_s1589" style="position:absolute;flip:y;visibility:visible;mso-wrap-style:square" from="5559,4292" to="5560,4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tvHcQAAADdAAAADwAAAGRycy9kb3ducmV2LnhtbERPy2oCMRTdF/yHcAvd1UxdaB2NIoql&#10;FFrxtXB3nVxnBic3QxKd+PfNotDl4byn82gacSfna8sK3voZCOLC6ppLBYf9+vUdhA/IGhvLpOBB&#10;Huaz3tMUc2073tJ9F0qRQtjnqKAKoc2l9EVFBn3ftsSJu1hnMCToSqkddincNHKQZUNpsObUUGFL&#10;y4qK6+5mFGx/Rnx2H7d4jefue3M6ll/H1UKpl+e4mIAIFMO/+M/9qRUMxsM0N71JT0DO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O28dxAAAAN0AAAAPAAAAAAAAAAAA&#10;AAAAAKECAABkcnMvZG93bnJldi54bWxQSwUGAAAAAAQABAD5AAAAkgMAAAAA&#10;" strokeweight="0"/>
                      <v:line id="Line 11366" o:spid="_x0000_s1590" style="position:absolute;flip:y;visibility:visible;mso-wrap-style:square" from="5569,4273" to="5577,42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fKhscAAADdAAAADwAAAGRycy9kb3ducmV2LnhtbESPQWsCMRSE74X+h/AK3mq2HqxujSIV&#10;pRRaUevB23Pz3F3cvCxJdNN/3xQEj8PMfMNMZtE04krO15YVvPQzEMSF1TWXCn52y+cRCB+QNTaW&#10;ScEveZhNHx8mmGvb8Yau21CKBGGfo4IqhDaX0hcVGfR92xIn72SdwZCkK6V22CW4aeQgy4bSYM1p&#10;ocKW3isqztuLUbD5fuWjW13iOR67r/VhX37uF3Olek9x/gYiUAz38K39oRUMxsMx/L9JT0B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d8qGxwAAAN0AAAAPAAAAAAAA&#10;AAAAAAAAAKECAABkcnMvZG93bnJldi54bWxQSwUGAAAAAAQABAD5AAAAlQMAAAAA&#10;" strokeweight="0"/>
                      <v:line id="Line 11367" o:spid="_x0000_s1591" style="position:absolute;visibility:visible;mso-wrap-style:square" from="5563,4266" to="5577,4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CgcIAAADdAAAADwAAAGRycy9kb3ducmV2LnhtbERPy2oCMRTdF/oP4Ra6qxkF51WjiCi2&#10;u6ojuLxMbmeCk5thEnX6982i0OXhvBer0XbiToM3jhVMJwkI4tppw42C6rR7y0H4gKyxc0wKfsjD&#10;avn8tMBSuwcf6H4MjYgh7EtU0IbQl1L6uiWLfuJ64sh9u8FiiHBopB7wEcNtJ2dJkkqLhmNDiz1t&#10;Wqqvx5tVYL7S/fwzOxdnud2H6SW/5sZWSr2+jOt3EIHG8C/+c39oBbMii/vjm/gE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iCgcIAAADdAAAADwAAAAAAAAAAAAAA&#10;AAChAgAAZHJzL2Rvd25yZXYueG1sUEsFBgAAAAAEAAQA+QAAAJADAAAAAA==&#10;" strokeweight="0"/>
                      <v:line id="Line 11368" o:spid="_x0000_s1592" style="position:absolute;flip:y;visibility:visible;mso-wrap-style:square" from="5563,4260" to="5569,4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hQXccAAADdAAAADwAAAGRycy9kb3ducmV2LnhtbESPQWsCMRSE74X+h/AK3mpWD9quRpGK&#10;IgUr2nrw9ty87i5uXpYkuum/N4VCj8PMfMNM59E04kbO15YVDPoZCOLC6ppLBV+fq+cXED4ga2ws&#10;k4If8jCfPT5MMde24z3dDqEUCcI+RwVVCG0upS8qMuj7tiVO3rd1BkOSrpTaYZfgppHDLBtJgzWn&#10;hQpbequouByuRsH+Y8xnt77GSzx3293pWL4flwulek9xMQERKIb/8F97oxUMX8cD+H2TnoCc3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2FBdxwAAAN0AAAAPAAAAAAAA&#10;AAAAAAAAAKECAABkcnMvZG93bnJldi54bWxQSwUGAAAAAAQABAD5AAAAlQMAAAAA&#10;" strokeweight="0"/>
                      <v:line id="Line 11369" o:spid="_x0000_s1593" style="position:absolute;flip:x y;visibility:visible;mso-wrap-style:square" from="5569,4260" to="5586,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5xH8QAAADdAAAADwAAAGRycy9kb3ducmV2LnhtbESPQWsCMRSE74X+h/AKvRTNugWtW6MU&#10;qUV6c633x+a5WUxeliTV9d83gtDjMDPfMIvV4Kw4U4idZwWTcQGCuPG641bBz34zegMRE7JG65kU&#10;XCnCavn4sMBK+wvv6FynVmQIxwoVmJT6SsrYGHIYx74nzt7RB4cpy9BKHfCS4c7Ksiim0mHHecFg&#10;T2tDzan+dQpeZ4f99mRfzPcmOvP5ZetmGq5KPT8NH+8gEg3pP3xvb7WCcj4r4fY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LnEfxAAAAN0AAAAPAAAAAAAAAAAA&#10;AAAAAKECAABkcnMvZG93bnJldi54bWxQSwUGAAAAAAQABAD5AAAAkgMAAAAA&#10;" strokeweight="0"/>
                      <v:line id="Line 11370" o:spid="_x0000_s1594" style="position:absolute;flip:y;visibility:visible;mso-wrap-style:square" from="5586,4254" to="5593,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ZrscgAAADdAAAADwAAAGRycy9kb3ducmV2LnhtbESPT2sCMRTE74V+h/AEbzWrQq1bo0hL&#10;RQq1+O/g7bl53V3cvCxJdNNv3xQKPQ4z8xtmtoimETdyvrasYDjIQBAXVtdcKjjs3x6eQPiArLGx&#10;TAq+ycNifn83w1zbjrd024VSJAj7HBVUIbS5lL6oyKAf2JY4eV/WGQxJulJqh12Cm0aOsuxRGqw5&#10;LVTY0ktFxWV3NQq2mwmf3eoaL/HcfXyejuX78XWpVL8Xl88gAsXwH/5rr7WC0XQ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EZrscgAAADdAAAADwAAAAAA&#10;AAAAAAAAAAChAgAAZHJzL2Rvd25yZXYueG1sUEsFBgAAAAAEAAQA+QAAAJYDAAAAAA==&#10;" strokeweight="0"/>
                      <v:line id="Line 11371" o:spid="_x0000_s1595" style="position:absolute;visibility:visible;mso-wrap-style:square" from="5579,4247" to="5593,4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OEgsYAAADdAAAADwAAAGRycy9kb3ducmV2LnhtbESPT2vCQBTE7wW/w/KE3upGaTWJWUVK&#10;i/bmX/D4yD6TxezbkN1q+u3dQqHHYWZ+wxTL3jbiRp03jhWMRwkI4tJpw5WC4+HzJQXhA7LGxjEp&#10;+CEPy8XgqcBcuzvv6LYPlYgQ9jkqqENocyl9WZNFP3ItcfQurrMYouwqqTu8R7ht5CRJptKi4bhQ&#10;Y0vvNZXX/bdVYLbT9dvX7JSd5Mc6jM/pNTX2qNTzsF/NQQTqw3/4r73RCibZ7BV+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ThILGAAAA3QAAAA8AAAAAAAAA&#10;AAAAAAAAoQIAAGRycy9kb3ducmV2LnhtbFBLBQYAAAAABAAEAPkAAACUAwAAAAA=&#10;" strokeweight="0"/>
                      <v:line id="Line 11372" o:spid="_x0000_s1596" style="position:absolute;flip:y;visibility:visible;mso-wrap-style:square" from="5579,4241" to="5584,4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NWXsgAAADdAAAADwAAAGRycy9kb3ducmV2LnhtbESPT2sCMRTE74V+h/AEbzWrYK1bo0hL&#10;RQq1+O/g7bl53V3cvCxJdNNv3xQKPQ4z8xtmtoimETdyvrasYDjIQBAXVtdcKjjs3x6eQPiArLGx&#10;TAq+ycNifn83w1zbjrd024VSJAj7HBVUIbS5lL6oyKAf2JY4eV/WGQxJulJqh12Cm0aOsuxRGqw5&#10;LVTY0ktFxWV3NQq2mwmf3eoaL/HcfXyejuX78XWpVL8Xl88gAsXwH/5rr7WC0XQ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ONWXsgAAADdAAAADwAAAAAA&#10;AAAAAAAAAAChAgAAZHJzL2Rvd25yZXYueG1sUEsFBgAAAAAEAAQA+QAAAJYDAAAAAA==&#10;" strokeweight="0"/>
                      <v:line id="Line 11373" o:spid="_x0000_s1597" style="position:absolute;flip:x y;visibility:visible;mso-wrap-style:square" from="5584,4241" to="5601,4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V3HMQAAADdAAAADwAAAGRycy9kb3ducmV2LnhtbESPQWsCMRSE70L/Q3gFL1KztbDWrVFK&#10;qUV6c23vj81zs5i8LEmq6783gtDjMDPfMMv14Kw4UYidZwXP0wIEceN1x62Cn/3m6RVETMgarWdS&#10;cKEI69XDaImV9mfe0alOrcgQjhUqMCn1lZSxMeQwTn1PnL2DDw5TlqGVOuA5w52Vs6IopcOO84LB&#10;nj4MNcf6zyl4mf/ut0c7Md+b6Mznl62bMlyUGj8O728gEg3pP3xvb7WC2WJewu1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FXccxAAAAN0AAAAPAAAAAAAAAAAA&#10;AAAAAKECAABkcnMvZG93bnJldi54bWxQSwUGAAAAAAQABAD5AAAAkgMAAAAA&#10;" strokeweight="0"/>
                      <v:line id="Line 11374" o:spid="_x0000_s1598" style="position:absolute;flip:y;visibility:visible;mso-wrap-style:square" from="5601,4234" to="5607,4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1tsscAAADdAAAADwAAAGRycy9kb3ducmV2LnhtbESPQWsCMRSE74X+h/AEbzWrh267GkVa&#10;WkRoi1YP3p6b5+7i5mVJohv/fVMo9DjMzDfMbBFNK67kfGNZwXiUgSAurW64UrD7fnt4AuEDssbW&#10;Mim4kYfF/P5uhoW2PW/oug2VSBD2BSqoQ+gKKX1Zk0E/sh1x8k7WGQxJukpqh32Cm1ZOsuxRGmw4&#10;LdTY0UtN5Xl7MQo2nzkf3fslnuOx//g67Kv1/nWp1HAQl1MQgWL4D/+1V1rB5DnP4fdNegJy/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fW2yxwAAAN0AAAAPAAAAAAAA&#10;AAAAAAAAAKECAABkcnMvZG93bnJldi54bWxQSwUGAAAAAAQABAD5AAAAlQMAAAAA&#10;" strokeweight="0"/>
                      <v:line id="Line 11375" o:spid="_x0000_s1599" style="position:absolute;flip:y;visibility:visible;mso-wrap-style:square" from="5656,4109" to="5657,4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L5wMQAAADdAAAADwAAAGRycy9kb3ducmV2LnhtbERPTWsCMRC9F/wPYYTealYPWrdGEUUp&#10;BStqPfQ2bqa7i5vJkkQ3/ffmUOjx8b5ni2gacSfna8sKhoMMBHFhdc2lgq/T5uUVhA/IGhvLpOCX&#10;PCzmvacZ5tp2fKD7MZQihbDPUUEVQptL6YuKDPqBbYkT92OdwZCgK6V22KVw08hRlo2lwZpTQ4Ut&#10;rSoqrsebUXD4nPDFbW/xGi/dbv99Lj/O66VSz/24fAMRKIZ/8Z/7XSsYTSdpbnqTnoCc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4vnAxAAAAN0AAAAPAAAAAAAAAAAA&#10;AAAAAKECAABkcnMvZG93bnJldi54bWxQSwUGAAAAAAQABAD5AAAAkgMAAAAA&#10;" strokeweight="0"/>
                      <v:line id="Line 11376" o:spid="_x0000_s1600" style="position:absolute;flip:y;visibility:visible;mso-wrap-style:square" from="5655,4118" to="5656,4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5cW8cAAADdAAAADwAAAGRycy9kb3ducmV2LnhtbESPQWsCMRSE74X+h/AK3mq2HrRujSIV&#10;RQqtqPXg7bl57i5uXpYkuum/bwoFj8PMfMNMZtE04kbO15YVvPQzEMSF1TWXCr73y+dXED4ga2ws&#10;k4If8jCbPj5MMNe24y3ddqEUCcI+RwVVCG0upS8qMuj7tiVO3tk6gyFJV0rtsEtw08hBlg2lwZrT&#10;QoUtvVdUXHZXo2D7NeKTW13jJZ66z83xUH4cFnOlek9x/gYiUAz38H97rRUMxqMx/L1JT0B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1rlxbxwAAAN0AAAAPAAAAAAAA&#10;AAAAAAAAAKECAABkcnMvZG93bnJldi54bWxQSwUGAAAAAAQABAD5AAAAlQMAAAAA&#10;" strokeweight="0"/>
                      <v:line id="Line 11377" o:spid="_x0000_s1601" style="position:absolute;flip:y;visibility:visible;mso-wrap-style:square" from="5638,4119" to="5639,4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GF4cQAAADdAAAADwAAAGRycy9kb3ducmV2LnhtbERPy2oCMRTdF/oP4Ra600xd+JgaRVoq&#10;RVBR66K76+R2ZnByMyTRiX9vFkKXh/OezqNpxJWcry0reOtnIIgLq2suFfwcvnpjED4ga2wsk4Ib&#10;eZjPnp+mmGvb8Y6u+1CKFMI+RwVVCG0upS8qMuj7tiVO3J91BkOCrpTaYZfCTSMHWTaUBmtODRW2&#10;9FFRcd5fjILdZsQnt7zEczx16+3vsVwdPxdKvb7ExTuIQDH8ix/ub61gMBmn/elNe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QYXhxAAAAN0AAAAPAAAAAAAAAAAA&#10;AAAAAKECAABkcnMvZG93bnJldi54bWxQSwUGAAAAAAQABAD5AAAAkgMAAAAA&#10;" strokeweight="0"/>
                      <v:line id="Line 11378" o:spid="_x0000_s1602" style="position:absolute;flip:y;visibility:visible;mso-wrap-style:square" from="5636,4119" to="5638,4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0gescAAADdAAAADwAAAGRycy9kb3ducmV2LnhtbESPQWsCMRSE70L/Q3iF3jSrB2tXo0hL&#10;pRSsaOvB23Pzuru4eVmS6MZ/b4RCj8PMfMPMFtE04kLO15YVDAcZCOLC6ppLBT/f7/0JCB+QNTaW&#10;ScGVPCzmD70Z5tp2vKXLLpQiQdjnqKAKoc2l9EVFBv3AtsTJ+7XOYEjSlVI77BLcNHKUZWNpsOa0&#10;UGFLrxUVp93ZKNh+PfPRrc7xFI/denPYl5/7t6VST49xOQURKIb/8F/7QysYvUyGcH+TnoCc3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SB6xwAAAN0AAAAPAAAAAAAA&#10;AAAAAAAAAKECAABkcnMvZG93bnJldi54bWxQSwUGAAAAAAQABAD5AAAAlQMAAAAA&#10;" strokeweight="0"/>
                      <v:line id="Line 11379" o:spid="_x0000_s1603" style="position:absolute;flip:y;visibility:visible;mso-wrap-style:square" from="5675,4103" to="5677,4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DccAAADdAAAADwAAAGRycy9kb3ducmV2LnhtbESPQWsCMRSE74X+h/AEbzXrHqpdjSIt&#10;LSK0RasHb8/Nc3dx87Ik0U3/fVMo9DjMzDfMfBlNK27kfGNZwXiUgSAurW64UrD/en2YgvABWWNr&#10;mRR8k4fl4v5ujoW2PW/ptguVSBD2BSqoQ+gKKX1Zk0E/sh1x8s7WGQxJukpqh32Cm1bmWfYoDTac&#10;Fmrs6Lmm8rK7GgXbjwmf3Ns1XuKpf/88HqrN4WWl1HAQVzMQgWL4D/+111pB/jTN4fdNegJy8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374NxwAAAN0AAAAPAAAAAAAA&#10;AAAAAAAAAKECAABkcnMvZG93bnJldi54bWxQSwUGAAAAAAQABAD5AAAAlQMAAAAA&#10;" strokeweight="0"/>
                      <v:line id="Line 11380" o:spid="_x0000_s1604" style="position:absolute;flip:y;visibility:visible;mso-wrap-style:square" from="5626,4205" to="5630,4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MblsgAAADdAAAADwAAAGRycy9kb3ducmV2LnhtbESPT2sCMRTE70K/Q3hCb5rVQqtbo0hL&#10;RQq1+O/g7bl53V3cvCxJdNNv3xQKPQ4z8xtmtoimETdyvrasYDTMQBAXVtdcKjjs3wYTED4ga2ws&#10;k4Jv8rCY3/VmmGvb8ZZuu1CKBGGfo4IqhDaX0hcVGfRD2xIn78s6gyFJV0rtsEtw08hxlj1KgzWn&#10;hQpbeqmouOyuRsF288Rnt7rGSzx3H5+nY/l+fF0qdd+Py2cQgWL4D/+111rBeDp5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ZMblsgAAADdAAAADwAAAAAA&#10;AAAAAAAAAAChAgAAZHJzL2Rvd25yZXYueG1sUEsFBgAAAAAEAAQA+QAAAJYDAAAAAA==&#10;" strokeweight="0"/>
                      <v:line id="Line 11381" o:spid="_x0000_s1605" style="position:absolute;flip:y;visibility:visible;mso-wrap-style:square" from="5626,4193" to="5631,4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qD4sgAAADdAAAADwAAAGRycy9kb3ducmV2LnhtbESPT2sCMRTE70K/Q3hCb5pVSqtbo0hL&#10;RQq1+O/g7bl53V3cvCxJdNNv3xQKPQ4z8xtmtoimETdyvrasYDTMQBAXVtdcKjjs3wYTED4ga2ws&#10;k4Jv8rCY3/VmmGvb8ZZuu1CKBGGfo4IqhDaX0hcVGfRD2xIn78s6gyFJV0rtsEtw08hxlj1KgzWn&#10;hQpbeqmouOyuRsF288Rnt7rGSzx3H5+nY/l+fF0qdd+Py2cQgWL4D/+111rBeDp5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nqD4sgAAADdAAAADwAAAAAA&#10;AAAAAAAAAAChAgAAZHJzL2Rvd25yZXYueG1sUEsFBgAAAAAEAAQA+QAAAJYDAAAAAA==&#10;" strokeweight="0"/>
                      <v:line id="Line 11382" o:spid="_x0000_s1606" style="position:absolute;visibility:visible;mso-wrap-style:square" from="5615,4188" to="5631,4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pRPsYAAADdAAAADwAAAGRycy9kb3ducmV2LnhtbESPQWvCQBSE74L/YXlCb7pRUJPoKqW0&#10;2N5sqtDjI/tMFrNvQ3abpP++Wyj0OMzMN8z+ONpG9NR541jBcpGAIC6dNlwpuHy8zFMQPiBrbByT&#10;gm/ycDxMJ3vMtRv4nfoiVCJC2OeooA6hzaX0ZU0W/cK1xNG7uc5iiLKrpO5wiHDbyFWSbKRFw3Gh&#10;xpaeairvxZdVYM6b0/pte82u8vkUlp/pPTX2otTDbHzcgQg0hv/wX/tVK1hl6Rp+38QnIA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rKUT7GAAAA3QAAAA8AAAAAAAAA&#10;AAAAAAAAoQIAAGRycy9kb3ducmV2LnhtbFBLBQYAAAAABAAEAPkAAACUAwAAAAA=&#10;" strokeweight="0"/>
                      <v:line id="Line 11383" o:spid="_x0000_s1607" style="position:absolute;flip:x;visibility:visible;mso-wrap-style:square" from="5619,4181" to="5636,4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S4DscAAADdAAAADwAAAGRycy9kb3ducmV2LnhtbESPQWsCMRSE74X+h/AKvdVsPVhdjSIt&#10;SilY0daDt+fmdXdx87Ik0Y3/3ggFj8PMfMNMZtE04kzO15YVvPYyEMSF1TWXCn5/Fi9DED4ga2ws&#10;k4ILeZhNHx8mmGvb8YbO21CKBGGfo4IqhDaX0hcVGfQ92xIn7886gyFJV0rtsEtw08h+lg2kwZrT&#10;QoUtvVdUHLcno2Dz/cYHtzzFYzx0q/V+V37tPuZKPT/F+RhEoBju4f/2p1bQHw0HcHuTnoCcX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5LgOxwAAAN0AAAAPAAAAAAAA&#10;AAAAAAAAAKECAABkcnMvZG93bnJldi54bWxQSwUGAAAAAAQABAD5AAAAlQMAAAAA&#10;" strokeweight="0"/>
                      <v:line id="Line 11384" o:spid="_x0000_s1608" style="position:absolute;visibility:visible;mso-wrap-style:square" from="5624,4168" to="5640,4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Rq0sQAAADdAAAADwAAAGRycy9kb3ducmV2LnhtbESPQYvCMBSE74L/ITzBm6YKq7UaZVl2&#10;UW/qKuzx0TzbYPNSmqzWf28EweMwM98wi1VrK3GlxhvHCkbDBARx7rThQsHx92eQgvABWWPlmBTc&#10;ycNq2e0sMNPuxnu6HkIhIoR9hgrKEOpMSp+XZNEPXU0cvbNrLIYom0LqBm8Rbis5TpKJtGg4LpRY&#10;01dJ+eXwbxWY3WT9sZ2eZif5vQ6jv/SSGntUqt9rP+cgArXhHX61N1rBeJZO4fkmPgG5f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VGrSxAAAAN0AAAAPAAAAAAAAAAAA&#10;AAAAAKECAABkcnMvZG93bnJldi54bWxQSwUGAAAAAAQABAD5AAAAkgMAAAAA&#10;" strokeweight="0"/>
                      <v:line id="Line 11385" o:spid="_x0000_s1609" style="position:absolute;flip:x;visibility:visible;mso-wrap-style:square" from="5627,4161" to="5644,4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eJ58QAAADdAAAADwAAAGRycy9kb3ducmV2LnhtbERPy2oCMRTdF/oP4Ra600xd+JgaRVoq&#10;RVBR66K76+R2ZnByMyTRiX9vFkKXh/OezqNpxJWcry0reOtnIIgLq2suFfwcvnpjED4ga2wsk4Ib&#10;eZjPnp+mmGvb8Y6u+1CKFMI+RwVVCG0upS8qMuj7tiVO3J91BkOCrpTaYZfCTSMHWTaUBmtODRW2&#10;9FFRcd5fjILdZsQnt7zEczx16+3vsVwdPxdKvb7ExTuIQDH8ix/ub61gMBmnuelNe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N4nnxAAAAN0AAAAPAAAAAAAAAAAA&#10;AAAAAKECAABkcnMvZG93bnJldi54bWxQSwUGAAAAAAQABAD5AAAAkgMAAAAA&#10;" strokeweight="0"/>
                      <v:line id="Line 11386" o:spid="_x0000_s1610" style="position:absolute;flip:x y;visibility:visible;mso-wrap-style:square" from="5620,4214" to="5626,4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TScQAAADdAAAADwAAAGRycy9kb3ducmV2LnhtbESPQWsCMRSE74X+h/AKXkrNqmB1a5Qi&#10;VcRbd9v7Y/O6WUxeliTV9d+bQsHjMDPfMKvN4Kw4U4idZwWTcQGCuPG641bBV717WYCICVmj9UwK&#10;rhRhs358WGGp/YU/6VylVmQIxxIVmJT6UsrYGHIYx74nzt6PDw5TlqGVOuAlw52V06KYS4cd5wWD&#10;PW0NNafq1ymYvX7Xh5N9NsdddOZjb6tmHq5KjZ6G9zcQiYZ0D/+3D1rBdLlYwt+b/ATk+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X5NJxAAAAN0AAAAPAAAAAAAAAAAA&#10;AAAAAKECAABkcnMvZG93bnJldi54bWxQSwUGAAAAAAQABAD5AAAAkgMAAAAA&#10;" strokeweight="0"/>
                      <v:line id="Line 11387" o:spid="_x0000_s1611" style="position:absolute;flip:y;visibility:visible;mso-wrap-style:square" from="5626,4161" to="5627,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gTPMQAAADdAAAADwAAAGRycy9kb3ducmV2LnhtbERPy2oCMRTdF/oP4Ra6q5m68DE1irRU&#10;iqCi1kV318ntzODkZkiiE//eLASXh/OezKJpxIWcry0reO9lIIgLq2suFfzuv99GIHxA1thYJgVX&#10;8jCbPj9NMNe24y1ddqEUKYR9jgqqENpcSl9UZND3bEucuH/rDIYEXSm1wy6Fm0b2s2wgDdacGips&#10;6bOi4rQ7GwXb9ZCPbnGOp3jsVpu/Q7k8fM2Ven2J8w8QgWJ4iO/uH62gPx6n/elNegJye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mBM8xAAAAN0AAAAPAAAAAAAAAAAA&#10;AAAAAKECAABkcnMvZG93bnJldi54bWxQSwUGAAAAAAQABAD5AAAAkgMAAAAA&#10;" strokeweight="0"/>
                      <v:line id="Line 11388" o:spid="_x0000_s1612" style="position:absolute;flip:y;visibility:visible;mso-wrap-style:square" from="5618,4181" to="5619,4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S2p8cAAADdAAAADwAAAGRycy9kb3ducmV2LnhtbESPQWsCMRSE70L/Q3iF3jSrh1q3RpGW&#10;FhGqaOvB23Pz3F3cvCxJdOO/b4RCj8PMfMNM59E04krO15YVDAcZCOLC6ppLBT/fH/0XED4ga2ws&#10;k4IbeZjPHnpTzLXteEvXXShFgrDPUUEVQptL6YuKDPqBbYmTd7LOYEjSlVI77BLcNHKUZc/SYM1p&#10;ocKW3ioqzruLUbBdj/noPi/xHI/d1+awL1f794VST49x8QoiUAz/4b/2UisYTSZDuL9JT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71LanxwAAAN0AAAAPAAAAAAAA&#10;AAAAAAAAAKECAABkcnMvZG93bnJldi54bWxQSwUGAAAAAAQABAD5AAAAlQMAAAAA&#10;" strokeweight="0"/>
                      <v:line id="Line 11389" o:spid="_x0000_s1613" style="position:absolute;flip:y;visibility:visible;mso-wrap-style:square" from="5626,4202" to="5627,4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Yo0MgAAADdAAAADwAAAGRycy9kb3ducmV2LnhtbESPT2sCMRTE74V+h/AKvdWse2jrahRp&#10;aSkFK/47eHtunruLm5cliW767U2h4HGYmd8wk1k0rbiQ841lBcNBBoK4tLrhSsF28/H0CsIHZI2t&#10;ZVLwSx5m0/u7CRba9ryiyzpUIkHYF6igDqErpPRlTQb9wHbEyTtaZzAk6SqpHfYJblqZZ9mzNNhw&#10;Wqixo7eaytP6bBSsfl744D7P8RQP/WK531Xfu/e5Uo8PcT4GESiGW/i//aUV5KNRDn9v0hOQ0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wYo0MgAAADdAAAADwAAAAAA&#10;AAAAAAAAAAChAgAAZHJzL2Rvd25yZXYueG1sUEsFBgAAAAAEAAQA+QAAAJYDAAAAAA==&#10;" strokeweight="0"/>
                      <v:line id="Line 11390" o:spid="_x0000_s1614" style="position:absolute;flip:y;visibility:visible;mso-wrap-style:square" from="5608,4201" to="5609,4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qNS8gAAADdAAAADwAAAGRycy9kb3ducmV2LnhtbESPT2sCMRTE70K/Q3hCb5rVQqtbo0hL&#10;RQq1+O/g7bl53V3cvCxJdNNv3xQKPQ4z8xtmtoimETdyvrasYDTMQBAXVtdcKjjs3wYTED4ga2ws&#10;k4Jv8rCY3/VmmGvb8ZZuu1CKBGGfo4IqhDaX0hcVGfRD2xIn78s6gyFJV0rtsEtw08hxlj1KgzWn&#10;hQpbeqmouOyuRsF288Rnt7rGSzx3H5+nY/l+fF0qdd+Py2cQgWL4D/+111rBeDp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EqNS8gAAADdAAAADwAAAAAA&#10;AAAAAAAAAAChAgAAZHJzL2Rvd25yZXYueG1sUEsFBgAAAAAEAAQA+QAAAJYDAAAAAA==&#10;" strokeweight="0"/>
                      <v:line id="Line 11391" o:spid="_x0000_s1615" style="position:absolute;flip:y;visibility:visible;mso-wrap-style:square" from="5619,4214" to="5620,4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MVP8gAAADdAAAADwAAAGRycy9kb3ducmV2LnhtbESPT2sCMRTE70K/Q3hCb5pVSqtbo0hL&#10;RQq1+O/g7bl53V3cvCxJdNNv3xQKPQ4z8xtmtoimETdyvrasYDTMQBAXVtdcKjjs3wYTED4ga2ws&#10;k4Jv8rCY3/VmmGvb8ZZuu1CKBGGfo4IqhDaX0hcVGfRD2xIn78s6gyFJV0rtsEtw08hxlj1KgzWn&#10;hQpbeqmouOyuRsF288Rnt7rGSzx3H5+nY/l+fF0qdd+Py2cQgWL4D/+111rBeDp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6MVP8gAAADdAAAADwAAAAAA&#10;AAAAAAAAAAChAgAAZHJzL2Rvd25yZXYueG1sUEsFBgAAAAAEAAQA+QAAAJYDAAAAAA==&#10;" strokeweight="0"/>
                      <v:line id="Line 11392" o:spid="_x0000_s1616" style="position:absolute;flip:y;visibility:visible;mso-wrap-style:square" from="5593,4222" to="5597,4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pMgAAADdAAAADwAAAGRycy9kb3ducmV2LnhtbESPT2sCMRTE70K/Q3hCb5pVaKtbo0hL&#10;RQq1+O/g7bl53V3cvCxJdNNv3xQKPQ4z8xtmtoimETdyvrasYDTMQBAXVtdcKjjs3wYTED4ga2ws&#10;k4Jv8rCY3/VmmGvb8ZZuu1CKBGGfo4IqhDaX0hcVGfRD2xIn78s6gyFJV0rtsEtw08hxlj1KgzWn&#10;hQpbeqmouOyuRsF288Rnt7rGSzx3H5+nY/l+fF0qdd+Py2cQgWL4D/+111rBeDp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O+wpMgAAADdAAAADwAAAAAA&#10;AAAAAAAAAAChAgAAZHJzL2Rvd25yZXYueG1sUEsFBgAAAAAEAAQA+QAAAJYDAAAAAA==&#10;" strokeweight="0"/>
                      <v:line id="Line 11393" o:spid="_x0000_s1617" style="position:absolute;flip:x y;visibility:visible;mso-wrap-style:square" from="5597,4222" to="5614,4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mR5sQAAADdAAAADwAAAGRycy9kb3ducmV2LnhtbESPQWsCMRSE70L/Q3gFL1KztbCtW6OU&#10;Uov05lrvj81zs5i8LEmq6783gtDjMDPfMIvV4Kw4UYidZwXP0wIEceN1x62C39366Q1ETMgarWdS&#10;cKEIq+XDaIGV9mfe0qlOrcgQjhUqMCn1lZSxMeQwTn1PnL2DDw5TlqGVOuA5w52Vs6IopcOO84LB&#10;nj4NNcf6zyl4ed3vNkc7MT/r6MzXt62bMlyUGj8OH+8gEg3pP3xvb7SC2Xxewu1NfgJy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GZHmxAAAAN0AAAAPAAAAAAAAAAAA&#10;AAAAAKECAABkcnMvZG93bnJldi54bWxQSwUGAAAAAAQABAD5AAAAkgMAAAAA&#10;" strokeweight="0"/>
                      <v:line id="Line 11394" o:spid="_x0000_s1618" style="position:absolute;flip:y;visibility:visible;mso-wrap-style:square" from="5614,4214" to="5620,4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GLSMcAAADdAAAADwAAAGRycy9kb3ducmV2LnhtbESPQWsCMRSE74X+h/AK3mq2HrRujSIV&#10;RQqtqPXg7bl57i5uXpYkuum/bwoFj8PMfMNMZtE04kbO15YVvPQzEMSF1TWXCr73y+dXED4ga2ws&#10;k4If8jCbPj5MMNe24y3ddqEUCcI+RwVVCG0upS8qMuj7tiVO3tk6gyFJV0rtsEtw08hBlg2lwZrT&#10;QoUtvVdUXHZXo2D7NeKTW13jJZ66z83xUH4cFnOlek9x/gYiUAz38H97rRUMxuMR/L1JT0B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cYtIxwAAAN0AAAAPAAAAAAAA&#10;AAAAAAAAAKECAABkcnMvZG93bnJldi54bWxQSwUGAAAAAAQABAD5AAAAlQMAAAAA&#10;" strokeweight="0"/>
                      <v:line id="Line 11395" o:spid="_x0000_s1619" style="position:absolute;visibility:visible;mso-wrap-style:square" from="5605,4208" to="5620,4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JofcEAAADdAAAADwAAAGRycy9kb3ducmV2LnhtbERPTYvCMBC9C/6HMAveNFVQ265RRBT1&#10;5roKexya2TbYTEoTtf57c1jY4+N9L1adrcWDWm8cKxiPEhDEhdOGSwWX790wBeEDssbaMSl4kYfV&#10;st9bYK7dk7/ocQ6liCHsc1RQhdDkUvqiIot+5BriyP261mKIsC2lbvEZw20tJ0kykxYNx4YKG9pU&#10;VNzOd6vAnGb76XF+za5yuw/jn/SWGntRavDRrT9BBOrCv/jPfdAKJlkW58Y38QnI5R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Emh9wQAAAN0AAAAPAAAAAAAAAAAAAAAA&#10;AKECAABkcnMvZG93bnJldi54bWxQSwUGAAAAAAQABAD5AAAAjwMAAAAA&#10;" strokeweight="0"/>
                      <v:line id="Line 11396" o:spid="_x0000_s1620" style="position:absolute;flip:y;visibility:visible;mso-wrap-style:square" from="5605,4201" to="5609,4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K6ocgAAADdAAAADwAAAGRycy9kb3ducmV2LnhtbESPT2sCMRTE74V+h/AKvdWsHmp3NYq0&#10;tJSCLf47eHtunruLm5cliW789qZQ6HGYmd8w03k0rbiQ841lBcNBBoK4tLrhSsF28/70AsIHZI2t&#10;ZVJwJQ/z2f3dFAtte17RZR0qkSDsC1RQh9AVUvqyJoN+YDvi5B2tMxiSdJXUDvsEN60cZdmzNNhw&#10;Wqixo9eaytP6bBSsvsd8cB/neIqHfvmz31Vfu7eFUo8PcTEBESiG//Bf+1MrGOV5Dr9v0hOQs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aK6ocgAAADdAAAADwAAAAAA&#10;AAAAAAAAAAChAgAAZHJzL2Rvd25yZXYueG1sUEsFBgAAAAAEAAQA+QAAAJYDAAAAAA==&#10;" strokeweight="0"/>
                      <v:line id="Line 11397" o:spid="_x0000_s1621" style="position:absolute;flip:x y;visibility:visible;mso-wrap-style:square" from="5609,4201" to="5626,4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KUmcAAAADdAAAADwAAAGRycy9kb3ducmV2LnhtbERPTUsDMRC9C/6HMIIXaRMV2rI2LSJW&#10;ije3eh8242ZpMlmS2G7/vXMQPD7e93o7xaBOlMuQ2ML93IAi7pIbuLfwedjNVqBKRXYYEpOFCxXY&#10;bq6v1ti4dOYPOrW1VxLCpUELvtax0bp0niKWeRqJhftOOWIVmHvtMp4lPAb9YMxCRxxYGjyO9OKp&#10;O7Y/0cLj8uuwP4Y7/74r0b++hbZb5Iu1tzfT8xOoSlP9F/+59058xsh+eSNPQG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eSlJnAAAAA3QAAAA8AAAAAAAAAAAAAAAAA&#10;oQIAAGRycy9kb3ducmV2LnhtbFBLBQYAAAAABAAEAPkAAACOAwAAAAA=&#10;" strokeweight="0"/>
                      <v:line id="Line 11398" o:spid="_x0000_s1622" style="position:absolute;flip:y;visibility:visible;mso-wrap-style:square" from="5615,4181" to="5619,4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N8cAAADdAAAADwAAAGRycy9kb3ducmV2LnhtbESPQWsCMRSE74X+h/AK3mqiQi1bo0hF&#10;KYVWtPXQ23Pzuru4eVmS6Kb/vikIPQ4z8w0zWyTbigv50DjWMBoqEMSlMw1XGj4/1vePIEJENtg6&#10;Jg0/FGAxv72ZYWFczzu67GMlMoRDgRrqGLtCylDWZDEMXUecvW/nLcYsfSWNxz7DbSvHSj1Iiw3n&#10;hRo7eq6pPO3PVsPufcpHvzmnUzr2b9uvQ/V6WC21Htyl5ROISCn+h6/tF6NhotQI/t7kJy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o43xwAAAN0AAAAPAAAAAAAA&#10;AAAAAAAAAKECAABkcnMvZG93bnJldi54bWxQSwUGAAAAAAQABAD5AAAAlQMAAAAA&#10;" strokeweight="0"/>
                      <v:line id="Line 11399" o:spid="_x0000_s1623" style="position:absolute;flip:y;visibility:visible;mso-wrap-style:square" from="5624,4161" to="5627,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gQQMcAAADdAAAADwAAAGRycy9kb3ducmV2LnhtbESPQWsCMRSE74X+h/AK3mpShVq2RpEW&#10;pRSsaOuht+fmdXdx87Ik0U3/vSkIPQ4z8w0znSfbijP50DjW8DBUIIhLZxquNHx9Lu+fQISIbLB1&#10;TBp+KcB8dnszxcK4nrd03sVKZAiHAjXUMXaFlKGsyWIYuo44ez/OW4xZ+koaj32G21aOlHqUFhvO&#10;CzV29FJTedydrIbtx4QPfnVKx3To15vvffW+f11oPbhLi2cQkVL8D1/bb0bDWKkR/L3JT0DOL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KBBAxwAAAN0AAAAPAAAAAAAA&#10;AAAAAAAAAKECAABkcnMvZG93bnJldi54bWxQSwUGAAAAAAQABAD5AAAAlQMAAAAA&#10;" strokeweight="0"/>
                      <v:line id="Line 11400" o:spid="_x0000_s1624" style="position:absolute;flip:y;visibility:visible;mso-wrap-style:square" from="5655,4121" to="5656,4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S128cAAADdAAAADwAAAGRycy9kb3ducmV2LnhtbESPQWsCMRSE70L/Q3gFb5pUoS1bo0iL&#10;IkIr2nro7bl53V3cvCxJdNN/3xQKPQ4z8w0zWyTbiiv50DjWcDdWIIhLZxquNHy8r0aPIEJENtg6&#10;Jg3fFGAxvxnMsDCu5z1dD7ESGcKhQA11jF0hZShrshjGriPO3pfzFmOWvpLGY5/htpUTpe6lxYbz&#10;Qo0dPddUng8Xq2H/9sAnv76kczr1r7vPY7U9viy1Ht6m5ROISCn+h//aG6NhqtQUft/kJyDn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ZLXbxwAAAN0AAAAPAAAAAAAA&#10;AAAAAAAAAKECAABkcnMvZG93bnJldi54bWxQSwUGAAAAAAQABAD5AAAAlQMAAAAA&#10;" strokeweight="0"/>
                      <v:line id="Line 11401" o:spid="_x0000_s1625" style="position:absolute;flip:x;visibility:visible;mso-wrap-style:square" from="5653,4131" to="5655,4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0tr8cAAADdAAAADwAAAGRycy9kb3ducmV2LnhtbESPQUsDMRSE74L/ITzBm01sxcratBRL&#10;RYS2tNqDt9fNc3fp5mVJ0m78940geBxm5htmMku2FWfyoXGs4X6gQBCXzjRcafj8WN49gQgR2WDr&#10;mDT8UIDZ9PpqgoVxPW/pvIuVyBAOBWqoY+wKKUNZk8UwcB1x9r6dtxiz9JU0HvsMt60cKvUoLTac&#10;F2rs6KWm8rg7WQ3b9ZgP/vWUjunQrzZf++p9v5hrfXuT5s8gIqX4H/5rvxkNI6Ue4PdNfgJye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jS2vxwAAAN0AAAAPAAAAAAAA&#10;AAAAAAAAAKECAABkcnMvZG93bnJldi54bWxQSwUGAAAAAAQABAD5AAAAlQMAAAAA&#10;" strokeweight="0"/>
                      <v:line id="Line 11402" o:spid="_x0000_s1626" style="position:absolute;flip:y;visibility:visible;mso-wrap-style:square" from="5650,4142" to="5652,4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GINMcAAADdAAAADwAAAGRycy9kb3ducmV2LnhtbESPQUsDMRSE74L/ITzBm01s0cratBRL&#10;RYS2tNqDt9fNc3fp5mVJ0m78940geBxm5htmMku2FWfyoXGs4X6gQBCXzjRcafj8WN49gQgR2WDr&#10;mDT8UIDZ9PpqgoVxPW/pvIuVyBAOBWqoY+wKKUNZk8UwcB1x9r6dtxiz9JU0HvsMt60cKvUoLTac&#10;F2rs6KWm8rg7WQ3b9ZgP/vWUjunQrzZf++p9v5hrfXuT5s8gIqX4H/5rvxkNI6Ue4PdNfgJye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wYg0xwAAAN0AAAAPAAAAAAAA&#10;AAAAAAAAAKECAABkcnMvZG93bnJldi54bWxQSwUGAAAAAAQABAD5AAAAlQMAAAAA&#10;" strokeweight="0"/>
                      <v:line id="Line 11403" o:spid="_x0000_s1627" style="position:absolute;flip:x;visibility:visible;mso-wrap-style:square" from="5647,4152" to="5650,41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MWQ8YAAADdAAAADwAAAGRycy9kb3ducmV2LnhtbESPQWsCMRSE70L/Q3iF3jRbC1W2RpFK&#10;SylYUevB23Pz3F3cvCxJdNN/bwqCx2FmvmEms2gacSHna8sKngcZCOLC6ppLBb/bj/4YhA/IGhvL&#10;pOCPPMymD70J5tp2vKbLJpQiQdjnqKAKoc2l9EVFBv3AtsTJO1pnMCTpSqkddgluGjnMsldpsOa0&#10;UGFL7xUVp83ZKFj/jPjgPs/xFA/dcrXfld+7xVypp8c4fwMRKIZ7+Nb+0gpeEhH+36QnIK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TFkPGAAAA3QAAAA8AAAAAAAAA&#10;AAAAAAAAoQIAAGRycy9kb3ducmV2LnhtbFBLBQYAAAAABAAEAPkAAACUAwAAAAA=&#10;" strokeweight="0"/>
                      <v:line id="Line 11404" o:spid="_x0000_s1628" style="position:absolute;flip:y;visibility:visible;mso-wrap-style:square" from="5644,4164" to="5647,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z2McAAADdAAAADwAAAGRycy9kb3ducmV2LnhtbESPQWsCMRSE7wX/Q3hCbzWxhSpbo4jS&#10;UgqtaOuht+fmubu4eVmS6Kb/vikUPA4z8w0zWyTbigv50DjWMB4pEMSlMw1XGr4+n++mIEJENtg6&#10;Jg0/FGAxH9zMsDCu5y1ddrESGcKhQA11jF0hZShrshhGriPO3tF5izFLX0njsc9w28p7pR6lxYbz&#10;Qo0drWoqT7uz1bD9mPDBv5zTKR369833vnrbr5da3w7T8glEpBSv4f/2q9HwoNQE/t7kJy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X7PYxwAAAN0AAAAPAAAAAAAA&#10;AAAAAAAAAKECAABkcnMvZG93bnJldi54bWxQSwUGAAAAAAQABAD5AAAAlQMAAAAA&#10;" strokeweight="0"/>
                      <v:line id="Line 11405" o:spid="_x0000_s1629" style="position:absolute;flip:x;visibility:visible;mso-wrap-style:square" from="5640,4173" to="5644,4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AnqsQAAADdAAAADwAAAGRycy9kb3ducmV2LnhtbERPTWsCMRC9F/ofwgjeamKFtqxGkRal&#10;FFrR6sHbuBl3FzeTJYlu+u+bQ6HHx/ueLZJtxY18aBxrGI8UCOLSmYYrDfvv1cMLiBCRDbaOScMP&#10;BVjM7+9mWBjX85Zuu1iJHMKhQA11jF0hZShrshhGriPO3Nl5izFDX0njsc/htpWPSj1Jiw3nhho7&#10;eq2pvOyuVsP265lPfn1Nl3TqPzfHQ/VxeFtqPRyk5RREpBT/xX/ud6NholSem9/kJy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wCeqxAAAAN0AAAAPAAAAAAAAAAAA&#10;AAAAAKECAABkcnMvZG93bnJldi54bWxQSwUGAAAAAAQABAD5AAAAkgMAAAAA&#10;" strokeweight="0"/>
                      <v:line id="Line 11406" o:spid="_x0000_s1630" style="position:absolute;flip:y;visibility:visible;mso-wrap-style:square" from="5636,4185" to="5639,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yCMccAAADdAAAADwAAAGRycy9kb3ducmV2LnhtbESPQUsDMRSE74L/ITzBm01sQevatBRL&#10;RYS2tNqDt9fNc3fp5mVJ0m78940geBxm5htmMku2FWfyoXGs4X6gQBCXzjRcafj8WN6NQYSIbLB1&#10;TBp+KMBsen01wcK4nrd03sVKZAiHAjXUMXaFlKGsyWIYuI44e9/OW4xZ+koaj32G21YOlXqQFhvO&#10;CzV29FJTedydrIbt+pEP/vWUjunQrzZf++p9v5hrfXuT5s8gIqX4H/5rvxkNI6We4PdNfgJye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jIIxxwAAAN0AAAAPAAAAAAAA&#10;AAAAAAAAAKECAABkcnMvZG93bnJldi54bWxQSwUGAAAAAAQABAD5AAAAlQMAAAAA&#10;" strokeweight="0"/>
                      <v:line id="Line 11407" o:spid="_x0000_s1631" style="position:absolute;flip:x;visibility:visible;mso-wrap-style:square" from="5631,4194" to="5636,4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9ccQAAADdAAAADwAAAGRycy9kb3ducmV2LnhtbERPy2oCMRTdF/yHcIXuNKOFtoxGEUUp&#10;hbb4Wri7Tq4zg5ObIYlO+vfNQujycN7TeTSNuJPztWUFo2EGgriwuuZSwWG/HryD8AFZY2OZFPyS&#10;h/ms9zTFXNuOt3TfhVKkEPY5KqhCaHMpfVGRQT+0LXHiLtYZDAm6UmqHXQo3jRxn2as0WHNqqLCl&#10;ZUXFdXczCrbfb3x2m1u8xnP39XM6lp/H1UKp535cTEAEiuFf/HB/aAUv2SjtT2/SE5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b71xxAAAAN0AAAAPAAAAAAAAAAAA&#10;AAAAAKECAABkcnMvZG93bnJldi54bWxQSwUGAAAAAAQABAD5AAAAkgMAAAAA&#10;" strokeweight="0"/>
                      <v:line id="Line 11408" o:spid="_x0000_s1632" style="position:absolute;flip:y;visibility:visible;mso-wrap-style:square" from="5652,4130" to="5653,4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MY6scAAADdAAAADwAAAGRycy9kb3ducmV2LnhtbESPT2sCMRTE70K/Q3hCb5pdC21ZjSKV&#10;llJoxX8Hb8/Nc3dx87Ik0U2/fVMo9DjMzG+Y2SKaVtzI+caygnycgSAurW64UrDfvY6eQfiArLG1&#10;TAq+ycNifjeYYaFtzxu6bUMlEoR9gQrqELpCSl/WZNCPbUecvLN1BkOSrpLaYZ/gppWTLHuUBhtO&#10;CzV29FJTedlejYLN1xOf3Ns1XuKp/1wfD9XHYbVU6n4Yl1MQgWL4D/+137WChyzP4fdNegJy/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xjqxwAAAN0AAAAPAAAAAAAA&#10;AAAAAAAAAKECAABkcnMvZG93bnJldi54bWxQSwUGAAAAAAQABAD5AAAAlQMAAAAA&#10;" strokeweight="0"/>
                      <v:line id="Line 11409" o:spid="_x0000_s1633" style="position:absolute;flip:y;visibility:visible;mso-wrap-style:square" from="5650,4139" to="5651,4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GGnccAAADdAAAADwAAAGRycy9kb3ducmV2LnhtbESPQWsCMRSE74L/ITzBm2ZVaGVrFFFa&#10;SsEWtR56e25edxc3L0sS3fTfm0Khx2FmvmEWq2gacSPna8sKJuMMBHFhdc2lgs/j82gOwgdkjY1l&#10;UvBDHlbLfm+BubYd7+l2CKVIEPY5KqhCaHMpfVGRQT+2LXHyvq0zGJJ0pdQOuwQ3jZxm2YM0WHNa&#10;qLClTUXF5XA1Cvbvj3x2L9d4iedu9/F1Kt9O27VSw0FcP4EIFMN/+K/9qhXMsskUft+k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8YadxwAAAN0AAAAPAAAAAAAA&#10;AAAAAAAAAKECAABkcnMvZG93bnJldi54bWxQSwUGAAAAAAQABAD5AAAAlQMAAAAA&#10;" strokeweight="0"/>
                      <v:line id="Line 11410" o:spid="_x0000_s1634" style="position:absolute;flip:y;visibility:visible;mso-wrap-style:square" from="5633,4140" to="5634,4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0jBscAAADdAAAADwAAAGRycy9kb3ducmV2LnhtbESPQWsCMRSE7wX/Q3iCt5pVoZWtUURR&#10;SsEWtR56e25edxc3L0sS3fTfm0Khx2FmvmFmi2gacSPna8sKRsMMBHFhdc2lgs/j5nEKwgdkjY1l&#10;UvBDHhbz3sMMc2073tPtEEqRIOxzVFCF0OZS+qIig35oW+LkfVtnMCTpSqkddgluGjnOsidpsOa0&#10;UGFLq4qKy+FqFOzfn/nsttd4iedu9/F1Kt9O66VSg35cvoAIFMN/+K/9qhVMstEE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vSMGxwAAAN0AAAAPAAAAAAAA&#10;AAAAAAAAAKECAABkcnMvZG93bnJldi54bWxQSwUGAAAAAAQABAD5AAAAlQMAAAAA&#10;" strokeweight="0"/>
                      <v:line id="Line 11411" o:spid="_x0000_s1635" style="position:absolute;flip:y;visibility:visible;mso-wrap-style:square" from="5647,4151" to="5648,4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S7cscAAADdAAAADwAAAGRycy9kb3ducmV2LnhtbESPQWsCMRSE7wX/Q3gFbzWrLbZsjSJK&#10;pQi2aOuht+fmdXdx87Ik0Y3/3giFHoeZ+YaZzKJpxJmcry0rGA4yEMSF1TWXCr6/3h5eQPiArLGx&#10;TAou5GE27d1NMNe24y2dd6EUCcI+RwVVCG0upS8qMugHtiVO3q91BkOSrpTaYZfgppGjLBtLgzWn&#10;hQpbWlRUHHcno2D78cwHtzrFYzx0m8+ffbneL+dK9e/j/BVEoBj+w3/td63gMRs+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VLtyxwAAAN0AAAAPAAAAAAAA&#10;AAAAAAAAAKECAABkcnMvZG93bnJldi54bWxQSwUGAAAAAAQABAD5AAAAlQMAAAAA&#10;" strokeweight="0"/>
                      <v:line id="Line 11412" o:spid="_x0000_s1636" style="position:absolute;flip:y;visibility:visible;mso-wrap-style:square" from="5644,4161" to="5645,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ge6ccAAADdAAAADwAAAGRycy9kb3ducmV2LnhtbESPQWsCMRSE7wX/Q3gFbzWrpbZsjSJK&#10;pQi2aOuht+fmdXdx87Ik0Y3/3giFHoeZ+YaZzKJpxJmcry0rGA4yEMSF1TWXCr6/3h5eQPiArLGx&#10;TAou5GE27d1NMNe24y2dd6EUCcI+RwVVCG0upS8qMugHtiVO3q91BkOSrpTaYZfgppGjLBtLgzWn&#10;hQpbWlRUHHcno2D78cwHtzrFYzx0m8+ffbneL+dK9e/j/BVEoBj+w3/td63gMRs+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GB7pxwAAAN0AAAAPAAAAAAAA&#10;AAAAAAAAAKECAABkcnMvZG93bnJldi54bWxQSwUGAAAAAAQABAD5AAAAlQMAAAAA&#10;" strokeweight="0"/>
                      <v:line id="Line 11413" o:spid="_x0000_s1637" style="position:absolute;flip:y;visibility:visible;mso-wrap-style:square" from="5639,4172" to="5640,4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qAnscAAADdAAAADwAAAGRycy9kb3ducmV2LnhtbESPT2sCMRTE7wW/Q3hCbzVrBSurUUSp&#10;lEJb/Hfw9tw8dxc3L0sS3fTbN4VCj8PM/IaZLaJpxJ2cry0rGA4yEMSF1TWXCg7716cJCB+QNTaW&#10;ScE3eVjMew8zzLXteEv3XShFgrDPUUEVQptL6YuKDPqBbYmTd7HOYEjSlVI77BLcNPI5y8bSYM1p&#10;ocKWVhUV193NKNh+vvDZbW7xGs/dx9fpWL4f10ulHvtxOQURKIb/8F/7TSsYZcMx/L5JT0DO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yoCexwAAAN0AAAAPAAAAAAAA&#10;AAAAAAAAAKECAABkcnMvZG93bnJldi54bWxQSwUGAAAAAAQABAD5AAAAlQMAAAAA&#10;" strokeweight="0"/>
                      <v:line id="Line 11414" o:spid="_x0000_s1638" style="position:absolute;flip:y;visibility:visible;mso-wrap-style:square" from="5636,4181" to="5637,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YlBccAAADdAAAADwAAAGRycy9kb3ducmV2LnhtbESPQWsCMRSE7wX/Q3iCt5q1QpWtUUSp&#10;SKEVtR56e25edxc3L0sS3fTfN4WCx2FmvmFmi2gacSPna8sKRsMMBHFhdc2lgs/j6+MUhA/IGhvL&#10;pOCHPCzmvYcZ5tp2vKfbIZQiQdjnqKAKoc2l9EVFBv3QtsTJ+7bOYEjSlVI77BLcNPIpy56lwZrT&#10;QoUtrSoqLoerUbD/mPDZba7xEs/d++7rVL6d1kulBv24fAERKIZ7+L+91QrG2WgCf2/SE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hiUFxwAAAN0AAAAPAAAAAAAA&#10;AAAAAAAAAKECAABkcnMvZG93bnJldi54bWxQSwUGAAAAAAQABAD5AAAAlQMAAAAA&#10;" strokeweight="0"/>
                    </v:group>
                    <v:group id="Group 11415" o:spid="_x0000_s1639" style="position:absolute;left:4892;top:2807;width:1735;height:1088" coordorigin="5344,3138" coordsize="1735,10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hHUQwwAAAN0AAAAP&#10;AAAAAAAAAAAAAAAAAKoCAABkcnMvZG93bnJldi54bWxQSwUGAAAAAAQABAD6AAAAmgMAAAAA&#10;">
                      <o:lock v:ext="edit" aspectratio="t"/>
                      <v:line id="Line 11416" o:spid="_x0000_s1640" style="position:absolute;flip:y;visibility:visible;mso-wrap-style:square" from="5630,4193" to="5631,4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UU7McAAADdAAAADwAAAGRycy9kb3ducmV2LnhtbESPQWsCMRSE7wX/Q3gFbzWrhdpujSJK&#10;pQi2aOuht+fmdXdx87Ik0Y3/3giFHoeZ+YaZzKJpxJmcry0rGA4yEMSF1TWXCr6/3h6eQfiArLGx&#10;TAou5GE27d1NMNe24y2dd6EUCcI+RwVVCG0upS8qMugHtiVO3q91BkOSrpTaYZfgppGjLHuSBmtO&#10;CxW2tKioOO5ORsH2Y8wHtzrFYzx0m8+ffbneL+dK9e/j/BVEoBj+w3/td63gMRu+wO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VRTsxwAAAN0AAAAPAAAAAAAA&#10;AAAAAAAAAKECAABkcnMvZG93bnJldi54bWxQSwUGAAAAAAQABAD5AAAAlQMAAAAA&#10;" strokeweight="0"/>
                      <v:line id="Line 11417" o:spid="_x0000_s1641" style="position:absolute;flip:y;visibility:visible;mso-wrap-style:square" from="5636,4172" to="5640,4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N3zMQAAADdAAAADwAAAGRycy9kb3ducmV2LnhtbERPy2oCMRTdF/yHcAV3NaNCW0ajiKKU&#10;Qlt8LdxdJ9eZwcnNkEQn/ftmUejycN6zRTSNeJDztWUFo2EGgriwuuZSwfGweX4D4QOyxsYyKfgh&#10;D4t572mGubYd7+ixD6VIIexzVFCF0OZS+qIig35oW+LEXa0zGBJ0pdQOuxRuGjnOshdpsObUUGFL&#10;q4qK2/5uFOy+Xvnitvd4i5fu8/t8Kj9O66VSg35cTkEEiuFf/Od+1wom2TjtT2/SE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A3fMxAAAAN0AAAAPAAAAAAAAAAAA&#10;AAAAAKECAABkcnMvZG93bnJldi54bWxQSwUGAAAAAAQABAD5AAAAkgMAAAAA&#10;" strokeweight="0"/>
                      <v:line id="Line 11418" o:spid="_x0000_s1642" style="position:absolute;flip:y;visibility:visible;mso-wrap-style:square" from="5644,4151" to="5647,4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SV8cAAADdAAAADwAAAGRycy9kb3ducmV2LnhtbESPQWsCMRSE74L/ITzBm2ZVaGVrFFFa&#10;SsEWtR56e25edxc3L0sS3fTfm0Khx2FmvmEWq2gacSPna8sKJuMMBHFhdc2lgs/j82gOwgdkjY1l&#10;UvBDHlbLfm+BubYd7+l2CKVIEPY5KqhCaHMpfVGRQT+2LXHyvq0zGJJ0pdQOuwQ3jZxm2YM0WHNa&#10;qLClTUXF5XA1Cvbvj3x2L9d4iedu9/F1Kt9O27VSw0FcP4EIFMN/+K/9qhXMsukEft+k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T9JXxwAAAN0AAAAPAAAAAAAA&#10;AAAAAAAAAKECAABkcnMvZG93bnJldi54bWxQSwUGAAAAAAQABAD5AAAAlQMAAAAA&#10;" strokeweight="0"/>
                      <v:line id="Line 11419" o:spid="_x0000_s1643" style="position:absolute;visibility:visible;mso-wrap-style:square" from="5631,4147" to="5647,4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E7Z8UAAADdAAAADwAAAGRycy9kb3ducmV2LnhtbESPT2vCQBTE7wW/w/IEb3VjpBqjq0hp&#10;0d78Cx4f2WeymH0bsltNv71bKPQ4zMxvmMWqs7W4U+uNYwWjYQKCuHDacKngdPx8zUD4gKyxdkwK&#10;fsjDatl7WWCu3YP3dD+EUkQI+xwVVCE0uZS+qMiiH7qGOHpX11oMUbal1C0+ItzWMk2SibRoOC5U&#10;2NB7RcXt8G0VmN1k8/Y1Pc/O8mMTRpfslhl7UmrQ79ZzEIG68B/+a2+1gnGSp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2E7Z8UAAADdAAAADwAAAAAAAAAA&#10;AAAAAAChAgAAZHJzL2Rvd25yZXYueG1sUEsFBgAAAAAEAAQA+QAAAJMDAAAAAA==&#10;" strokeweight="0"/>
                      <v:line id="Line 11420" o:spid="_x0000_s1644" style="position:absolute;flip:y;visibility:visible;mso-wrap-style:square" from="5631,4140" to="5633,4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Hpu8cAAADdAAAADwAAAGRycy9kb3ducmV2LnhtbESPT2sCMRTE74V+h/CE3mpWhSqrUaSl&#10;pRRa8d/B23Pz3F3cvCxJdNNv3xQEj8PM/IaZLaJpxJWcry0rGPQzEMSF1TWXCnbb9+cJCB+QNTaW&#10;ScEveVjMHx9mmGvb8Zqum1CKBGGfo4IqhDaX0hcVGfR92xIn72SdwZCkK6V22CW4aeQwy16kwZrT&#10;QoUtvVZUnDcXo2D9M+aj+7jEczx236vDvvzavy2VeurF5RREoBju4Vv7UysYZcMR/L9JT0D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0em7xwAAAN0AAAAPAAAAAAAA&#10;AAAAAAAAAKECAABkcnMvZG93bnJldi54bWxQSwUGAAAAAAQABAD5AAAAlQMAAAAA&#10;" strokeweight="0"/>
                      <v:line id="Line 11421" o:spid="_x0000_s1645" style="position:absolute;flip:x;visibility:visible;mso-wrap-style:square" from="5633,4139" to="5650,4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hxz8cAAADdAAAADwAAAGRycy9kb3ducmV2LnhtbESPQWsCMRSE7wX/Q3iCt5qtLbZsjSJK&#10;pQi2aOuht+fmdXdx87Ik0Y3/3giFHoeZ+YaZzKJpxJmcry0reBhmIIgLq2suFXx/vd2/gPABWWNj&#10;mRRcyMNs2rubYK5tx1s670IpEoR9jgqqENpcSl9UZNAPbUucvF/rDIYkXSm1wy7BTSNHWTaWBmtO&#10;CxW2tKioOO5ORsH245kPbnWKx3joNp8/+3K9X86VGvTj/BVEoBj+w3/td63gMRs9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OHHPxwAAAN0AAAAPAAAAAAAA&#10;AAAAAAAAAKECAABkcnMvZG93bnJldi54bWxQSwUGAAAAAAQABAD5AAAAlQMAAAAA&#10;" strokeweight="0"/>
                      <v:line id="Line 11422" o:spid="_x0000_s1646" style="position:absolute;flip:y;visibility:visible;mso-wrap-style:square" from="5650,4130" to="5653,41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TUVMcAAADdAAAADwAAAGRycy9kb3ducmV2LnhtbESPQWsCMRSE7wX/Q3iCt5qtpbZsjSJK&#10;pQi2aOuht+fmdXdx87Ik0Y3/3giFHoeZ+YaZzKJpxJmcry0reBhmIIgLq2suFXx/vd2/gPABWWNj&#10;mRRcyMNs2rubYK5tx1s670IpEoR9jgqqENpcSl9UZNAPbUucvF/rDIYkXSm1wy7BTSNHWTaWBmtO&#10;CxW2tKioOO5ORsH245kPbnWKx3joNp8/+3K9X86VGvTj/BVEoBj+w3/td63gMRs9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dNRUxwAAAN0AAAAPAAAAAAAA&#10;AAAAAAAAAKECAABkcnMvZG93bnJldi54bWxQSwUGAAAAAAQABAD5AAAAlQMAAAAA&#10;" strokeweight="0"/>
                      <v:line id="Line 11423" o:spid="_x0000_s1647" style="position:absolute;visibility:visible;mso-wrap-style:square" from="5636,4126" to="5653,41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o9ZMUAAADdAAAADwAAAGRycy9kb3ducmV2LnhtbESPQWvCQBSE7wX/w/IKvelGi2kaXUVE&#10;0d6sVfD4yL4mi9m3Ibtq/PduQehxmJlvmOm8s7W4UuuNYwXDQQKCuHDacKng8LPuZyB8QNZYOyYF&#10;d/Iwn/Vepphrd+Nvuu5DKSKEfY4KqhCaXEpfVGTRD1xDHL1f11oMUbal1C3eItzWcpQkqbRoOC5U&#10;2NCyouK8v1gFZpduxl8fx8+jXG3C8JSdM2MPSr29dosJiEBd+A8/21ut4D0ZpfD3Jj4B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Fo9ZMUAAADdAAAADwAAAAAAAAAA&#10;AAAAAAChAgAAZHJzL2Rvd25yZXYueG1sUEsFBgAAAAAEAAQA+QAAAJMDAAAAAA==&#10;" strokeweight="0"/>
                      <v:line id="Line 11424" o:spid="_x0000_s1648" style="position:absolute;flip:y;visibility:visible;mso-wrap-style:square" from="5657,4106" to="5658,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rvuMcAAADdAAAADwAAAGRycy9kb3ducmV2LnhtbESPQWsCMRSE74L/IbyCN83WQi1bo4il&#10;RQpWtPXQ23Pzuru4eVmS6MZ/b4SCx2FmvmGm82gacSbna8sKHkcZCOLC6ppLBT/f78MXED4ga2ws&#10;k4ILeZjP+r0p5tp2vKXzLpQiQdjnqKAKoc2l9EVFBv3ItsTJ+7POYEjSlVI77BLcNHKcZc/SYM1p&#10;ocKWlhUVx93JKNh+TfjgPk7xGA/devO7Lz/3bwulBg9x8QoiUAz38H97pRU8ZeMJ3N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6u+4xwAAAN0AAAAPAAAAAAAA&#10;AAAAAAAAAKECAABkcnMvZG93bnJldi54bWxQSwUGAAAAAAQABAD5AAAAlQMAAAAA&#10;" strokeweight="0"/>
                      <v:line id="Line 11425" o:spid="_x0000_s1649" style="position:absolute;flip:x;visibility:visible;mso-wrap-style:square" from="5656,4109" to="5657,4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V7ysQAAADdAAAADwAAAGRycy9kb3ducmV2LnhtbERPy2oCMRTdF/yHcAV3NaNCW0ajiKKU&#10;Qlt8LdxdJ9eZwcnNkEQn/ftmUejycN6zRTSNeJDztWUFo2EGgriwuuZSwfGweX4D4QOyxsYyKfgh&#10;D4t572mGubYd7+ixD6VIIexzVFCF0OZS+qIig35oW+LEXa0zGBJ0pdQOuxRuGjnOshdpsObUUGFL&#10;q4qK2/5uFOy+Xvnitvd4i5fu8/t8Kj9O66VSg35cTkEEiuFf/Od+1wom2TjNTW/SE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dXvKxAAAAN0AAAAPAAAAAAAAAAAA&#10;AAAAAKECAABkcnMvZG93bnJldi54bWxQSwUGAAAAAAQABAD5AAAAkgMAAAAA&#10;" strokeweight="0"/>
                      <v:line id="Line 11426" o:spid="_x0000_s1650" style="position:absolute;flip:y;visibility:visible;mso-wrap-style:square" from="5657,4106" to="5658,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neUccAAADdAAAADwAAAGRycy9kb3ducmV2LnhtbESPQWsCMRSE7wX/Q3iCt5qthdpujSJK&#10;pQi2aOuht+fmdXdx87Ik0Y3/3giFHoeZ+YaZzKJpxJmcry0reBhmIIgLq2suFXx/vd0/g/ABWWNj&#10;mRRcyMNs2rubYK5tx1s670IpEoR9jgqqENpcSl9UZNAPbUucvF/rDIYkXSm1wy7BTSNHWfYkDdac&#10;FipsaVFRcdydjILtx5gPbnWKx3joNp8/+3K9X86VGvTj/BVEoBj+w3/td63gMRu9wO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Od5RxwAAAN0AAAAPAAAAAAAA&#10;AAAAAAAAAKECAABkcnMvZG93bnJldi54bWxQSwUGAAAAAAQABAD5AAAAlQMAAAAA&#10;" strokeweight="0"/>
                      <v:line id="Line 11427" o:spid="_x0000_s1651" style="position:absolute;flip:x;visibility:visible;mso-wrap-style:square" from="5638,4118" to="5655,4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hEcQAAADdAAAADwAAAGRycy9kb3ducmV2LnhtbERPy2oCMRTdF/yHcAV3NWOFtoxGEaUi&#10;Qlt8LdxdJ9eZwcnNkEQn/ftmUejycN7TeTSNeJDztWUFo2EGgriwuuZSwfHw8fwOwgdkjY1lUvBD&#10;Huaz3tMUc2073tFjH0qRQtjnqKAKoc2l9EVFBv3QtsSJu1pnMCToSqkddincNPIly16lwZpTQ4Ut&#10;LSsqbvu7UbD7euOLW9/jLV66z+/zqdyeVgulBv24mIAIFMO/+M+90QrG2TjtT2/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2uERxAAAAN0AAAAPAAAAAAAAAAAA&#10;AAAAAKECAABkcnMvZG93bnJldi54bWxQSwUGAAAAAAQABAD5AAAAkgMAAAAA&#10;" strokeweight="0"/>
                      <v:line id="Line 11428" o:spid="_x0000_s1652" style="position:absolute;flip:y;visibility:visible;mso-wrap-style:square" from="5655,4109" to="5656,4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ZEiscAAADdAAAADwAAAGRycy9kb3ducmV2LnhtbESPQWsCMRSE7wX/Q3iCt5pVoZWtUURR&#10;SsEWtR56e25edxc3L0sS3fTfm0Khx2FmvmFmi2gacSPna8sKRsMMBHFhdc2lgs/j5nEKwgdkjY1l&#10;UvBDHhbz3sMMc2073tPtEEqRIOxzVFCF0OZS+qIig35oW+LkfVtnMCTpSqkddgluGjnOsidpsOa0&#10;UGFLq4qKy+FqFOzfn/nsttd4iedu9/F1Kt9O66VSg35cvoAIFMN/+K/9qhVMsskI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lkSKxwAAAN0AAAAPAAAAAAAA&#10;AAAAAAAAAKECAABkcnMvZG93bnJldi54bWxQSwUGAAAAAAQABAD5AAAAlQMAAAAA&#10;" strokeweight="0"/>
                      <v:line id="Line 11429" o:spid="_x0000_s1653" style="position:absolute;visibility:visible;mso-wrap-style:square" from="5649,4107" to="5656,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itusUAAADdAAAADwAAAGRycy9kb3ducmV2LnhtbESPQWsCMRSE74L/ITyhN82q1K6rUUqp&#10;qLfWKnh8bJ67wc3Lsom6/fdGEDwOM/MNM1+2thJXarxxrGA4SEAQ504bLhTs/1b9FIQPyBorx6Tg&#10;nzwsF93OHDPtbvxL110oRISwz1BBGUKdSenzkiz6gauJo3dyjcUQZVNI3eAtwm0lR0kykRYNx4US&#10;a/oqKT/vLlaB+Zms37cfh+lBfq/D8JieU2P3Sr312s8ZiEBteIWf7Y1WME7GI3i8iU9AL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ritusUAAADdAAAADwAAAAAAAAAA&#10;AAAAAAChAgAAZHJzL2Rvd25yZXYueG1sUEsFBgAAAAAEAAQA+QAAAJMDAAAAAA==&#10;" strokeweight="0"/>
                      <v:shape id="Freeform 11430" o:spid="_x0000_s1654" style="position:absolute;left:5972;top:4055;width:232;height:20;visibility:visible;mso-wrap-style:square;v-text-anchor:top" coordsize="928,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A//sMA&#10;AADdAAAADwAAAGRycy9kb3ducmV2LnhtbESPzarCMBSE94LvEM4Fd5pei1J6jXJRhC7cWH/Wh+bY&#10;FpuT0kStb28EweUwM98wi1VvGnGnztWWFfxOIhDEhdU1lwqOh+04AeE8ssbGMil4koPVcjhYYKrt&#10;g/d0z30pAoRdigoq79tUSldUZNBNbEscvIvtDPogu1LqDh8Bbho5jaK5NFhzWKiwpXVFxTW/GQWz&#10;8848+yudsultc8ovlCVtmSk1+un//0B46v03/GlnWkEcxTG834QnIJ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A//sMAAADdAAAADwAAAAAAAAAAAAAAAACYAgAAZHJzL2Rv&#10;d25yZXYueG1sUEsFBgAAAAAEAAQA9QAAAIgDAAAAAA==&#10;" path="m,l183,36,368,61,554,75r188,4l928,72e" filled="f" strokeweight="0">
                        <v:path arrowok="t" o:connecttype="custom" o:connectlocs="0,0;1,0;2,0;2,0;3,0;4,0" o:connectangles="0,0,0,0,0,0"/>
                        <o:lock v:ext="edit" aspectratio="t"/>
                      </v:shape>
                      <v:line id="Line 11431" o:spid="_x0000_s1655" style="position:absolute;flip:y;visibility:visible;mso-wrap-style:square" from="5713,4209" to="5714,4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HnEscAAADdAAAADwAAAGRycy9kb3ducmV2LnhtbESPT2sCMRTE7wW/Q3hCbzVbLbasRhFL&#10;SynY4r+Dt+fmdXdx87Ik0U2/vREKPQ4z8xtmOo+mERdyvras4HGQgSAurK65VLDbvj28gPABWWNj&#10;mRT8kof5rHc3xVzbjtd02YRSJAj7HBVUIbS5lL6oyKAf2JY4eT/WGQxJulJqh12Cm0YOs2wsDdac&#10;FipsaVlRcdqcjYL11zMf3fs5nuKxW30f9uXn/nWh1H0/LiYgAsXwH/5rf2gFo2z0BL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4ecSxwAAAN0AAAAPAAAAAAAA&#10;AAAAAAAAAKECAABkcnMvZG93bnJldi54bWxQSwUGAAAAAAQABAD5AAAAlQMAAAAA&#10;" strokeweight="0"/>
                      <v:shape id="Freeform 11432" o:spid="_x0000_s1656" style="position:absolute;left:6002;top:4050;width:202;height:14;visibility:visible;mso-wrap-style:square;v-text-anchor:top" coordsize="81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9v48YA&#10;AADdAAAADwAAAGRycy9kb3ducmV2LnhtbESPQWvCQBSE74X+h+UVeim6qaLE6CqitAR6qi2en9ln&#10;Ept9G3a3Sfz3rlDocZiZb5jVZjCN6Mj52rKC13ECgriwuuZSwffX2ygF4QOyxsYyKbiSh8368WGF&#10;mbY9f1J3CKWIEPYZKqhCaDMpfVGRQT+2LXH0ztYZDFG6UmqHfYSbRk6SZC4N1hwXKmxpV1Hxc/g1&#10;Ck5nThd5ur/MX2b7j2N37fN3t1Xq+WnYLkEEGsJ/+K+dawXTZDqD+5v4BOT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9v48YAAADdAAAADwAAAAAAAAAAAAAAAACYAgAAZHJz&#10;L2Rvd25yZXYueG1sUEsFBgAAAAAEAAQA9QAAAIsDAAAAAA==&#10;" path="m,l201,30,404,48r203,6l811,47e" filled="f" strokeweight="0">
                        <v:path arrowok="t" o:connecttype="custom" o:connectlocs="0,0;1,0;1,0;2,0;3,0" o:connectangles="0,0,0,0,0"/>
                        <o:lock v:ext="edit" aspectratio="t"/>
                      </v:shape>
                      <v:line id="Line 11433" o:spid="_x0000_s1657" style="position:absolute;flip:x y;visibility:visible;mso-wrap-style:square" from="6192,4020" to="6195,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tjy8MAAADdAAAADwAAAGRycy9kb3ducmV2LnhtbESPQWsCMRSE74X+h/AKvRTNqrDK1igi&#10;WqS3rnp/bF43i8nLkkRd/31TKPQ4zHwzzHI9OCtuFGLnWcFkXIAgbrzuuFVwOu5HCxAxIWu0nknB&#10;gyKsV89PS6y0v/MX3erUilzCsUIFJqW+kjI2hhzGse+Js/ftg8OUZWilDnjP5c7KaVGU0mHHecFg&#10;T1tDzaW+OgWz+fl4uNg387mPzuw+bN2U4aHU68uweQeRaEj/4T/6oDNXzEr4fZOfgFz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bY8vDAAAA3QAAAA8AAAAAAAAAAAAA&#10;AAAAoQIAAGRycy9kb3ducmV2LnhtbFBLBQYAAAAABAAEAPkAAACRAwAAAAA=&#10;" strokeweight="0"/>
                      <v:line id="Line 11434" o:spid="_x0000_s1658" style="position:absolute;visibility:visible;mso-wrap-style:square" from="6188,4024" to="6204,40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8OIsUAAADdAAAADwAAAGRycy9kb3ducmV2LnhtbESPT4vCMBTE7wt+h/AEb2uqslqrUURc&#10;dG/+BY+P5tkGm5fSZLX77c3Cwh6HmfkNM1+2thIParxxrGDQT0AQ504bLhScT5/vKQgfkDVWjknB&#10;D3lYLjpvc8y0e/KBHsdQiAhhn6GCMoQ6k9LnJVn0fVcTR+/mGoshyqaQusFnhNtKDpNkLC0ajgsl&#10;1rQuKb8fv60Csx9vP74ml+lFbrZhcE3vqbFnpXrddjUDEagN/+G/9k4rGCWjC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s8OIsUAAADdAAAADwAAAAAAAAAA&#10;AAAAAAChAgAAZHJzL2Rvd25yZXYueG1sUEsFBgAAAAAEAAQA+QAAAJMDAAAAAA==&#10;" strokeweight="0"/>
                      <v:line id="Line 11435" o:spid="_x0000_s1659" style="position:absolute;flip:x y;visibility:visible;mso-wrap-style:square" from="6186,4021" to="6188,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hSIsEAAADdAAAADwAAAGRycy9kb3ducmV2LnhtbERPTWsCMRC9F/wPYQq9FM22gi2rUaTU&#10;It5c2/uwmW4Wk8mSpLr++86h0OPjfa82Y/DqQin3kQ08zSpQxG20PXcGPk+76SuoXJAt+shk4EYZ&#10;NuvJ3QprG698pEtTOiUhnGs04EoZaq1z6yhgnsWBWLjvmAIWganTNuFVwoPXz1W10AF7lgaHA705&#10;as/NTzAwf/k67c/+0R12Obj3D9+0i3Qz5uF+3C5BFRrLv/jPvbfiq+YyV97IE9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iFIiwQAAAN0AAAAPAAAAAAAAAAAAAAAA&#10;AKECAABkcnMvZG93bnJldi54bWxQSwUGAAAAAAQABAD5AAAAjwMAAAAA&#10;" strokeweight="0"/>
                      <v:line id="Line 11436" o:spid="_x0000_s1660" style="position:absolute;flip:x;visibility:visible;mso-wrap-style:square" from="6173,4023" to="6174,4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IjMcAAADdAAAADwAAAGRycy9kb3ducmV2LnhtbESPT2sCMRTE7wW/Q3hCbzVbhdquRhFL&#10;SynY4r+Dt+fmdXdx87Ik0U2/vREKPQ4z8xtmOo+mERdyvras4HGQgSAurK65VLDbvj08g/ABWWNj&#10;mRT8kof5rHc3xVzbjtd02YRSJAj7HBVUIbS5lL6oyKAf2JY4eT/WGQxJulJqh12Cm0YOs+xJGqw5&#10;LVTY0rKi4rQ5GwXrrzEf3fs5nuKxW30f9uXn/nWh1H0/LiYgAsXwH/5rf2gFo2z0Ar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4EiMxwAAAN0AAAAPAAAAAAAA&#10;AAAAAAAAAKECAABkcnMvZG93bnJldi54bWxQSwUGAAAAAAQABAD5AAAAlQMAAAAA&#10;" strokeweight="0"/>
                      <v:line id="Line 11437" o:spid="_x0000_s1661" style="position:absolute;flip:y;visibility:visible;mso-wrap-style:square" from="6173,4023" to="6174,4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ySbMQAAADdAAAADwAAAGRycy9kb3ducmV2LnhtbERPTWsCMRC9F/ofwhR6q9laUVmNIpaW&#10;Iqho68HbuJnuLm4mSxLd+O/NodDj431P59E04krO15YVvPYyEMSF1TWXCn6+P17GIHxA1thYJgU3&#10;8jCfPT5MMde24x1d96EUKYR9jgqqENpcSl9UZND3bEucuF/rDIYEXSm1wy6Fm0b2s2woDdacGips&#10;aVlRcd5fjILdZsQn93mJ53jq1tvjoVwd3hdKPT/FxQREoBj+xX/uL63gLRuk/elNe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3JJsxAAAAN0AAAAPAAAAAAAAAAAA&#10;AAAAAKECAABkcnMvZG93bnJldi54bWxQSwUGAAAAAAQABAD5AAAAkgMAAAAA&#10;" strokeweight="0"/>
                      <v:line id="Line 11438" o:spid="_x0000_s1662" style="position:absolute;flip:y;visibility:visible;mso-wrap-style:square" from="6173,4024" to="6188,40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A398cAAADdAAAADwAAAGRycy9kb3ducmV2LnhtbESPQWsCMRSE7wX/Q3gFbzWrLbZsjSJK&#10;pQi2aOuht+fmdXdx87Ik0Y3/3giFHoeZ+YaZzKJpxJmcry0rGA4yEMSF1TWXCr6/3h5eQPiArLGx&#10;TAou5GE27d1NMNe24y2dd6EUCcI+RwVVCG0upS8qMugHtiVO3q91BkOSrpTaYZfgppGjLBtLgzWn&#10;hQpbWlRUHHcno2D78cwHtzrFYzx0m8+ffbneL+dK9e/j/BVEoBj+w3/td63gMXsa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kDf3xwAAAN0AAAAPAAAAAAAA&#10;AAAAAAAAAKECAABkcnMvZG93bnJldi54bWxQSwUGAAAAAAQABAD5AAAAlQMAAAAA&#10;" strokeweight="0"/>
                      <v:line id="Line 11439" o:spid="_x0000_s1663" style="position:absolute;flip:y;visibility:visible;mso-wrap-style:square" from="6161,4025" to="6173,4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KpgMcAAADdAAAADwAAAGRycy9kb3ducmV2LnhtbESPQWsCMRSE7wX/Q3iCt5qtLbZsjSJK&#10;pQi2aOuht+fmdXdx87Ik0Y3/3giFHoeZ+YaZzKJpxJmcry0reBhmIIgLq2suFXx/vd2/gPABWWNj&#10;mRRcyMNs2rubYK5tx1s670IpEoR9jgqqENpcSl9UZNAPbUucvF/rDIYkXSm1wy7BTSNHWTaWBmtO&#10;CxW2tKioOO5ORsH245kPbnWKx3joNp8/+3K9X86VGvTj/BVEoBj+w3/td63gMXsa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QqmAxwAAAN0AAAAPAAAAAAAA&#10;AAAAAAAAAKECAABkcnMvZG93bnJldi54bWxQSwUGAAAAAAQABAD5AAAAlQMAAAAA&#10;" strokeweight="0"/>
                      <v:line id="Line 11440" o:spid="_x0000_s1664" style="position:absolute;flip:y;visibility:visible;mso-wrap-style:square" from="6250,4010" to="6251,4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4MG8cAAADdAAAADwAAAGRycy9kb3ducmV2LnhtbESPT2sCMRTE7wW/Q3hCbzVbLbasRhFL&#10;SynY4r+Dt+fmdXdx87Ik0U2/vREKPQ4z8xtmOo+mERdyvras4HGQgSAurK65VLDbvj28gPABWWNj&#10;mRT8kof5rHc3xVzbjtd02YRSJAj7HBVUIbS5lL6oyKAf2JY4eT/WGQxJulJqh12Cm0YOs2wsDdac&#10;FipsaVlRcdqcjYL11zMf3fs5nuKxW30f9uXn/nWh1H0/LiYgAsXwH/5rf2gFo+xpBL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DgwbxwAAAN0AAAAPAAAAAAAA&#10;AAAAAAAAAKECAABkcnMvZG93bnJldi54bWxQSwUGAAAAAAQABAD5AAAAlQMAAAAA&#10;" strokeweight="0"/>
                      <v:line id="Line 11441" o:spid="_x0000_s1665" style="position:absolute;flip:y;visibility:visible;mso-wrap-style:square" from="6233,4018" to="6250,4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eUb8cAAADdAAAADwAAAGRycy9kb3ducmV2LnhtbESPQWsCMRSE7wX/Q3hCbzVbK23ZGkUs&#10;FRFUtPXQ23Pzuru4eVmS6MZ/bwqFHoeZ+YYZT6NpxIWcry0reBxkIIgLq2suFXx9fjy8gvABWWNj&#10;mRRcycN00rsbY65txzu67EMpEoR9jgqqENpcSl9UZNAPbEucvB/rDIYkXSm1wy7BTSOHWfYsDdac&#10;FipsaV5RcdqfjYLd5oWPbnGOp3js1tvvQ7k6vM+Uuu/H2RuIQDH8h//aS63gKRuN4PdNegJyc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55RvxwAAAN0AAAAPAAAAAAAA&#10;AAAAAAAAAKECAABkcnMvZG93bnJldi54bWxQSwUGAAAAAAQABAD5AAAAlQMAAAAA&#10;" strokeweight="0"/>
                      <v:line id="Line 11442" o:spid="_x0000_s1666" style="position:absolute;flip:y;visibility:visible;mso-wrap-style:square" from="6233,4013" to="6234,4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sx9MgAAADdAAAADwAAAGRycy9kb3ducmV2LnhtbESPQWsCMRSE7wX/Q3gFbzVbbVW2RpGW&#10;liK0otZDb8/N6+7i5mVJopv++0YoeBxm5htmtoimEWdyvras4H6QgSAurK65VPC1e72bgvABWWNj&#10;mRT8kofFvHczw1zbjjd03oZSJAj7HBVUIbS5lL6oyKAf2JY4eT/WGQxJulJqh12Cm0YOs2wsDdac&#10;Fips6bmi4rg9GQWbzwkf3NspHuOh+1h/78vV/mWpVP82Lp9ABIrhGv5vv2sFo+zhES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qsx9MgAAADdAAAADwAAAAAA&#10;AAAAAAAAAAChAgAAZHJzL2Rvd25yZXYueG1sUEsFBgAAAAAEAAQA+QAAAJYDAAAAAA==&#10;" strokeweight="0"/>
                      <v:line id="Line 11443" o:spid="_x0000_s1667" style="position:absolute;flip:x y;visibility:visible;mso-wrap-style:square" from="6227,4014" to="6233,4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0QtsQAAADdAAAADwAAAGRycy9kb3ducmV2LnhtbESPQWsCMRSE74X+h/AKvZSabSurbI1S&#10;ihbx5mrvj81zs5i8LEnU9d83BcHjMPPNMLPF4Kw4U4idZwVvowIEceN1x62C/W71OgURE7JG65kU&#10;XCnCYv74MMNK+wtv6VynVuQSjhUqMCn1lZSxMeQwjnxPnL2DDw5TlqGVOuAllzsr34uilA47zgsG&#10;e/o21Bzrk1PwMfndrY/2xWxW0Znlj62bMlyVen4avj5BJBrSPXyj1zpzxbiE/zf5Ccj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XRC2xAAAAN0AAAAPAAAAAAAAAAAA&#10;AAAAAKECAABkcnMvZG93bnJldi54bWxQSwUGAAAAAAQABAD5AAAAkgMAAAAA&#10;" strokeweight="0"/>
                      <v:line id="Line 11444" o:spid="_x0000_s1668" style="position:absolute;flip:x;visibility:visible;mso-wrap-style:square" from="6212,4016" to="6213,4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UKGMcAAADdAAAADwAAAGRycy9kb3ducmV2LnhtbESPQWsCMRSE74L/ITyhN83Wllq2RhFL&#10;RQq1aOuht+fmdXdx87Ik0Y3/3hQKHoeZ+YaZzqNpxJmcry0ruB9lIIgLq2suFXx/vQ2fQfiArLGx&#10;TAou5GE+6/emmGvb8ZbOu1CKBGGfo4IqhDaX0hcVGfQj2xIn79c6gyFJV0rtsEtw08hxlj1JgzWn&#10;hQpbWlZUHHcno2C7mfDBrU7xGA/dx+fPvnzfvy6UuhvExQuIQDHcwv/ttVbwkD1O4O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NQoYxwAAAN0AAAAPAAAAAAAA&#10;AAAAAAAAAKECAABkcnMvZG93bnJldi54bWxQSwUGAAAAAAQABAD5AAAAlQMAAAAA&#10;" strokeweight="0"/>
                      <v:line id="Line 11445" o:spid="_x0000_s1669" style="position:absolute;flip:y;visibility:visible;mso-wrap-style:square" from="6212,4016" to="6213,4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easQAAADdAAAADwAAAGRycy9kb3ducmV2LnhtbERPTWsCMRC9F/ofwhR6q9laUVmNIpaW&#10;Iqho68HbuJnuLm4mSxLd+O/NodDj431P59E04krO15YVvPYyEMSF1TWXCn6+P17GIHxA1thYJgU3&#10;8jCfPT5MMde24x1d96EUKYR9jgqqENpcSl9UZND3bEucuF/rDIYEXSm1wy6Fm0b2s2woDdacGips&#10;aVlRcd5fjILdZsQn93mJ53jq1tvjoVwd3hdKPT/FxQREoBj+xX/uL63gLRukuelNe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qp5qxAAAAN0AAAAPAAAAAAAAAAAA&#10;AAAAAKECAABkcnMvZG93bnJldi54bWxQSwUGAAAAAAQABAD5AAAAkgMAAAAA&#10;" strokeweight="0"/>
                      <v:line id="Line 11446" o:spid="_x0000_s1670" style="position:absolute;flip:y;visibility:visible;mso-wrap-style:square" from="6195,4019" to="6196,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78cgAAADdAAAADwAAAGRycy9kb3ducmV2LnhtbESPQWsCMRSE7wX/Q3gFbzVbLVW3RpGW&#10;liK0otZDb8/N6+7i5mVJopv++0YoeBxm5htmtoimEWdyvras4H6QgSAurK65VPC1e72bgPABWWNj&#10;mRT8kofFvHczw1zbjjd03oZSJAj7HBVUIbS5lL6oyKAf2JY4eT/WGQxJulJqh12Cm0YOs+xRGqw5&#10;LVTY0nNFxXF7Mgo2n2M+uLdTPMZD97H+3per/ctSqf5tXD6BCBTDNfzfftcKRtnDFC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Y78cgAAADdAAAADwAAAAAA&#10;AAAAAAAAAAChAgAAZHJzL2Rvd25yZXYueG1sUEsFBgAAAAAEAAQA+QAAAJYDAAAAAA==&#10;" strokeweight="0"/>
                      <v:line id="Line 11447" o:spid="_x0000_s1671" style="position:absolute;flip:y;visibility:visible;mso-wrap-style:square" from="6195,4022" to="6212,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UEscQAAADdAAAADwAAAGRycy9kb3ducmV2LnhtbERPy2oCMRTdF/oP4Ra6q5lafDAaRSwt&#10;RVDR1oW76+R2ZnByMyTRiX9vFoUuD+c9nUfTiCs5X1tW8NrLQBAXVtdcKvj5/ngZg/ABWWNjmRTc&#10;yMN89vgwxVzbjnd03YdSpBD2OSqoQmhzKX1RkUHfsy1x4n6tMxgSdKXUDrsUbhrZz7KhNFhzaqiw&#10;pWVFxXl/MQp2mxGf3OclnuOpW2+Ph3J1eF8o9fwUFxMQgWL4F/+5v7SCt2yQ9qc36Qn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BQSxxAAAAN0AAAAPAAAAAAAAAAAA&#10;AAAAAKECAABkcnMvZG93bnJldi54bWxQSwUGAAAAAAQABAD5AAAAkgMAAAAA&#10;" strokeweight="0"/>
                      <v:line id="Line 11448" o:spid="_x0000_s1672" style="position:absolute;flip:x;visibility:visible;mso-wrap-style:square" from="6204,4062" to="6205,4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mhKscAAADdAAAADwAAAGRycy9kb3ducmV2LnhtbESPQWsCMRSE7wX/Q3gFbzWrpbZsjSJK&#10;pQi2aOuht+fmdXdx87Ik0Y3/3giFHoeZ+YaZzKJpxJmcry0rGA4yEMSF1TWXCr6/3h5eQPiArLGx&#10;TAou5GE27d1NMNe24y2dd6EUCcI+RwVVCG0upS8qMugHtiVO3q91BkOSrpTaYZfgppGjLBtLgzWn&#10;hQpbWlRUHHcno2D78cwHtzrFYzx0m8+ffbneL+dK9e/j/BVEoBj+w3/td63gMXsa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SaEqxwAAAN0AAAAPAAAAAAAA&#10;AAAAAAAAAKECAABkcnMvZG93bnJldi54bWxQSwUGAAAAAAQABAD5AAAAlQMAAAAA&#10;" strokeweight="0"/>
                      <v:shape id="Freeform 11449" o:spid="_x0000_s1673" style="position:absolute;left:5650;top:3222;width:402;height:95;visibility:visible;mso-wrap-style:square;v-text-anchor:top" coordsize="1609,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MgfsYA&#10;AADdAAAADwAAAGRycy9kb3ducmV2LnhtbESPQWvCQBSE7wX/w/KEXqRuVCo2uooWRenNWKjHR/aZ&#10;BLNvQ3bVmF/vCkKPw8x8w8wWjSnFlWpXWFYw6EcgiFOrC84U/B42HxMQziNrLC2Tgjs5WMw7bzOM&#10;tb3xnq6Jz0SAsItRQe59FUvp0pwMur6tiIN3srVBH2SdSV3jLcBNKYdRNJYGCw4LOVb0nVN6Ti5G&#10;gW/HX6efe7tN/tar1UGve4P22FPqvdsspyA8Nf4//GrvtIJR9DmE55vwBO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MgfsYAAADdAAAADwAAAAAAAAAAAAAAAACYAgAAZHJz&#10;L2Rvd25yZXYueG1sUEsFBgAAAAAEAAQA9QAAAIsDAAAAAA==&#10;" path="m,384l407,307,811,218,1212,115,1609,e" filled="f" strokeweight="0">
                        <v:path arrowok="t" o:connecttype="custom" o:connectlocs="0,1;1,1;3,1;5,0;6,0" o:connectangles="0,0,0,0,0"/>
                        <o:lock v:ext="edit" aspectratio="t"/>
                      </v:shape>
                      <v:shape id="Freeform 11450" o:spid="_x0000_s1674" style="position:absolute;left:5655;top:3219;width:402;height:96;visibility:visible;mso-wrap-style:square;v-text-anchor:top" coordsize="1609,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F5cgA&#10;AADdAAAADwAAAGRycy9kb3ducmV2LnhtbESPT2vCQBTE70K/w/IKvYhuVJSaZpUqKS3eGgV7fGRf&#10;/tDs25Ddasyn7xYKHoeZ+Q2TbHvTiAt1rrasYDaNQBDnVtdcKjgd3ybPIJxH1thYJgU3crDdPIwS&#10;jLW98iddMl+KAGEXo4LK+zaW0uUVGXRT2xIHr7CdQR9kV0rd4TXATSPnUbSSBmsOCxW2tK8o/85+&#10;jAI/rNbF4Ta8Z+d0tzvqdDwbvsZKPT32ry8gPPX+Hv5vf2gFi2i5gL834QnIz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j4XlyAAAAN0AAAAPAAAAAAAAAAAAAAAAAJgCAABk&#10;cnMvZG93bnJldi54bWxQSwUGAAAAAAQABAD1AAAAjQMAAAAA&#10;" path="m,384l407,308,810,218,1211,116,1609,e" filled="f" strokeweight="0">
                        <v:path arrowok="t" o:connecttype="custom" o:connectlocs="0,2;1,1;3,1;5,1;6,0" o:connectangles="0,0,0,0,0"/>
                        <o:lock v:ext="edit" aspectratio="t"/>
                      </v:shape>
                      <v:shape id="Freeform 11451" o:spid="_x0000_s1675" style="position:absolute;left:5365;top:3184;width:58;height:11;visibility:visible;mso-wrap-style:square;v-text-anchor:top" coordsize="233,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fiScIA&#10;AADdAAAADwAAAGRycy9kb3ducmV2LnhtbESPQYvCMBSE7wv+h/AEb2vqVkWqUWRB2dOi1Yu3R/Ns&#10;is1LaaLt/vuNIHgcZuYbZrXpbS0e1PrKsYLJOAFBXDhdcangfNp9LkD4gKyxdkwK/sjDZj34WGGm&#10;XcdHeuShFBHCPkMFJoQmk9IXhiz6sWuIo3d1rcUQZVtK3WIX4baWX0kylxYrjgsGG/o2VNzyu1Xg&#10;zewXL3KfLvLmqFOcHshWnVKjYb9dggjUh3f41f7RCtJkNoXnm/g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h+JJwgAAAN0AAAAPAAAAAAAAAAAAAAAAAJgCAABkcnMvZG93&#10;bnJldi54bWxQSwUGAAAAAAQABAD1AAAAhwMAAAAA&#10;" path="m233,46l192,17,144,2,93,,44,13,,38e" filled="f" strokeweight="0">
                        <v:path arrowok="t" o:connecttype="custom" o:connectlocs="1,0;1,0;0,0;0,0;0,0;0,0" o:connectangles="0,0,0,0,0,0"/>
                        <o:lock v:ext="edit" aspectratio="t"/>
                      </v:shape>
                      <v:shape id="Freeform 11452" o:spid="_x0000_s1676" style="position:absolute;left:5359;top:3175;width:70;height:19;visibility:visible;mso-wrap-style:square;v-text-anchor:top" coordsize="27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POuMYA&#10;AADdAAAADwAAAGRycy9kb3ducmV2LnhtbESPQUsDMRSE74L/ITzBi7RJlUrZNi0qCF4q2paeH5vn&#10;ZnHfy7JJ293+elMoeBxm5htmseq5UUfqYh3EwmRsQJGUwdVSWdht30czUDGhOGyCkIWBIqyWtzcL&#10;LFw4yTcdN6lSGSKxQAs+pbbQOpaeGOM4tCTZ+wkdY8qyq7Tr8JTh3OhHY541Yy15wWNLb57K382B&#10;Lbyu97MHXn+G7fB1ngzmzIfk2dr7u/5lDipRn/7D1/aHs/BkplO4vMlPQ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POuMYAAADdAAAADwAAAAAAAAAAAAAAAACYAgAAZHJz&#10;L2Rvd25yZXYueG1sUEsFBgAAAAAEAAQA9QAAAIsDAAAAAA==&#10;" path="m277,73l273,61,252,36,217,16,170,3,119,,70,8,31,26,7,49,,65e" filled="f" strokeweight="0">
                        <v:path arrowok="t" o:connecttype="custom" o:connectlocs="1,0;1,0;1,0;1,0;1,0;1,0;0,0;0,0;0,0;0,0" o:connectangles="0,0,0,0,0,0,0,0,0,0"/>
                        <o:lock v:ext="edit" aspectratio="t"/>
                      </v:shape>
                      <v:shape id="Freeform 11453" o:spid="_x0000_s1677" style="position:absolute;left:5392;top:3138;width:59;height:60;visibility:visible;mso-wrap-style:square;v-text-anchor:top" coordsize="234,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L9McUA&#10;AADdAAAADwAAAGRycy9kb3ducmV2LnhtbESPT4vCMBTE78J+h/AWvCyarrIi1SjLsoJ48w/q8dE8&#10;22rzUpLY1m9vFhY8DjPzG2a+7EwlGnK+tKzgc5iAIM6sLjlXcNivBlMQPiBrrCyTggd5WC7eenNM&#10;tW15S80u5CJC2KeooAihTqX0WUEG/dDWxNG7WGcwROlyqR22EW4qOUqSiTRYclwosKafgrLb7m4U&#10;fPye7uerawytLufN9LQdtVQdleq/d98zEIG68Ar/t9dawTj5msDfm/gE5OI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Mv0xxQAAAN0AAAAPAAAAAAAAAAAAAAAAAJgCAABkcnMv&#10;ZG93bnJldi54bWxQSwUGAAAAAAQABAD1AAAAigMAAAAA&#10;" path="m83,239r56,-14l185,202r33,-29l234,140r-3,-35l211,72,175,43,125,19,66,5,2,,,e" filled="f" strokeweight="0">
                        <v:path arrowok="t" o:connecttype="custom" o:connectlocs="0,1;1,1;1,1;1,1;1,1;1,1;1,0;1,0;1,0;0,0;0,0;0,0" o:connectangles="0,0,0,0,0,0,0,0,0,0,0,0"/>
                        <o:lock v:ext="edit" aspectratio="t"/>
                      </v:shape>
                      <v:line id="Line 11454" o:spid="_x0000_s1678" style="position:absolute;visibility:visible;mso-wrap-style:square" from="5344,3197" to="5347,3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DrgsUAAADdAAAADwAAAGRycy9kb3ducmV2LnhtbESPT4vCMBTE74LfITxhb2uqotZqFBEX&#10;3duuf8Djo3m2wealNFntfnuzsOBxmJnfMItVaytxp8YbxwoG/QQEce604ULB6fjxnoLwAVlj5ZgU&#10;/JKH1bLbWWCm3YO/6X4IhYgQ9hkqKEOoMyl9XpJF33c1cfSurrEYomwKqRt8RLit5DBJJtKi4bhQ&#10;Yk2bkvLb4ccqMF+T3fhzep6d5XYXBpf0lhp7Uuqt167nIAK14RX+b++1glEynsLfm/gE5PIJ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xDrgsUAAADdAAAADwAAAAAAAAAA&#10;AAAAAAChAgAAZHJzL2Rvd25yZXYueG1sUEsFBgAAAAAEAAQA+QAAAJMDAAAAAA==&#10;" strokeweight="0"/>
                      <v:shape id="Freeform 11455" o:spid="_x0000_s1679" style="position:absolute;left:5347;top:3195;width:1;height:3;visibility:visible;mso-wrap-style:square;v-text-anchor:top" coordsize="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RTfsEA&#10;AADdAAAADwAAAGRycy9kb3ducmV2LnhtbERPy2oCMRTdC/5DuII7TXRokalRRBHqRvAFXd5OrpOp&#10;k5thkur4981C6PJw3vNl52pxpzZUnjVMxgoEceFNxaWG82k7moEIEdlg7Zk0PCnActHvzTE3/sEH&#10;uh9jKVIIhxw12BibXMpQWHIYxr4hTtzVtw5jgm0pTYuPFO5qOVXqXTqsODVYbGhtqbgdf52GL9xc&#10;vSp3ndnf1upysdn39ifTejjoVh8gInXxX/xyfxoNmXpLc9Ob9AT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kU37BAAAA3QAAAA8AAAAAAAAAAAAAAAAAmAIAAGRycy9kb3du&#10;cmV2LnhtbFBLBQYAAAAABAAEAPUAAACGAwAAAAA=&#10;" path="m,11r1,l2,9,3,7,3,4,3,e" filled="f" strokeweight="0">
                        <v:path arrowok="t" o:connecttype="custom" o:connectlocs="0,0;0,0;0,0;0,0;0,0;0,0" o:connectangles="0,0,0,0,0,0"/>
                        <o:lock v:ext="edit" aspectratio="t"/>
                      </v:shape>
                      <v:shape id="Freeform 11456" o:spid="_x0000_s1680" style="position:absolute;left:5379;top:3176;width:31;height:2;visibility:visible;mso-wrap-style:square;v-text-anchor:top" coordsize="12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6OCcUA&#10;AADdAAAADwAAAGRycy9kb3ducmV2LnhtbESP0WrCQBRE34X+w3ILvohutFg1uooUBH0paP2AS/aa&#10;pMneDbubGP/eLQh9HGbmDLPZ9aYWHTlfWlYwnSQgiDOrS84VXH8O4yUIH5A11pZJwYM87LZvgw2m&#10;2t75TN0l5CJC2KeooAihSaX0WUEG/cQ2xNG7WWcwROlyqR3eI9zUcpYkn9JgyXGhwIa+CsqqS2sU&#10;zGjUrn6r6vuwd67tFvYkzXSu1PC9369BBOrDf/jVPmoFH8l8BX9v4hOQ2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Po4JxQAAAN0AAAAPAAAAAAAAAAAAAAAAAJgCAABkcnMv&#10;ZG93bnJldi54bWxQSwUGAAAAAAQABAD1AAAAigMAAAAA&#10;" path="m125,8l63,,,4e" filled="f" strokeweight="0">
                        <v:path arrowok="t" o:connecttype="custom" o:connectlocs="0,0;0,0;0,0" o:connectangles="0,0,0"/>
                        <o:lock v:ext="edit" aspectratio="t"/>
                      </v:shape>
                      <v:shape id="Freeform 11457" o:spid="_x0000_s1681" style="position:absolute;left:5379;top:3176;width:31;height:2;visibility:visible;mso-wrap-style:square;v-text-anchor:top" coordsize="12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tKcMA&#10;AADdAAAADwAAAGRycy9kb3ducmV2LnhtbERPS2rDMBDdF3IHMYFuSi0npWniWjYhEGg3hXwOMFhT&#10;27E1MpLsuLevFoUuH++fl7PpxUTOt5YVrJIUBHFldcu1guvl+LwF4QOyxt4yKfghD2WxeMgx0/bO&#10;J5rOoRYxhH2GCpoQhkxKXzVk0Cd2II7ct3UGQ4SultrhPYabXq7TdCMNthwbGhzo0FDVnUejYE1P&#10;4+7WdV/HvXPj9GY/pVm9KvW4nPfvIALN4V/85/7QCl7STdwf38QnI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jtKcMAAADdAAAADwAAAAAAAAAAAAAAAACYAgAAZHJzL2Rv&#10;d25yZXYueG1sUEsFBgAAAAAEAAQA9QAAAIgDAAAAAA==&#10;" path="m125,8l63,,,4e" filled="f" strokeweight="0">
                        <v:path arrowok="t" o:connecttype="custom" o:connectlocs="0,0;0,0;0,0" o:connectangles="0,0,0"/>
                        <o:lock v:ext="edit" aspectratio="t"/>
                      </v:shape>
                      <v:shape id="Freeform 11458" o:spid="_x0000_s1682" style="position:absolute;left:5358;top:3191;width:55;height:8;visibility:visible;mso-wrap-style:square;v-text-anchor:top" coordsize="2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0jXMYA&#10;AADdAAAADwAAAGRycy9kb3ducmV2LnhtbESPQWvCQBSE7wX/w/IEb3VjFZXoKppWWnqriuDtmX1m&#10;g9m3IbvG9N93C4Ueh5n5hlmuO1uJlhpfOlYwGiYgiHOnSy4UHA+75zkIH5A1Vo5JwTd5WK96T0tM&#10;tXvwF7X7UIgIYZ+iAhNCnUrpc0MW/dDVxNG7usZiiLIppG7wEeG2ki9JMpUWS44LBmvKDOW3/d0q&#10;2LxtJ+fxyU9av3t9/zTHi8mymVKDfrdZgAjUhf/wX/tDKxgn0xH8vo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80jXMYAAADdAAAADwAAAAAAAAAAAAAAAACYAgAAZHJz&#10;L2Rvd25yZXYueG1sUEsFBgAAAAAEAAQA9QAAAIsDAAAAAA==&#10;" path="m,l70,25r73,10l219,29e" filled="f" strokeweight="0">
                        <v:path arrowok="t" o:connecttype="custom" o:connectlocs="0,0;0,0;1,0;1,0" o:connectangles="0,0,0,0"/>
                        <o:lock v:ext="edit" aspectratio="t"/>
                      </v:shape>
                      <v:shape id="Freeform 11459" o:spid="_x0000_s1683" style="position:absolute;left:5544;top:3496;width:52;height:8;visibility:visible;mso-wrap-style:square;v-text-anchor:top" coordsize="210,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d+8YA&#10;AADdAAAADwAAAGRycy9kb3ducmV2LnhtbESPQWsCMRSE70L/Q3hCb5poQWRrlFoULBSW2h62t9fN&#10;62br5mXZRF3/vSkIHoeZ+YZZrHrXiBN1ofasYTJWIIhLb2quNHx9bkdzECEiG2w8k4YLBVgtHwYL&#10;zIw/8wed9rESCcIhQw02xjaTMpSWHIaxb4mT9+s7hzHJrpKmw3OCu0ZOlZpJhzWnBYstvVoqD/uj&#10;02A26li6YvP+Z/P8Lfzkxfo7Flo/DvuXZxCR+ngP39o7o+FJzabw/yY9Abm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d+8YAAADdAAAADwAAAAAAAAAAAAAAAACYAgAAZHJz&#10;L2Rvd25yZXYueG1sUEsFBgAAAAAEAAQA9QAAAIsDAAAAAA==&#10;" path="m210,35l160,10,106,,51,6,,29e" filled="f" strokeweight="0">
                        <v:path arrowok="t" o:connecttype="custom" o:connectlocs="1,0;0,0;0,0;0,0;0,0" o:connectangles="0,0,0,0,0"/>
                        <o:lock v:ext="edit" aspectratio="t"/>
                      </v:shape>
                      <v:shape id="Freeform 11460" o:spid="_x0000_s1684" style="position:absolute;left:5538;top:3476;width:63;height:31;visibility:visible;mso-wrap-style:square;v-text-anchor:top" coordsize="252,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YuMMA&#10;AADdAAAADwAAAGRycy9kb3ducmV2LnhtbESPT4vCMBTE78J+h/AWvMiaqiBajSKCIHtZ/LP3Z/Ns&#10;islLaaKt336zIHgcZuY3zHLdOSse1ITKs4LRMANBXHhdcangfNp9zUCEiKzReiYFTwqwXn30lphr&#10;3/KBHsdYigThkKMCE2OdSxkKQw7D0NfEybv6xmFMsimlbrBNcGflOMum0mHFacFgTVtDxe14dwr2&#10;t9burodvHhnr7eV3MP+ZG61U/7PbLEBE6uI7/GrvtYJJNp3A/5v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YuMMAAADdAAAADwAAAAAAAAAAAAAAAACYAgAAZHJzL2Rv&#10;d25yZXYueG1sUEsFBgAAAAAEAAQA9QAAAIgDAAAAAA==&#10;" path="m48,124l31,115,6,90,,63,13,37,44,15,87,3,138,r49,9l227,26r25,25e" filled="f" strokeweight="0">
                        <v:path arrowok="t" o:connecttype="custom" o:connectlocs="0,1;0,1;0,1;0,0;0,0;0,0;1,0;1,0;1,0;1,0;1,0" o:connectangles="0,0,0,0,0,0,0,0,0,0,0"/>
                        <o:lock v:ext="edit" aspectratio="t"/>
                      </v:shape>
                      <v:shape id="Freeform 11461" o:spid="_x0000_s1685" style="position:absolute;left:5522;top:3467;width:94;height:29;visibility:visible;mso-wrap-style:square;v-text-anchor:top" coordsize="377,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QFq8UA&#10;AADdAAAADwAAAGRycy9kb3ducmV2LnhtbESPQWsCMRSE70L/Q3gFb5rULlK2RhFR8CS4KvT42Lxu&#10;tm5elk3qrv/eFAoeh5n5hlmsBteIG3Wh9qzhbapAEJfe1FxpOJ92kw8QISIbbDyThjsFWC1fRgvM&#10;je/5SLciViJBOOSowcbY5lKG0pLDMPUtcfK+fecwJtlV0nTYJ7hr5EypuXRYc1qw2NLGUnktfp2G&#10;Yt9XW7u7nLN1Vh5+vrbqMLRXrcevw/oTRKQhPsP/7b3R8K7mGfy9SU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dAWrxQAAAN0AAAAPAAAAAAAAAAAAAAAAAJgCAABkcnMv&#10;ZG93bnJldi54bWxQSwUGAAAAAAQABAD1AAAAigMAAAAA&#10;" path="m377,76l350,46,306,22,252,7,192,,132,5,79,19,36,41,9,70,,102r2,14e" filled="f" strokeweight="0">
                        <v:path arrowok="t" o:connecttype="custom" o:connectlocs="1,0;1,0;1,0;1,0;1,0;0,0;0,0;0,0;0,0;0,1;0,1" o:connectangles="0,0,0,0,0,0,0,0,0,0,0"/>
                        <o:lock v:ext="edit" aspectratio="t"/>
                      </v:shape>
                      <v:shape id="Freeform 11462" o:spid="_x0000_s1686" style="position:absolute;left:5506;top:3439;width:130;height:70;visibility:visible;mso-wrap-style:square;v-text-anchor:top" coordsize="516,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msccA&#10;AADdAAAADwAAAGRycy9kb3ducmV2LnhtbESPQWsCMRSE70L/Q3gFb5ptRSlbo8jCUpVeqqWlt8fm&#10;dZN287Jsorv+e1MoeBxm5htmuR5cI87UBetZwcM0A0FceW25VvB+LCdPIEJE1th4JgUXCrBe3Y2W&#10;mGvf8xudD7EWCcIhRwUmxjaXMlSGHIapb4mT9+07hzHJrpa6wz7BXSMfs2whHVpOCwZbKgxVv4eT&#10;U/CzMxtbFrOX8vL1WR4Lu3/tP/ZKje+HzTOISEO8hf/bW61gli3m8PcmPQG5u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55rHHAAAA3QAAAA8AAAAAAAAAAAAAAAAAmAIAAGRy&#10;cy9kb3ducmV2LnhtbFBLBQYAAAAABAAEAPUAAACMAwAAAAA=&#10;" path="m504,100l473,66,425,36,366,14,298,2,228,,160,8,98,26,50,52,16,85,,123r4,38l26,198r40,32l120,257r64,17l253,281r70,-3l388,265r56,-22l486,212r24,-36l516,139,504,100xe" filled="f" strokeweight="0">
                        <v:path arrowok="t" o:connecttype="custom" o:connectlocs="2,0;2,0;2,0;2,0;1,0;1,0;1,0;1,0;0,0;0,0;0,0;0,0;0,1;0,1;1,1;1,1;1,1;1,1;2,1;2,1;2,1;2,1;2,0;2,0" o:connectangles="0,0,0,0,0,0,0,0,0,0,0,0,0,0,0,0,0,0,0,0,0,0,0,0"/>
                        <o:lock v:ext="edit" aspectratio="t"/>
                      </v:shape>
                      <v:shape id="Freeform 11463" o:spid="_x0000_s1687" style="position:absolute;left:5590;top:3488;width:13;height:20;visibility:visible;mso-wrap-style:square;v-text-anchor:top" coordsize="52,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RAbcQA&#10;AADdAAAADwAAAGRycy9kb3ducmV2LnhtbESP3UoDMRSE7wXfIRzBO5vVwiLbpqUoBUUU+/MAh83p&#10;JnRzEjZxs769KRS8HGbmG2a5nlwvRhqi9azgcVaBIG69ttwpOB62D88gYkLW2HsmBb8UYb26vVli&#10;o33mHY371IkC4digApNSaKSMrSGHceYDcfFOfnCYihw6qQfMBe56+VRVtXRouSwYDPRiqD3vf5yC&#10;sNXh+303Zvsx/8QvK/NkXrNS93fTZgEi0ZT+w9f2m1Ywr+oaLm/KE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kQG3EAAAA3QAAAA8AAAAAAAAAAAAAAAAAmAIAAGRycy9k&#10;b3ducmV2LnhtbFBLBQYAAAAABAAEAPUAAACJAwAAAAA=&#10;" path="m46,r6,27l39,54,8,74,,78e" filled="f" strokeweight="0">
                        <v:path arrowok="t" o:connecttype="custom" o:connectlocs="0,0;0,0;0,0;0,0;0,0" o:connectangles="0,0,0,0,0"/>
                        <o:lock v:ext="edit" aspectratio="t"/>
                      </v:shape>
                      <v:shape id="Freeform 11464" o:spid="_x0000_s1688" style="position:absolute;left:5616;top:3486;width:3;height:13;visibility:visible;mso-wrap-style:square;v-text-anchor:top" coordsize="1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KSLccA&#10;AADdAAAADwAAAGRycy9kb3ducmV2LnhtbESPQWsCMRSE74X+h/AKvdVEW1ZZjVKFll5a6OrF22Pz&#10;3F3dvGyTqGt/vREKPQ4z8w0zW/S2FSfyoXGsYThQIIhLZxquNGzWb08TECEiG2wdk4YLBVjM7+9m&#10;mBt35m86FbESCcIhRw11jF0uZShrshgGriNO3s55izFJX0nj8ZzgtpUjpTJpseG0UGNHq5rKQ3G0&#10;Gprl58v2sloWo+N+PHn/9dlXVD9aPz70r1MQkfr4H/5rfxgNzyobw+1NegJyf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Cki3HAAAA3QAAAA8AAAAAAAAAAAAAAAAAmAIAAGRy&#10;cy9kb3ducmV2LnhtbFBLBQYAAAAABAAEAPUAAACMAwAAAAA=&#10;" path="m7,52l10,32,,e" filled="f" strokeweight="0">
                        <v:path arrowok="t" o:connecttype="custom" o:connectlocs="0,0;0,0;0,0" o:connectangles="0,0,0"/>
                        <o:lock v:ext="edit" aspectratio="t"/>
                      </v:shape>
                      <v:line id="Line 11465" o:spid="_x0000_s1689" style="position:absolute;flip:x;visibility:visible;mso-wrap-style:square" from="5581,3199" to="5583,3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CCsQAAADdAAAADwAAAGRycy9kb3ducmV2LnhtbERPTWsCMRC9F/wPYQRvNdsWrKxGEaVF&#10;BCvaevA2bqa7i5vJkkQ3/ntzKPT4eN/TeTSNuJHztWUFL8MMBHFhdc2lgp/vj+cxCB+QNTaWScGd&#10;PMxnvacp5tp2vKfbIZQihbDPUUEVQptL6YuKDPqhbYkT92udwZCgK6V22KVw08jXLBtJgzWnhgpb&#10;WlZUXA5Xo2D/9c5n93mNl3jutrvTsdwcVwulBv24mIAIFMO/+M+91greslGam96kJ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H8IKxAAAAN0AAAAPAAAAAAAAAAAA&#10;AAAAAKECAABkcnMvZG93bnJldi54bWxQSwUGAAAAAAQABAD5AAAAkgMAAAAA&#10;" strokeweight="0"/>
                      <v:line id="Line 11466" o:spid="_x0000_s1690" style="position:absolute;flip:y;visibility:visible;mso-wrap-style:square" from="5606,3221" to="5607,3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NnkccAAADdAAAADwAAAGRycy9kb3ducmV2LnhtbESPQWsCMRSE7wX/Q3hCbzVbC7bdGkUs&#10;FRFUtPXQ23Pzuru4eVmS6MZ/bwqFHoeZ+YYZT6NpxIWcry0reBxkIIgLq2suFXx9fjy8gPABWWNj&#10;mRRcycN00rsbY65txzu67EMpEoR9jgqqENpcSl9UZNAPbEucvB/rDIYkXSm1wy7BTSOHWTaSBmtO&#10;CxW2NK+oOO3PRsFu88xHtzjHUzx26+33oVwd3mdK3ffj7A1EoBj+w3/tpVbwlI1e4fdNegJyc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U2eRxwAAAN0AAAAPAAAAAAAA&#10;AAAAAAAAAKECAABkcnMvZG93bnJldi54bWxQSwUGAAAAAAQABAD5AAAAlQMAAAAA&#10;" strokeweight="0"/>
                      <v:line id="Line 11467" o:spid="_x0000_s1691" style="position:absolute;flip:x;visibility:visible;mso-wrap-style:square" from="5615,3222" to="5616,3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BY0cQAAADdAAAADwAAAGRycy9kb3ducmV2LnhtbERPTWsCMRC9F/ofwhS81WwVtKxGEUUR&#10;wRZtPXgbN9Pdxc1kSaIb/31zKPT4eN/TeTSNuJPztWUFb/0MBHFhdc2lgu+v9es7CB+QNTaWScGD&#10;PMxnz09TzLXt+ED3YyhFCmGfo4IqhDaX0hcVGfR92xIn7sc6gyFBV0rtsEvhppGDLBtJgzWnhgpb&#10;WlZUXI83o+DwMeaL29ziNV66/ef5VO5Oq4VSvZe4mIAIFMO/+M+91QqG2TjtT2/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sFjRxAAAAN0AAAAPAAAAAAAAAAAA&#10;AAAAAKECAABkcnMvZG93bnJldi54bWxQSwUGAAAAAAQABAD5AAAAkgMAAAAA&#10;" strokeweight="0"/>
                      <v:line id="Line 11468" o:spid="_x0000_s1692" style="position:absolute;flip:x;visibility:visible;mso-wrap-style:square" from="5580,3198" to="5582,3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9SscAAADdAAAADwAAAGRycy9kb3ducmV2LnhtbESPQWsCMRSE7wX/Q3iCt5q1QpWtUUSp&#10;SKEVtR56e25edxc3L0sS3fTfN4WCx2FmvmFmi2gacSPna8sKRsMMBHFhdc2lgs/j6+MUhA/IGhvL&#10;pOCHPCzmvYcZ5tp2vKfbIZQiQdjnqKAKoc2l9EVFBv3QtsTJ+7bOYEjSlVI77BLcNPIpy56lwZrT&#10;QoUtrSoqLoerUbD/mPDZba7xEs/d++7rVL6d1kulBv24fAERKIZ7+L+91QrG2WQEf2/SE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P1KxwAAAN0AAAAPAAAAAAAA&#10;AAAAAAAAAKECAABkcnMvZG93bnJldi54bWxQSwUGAAAAAAQABAD5AAAAlQMAAAAA&#10;" strokeweight="0"/>
                      <v:shape id="Freeform 11469" o:spid="_x0000_s1693" style="position:absolute;left:5615;top:3280;width:40;height:36;visibility:visible;mso-wrap-style:square;v-text-anchor:top" coordsize="161,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kSCcUA&#10;AADdAAAADwAAAGRycy9kb3ducmV2LnhtbESPUWvCMBSF34X9h3AF3zSxQrdVo2yDQRHGsNsPuDTX&#10;ptjclCar9d+bwWCPh3POdzi7w+Q6MdIQWs8a1isFgrj2puVGw/fX+/IJRIjIBjvPpOFGAQ77h9kO&#10;C+OvfKKxio1IEA4FarAx9oWUobbkMKx8T5y8sx8cxiSHRpoBrwnuOpkplUuHLacFiz29Waov1Y/T&#10;UF6Or4rHcvOcfeTdlJef67MdtV7Mp5ctiEhT/A//tUujYaMeM/h9k56A3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CRIJxQAAAN0AAAAPAAAAAAAAAAAAAAAAAJgCAABkcnMv&#10;ZG93bnJldi54bWxQSwUGAAAAAAQABAD1AAAAigMAAAAA&#10;" path="m,l3,41,18,79r27,32l79,133r40,9l161,139e" filled="f" strokeweight="0">
                        <v:path arrowok="t" o:connecttype="custom" o:connectlocs="0,0;0,0;0,0;0,1;0,1;0,1;0,1" o:connectangles="0,0,0,0,0,0,0"/>
                        <o:lock v:ext="edit" aspectratio="t"/>
                      </v:shape>
                      <v:shape id="Freeform 11470" o:spid="_x0000_s1694" style="position:absolute;left:5617;top:3309;width:35;height:10;visibility:visible;mso-wrap-style:square;v-text-anchor:top" coordsize="14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FPYsUA&#10;AADdAAAADwAAAGRycy9kb3ducmV2LnhtbESPQYvCMBSE7wv7H8Jb8LamKuhSjbKKiuBJ7eL12Tzb&#10;ss1LaWKt/nojCB6HmfmGmcxaU4qGaldYVtDrRiCIU6sLzhQkh9X3DwjnkTWWlknBjRzMpp8fE4y1&#10;vfKOmr3PRICwi1FB7n0VS+nSnAy6rq2Ig3e2tUEfZJ1JXeM1wE0p+1E0lAYLDgs5VrTIKf3fX4yC&#10;ZlSsk818lzR/x8X2vmy3K9c7KdX5an/HIDy1/h1+tTdawSAaDeD5JjwBOX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gU9ixQAAAN0AAAAPAAAAAAAAAAAAAAAAAJgCAABkcnMv&#10;ZG93bnJldi54bWxQSwUGAAAAAAQABAD1AAAAigMAAAAA&#10;" path="m,l30,22,64,37r39,5l143,39e" filled="f" strokeweight="0">
                        <v:path arrowok="t" o:connecttype="custom" o:connectlocs="0,0;0,0;0,0;0,0;0,0" o:connectangles="0,0,0,0,0"/>
                        <o:lock v:ext="edit" aspectratio="t"/>
                      </v:shape>
                      <v:line id="Line 11471" o:spid="_x0000_s1695" style="position:absolute;visibility:visible;mso-wrap-style:square" from="5580,3255" to="5581,3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cplccAAADdAAAADwAAAGRycy9kb3ducmV2LnhtbESPT2vCQBTE74V+h+UVeqsbW//EmFVE&#10;KtZbqwY8PrKvyWL2bchuNf323YLgcZiZ3zD5sreNuFDnjWMFw0ECgrh02nCl4HjYvKQgfEDW2Dgm&#10;Bb/kYbl4fMgx0+7KX3TZh0pECPsMFdQhtJmUvqzJoh+4ljh6366zGKLsKqk7vEa4beRrkkykRcNx&#10;ocaW1jWV5/2PVWA+J9vxblrMCvm+DcNTek6NPSr1/NSv5iAC9eEevrU/tIK3ZDqC/zfxCcjF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dymVxwAAAN0AAAAPAAAAAAAA&#10;AAAAAAAAAKECAABkcnMvZG93bnJldi54bWxQSwUGAAAAAAQABAD5AAAAlQMAAAAA&#10;" strokeweight="0"/>
                      <v:shape id="Freeform 11472" o:spid="_x0000_s1696" style="position:absolute;left:5581;top:3257;width:12;height:31;visibility:visible;mso-wrap-style:square;v-text-anchor:top" coordsize="48,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IQCsYA&#10;AADdAAAADwAAAGRycy9kb3ducmV2LnhtbESPT2sCMRTE70K/Q3iF3mpipausRhFpi/RQ8c/F22Pz&#10;3F3dvIRN1PXbN4WCx2FmfsNM551txJXaUDvWMOgrEMSFMzWXGva7z9cxiBCRDTaOScOdAsxnT70p&#10;5sbdeEPXbSxFgnDIUUMVo8+lDEVFFkPfeeLkHV1rMSbZltK0eEtw28g3pTJpsea0UKGnZUXFeXux&#10;GmJ2UnSh+/rb/6zGw+zgP7Kvg9Yvz91iAiJSFx/h//bKaBiq0Tv8vU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IQCsYAAADdAAAADwAAAAAAAAAAAAAAAACYAgAAZHJz&#10;L2Rvd25yZXYueG1sUEsFBgAAAAAEAAQA9QAAAIsDAAAAAA==&#10;" path="m,l3,45,20,88r28,36e" filled="f" strokeweight="0">
                        <v:path arrowok="t" o:connecttype="custom" o:connectlocs="0,0;0,0;0,1;0,1" o:connectangles="0,0,0,0"/>
                        <o:lock v:ext="edit" aspectratio="t"/>
                      </v:shape>
                      <v:shape id="Freeform 11473" o:spid="_x0000_s1697" style="position:absolute;left:5606;top:3279;width:11;height:30;visibility:visible;mso-wrap-style:square;v-text-anchor:top" coordsize="44,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EqncgA&#10;AADdAAAADwAAAGRycy9kb3ducmV2LnhtbESPQWvCQBSE7wX/w/KE3uquhqZt6iq1RSp4qbZUj4/s&#10;axKbfRuyWxP/vSsIPQ4z8w0znfe2FkdqfeVYw3ikQBDnzlRcaPj6XN49gvAB2WDtmDScyMN8NriZ&#10;YmZcxxs6bkMhIoR9hhrKEJpMSp+XZNGPXEMcvR/XWgxRtoU0LXYRbms5USqVFiuOCyU29FpS/rv9&#10;sxo2Su3l9zpNlh9vu8Xh6f697taJ1rfD/uUZRKA+/Iev7ZXRkKiHFC5v4hOQszM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kSqdyAAAAN0AAAAPAAAAAAAAAAAAAAAAAJgCAABk&#10;cnMvZG93bnJldi54bWxQSwUGAAAAAAQABAD1AAAAjQMAAAAA&#10;" path="m,l4,44,19,85r25,36e" filled="f" strokeweight="0">
                        <v:path arrowok="t" o:connecttype="custom" o:connectlocs="0,0;0,0;0,0;0,0" o:connectangles="0,0,0,0"/>
                        <o:lock v:ext="edit" aspectratio="t"/>
                      </v:shape>
                      <v:line id="Line 11474" o:spid="_x0000_s1698" style="position:absolute;flip:x y;visibility:visible;mso-wrap-style:square" from="5617,3309" to="5618,3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1/kMMAAADdAAAADwAAAGRycy9kb3ducmV2LnhtbESPQWsCMRSE70L/Q3hCL6LZtuCW1Sil&#10;1CLeXO39sXluFpOXJUl1/fdNQfA4zHwzzHI9OCsuFGLnWcHLrABB3HjdcavgeNhM30HEhKzReiYF&#10;N4qwXj2Nllhpf+U9XerUilzCsUIFJqW+kjI2hhzGme+Js3fywWHKMrRSB7zmcmfla1HMpcOO84LB&#10;nj4NNef61yl4K38O27OdmN0mOvP1betmHm5KPY+HjwWIREN6hO/0VmeuKEv4f5OfgF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9f5DDAAAA3QAAAA8AAAAAAAAAAAAA&#10;AAAAoQIAAGRycy9kb3ducmV2LnhtbFBLBQYAAAAABAAEAPkAAACRAwAAAAA=&#10;" strokeweight="0"/>
                      <v:line id="Line 11475" o:spid="_x0000_s1699" style="position:absolute;visibility:visible;mso-wrap-style:square" from="5581,3257" to="5606,3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ojkMEAAADdAAAADwAAAGRycy9kb3ducmV2LnhtbERPy4rCMBTdC/MP4QruNNVBrdUog4w4&#10;7nyCy0tzbYPNTWmidv5+shhweTjvxaq1lXhS441jBcNBAoI4d9pwoeB82vRTED4ga6wck4Jf8rBa&#10;fnQWmGn34gM9j6EQMYR9hgrKEOpMSp+XZNEPXE0cuZtrLIYIm0LqBl8x3FZylCQTadFwbCixpnVJ&#10;+f34sArMfrId76aX2UV+b8Pwmt5TY89K9brt1xxEoDa8xf/uH63gM5nGu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OiOQwQAAAN0AAAAPAAAAAAAAAAAAAAAA&#10;AKECAABkcnMvZG93bnJldi54bWxQSwUGAAAAAAQABAD5AAAAjwMAAAAA&#10;" strokeweight="0"/>
                      <v:shape id="Freeform 11476" o:spid="_x0000_s1700" style="position:absolute;left:5606;top:3279;width:9;height:2;visibility:visible;mso-wrap-style:square;v-text-anchor:top" coordsize="3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QL4sYA&#10;AADdAAAADwAAAGRycy9kb3ducmV2LnhtbESPT2vCQBTE7wW/w/IEb3WjotboKqVS6tF/tPT2kn0m&#10;wezbmN1q9NN3BcHjMDO/YWaLxpTiTLUrLCvodSMQxKnVBWcK9rvP1zcQziNrLC2Tgis5WMxbLzOM&#10;tb3whs5bn4kAYRejgtz7KpbSpTkZdF1bEQfvYGuDPsg6k7rGS4CbUvajaCQNFhwWcqzoI6f0uP0z&#10;CtYrc7M/p68mSRO7W05+v4c+6SvVaTfvUxCeGv8MP9orrWAQjSdwfxOe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QL4sYAAADdAAAADwAAAAAAAAAAAAAAAACYAgAAZHJz&#10;L2Rvd25yZXYueG1sUEsFBgAAAAAEAAQA9QAAAIsDAAAAAA==&#10;" path="m,l18,7,36,5e" filled="f" strokeweight="0">
                        <v:path arrowok="t" o:connecttype="custom" o:connectlocs="0,0;0,0;0,0" o:connectangles="0,0,0"/>
                        <o:lock v:ext="edit" aspectratio="t"/>
                      </v:shape>
                      <v:shape id="Freeform 11477" o:spid="_x0000_s1701" style="position:absolute;left:5580;top:3255;width:15;height:34;visibility:visible;mso-wrap-style:square;v-text-anchor:top" coordsize="59,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k7EsQA&#10;AADdAAAADwAAAGRycy9kb3ducmV2LnhtbERPW2vCMBR+H+w/hDPY20zdxojVKNtgMBAfVi/4eGiO&#10;TbE5KU3W1n9vHgQfP777YjW6RvTUhdqzhukkA0FcelNzpWG3/XlRIEJENth4Jg0XCrBaPj4sMDd+&#10;4D/qi1iJFMIhRw02xjaXMpSWHIaJb4kTd/Kdw5hgV0nT4ZDCXSNfs+xDOqw5NVhs6dtSeS7+nYZh&#10;pvrDbnoslJsF+75R66/9Za3189P4OQcRaYx38c39azS8ZSrtT2/SE5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JOxLEAAAA3QAAAA8AAAAAAAAAAAAAAAAAmAIAAGRycy9k&#10;b3ducmV2LnhtbFBLBQYAAAAABAAEAPUAAACJAwAAAAA=&#10;" path="m,l3,40,13,78r18,32l45,125r14,10e" filled="f" strokeweight="0">
                        <v:path arrowok="t" o:connecttype="custom" o:connectlocs="0,0;0,0;0,0;0,1;0,1;0,1" o:connectangles="0,0,0,0,0,0"/>
                        <o:lock v:ext="edit" aspectratio="t"/>
                      </v:shape>
                      <v:line id="Line 11478" o:spid="_x0000_s1702" style="position:absolute;visibility:visible;mso-wrap-style:square" from="5593,3288" to="5618,3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X6KsUAAADdAAAADwAAAGRycy9kb3ducmV2LnhtbESPT2vCQBTE7wW/w/IEb7qJUk1TVxFR&#10;bG/+hR4f2ddkMfs2ZFdNv323IPQ4zMxvmPmys7W4U+uNYwXpKAFBXDhtuFRwPm2HGQgfkDXWjknB&#10;D3lYLnovc8y1e/CB7sdQighhn6OCKoQml9IXFVn0I9cQR+/btRZDlG0pdYuPCLe1HCfJVFo0HBcq&#10;bGhdUXE93qwCs5/uXj9nl7eL3OxC+pVdM2PPSg363eodRKAu/Ief7Q+tYJJkK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dX6KsUAAADdAAAADwAAAAAAAAAA&#10;AAAAAAChAgAAZHJzL2Rvd25yZXYueG1sUEsFBgAAAAAEAAQA+QAAAJMDAAAAAA==&#10;" strokeweight="0"/>
                      <v:shape id="Freeform 11479" o:spid="_x0000_s1703" style="position:absolute;left:5652;top:3315;width:3;height:3;visibility:visible;mso-wrap-style:square;v-text-anchor:top" coordsize="1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v3B8YA&#10;AADdAAAADwAAAGRycy9kb3ducmV2LnhtbESP3WrCQBSE7wt9h+UUelc3sVIkZhUpFPwptlof4CR7&#10;TILZs2F3jfHtu0Khl8PMfMPki8G0oifnG8sK0lECgri0uuFKwfHn42UKwgdkja1lUnAjD4v540OO&#10;mbZX3lN/CJWIEPYZKqhD6DIpfVmTQT+yHXH0TtYZDFG6SmqH1wg3rRwnyZs02HBcqLGj95rK8+Fi&#10;FGxtmOzLtL98Fsfd2m3YpV/fhVLPT8NyBiLQEP7Df+2VVvCaTMdwfxOf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v3B8YAAADdAAAADwAAAAAAAAAAAAAAAACYAgAAZHJz&#10;L2Rvd25yZXYueG1sUEsFBgAAAAAEAAQA9QAAAIsDAAAAAA==&#10;" path="m,14l7,9,10,e" filled="f" strokeweight="0">
                        <v:path arrowok="t" o:connecttype="custom" o:connectlocs="0,0;0,0;0,0" o:connectangles="0,0,0"/>
                        <o:lock v:ext="edit" aspectratio="t"/>
                      </v:shape>
                      <v:shape id="Freeform 11480" o:spid="_x0000_s1704" style="position:absolute;left:5607;top:3193;width:22;height:28;visibility:visible;mso-wrap-style:square;v-text-anchor:top" coordsize="8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a4zMUA&#10;AADdAAAADwAAAGRycy9kb3ducmV2LnhtbESPUUvDMBSF34X9h3AHe3OJVqXUZWMKAwUftCv4em2u&#10;TVlzU5LY1X9vBMHHwznnO5zNbnaDmCjE3rOGq7UCQdx603OnoTkeLksQMSEbHDyThm+KsNsuLjZY&#10;GX/mN5rq1IkM4VihBpvSWEkZW0sO49qPxNn79MFhyjJ00gQ8Z7gb5LVSd9Jhz3nB4kiPltpT/eU0&#10;3D68uuejbcL+pZzqm6Y4fbxLpfVqOe/vQSSa03/4r/1kNBSqLOD3TX4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1rjMxQAAAN0AAAAPAAAAAAAAAAAAAAAAAJgCAABkcnMv&#10;ZG93bnJldi54bWxQSwUGAAAAAAQABAD1AAAAigMAAAAA&#10;" path="m84,l51,19,26,45,8,78,,113e" filled="f" strokeweight="0">
                        <v:path arrowok="t" o:connecttype="custom" o:connectlocs="1,0;0,0;0,0;0,0;0,0" o:connectangles="0,0,0,0,0"/>
                        <o:lock v:ext="edit" aspectratio="t"/>
                      </v:shape>
                      <v:line id="Line 11481" o:spid="_x0000_s1705" style="position:absolute;visibility:visible;mso-wrap-style:square" from="5604,3171" to="5629,3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JZssUAAADdAAAADwAAAGRycy9kb3ducmV2LnhtbESPT2sCMRTE70K/Q3gFb5q1Wt1ujVKK&#10;ot7qP/D42LzuBjcvyybq+u2NUOhxmJnfMNN5aytxpcYbxwoG/QQEce604ULBYb/spSB8QNZYOSYF&#10;d/Iwn710pphpd+MtXXehEBHCPkMFZQh1JqXPS7Lo+64mjt6vayyGKJtC6gZvEW4r+ZYkY2nRcFwo&#10;sabvkvLz7mIVmJ/x6n0zOX4c5WIVBqf0nBp7UKr72n59ggjUhv/wX3utFQyTdATPN/EJ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aJZssUAAADdAAAADwAAAAAAAAAA&#10;AAAAAAChAgAAZHJzL2Rvd25yZXYueG1sUEsFBgAAAAAEAAQA+QAAAJMDAAAAAA==&#10;" strokeweight="0"/>
                      <v:shape id="Freeform 11482" o:spid="_x0000_s1706" style="position:absolute;left:5616;top:3201;width:16;height:21;visibility:visible;mso-wrap-style:square;v-text-anchor:top" coordsize="6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ApI8YA&#10;AADdAAAADwAAAGRycy9kb3ducmV2LnhtbESPT2sCMRTE70K/Q3iF3jSppa1sjVIEoYUe/FM8Pzev&#10;u6vJy5LEddtPb4SCx2FmfsNM572zoqMQG88aHkcKBHHpTcOVhu/tcjgBEROyQeuZNPxShPnsbjDF&#10;wvgzr6nbpEpkCMcCNdQptYWUsazJYRz5ljh7Pz44TFmGSpqA5wx3Vo6VepEOG84LNba0qKk8bk5O&#10;w/IP/d6uDjvbjPf81e1eP7cqaP1w37+/gUjUp1v4v/1hNDypyTNc3+QnI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gApI8YAAADdAAAADwAAAAAAAAAAAAAAAACYAgAAZHJz&#10;L2Rvd25yZXYueG1sUEsFBgAAAAAEAAQA9QAAAIsDAAAAAA==&#10;" path="m63,l39,14,20,33,6,59,,85e" filled="f" strokeweight="0">
                        <v:path arrowok="t" o:connecttype="custom" o:connectlocs="0,0;0,0;0,0;0,0;0,0" o:connectangles="0,0,0,0,0"/>
                        <o:lock v:ext="edit" aspectratio="t"/>
                      </v:shape>
                      <v:line id="Line 11483" o:spid="_x0000_s1707" style="position:absolute;visibility:visible;mso-wrap-style:square" from="5582,3198" to="5583,3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xiXsYAAADdAAAADwAAAGRycy9kb3ducmV2LnhtbESPT2vCQBTE74V+h+UVetONlsY0dQ0i&#10;ivbW+gd6fGRfk8Xs25BdY/rt3YLQ4zAzv2HmxWAb0VPnjWMFk3ECgrh02nCl4HjYjDIQPiBrbByT&#10;gl/yUCweH+aYa3flL+r3oRIRwj5HBXUIbS6lL2uy6MeuJY7ej+sshii7SuoOrxFuGzlNklRaNBwX&#10;amxpVVN53l+sAvOZbl8/Zqe3k1xvw+Q7O2fGHpV6fhqW7yACDeE/fG/vtIKXJEvh7018AnJx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8Yl7GAAAA3QAAAA8AAAAAAAAA&#10;AAAAAAAAoQIAAGRycy9kb3ducmV2LnhtbFBLBQYAAAAABAAEAPkAAACUAwAAAAA=&#10;" strokeweight="0"/>
                      <v:shape id="Freeform 11484" o:spid="_x0000_s1708" style="position:absolute;left:5583;top:3171;width:21;height:28;visibility:visible;mso-wrap-style:square;v-text-anchor:top" coordsize="8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2+z8YA&#10;AADdAAAADwAAAGRycy9kb3ducmV2LnhtbESPT0sDMRTE70K/Q3gFbzax9c+yNi2tICh4qNsFr8/N&#10;c7N087Ikcbt+eyMIHoeZ+Q2z3k6uFyOF2HnWcL1QIIgbbzpuNdTHp6sCREzIBnvPpOGbImw3s4s1&#10;lsaf+Y3GKrUiQziWqMGmNJRSxsaSw7jwA3H2Pn1wmLIMrTQBzxnuerlU6k467DgvWBzo0VJzqr6c&#10;htv9wb0cbR12r8VY3dSr08e7VFpfzqfdA4hEU/oP/7WfjYaVKu7h901+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2+z8YAAADdAAAADwAAAAAAAAAAAAAAAACYAgAAZHJz&#10;L2Rvd25yZXYueG1sUEsFBgAAAAAEAAQA9QAAAIsDAAAAAA==&#10;" path="m84,l52,18,26,45,8,77,,113e" filled="f" strokeweight="0">
                        <v:path arrowok="t" o:connecttype="custom" o:connectlocs="0,0;0,0;0,0;0,0;0,0" o:connectangles="0,0,0,0,0"/>
                        <o:lock v:ext="edit" aspectratio="t"/>
                      </v:shape>
                      <v:line id="Line 11485" o:spid="_x0000_s1709" style="position:absolute;flip:x y;visibility:visible;mso-wrap-style:square" from="5583,3199" to="5607,3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ebxcEAAADdAAAADwAAAGRycy9kb3ducmV2LnhtbERPTWsCMRC9F/ofwhR6KTVbC1ZWo4ho&#10;kd66tvdhM24Wk8mSpLr++86h0OPjfS/XY/DqQin3kQ28TCpQxG20PXcGvo775zmoXJAt+shk4EYZ&#10;1qv7uyXWNl75ky5N6ZSEcK7RgCtlqLXOraOAeRIHYuFOMQUsAlOnbcKrhAevp1U10wF7lgaHA20d&#10;tefmJxh4ffs+Hs7+yX3sc3C7d9+0s3Qz5vFh3CxAFRrLv/jPfbDiq+YyV97IE9C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N5vFwQAAAN0AAAAPAAAAAAAAAAAAAAAA&#10;AKECAABkcnMvZG93bnJldi54bWxQSwUGAAAAAAQABAD5AAAAjwMAAAAA&#10;" strokeweight="0"/>
                      <v:shape id="Freeform 11486" o:spid="_x0000_s1710" style="position:absolute;left:5607;top:3221;width:9;height:2;visibility:visible;mso-wrap-style:square;v-text-anchor:top" coordsize="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vPAsYA&#10;AADdAAAADwAAAGRycy9kb3ducmV2LnhtbESPW2vCQBSE34X+h+UUfNONEYqmbiRolb5YaHp5PmRP&#10;Lpg9G3a3Gv99t1DwcZiZb5jNdjS9uJDznWUFi3kCgriyuuNGwefHYbYC4QOyxt4yKbiRh23+MNlg&#10;pu2V3+lShkZECPsMFbQhDJmUvmrJoJ/bgTh6tXUGQ5SukdrhNcJNL9MkeZIGO44LLQ60a6k6lz9G&#10;gUuPh2Z/wlO9KF/OX2/rdCyKb6Wmj2PxDCLQGO7h//arVrBMVmv4exOf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CvPAsYAAADdAAAADwAAAAAAAAAAAAAAAACYAgAAZHJz&#10;L2Rvd25yZXYueG1sUEsFBgAAAAAEAAQA9QAAAIsDAAAAAA==&#10;" path="m,l17,7,35,5e" filled="f" strokeweight="0">
                        <v:path arrowok="t" o:connecttype="custom" o:connectlocs="0,0;0,0;0,0" o:connectangles="0,0,0"/>
                        <o:lock v:ext="edit" aspectratio="t"/>
                      </v:shape>
                      <v:line id="Line 11487" o:spid="_x0000_s1711" style="position:absolute;flip:x y;visibility:visible;mso-wrap-style:square" from="5602,3170" to="5604,3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5gBHsEAAADdAAAADwAAAGRycy9kb3ducmV2LnhtbERPTUsDMRC9C/6HMIIXabMq1Lo2LSK2&#10;FG9u2/uwGTdLk8mSxHb77zsHwePjfS9WY/DqRCn3kQ08TitQxG20PXcG9rv1ZA4qF2SLPjIZuFCG&#10;1fL2ZoG1jWf+plNTOiUhnGs04EoZaq1z6yhgnsaBWLifmAIWganTNuFZwoPXT1U10wF7lgaHA304&#10;ao/NbzDw/HLYbY/+wX2tc3CfG9+0s3Qx5v5ufH8DVWgs/+I/99aKr3qV/fJGnoBeX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mAEewQAAAN0AAAAPAAAAAAAAAAAAAAAA&#10;AKECAABkcnMvZG93bnJldi54bWxQSwUGAAAAAAQABAD5AAAAjwMAAAAA&#10;" strokeweight="0"/>
                      <v:shape id="Freeform 11488" o:spid="_x0000_s1712" style="position:absolute;left:5582;top:3170;width:20;height:28;visibility:visible;mso-wrap-style:square;v-text-anchor:top" coordsize="80,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6sR8YA&#10;AADdAAAADwAAAGRycy9kb3ducmV2LnhtbESPQWvCQBSE74L/YXlCL1I3KqQ1dRURLV7VFnp8zT6T&#10;YPZt2F1j9Ne7hYLHYWa+YebLztSiJecrywrGowQEcW51xYWCr+P29R2ED8gaa8uk4EYelot+b46Z&#10;tlfeU3sIhYgQ9hkqKENoMil9XpJBP7INcfRO1hkMUbpCaofXCDe1nCRJKg1WHBdKbGhdUn4+XIyC&#10;4edl/Zu2t839Z/s2vH9P07ObpUq9DLrVB4hAXXiG/9s7rWCazMbw9yY+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B6sR8YAAADdAAAADwAAAAAAAAAAAAAAAACYAgAAZHJz&#10;L2Rvd25yZXYueG1sUEsFBgAAAAAEAAQA9QAAAIsDAAAAAA==&#10;" path="m80,l50,17,24,44,7,75,,109e" filled="f" strokeweight="0">
                        <v:path arrowok="t" o:connecttype="custom" o:connectlocs="0,0;0,0;0,0;0,0;0,1" o:connectangles="0,0,0,0,0"/>
                        <o:lock v:ext="edit" aspectratio="t"/>
                      </v:shape>
                      <v:line id="Line 11489" o:spid="_x0000_s1713" style="position:absolute;flip:x;visibility:visible;mso-wrap-style:square" from="5602,3164" to="5617,3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KFx8cAAADdAAAADwAAAGRycy9kb3ducmV2LnhtbESPQWsCMRSE7wX/Q3iCt5qthdpujSJK&#10;pQi2aOuht+fmdXdx87Ik0Y3/3giFHoeZ+YaZzKJpxJmcry0reBhmIIgLq2suFXx/vd0/g/ABWWNj&#10;mRRcyMNs2rubYK5tx1s670IpEoR9jgqqENpcSl9UZNAPbUucvF/rDIYkXSm1wy7BTSNHWfYkDdac&#10;FipsaVFRcdydjILtx5gPbnWKx3joNp8/+3K9X86VGvTj/BVEoBj+w3/td63gMXsZ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IoXHxwAAAN0AAAAPAAAAAAAA&#10;AAAAAAAAAKECAABkcnMvZG93bnJldi54bWxQSwUGAAAAAAQABAD5AAAAlQMAAAAA&#10;" strokeweight="0"/>
                      <v:shape id="Freeform 11490" o:spid="_x0000_s1714" style="position:absolute;left:5629;top:3193;width:3;height:8;visibility:visible;mso-wrap-style:square;v-text-anchor:top" coordsize="14,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oT8gA&#10;AADdAAAADwAAAGRycy9kb3ducmV2LnhtbESPQWvCQBSE74L/YXlCb7rRgNXUVUQqtXiwVUF7e2af&#10;STD7NmS3Me2v7xYKPQ4z8w0zW7SmFA3VrrCsYDiIQBCnVhecKTge1v0JCOeRNZaWScEXOVjMu50Z&#10;Jtre+Z2avc9EgLBLUEHufZVI6dKcDLqBrYiDd7W1QR9knUld4z3ATSlHUTSWBgsOCzlWtMopve0/&#10;jYLVq29i3r18T8zxtP543F7ens9bpR567fIJhKfW/4f/2hutII6mMfy+CU9Az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hihPyAAAAN0AAAAPAAAAAAAAAAAAAAAAAJgCAABk&#10;cnMvZG93bnJldi54bWxQSwUGAAAAAAQABAD1AAAAjQMAAAAA&#10;" path="m14,33l10,16,,e" filled="f" strokeweight="0">
                        <v:path arrowok="t" o:connecttype="custom" o:connectlocs="0,0;0,0;0,0" o:connectangles="0,0,0"/>
                        <o:lock v:ext="edit" aspectratio="t"/>
                      </v:shape>
                      <v:line id="Line 11491" o:spid="_x0000_s1715" style="position:absolute;visibility:visible;mso-wrap-style:square" from="6235,3918" to="6238,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vPb8cAAADdAAAADwAAAGRycy9kb3ducmV2LnhtbESPS2vDMBCE74X+B7GF3ho5bR62YyWE&#10;0JDm1uYBOS7W1haxVsZSE/ffV4VAjsPMfMMUi9424kKdN44VDAcJCOLSacOVgsN+/ZKC8AFZY+OY&#10;FPySh8X88aHAXLsrf9FlFyoRIexzVFCH0OZS+rImi37gWuLofbvOYoiyq6Tu8BrhtpGvSTKRFg3H&#10;hRpbWtVUnnc/VoH5nGzG2+kxO8r3TRie0nNq7EGp56d+OQMRqA/38K39oRW8JdkI/t/EJ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e89vxwAAAN0AAAAPAAAAAAAA&#10;AAAAAAAAAKECAABkcnMvZG93bnJldi54bWxQSwUGAAAAAAQABAD5AAAAlQMAAAAA&#10;" strokeweight="0"/>
                      <v:line id="Line 11492" o:spid="_x0000_s1716" style="position:absolute;flip:y;visibility:visible;mso-wrap-style:square" from="6238,3918" to="6239,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sds8gAAADdAAAADwAAAGRycy9kb3ducmV2LnhtbESPQWsCMRSE7wX/Q3gFbzVbpVW3RpGW&#10;liK0otZDb8/N6+7i5mVJopv++0YoeBxm5htmtoimEWdyvras4H6QgSAurK65VPC1e72bgPABWWNj&#10;mRT8kofFvHczw1zbjjd03oZSJAj7HBVUIbS5lL6oyKAf2JY4eT/WGQxJulJqh12Cm0YOs+xRGqw5&#10;LVTY0nNFxXF7Mgo2n2M+uLdTPMZD97H+3per/ctSqf5tXD6BCBTDNfzfftcKRtn0AS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Msds8gAAADdAAAADwAAAAAA&#10;AAAAAAAAAAChAgAAZHJzL2Rvd25yZXYueG1sUEsFBgAAAAAEAAQA+QAAAJYDAAAAAA==&#10;" strokeweight="0"/>
                      <v:line id="Line 11493" o:spid="_x0000_s1717" style="position:absolute;flip:x;visibility:visible;mso-wrap-style:square" from="5949,3245" to="5989,3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mDxMcAAADdAAAADwAAAGRycy9kb3ducmV2LnhtbESPQWsCMRSE7wX/Q3hCbzVbC7bdGkUs&#10;FRFUtPXQ23Pzuru4eVmS6MZ/bwqFHoeZ+YYZT6NpxIWcry0reBxkIIgLq2suFXx9fjy8gPABWWNj&#10;mRRcycN00rsbY65txzu67EMpEoR9jgqqENpcSl9UZNAPbEucvB/rDIYkXSm1wy7BTSOHWTaSBmtO&#10;CxW2NK+oOO3PRsFu88xHtzjHUzx26+33oVwd3mdK3ffj7A1EoBj+w3/tpVbwlL2O4PdNegJyc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GYPExwAAAN0AAAAPAAAAAAAA&#10;AAAAAAAAAKECAABkcnMvZG93bnJldi54bWxQSwUGAAAAAAQABAD5AAAAlQMAAAAA&#10;" strokeweight="0"/>
                      <v:shape id="Freeform 11494" o:spid="_x0000_s1718" style="position:absolute;left:5923;top:3276;width:34;height:33;visibility:visible;mso-wrap-style:square;v-text-anchor:top" coordsize="135,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7j+MYA&#10;AADdAAAADwAAAGRycy9kb3ducmV2LnhtbESPT2vCQBTE74LfYXlCL0U31WJMdJXaWvEk+Ofg8ZF9&#10;JsHs25Ddmvjtu4WCx2FmfsMsVp2pxJ0aV1pW8DaKQBBnVpecKzifvoczEM4ja6wsk4IHOVgt+70F&#10;ptq2fKD70eciQNilqKDwvk6ldFlBBt3I1sTBu9rGoA+yyaVusA1wU8lxFE2lwZLDQoE1fRaU3Y4/&#10;RkF8umwPmL+uv94t6WTfThK3YaVeBt3HHISnzj/D/+2dVjCJkhj+3oQn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7j+MYAAADdAAAADwAAAAAAAAAAAAAAAACYAgAAZHJz&#10;L2Rvd25yZXYueG1sUEsFBgAAAAAEAAQA9QAAAIsDAAAAAA==&#10;" path="m,l62,72r73,61e" filled="f" strokeweight="0">
                        <v:path arrowok="t" o:connecttype="custom" o:connectlocs="0,0;0,0;1,0" o:connectangles="0,0,0"/>
                        <o:lock v:ext="edit" aspectratio="t"/>
                      </v:shape>
                      <v:shape id="Freeform 11495" o:spid="_x0000_s1719" style="position:absolute;left:6058;top:3176;width:201;height:25;visibility:visible;mso-wrap-style:square;v-text-anchor:top" coordsize="801,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VkvsQA&#10;AADdAAAADwAAAGRycy9kb3ducmV2LnhtbERPTWsCMRC9F/wPYQQvRbNqKXU1igiiWC2oPfQ4JuPu&#10;4maybKKu/fXmUOjx8b4ns8aW4ka1Lxwr6PcSEMTamYIzBd/HZfcDhA/IBkvHpOBBHmbT1ssEU+Pu&#10;vKfbIWQihrBPUUEeQpVK6XVOFn3PVcSRO7vaYoiwzqSp8R7DbSkHSfIuLRYcG3KsaJGTvhyuVsHo&#10;bXNebfWP3v9Kv/r6PO3o9bFTqtNu5mMQgZrwL/5zr42CYTKKc+Ob+ATk9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1ZL7EAAAA3QAAAA8AAAAAAAAAAAAAAAAAmAIAAGRycy9k&#10;b3ducmV2LnhtbFBLBQYAAAAABAAEAPUAAACJAwAAAAA=&#10;" path="m,1l94,45,194,77,297,95r104,6l505,95,607,76,707,44,801,e" filled="f" strokeweight="0">
                        <v:path arrowok="t" o:connecttype="custom" o:connectlocs="0,0;1,0;1,0;1,0;2,0;2,0;3,0;3,0;3,0" o:connectangles="0,0,0,0,0,0,0,0,0"/>
                        <o:lock v:ext="edit" aspectratio="t"/>
                      </v:shape>
                      <v:shape id="Freeform 11496" o:spid="_x0000_s1720" style="position:absolute;left:6115;top:3287;width:87;height:27;visibility:visible;mso-wrap-style:square;v-text-anchor:top" coordsize="344,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CePMYA&#10;AADdAAAADwAAAGRycy9kb3ducmV2LnhtbESPT2vCQBTE74V+h+UJvdVdFUoSXaUUhV6s9c/B4yP7&#10;TGKzb2N21fjtXaHgcZiZ3zCTWWdrcaHWV441DPoKBHHuTMWFht128Z6A8AHZYO2YNNzIw2z6+jLB&#10;zLgrr+myCYWIEPYZaihDaDIpfV6SRd93DXH0Dq61GKJsC2lavEa4reVQqQ9pseK4UGJDXyXlf5uz&#10;1bCYD83yeFL7RP2m59HPamkSG7R+63WfYxCBuvAM/7e/jYaRSlN4vIlPQE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SCePMYAAADdAAAADwAAAAAAAAAAAAAAAACYAgAAZHJz&#10;L2Rvd25yZXYueG1sUEsFBgAAAAAEAAQA9QAAAIsDAAAAAA==&#10;" path="m344,r-4,20l319,51,281,78,232,96r-58,9l112,105,52,94,,75e" filled="f" strokeweight="0">
                        <v:path arrowok="t" o:connecttype="custom" o:connectlocs="2,0;2,0;1,0;1,0;1,1;1,1;1,1;0,1;0,0" o:connectangles="0,0,0,0,0,0,0,0,0"/>
                        <o:lock v:ext="edit" aspectratio="t"/>
                      </v:shape>
                      <v:shape id="Freeform 11497" o:spid="_x0000_s1721" style="position:absolute;left:6029;top:3228;width:14;height:18;visibility:visible;mso-wrap-style:square;v-text-anchor:top" coordsize="5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QjEcMA&#10;AADdAAAADwAAAGRycy9kb3ducmV2LnhtbERPTWvCQBC9F/wPywi91Y0tbTV1FSlUKvVgVfQ6ZKdJ&#10;MDsbdleT/nvnUOjx8b5ni9416koh1p4NjEcZKOLC25pLA4f9x8MEVEzIFhvPZOCXIizmg7sZ5tZ3&#10;/E3XXSqVhHDM0UCVUptrHYuKHMaRb4mF+/HBYRIYSm0DdhLuGv2YZS/aYc3SUGFL7xUV593FSa+N&#10;YWpXX8/rcFp1l9ftppweJ8bcD/vlG6hEffoX/7k/rYGncSb75Y08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QjEcMAAADdAAAADwAAAAAAAAAAAAAAAACYAgAAZHJzL2Rv&#10;d25yZXYueG1sUEsFBgAAAAAEAAQA9QAAAIgDAAAAAA==&#10;" path="m,l11,19,54,70e" filled="f" strokeweight="0">
                        <v:path arrowok="t" o:connecttype="custom" o:connectlocs="0,0;0,0;0,0" o:connectangles="0,0,0"/>
                        <o:lock v:ext="edit" aspectratio="t"/>
                      </v:shape>
                      <v:shape id="Freeform 11498" o:spid="_x0000_s1722" style="position:absolute;left:6028;top:3229;width:13;height:17;visibility:visible;mso-wrap-style:square;v-text-anchor:top" coordsize="5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HGBcYA&#10;AADdAAAADwAAAGRycy9kb3ducmV2LnhtbESPzWrDMBCE74W8g9hAbo3spJTgWjYlpNBLDklD6HFj&#10;rX+otXIkxXHfvioUehxm5hsmLyfTi5Gc7ywrSJcJCOLK6o4bBaePt8cNCB+QNfaWScE3eSiL2UOO&#10;mbZ3PtB4DI2IEPYZKmhDGDIpfdWSQb+0A3H0ausMhihdI7XDe4SbXq6S5Fka7DgutDjQtqXq63gz&#10;Ci57PK/WZuuYruNhl14+u/r2pNRiPr2+gAg0hf/wX/tdK1inSQq/b+ITk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3HGBcYAAADdAAAADwAAAAAAAAAAAAAAAACYAgAAZHJz&#10;L2Rvd25yZXYueG1sUEsFBgAAAAAEAAQA9QAAAIsDAAAAAA==&#10;" path="m53,68l9,17,,e" filled="f" strokeweight="0">
                        <v:path arrowok="t" o:connecttype="custom" o:connectlocs="0,0;0,0;0,0" o:connectangles="0,0,0"/>
                        <o:lock v:ext="edit" aspectratio="t"/>
                      </v:shape>
                      <v:line id="Line 11499" o:spid="_x0000_s1723" style="position:absolute;visibility:visible;mso-wrap-style:square" from="5988,3241" to="5991,3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VomsUAAADdAAAADwAAAGRycy9kb3ducmV2LnhtbESPT2vCQBTE7wW/w/IEb3UTpRqjq0hp&#10;0d78Cx4f2WeymH0bsltNv71bKPQ4zMxvmMWqs7W4U+uNYwXpMAFBXDhtuFRwOn6+ZiB8QNZYOyYF&#10;P+Rhtey9LDDX7sF7uh9CKSKEfY4KqhCaXEpfVGTRD11DHL2ray2GKNtS6hYfEW5rOUqSibRoOC5U&#10;2NB7RcXt8G0VmN1k8/Y1Pc/O8mMT0kt2y4w9KTXod+s5iEBd+A//tbdawThNR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jVomsUAAADdAAAADwAAAAAAAAAA&#10;AAAAAAChAgAAZHJzL2Rvd25yZXYueG1sUEsFBgAAAAAEAAQA+QAAAJMDAAAAAA==&#10;" strokeweight="0"/>
                      <v:line id="Line 11500" o:spid="_x0000_s1724" style="position:absolute;flip:x y;visibility:visible;mso-wrap-style:square" from="5986,3241" to="5989,3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EFc8MAAADdAAAADwAAAGRycy9kb3ducmV2LnhtbESPQWsCMRSE7wX/Q3gFL6VmVbCyNYoU&#10;FfHWtd4fm9fNYvKyJKmu/94IQo/DzDfDLFa9s+JCIbaeFYxHBQji2uuWGwU/x+37HERMyBqtZ1Jw&#10;owir5eBlgaX2V/6mS5UakUs4lqjApNSVUsbakMM48h1x9n59cJiyDI3UAa+53Fk5KYqZdNhyXjDY&#10;0Zeh+lz9OQXTj9Nxf7Zv5rCNzmx2tqpn4abU8LVff4JI1Kf/8JPe68yNiyk83uQnIJ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GhBXPDAAAA3QAAAA8AAAAAAAAAAAAA&#10;AAAAoQIAAGRycy9kb3ducmV2LnhtbFBLBQYAAAAABAAEAPkAAACRAwAAAAA=&#10;" strokeweight="0"/>
                      <v:shape id="Freeform 11501" o:spid="_x0000_s1725" style="position:absolute;left:6078;top:3240;width:19;height:14;visibility:visible;mso-wrap-style:square;v-text-anchor:top" coordsize="7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5gPsYA&#10;AADdAAAADwAAAGRycy9kb3ducmV2LnhtbESPW2sCMRSE3wv9D+EU+lazXuplaxQRCsW3uio+Hjan&#10;u4ubk5BE3frrTaHg4zAz3zDzZWdacSEfGssK+r0MBHFpdcOVgl3x+TYFESKyxtYyKfilAMvF89Mc&#10;c22v/E2XbaxEgnDIUUEdo8ulDGVNBkPPOuLk/VhvMCbpK6k9XhPctHKQZWNpsOG0UKOjdU3laXs2&#10;Co57F2fvxelQdMepmaxve+82rVKvL93qA0SkLj7C/+0vrWDYz0bw9yY9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5gPsYAAADdAAAADwAAAAAAAAAAAAAAAACYAgAAZHJz&#10;L2Rvd25yZXYueG1sUEsFBgAAAAAEAAQA9QAAAIsDAAAAAA==&#10;" path="m78,52l64,31,46,14,25,2,,e" filled="f" strokeweight="0">
                        <v:path arrowok="t" o:connecttype="custom" o:connectlocs="0,0;0,0;0,0;0,0;0,0" o:connectangles="0,0,0,0,0"/>
                        <o:lock v:ext="edit" aspectratio="t"/>
                      </v:shape>
                      <v:line id="Line 11502" o:spid="_x0000_s1726" style="position:absolute;flip:y;visibility:visible;mso-wrap-style:square" from="6043,3240" to="6078,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CHqccAAADdAAAADwAAAGRycy9kb3ducmV2LnhtbESPQWsCMRSE7wX/Q3gFbzWrpbZsjSJK&#10;pQi2aOuht+fmdXdx87Ik0Y3/3giFHoeZ+YaZzKJpxJmcry0rGA4yEMSF1TWXCr6/3h5eQPiArLGx&#10;TAou5GE27d1NMNe24y2dd6EUCcI+RwVVCG0upS8qMugHtiVO3q91BkOSrpTaYZfgppGjLBtLgzWn&#10;hQpbWlRUHHcno2D78cwHtzrFYzx0m8+ffbneL+dK9e/j/BVEoBj+w3/td63gcZg9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IIepxwAAAN0AAAAPAAAAAAAA&#10;AAAAAAAAAKECAABkcnMvZG93bnJldi54bWxQSwUGAAAAAAQABAD5AAAAlQMAAAAA&#10;" strokeweight="0"/>
                      <v:line id="Line 11503" o:spid="_x0000_s1727" style="position:absolute;flip:x;visibility:visible;mso-wrap-style:square" from="6099,3241" to="6100,3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IZ3scAAADdAAAADwAAAGRycy9kb3ducmV2LnhtbESPT2sCMRTE7wW/Q3hCbzVrBSurUUSp&#10;lEJb/Hfw9tw8dxc3L0sS3fTbN4VCj8PM/IaZLaJpxJ2cry0rGA4yEMSF1TWXCg7716cJCB+QNTaW&#10;ScE3eVjMew8zzLXteEv3XShFgrDPUUEVQptL6YuKDPqBbYmTd7HOYEjSlVI77BLcNPI5y8bSYM1p&#10;ocKWVhUV193NKNh+vvDZbW7xGs/dx9fpWL4f10ulHvtxOQURKIb/8F/7TSsYDbMx/L5JT0DO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8hnexwAAAN0AAAAPAAAAAAAA&#10;AAAAAAAAAKECAABkcnMvZG93bnJldi54bWxQSwUGAAAAAAQABAD5AAAAlQMAAAAA&#10;" strokeweight="0"/>
                      <v:shape id="Freeform 11504" o:spid="_x0000_s1728" style="position:absolute;left:6033;top:3266;width:19;height:24;visibility:visible;mso-wrap-style:square;v-text-anchor:top" coordsize="79,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bLIcQA&#10;AADdAAAADwAAAGRycy9kb3ducmV2LnhtbESPQWvCQBSE70L/w/IK3nRjpUaiqxShUOipqbTXZ/aZ&#10;pGbfxrytSf+9KxQ8DjPzDbPeDq5RF+qk9mxgNk1AERfe1lwa2H++TpagJCBbbDyTgT8S2G4eRmvM&#10;rO/5gy55KFWEsGRooAqhzbSWoiKHMvUtcfSOvnMYouxKbTvsI9w1+ilJFtphzXGhwpZ2FRWn/NcZ&#10;6FM5PcuQF2cKqMsvOXz/9O/GjB+HlxWoQEO4h//bb9bAfJakcHsTn4De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yyHEAAAA3QAAAA8AAAAAAAAAAAAAAAAAmAIAAGRycy9k&#10;b3ducmV2LnhtbFBLBQYAAAAABAAEAPUAAACJAwAAAAA=&#10;" path="m,l34,52,79,94e" filled="f" strokeweight="0">
                        <v:path arrowok="t" o:connecttype="custom" o:connectlocs="0,0;0,0;0,1" o:connectangles="0,0,0"/>
                        <o:lock v:ext="edit" aspectratio="t"/>
                      </v:shape>
                      <v:line id="Line 11505" o:spid="_x0000_s1729" style="position:absolute;flip:x;visibility:visible;mso-wrap-style:square" from="6048,3258" to="6100,3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EoN8QAAADdAAAADwAAAGRycy9kb3ducmV2LnhtbERPy2oCMRTdF/yHcIXuNKOFtoxGEUUp&#10;hbb4Wri7Tq4zg5ObIYlO+vfNQujycN7TeTSNuJPztWUFo2EGgriwuuZSwWG/HryD8AFZY2OZFPyS&#10;h/ms9zTFXNuOt3TfhVKkEPY5KqhCaHMpfVGRQT+0LXHiLtYZDAm6UmqHXQo3jRxn2as0WHNqqLCl&#10;ZUXFdXczCrbfb3x2m1u8xnP39XM6lp/H1UKp535cTEAEiuFf/HB/aAUvoyzNTW/SE5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ISg3xAAAAN0AAAAPAAAAAAAAAAAA&#10;AAAAAKECAABkcnMvZG93bnJldi54bWxQSwUGAAAAAAQABAD5AAAAkgMAAAAA&#10;" strokeweight="0"/>
                      <v:shape id="Freeform 11506" o:spid="_x0000_s1730" style="position:absolute;left:6039;top:3266;width:13;height:11;visibility:visible;mso-wrap-style:square;v-text-anchor:top" coordsize="49,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5qK8cA&#10;AADdAAAADwAAAGRycy9kb3ducmV2LnhtbESPzW7CMBCE70i8g7VIvRGHFrWQYhAtULW98XPhto2X&#10;JBCv09gN4e1xJSSOo5n5RjOZtaYUDdWusKxgEMUgiFOrC84U7Lar/giE88gaS8uk4EIOZtNuZ4KJ&#10;tmdeU7PxmQgQdgkqyL2vEildmpNBF9mKOHgHWxv0QdaZ1DWeA9yU8jGOn6XBgsNCjhW955SeNn9G&#10;wc/b13EpVy8f++E4bcxvu1j4761SD712/grCU+vv4Vv7Uyt4GsRj+H8TnoC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eaivHAAAA3QAAAA8AAAAAAAAAAAAAAAAAmAIAAGRy&#10;cy9kb3ducmV2LnhtbFBLBQYAAAAABAAEAPUAAACMAwAAAAA=&#10;" path="m49,l5,39,,45e" filled="f" strokeweight="0">
                        <v:path arrowok="t" o:connecttype="custom" o:connectlocs="0,0;0,0;0,0" o:connectangles="0,0,0"/>
                        <o:lock v:ext="edit" aspectratio="t"/>
                      </v:shape>
                      <v:line id="Line 11507" o:spid="_x0000_s1731" style="position:absolute;visibility:visible;mso-wrap-style:square" from="5994,3266" to="5998,3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Fq8IAAADdAAAADwAAAGRycy9kb3ducmV2LnhtbERPz2vCMBS+C/sfwht407SKruuMMkRx&#10;3lynsOOjeWuDzUtpotb/3hwGHj++34tVbxtxpc4bxwrScQKCuHTacKXg+LMdZSB8QNbYOCYFd/Kw&#10;Wr4MFphrd+NvuhahEjGEfY4K6hDaXEpf1mTRj11LHLk/11kMEXaV1B3eYrht5CRJ5tKi4dhQY0vr&#10;mspzcbEKzGG+m+3fTu8nudmF9Dc7Z8YelRq+9p8fIAL14Sn+d39pBdM0jfvjm/gE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LFq8IAAADdAAAADwAAAAAAAAAAAAAA&#10;AAChAgAAZHJzL2Rvd25yZXYueG1sUEsFBgAAAAAEAAQA+QAAAJADAAAAAA==&#10;" strokeweight="0"/>
                      <v:line id="Line 11508" o:spid="_x0000_s1732" style="position:absolute;visibility:visible;mso-wrap-style:square" from="6041,3246" to="6043,32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5gMMUAAADdAAAADwAAAGRycy9kb3ducmV2LnhtbESPQWsCMRSE74L/ITzBW82mUrvdGqWI&#10;or21VqHHx+Z1N7h5WTZRt//eFAoeh5n5hpkve9eIC3XBetagJhkI4tIby5WGw9fmIQcRIrLBxjNp&#10;+KUAy8VwMMfC+Ct/0mUfK5EgHArUUMfYFlKGsiaHYeJb4uT9+M5hTLKrpOnwmuCukY9ZNpMOLaeF&#10;Glta1VSe9menwX7Mtk/vz8eXo1xvo/rOT7l1B63Ho/7tFUSkPt7D/+2d0TBVSsHfm/QE5O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z5gMMUAAADdAAAADwAAAAAAAAAA&#10;AAAAAAChAgAAZHJzL2Rvd25yZXYueG1sUEsFBgAAAAAEAAQA+QAAAJMDAAAAAA==&#10;" strokeweight="0"/>
                      <v:line id="Line 11509" o:spid="_x0000_s1733" style="position:absolute;visibility:visible;mso-wrap-style:square" from="5991,3245" to="604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R8UAAADdAAAADwAAAGRycy9kb3ducmV2LnhtbESPT2vCQBTE7wW/w/IEb3UTpRqjq0hp&#10;0d78Cx4f2WeymH0bsltNv71bKPQ4zMxvmMWqs7W4U+uNYwXpMAFBXDhtuFRwOn6+ZiB8QNZYOyYF&#10;P+Rhtey9LDDX7sF7uh9CKSKEfY4KqhCaXEpfVGTRD11DHL2ray2GKNtS6hYfEW5rOUqSibRoOC5U&#10;2NB7RcXt8G0VmN1k8/Y1Pc/O8mMT0kt2y4w9KTXod+s5iEBd+A//tbdawThNR/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z+R8UAAADdAAAADwAAAAAAAAAA&#10;AAAAAAChAgAAZHJzL2Rvd25yZXYueG1sUEsFBgAAAAAEAAQA+QAAAJMDAAAAAA==&#10;" strokeweight="0"/>
                      <v:line id="Line 11510" o:spid="_x0000_s1734" style="position:absolute;flip:x;visibility:visible;mso-wrap-style:square" from="5989,3245" to="599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wsm8gAAADdAAAADwAAAGRycy9kb3ducmV2LnhtbESPQUsDMRSE74L/ITzBm82uhSpr01IU&#10;RYRautpDb6+b192lm5clSbvpv28EocdhZr5hpvNoOnEi51vLCvJRBoK4srrlWsHvz/vDMwgfkDV2&#10;lknBmTzMZ7c3Uyy0HXhNpzLUIkHYF6igCaEvpPRVQwb9yPbEydtbZzAk6WqpHQ4Jbjr5mGUTabDl&#10;tNBgT68NVYfyaBSsv5945z6O8RB3w3K13dRfm7eFUvd3cfECIlAM1/B/+1MrGOf5GP7ep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1wsm8gAAADdAAAADwAAAAAA&#10;AAAAAAAAAAChAgAAZHJzL2Rvd25yZXYueG1sUEsFBgAAAAAEAAQA+QAAAJYDAAAAAA==&#10;" strokeweight="0"/>
                      <v:line id="Line 11511" o:spid="_x0000_s1735" style="position:absolute;flip:x;visibility:visible;mso-wrap-style:square" from="5993,3265" to="5995,3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W078gAAADdAAAADwAAAGRycy9kb3ducmV2LnhtbESPT0sDMRTE74LfIbyCN5vdKirbpqVY&#10;FBGq9N+ht9fN6+7SzcuSpN347RtB8DjMzG+YySyaVlzI+caygnyYgSAurW64UrDdvN2/gPABWWNr&#10;mRT8kIfZ9PZmgoW2Pa/osg6VSBD2BSqoQ+gKKX1Zk0E/tB1x8o7WGQxJukpqh32Cm1aOsuxJGmw4&#10;LdTY0WtN5Wl9NgpWX898cO/neIqHfvm931Wfu8VcqbtBnI9BBIrhP/zX/tAKHvL8EX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LW078gAAADdAAAADwAAAAAA&#10;AAAAAAAAAAChAgAAZHJzL2Rvd25yZXYueG1sUEsFBgAAAAAEAAQA+QAAAJYDAAAAAA==&#10;" strokeweight="0"/>
                      <v:line id="Line 11512" o:spid="_x0000_s1736" style="position:absolute;flip:x y;visibility:visible;mso-wrap-style:square" from="5995,3265" to="6046,3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2uQcQAAADdAAAADwAAAGRycy9kb3ducmV2LnhtbESPT2sCMRTE74V+h/AKvRTNbot/WI1S&#10;Si3irWu9PzbPzWLysiSprt++KQgeh5nfDLNcD86KM4XYeVZQjgsQxI3XHbcKfvab0RxETMgarWdS&#10;cKUI69XjwxIr7S/8Tec6tSKXcKxQgUmpr6SMjSGHcex74uwdfXCYsgyt1AEvudxZ+VoUU+mw47xg&#10;sKcPQ82p/nUK3maH/fZkX8xuE535/LJ1Mw1XpZ6fhvcFiERDuodv9FZnriwn8P8mPw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3a5BxAAAAN0AAAAPAAAAAAAAAAAA&#10;AAAAAKECAABkcnMvZG93bnJldi54bWxQSwUGAAAAAAQABAD5AAAAkgMAAAAA&#10;" strokeweight="0"/>
                      <v:line id="Line 11513" o:spid="_x0000_s1737" style="position:absolute;flip:y;visibility:visible;mso-wrap-style:square" from="6046,3266" to="6048,3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uPA8cAAADdAAAADwAAAGRycy9kb3ducmV2LnhtbESPQWsCMRSE7wX/Q3iCt5rdFmxZjSIt&#10;LVJoRasHb8/Nc3dx87Ik0U3/fVMoeBxm5htmtoimFVdyvrGsIB9nIIhLqxuuFOy+3+6fQfiArLG1&#10;TAp+yMNiPribYaFtzxu6bkMlEoR9gQrqELpCSl/WZNCPbUecvJN1BkOSrpLaYZ/gppUPWTaRBhtO&#10;CzV29FJTed5ejILN1xMf3fslnuOx/1wf9tXH/nWp1GgYl1MQgWK4hf/bK63gMc8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K48DxwAAAN0AAAAPAAAAAAAA&#10;AAAAAAAAAKECAABkcnMvZG93bnJldi54bWxQSwUGAAAAAAQABAD5AAAAlQMAAAAA&#10;" strokeweight="0"/>
                      <v:line id="Line 11514" o:spid="_x0000_s1738" style="position:absolute;flip:x;visibility:visible;mso-wrap-style:square" from="6093,3246" to="6099,3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cqmMgAAADdAAAADwAAAGRycy9kb3ducmV2LnhtbESPQUsDMRSE74L/ITyhN5tdhVbWpqUo&#10;SimodLWH3l43r7tLNy9Lknbjv28KgsdhZr5hZotoOnEm51vLCvJxBoK4srrlWsHP99v9EwgfkDV2&#10;lknBL3lYzG9vZlhoO/CGzmWoRYKwL1BBE0JfSOmrhgz6se2Jk3ewzmBI0tVSOxwS3HTyIcsm0mDL&#10;aaHBnl4aqo7lySjYfE55795P8Rj3w8fXbluvt69LpUZ3cfkMIlAM/+G/9koreMzzKVzfpCcg5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GcqmMgAAADdAAAADwAAAAAA&#10;AAAAAAAAAAChAgAAZHJzL2Rvd25yZXYueG1sUEsFBgAAAAAEAAQA+QAAAJYDAAAAAA==&#10;" strokeweight="0"/>
                      <v:shape id="Freeform 11515" o:spid="_x0000_s1739" style="position:absolute;left:6088;top:3296;width:3;height:10;visibility:visible;mso-wrap-style:square;v-text-anchor:top" coordsize="1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N8aMEA&#10;AADdAAAADwAAAGRycy9kb3ducmV2LnhtbERPTYvCMBC9L/gfwgh7W9MqiFuNIoLgYRexuvehGZti&#10;MylJqvXfm8OCx8f7Xm0G24o7+dA4VpBPMhDEldMN1wou5/3XAkSIyBpbx6TgSQE269HHCgvtHnyi&#10;exlrkUI4FKjAxNgVUobKkMUwcR1x4q7OW4wJ+lpqj48Ubls5zbK5tNhwajDY0c5QdSt7q8BfbtNZ&#10;VR7P/d/w3V3nv/3PwZBSn+NhuwQRaYhv8b/7oBXM8jzNTW/SE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DfGjBAAAA3QAAAA8AAAAAAAAAAAAAAAAAmAIAAGRycy9kb3du&#10;cmV2LnhtbFBLBQYAAAAABAAEAPUAAACGAwAAAAA=&#10;" path="m,l5,30r6,13e" filled="f" strokeweight="0">
                        <v:path arrowok="t" o:connecttype="custom" o:connectlocs="0,0;0,0;0,0" o:connectangles="0,0,0"/>
                        <o:lock v:ext="edit" aspectratio="t"/>
                      </v:shape>
                      <v:shape id="Freeform 11516" o:spid="_x0000_s1740" style="position:absolute;left:6088;top:3268;width:14;height:41;visibility:visible;mso-wrap-style:square;v-text-anchor:top" coordsize="56,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vzcUA&#10;AADdAAAADwAAAGRycy9kb3ducmV2LnhtbESP0WrCQBRE3wv+w3IF35pNGigas4oohb5YiPoB1+w1&#10;CWbvxuzWxH59t1DwcZiZM0y+Hk0r7tS7xrKCJIpBEJdWN1wpOB0/XucgnEfW2FomBQ9ysF5NXnLM&#10;tB24oPvBVyJA2GWooPa+y6R0ZU0GXWQ74uBdbG/QB9lXUvc4BLhp5Vscv0uDDYeFGjva1lReD99G&#10;gePz/ufrRNuCFumjoOuuaW87pWbTcbME4Wn0z/B/+1MrSJNkAX9vwhO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Tu/NxQAAAN0AAAAPAAAAAAAAAAAAAAAAAJgCAABkcnMv&#10;ZG93bnJldi54bWxQSwUGAAAAAAQABAD1AAAAigMAAAAA&#10;" path="m42,l14,29,,65r4,39l27,140r29,24e" filled="f" strokeweight="0">
                        <v:path arrowok="t" o:connecttype="custom" o:connectlocs="0,0;0,0;0,0;0,1;0,1;0,1" o:connectangles="0,0,0,0,0,0"/>
                        <o:lock v:ext="edit" aspectratio="t"/>
                      </v:shape>
                      <v:line id="Line 11517" o:spid="_x0000_s1741" style="position:absolute;visibility:visible;mso-wrap-style:square" from="6097,3254" to="6100,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4PFsIAAADdAAAADwAAAGRycy9kb3ducmV2LnhtbERPz2vCMBS+C/sfwht407SKruuMMobi&#10;vGmnsOOjeWuDzUtpotb/3hwGHj++34tVbxtxpc4bxwrScQKCuHTacKXg+LMZZSB8QNbYOCYFd/Kw&#10;Wr4MFphrd+MDXYtQiRjCPkcFdQhtLqUva7Lox64ljtyf6yyGCLtK6g5vMdw2cpIkc2nRcGyosaWv&#10;mspzcbEKzH6+ne3eTu8nud6G9Dc7Z8YelRq+9p8fIAL14Sn+d39rBdN0EvfHN/EJ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h4PFsIAAADdAAAADwAAAAAAAAAAAAAA&#10;AAChAgAAZHJzL2Rvd25yZXYueG1sUEsFBgAAAAAEAAQA+QAAAJADAAAAAA==&#10;" strokeweight="0"/>
                      <v:shape id="Freeform 11518" o:spid="_x0000_s1742" style="position:absolute;left:6066;top:3259;width:32;height:38;visibility:visible;mso-wrap-style:square;v-text-anchor:top" coordsize="132,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9X/cYA&#10;AADdAAAADwAAAGRycy9kb3ducmV2LnhtbESPX0vDQBDE34V+h2MLvtlLKtQSey2tIOqb1j/4uOTW&#10;JJjbC3fbJObTe4LQx2FmfsNsdqNrVU8hNp4N5IsMFHHpbcOVgbfX+6s1qCjIFlvPZOCHIuy2s4sN&#10;FtYP/EL9USqVIBwLNFCLdIXWsazJYVz4jjh5Xz44lCRDpW3AIcFdq5dZttIOG04LNXZ0V1P5fTw5&#10;Ax/r4bk/TPKQv8vT5+lmmlahnIy5nI/7W1BCo5zD/+1Ha+A6X+bw9yY9Ab3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9X/cYAAADdAAAADwAAAAAAAAAAAAAAAACYAgAAZHJz&#10;L2Rvd25yZXYueG1sUEsFBgAAAAAEAAQA9QAAAIsDAAAAAA==&#10;" path="m132,l92,14,56,38,29,71,10,109,,150e" filled="f" strokeweight="0">
                        <v:path arrowok="t" o:connecttype="custom" o:connectlocs="0,0;0,0;0,0;0,0;0,1;0,1" o:connectangles="0,0,0,0,0,0"/>
                        <o:lock v:ext="edit" aspectratio="t"/>
                      </v:shape>
                      <v:shape id="Freeform 11519" o:spid="_x0000_s1743" style="position:absolute;left:6098;top:3284;width:17;height:22;visibility:visible;mso-wrap-style:square;v-text-anchor:top" coordsize="6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1Eb8UA&#10;AADdAAAADwAAAGRycy9kb3ducmV2LnhtbESPUWvCQBCE3wv9D8cKvtWLUUqJnmKlgkIpaP0BS25N&#10;orm9NLea+O+9QqGPw8x8w8yXvavVjdpQeTYwHiWgiHNvKy4MHL83L2+ggiBbrD2TgTsFWC6en+aY&#10;Wd/xnm4HKVSEcMjQQCnSZFqHvCSHYeQb4uidfOtQomwLbVvsItzVOk2SV+2w4rhQYkPrkvLL4eoM&#10;TL3eTdbTL/l5vybyce4+N8ddbsxw0K9moIR6+Q//tbfWwGScpvD7Jj4Bv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URvxQAAAN0AAAAPAAAAAAAAAAAAAAAAAJgCAABkcnMv&#10;ZG93bnJldi54bWxQSwUGAAAAAAQABAD1AAAAigMAAAAA&#10;" path="m,l7,29,22,54,43,75,69,88e" filled="f" strokeweight="0">
                        <v:path arrowok="t" o:connecttype="custom" o:connectlocs="0,0;0,0;0,0;0,0;0,1" o:connectangles="0,0,0,0,0"/>
                        <o:lock v:ext="edit" aspectratio="t"/>
                      </v:shape>
                      <v:line id="Line 11520" o:spid="_x0000_s1744" style="position:absolute;flip:x;visibility:visible;mso-wrap-style:square" from="6088,3287" to="6089,3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DmJscAAADdAAAADwAAAGRycy9kb3ducmV2LnhtbESPT2sCMRTE74V+h/AKvdWsCrWsRpGK&#10;pRSs+O/g7bl53V3cvCxJdNNvbwpCj8PM/IaZzKJpxJWcry0r6PcyEMSF1TWXCva75csbCB+QNTaW&#10;ScEveZhNHx8mmGvb8Yau21CKBGGfo4IqhDaX0hcVGfQ92xIn78c6gyFJV0rtsEtw08hBlr1KgzWn&#10;hQpbeq+oOG8vRsHme8Qn93GJ53jqVuvjofw6LOZKPT/F+RhEoBj+w/f2p1Yw7A+G8PcmPQ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MOYmxwAAAN0AAAAPAAAAAAAA&#10;AAAAAAAAAKECAABkcnMvZG93bnJldi54bWxQSwUGAAAAAAQABAD5AAAAlQMAAAAA&#10;" strokeweight="0"/>
                      <v:line id="Line 11521" o:spid="_x0000_s1745" style="position:absolute;visibility:visible;mso-wrap-style:square" from="6065,3294" to="6066,3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UJFcYAAADdAAAADwAAAGRycy9kb3ducmV2LnhtbESPQWvCQBSE70L/w/IKvekmtrUxuoqI&#10;xXprrYLHR/aZLGbfhuyq8d+7hYLHYWa+YabzztbiQq03jhWkgwQEceG04VLB7vezn4HwAVlj7ZgU&#10;3MjDfPbUm2Ku3ZV/6LINpYgQ9jkqqEJocil9UZFFP3ANcfSOrrUYomxLqVu8Rrit5TBJRtKi4bhQ&#10;YUPLiorT9mwVmO/R+n3zsR/v5Wod0kN2yozdKfXy3C0mIAJ14RH+b39pBa/p8A3+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0lCRXGAAAA3QAAAA8AAAAAAAAA&#10;AAAAAAAAoQIAAGRycy9kb3ducmV2LnhtbFBLBQYAAAAABAAEAPkAAACUAwAAAAA=&#10;" strokeweight="0"/>
                      <v:line id="Line 11522" o:spid="_x0000_s1746" style="position:absolute;flip:x;visibility:visible;mso-wrap-style:square" from="6098,3258" to="6099,3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XbyccAAADdAAAADwAAAGRycy9kb3ducmV2LnhtbESPQWsCMRSE74X+h/AK3mpWi23ZGkVa&#10;KiJo0erB23Pzuru4eVmS6MZ/bwqFHoeZ+YYZT6NpxIWcry0rGPQzEMSF1TWXCnbfn4+vIHxA1thY&#10;JgVX8jCd3N+NMde24w1dtqEUCcI+RwVVCG0upS8qMuj7tiVO3o91BkOSrpTaYZfgppHDLHuWBmtO&#10;CxW29F5RcdqejYLN+oWPbn6Op3jsVl+Hfbncf8yU6j3E2RuIQDH8h//aC63gaTAc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5ldvJxwAAAN0AAAAPAAAAAAAA&#10;AAAAAAAAAKECAABkcnMvZG93bnJldi54bWxQSwUGAAAAAAQABAD5AAAAlQMAAAAA&#10;" strokeweight="0"/>
                      <v:line id="Line 11523" o:spid="_x0000_s1747" style="position:absolute;flip:x y;visibility:visible;mso-wrap-style:square" from="6067,3230" to="6078,3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mP6i8MAAADdAAAADwAAAGRycy9kb3ducmV2LnhtbESPQWsCMRSE74X+h/AKXopmVdiW1ShF&#10;tIi3ru39sXndLCYvSxJ1/feNIPQ4zHwzzHI9OCsuFGLnWcF0UoAgbrzuuFXwfdyN30HEhKzReiYF&#10;N4qwXj0/LbHS/spfdKlTK3IJxwoVmJT6SsrYGHIYJ74nzt6vDw5TlqGVOuA1lzsrZ0VRSocd5wWD&#10;PW0MNaf67BTM336O+5N9NYdddGb7aeumDDelRi/DxwJEoiH9hx/0XmduOivh/iY/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pj+ovDAAAA3QAAAA8AAAAAAAAAAAAA&#10;AAAAoQIAAGRycy9kb3ducmV2LnhtbFBLBQYAAAAABAAEAPkAAACRAwAAAAA=&#10;" strokeweight="0"/>
                      <v:shape id="Freeform 11524" o:spid="_x0000_s1748" style="position:absolute;left:6052;top:3219;width:5;height:3;visibility:visible;mso-wrap-style:square;v-text-anchor:top" coordsize="1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ibMMcA&#10;AADdAAAADwAAAGRycy9kb3ducmV2LnhtbESPQWsCMRSE70L/Q3iF3jSrBWtXo1RBFNGDtrT29tg8&#10;d1c3L0sSdf33Rij0OMzMN8xo0phKXMj50rKCbicBQZxZXXKu4Otz3h6A8AFZY2WZFNzIw2T81Bph&#10;qu2Vt3TZhVxECPsUFRQh1KmUPivIoO/Ymjh6B+sMhihdLrXDa4SbSvaSpC8NlhwXCqxpVlB22p2N&#10;gp+FW6/c/lCXm/n79zFz09/zcarUy3PzMQQRqAn/4b/2Uit47fbe4PEmPgE5v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4mzDHAAAA3QAAAA8AAAAAAAAAAAAAAAAAmAIAAGRy&#10;cy9kb3ducmV2LnhtbFBLBQYAAAAABAAEAPUAAACMAwAAAAA=&#10;" path="m19,l18,8r-5,4l7,13,,11e" filled="f" strokeweight="0">
                        <v:path arrowok="t" o:connecttype="custom" o:connectlocs="0,0;0,0;0,0;0,0;0,0" o:connectangles="0,0,0,0,0"/>
                        <o:lock v:ext="edit" aspectratio="t"/>
                      </v:shape>
                      <v:line id="Line 11525" o:spid="_x0000_s1749" style="position:absolute;flip:y;visibility:visible;mso-wrap-style:square" from="6057,3176" to="6058,3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R0V8QAAADdAAAADwAAAGRycy9kb3ducmV2LnhtbERPTWsCMRC9F/wPYQRvNauCla1RRGkp&#10;BStqPfQ2bqa7i5vJkkQ3/ntzKPT4eN/zZTSNuJHztWUFo2EGgriwuuZSwffx7XkGwgdkjY1lUnAn&#10;D8tF72mOubYd7+l2CKVIIexzVFCF0OZS+qIig35oW+LE/VpnMCToSqkddincNHKcZVNpsObUUGFL&#10;64qKy+FqFOy/Xvjs3q/xEs/ddvdzKj9Pm5VSg35cvYIIFMO/+M/9oRVMRuM0N71JT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lHRXxAAAAN0AAAAPAAAAAAAAAAAA&#10;AAAAAKECAABkcnMvZG93bnJldi54bWxQSwUGAAAAAAQABAD5AAAAkgMAAAAA&#10;" strokeweight="0"/>
                      <v:shape id="Freeform 11526" o:spid="_x0000_s1750" style="position:absolute;left:6058;top:3169;width:6;height:7;visibility:visible;mso-wrap-style:square;v-text-anchor:top" coordsize="23,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xF4sUA&#10;AADdAAAADwAAAGRycy9kb3ducmV2LnhtbESPT2vCQBTE7wW/w/IKvTUb/1Bs6ipqEeopmApen9ln&#10;sph9G7Krpt/eFYQeh5n5DTNb9LYRV+q8caxgmKQgiEunDVcK9r+b9ykIH5A1No5JwR95WMwHLzPM&#10;tLvxjq5FqESEsM9QQR1Cm0npy5os+sS1xNE7uc5iiLKrpO7wFuG2kaM0/ZAWDceFGlta11Sei4tV&#10;cB7n+clcVsfJ9rDPv6kyW94USr299ssvEIH68B9+tn+0gvFw9Am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rEXixQAAAN0AAAAPAAAAAAAAAAAAAAAAAJgCAABkcnMv&#10;ZG93bnJldi54bWxQSwUGAAAAAAQABAD1AAAAigMAAAAA&#10;" path="m,28l2,19,7,11,23,e" filled="f" strokeweight="0">
                        <v:path arrowok="t" o:connecttype="custom" o:connectlocs="0,0;0,0;0,0;0,0" o:connectangles="0,0,0,0"/>
                        <o:lock v:ext="edit" aspectratio="t"/>
                      </v:shape>
                      <v:line id="Line 11527" o:spid="_x0000_s1751" style="position:absolute;flip:y;visibility:visible;mso-wrap-style:square" from="6064,3161" to="6087,3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vujMQAAADdAAAADwAAAGRycy9kb3ducmV2LnhtbERPTWsCMRC9C/0PYQreNKtCW7ZGEUUR&#10;oRVtPfQ2bqa7i5vJkkQ3/ffNQfD4eN/TeTSNuJHztWUFo2EGgriwuuZSwffXevAGwgdkjY1lUvBH&#10;Huazp94Uc207PtDtGEqRQtjnqKAKoc2l9EVFBv3QtsSJ+7XOYEjQlVI77FK4aeQ4y16kwZpTQ4Ut&#10;LSsqLserUXD4fOWz21zjJZ67j/3PqdydVgul+s9x8Q4iUAwP8d291Qomo0nan96kJ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O+6MxAAAAN0AAAAPAAAAAAAAAAAA&#10;AAAAAKECAABkcnMvZG93bnJldi54bWxQSwUGAAAAAAQABAD5AAAAkgMAAAAA&#10;" strokeweight="0"/>
                      <v:shape id="Freeform 11528" o:spid="_x0000_s1752" style="position:absolute;left:6087;top:3154;width:6;height:7;visibility:visible;mso-wrap-style:square;v-text-anchor:top" coordsize="23,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8RQ8UA&#10;AADdAAAADwAAAGRycy9kb3ducmV2LnhtbESPT4vCMBTE78J+h/AWvGlaCyJdoyy7CJ7Ef4d6ezRv&#10;22rz0m1Srd/eCILHYeY3w8yXvanFlVpXWVYQjyMQxLnVFRcKjofVaAbCeWSNtWVScCcHy8XHYI6p&#10;tjfe0XXvCxFK2KWooPS+SaV0eUkG3dg2xMH7s61BH2RbSN3iLZSbWk6iaCoNVhwWSmzop6T8su+M&#10;gmS7NVXWnaN4kk1/k+TQ7f5PG6WGn/33FwhPvX+HX/RaBy5OYni+CU9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bxFDxQAAAN0AAAAPAAAAAAAAAAAAAAAAAJgCAABkcnMv&#10;ZG93bnJldi54bWxQSwUGAAAAAAQABAD1AAAAigMAAAAA&#10;" path="m23,l20,8r-5,9l,27e" filled="f" strokeweight="0">
                        <v:path arrowok="t" o:connecttype="custom" o:connectlocs="0,0;0,0;0,0;0,0" o:connectangles="0,0,0,0"/>
                        <o:lock v:ext="edit" aspectratio="t"/>
                      </v:shape>
                      <v:shape id="Freeform 11529" o:spid="_x0000_s1753" style="position:absolute;left:6078;top:3234;width:11;height:9;visibility:visible;mso-wrap-style:square;v-text-anchor:top" coordsize="4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rziMUA&#10;AADdAAAADwAAAGRycy9kb3ducmV2LnhtbESP3WrCQBSE7wt9h+UUelc3RmgluopYhKJN/b8/ZI/Z&#10;YPZsyG41vr0rFHo5zMw3zHja2VpcqPWVYwX9XgKCuHC64lLBYb94G4LwAVlj7ZgU3MjDdPL8NMZM&#10;uytv6bILpYgQ9hkqMCE0mZS+MGTR91xDHL2Tay2GKNtS6havEW5rmSbJu7RYcVww2NDcUHHe/VoF&#10;6U+96tb58dPcNov82x1k/rFcK/X60s1GIAJ14T/81/7SCgb9QQqPN/EJyM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KvOIxQAAAN0AAAAPAAAAAAAAAAAAAAAAAJgCAABkcnMv&#10;ZG93bnJldi54bWxQSwUGAAAAAAQABAD1AAAAigMAAAAA&#10;" path="m43,40l16,20,,e" filled="f" strokeweight="0">
                        <v:path arrowok="t" o:connecttype="custom" o:connectlocs="0,0;0,0;0,0" o:connectangles="0,0,0"/>
                        <o:lock v:ext="edit" aspectratio="t"/>
                      </v:shape>
                      <v:line id="Line 11530" o:spid="_x0000_s1754" style="position:absolute;flip:y;visibility:visible;mso-wrap-style:square" from="6202,3244" to="6203,3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lw+8gAAADdAAAADwAAAGRycy9kb3ducmV2LnhtbESPQUsDMRSE7wX/Q3iCtzZbF6qsTUtR&#10;lFJQ6WoPvb1uXneXbl6WJO2m/94IgsdhZr5h5stoOnEh51vLCqaTDARxZXXLtYLvr9fxIwgfkDV2&#10;lknBlTwsFzejORbaDrylSxlqkSDsC1TQhNAXUvqqIYN+Ynvi5B2tMxiSdLXUDocEN528z7KZNNhy&#10;Wmiwp+eGqlN5Ngq2Hw98cG/neIqH4f1zv6s3u5eVUne3cfUEIlAM/+G/9loryKd5Dr9v0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Olw+8gAAADdAAAADwAAAAAA&#10;AAAAAAAAAAChAgAAZHJzL2Rvd25yZXYueG1sUEsFBgAAAAAEAAQA+QAAAJYDAAAAAA==&#10;" strokeweight="0"/>
                      <v:shape id="Freeform 11531" o:spid="_x0000_s1755" style="position:absolute;left:6203;top:3249;width:58;height:35;visibility:visible;mso-wrap-style:square;v-text-anchor:top" coordsize="231,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DlgcQA&#10;AADdAAAADwAAAGRycy9kb3ducmV2LnhtbESPQWuDQBSE74X+h+UVcmtWk1KiyUaCUMgppWruL+6r&#10;St234m7V/PtuodDjMDPfMIdsMb2YaHSdZQXxOgJBXFvdcaOgKt+edyCcR9bYWyYFd3KQHR8fDphq&#10;O/MHTYVvRICwS1FB6/2QSunqlgy6tR2Ig/dpR4M+yLGResQ5wE0vN1H0Kg12HBZaHChvqf4qvo2C&#10;6618z5ulSKrulqCdcqrm4qLU6mk57UF4Wvx/+K991gq28fYFft+EJyC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w5YHEAAAA3QAAAA8AAAAAAAAAAAAAAAAAmAIAAGRycy9k&#10;b3ducmV2LnhtbFBLBQYAAAAABAAEAPUAAACJAwAAAAA=&#10;" path="m231,138l182,92,126,52,65,21,,e" filled="f" strokeweight="0">
                        <v:path arrowok="t" o:connecttype="custom" o:connectlocs="1,1;1,1;1,0;0,0;0,0" o:connectangles="0,0,0,0,0"/>
                        <o:lock v:ext="edit" aspectratio="t"/>
                      </v:shape>
                      <v:shape id="Freeform 11532" o:spid="_x0000_s1756" style="position:absolute;left:6213;top:3299;width:2;height:10;visibility:visible;mso-wrap-style:square;v-text-anchor:top" coordsize="1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LrQsMA&#10;AADdAAAADwAAAGRycy9kb3ducmV2LnhtbESPT2vCQBTE74V+h+UVvNWNDUobXaVUBK9GpdfX7DMJ&#10;zb4Nu5s/fntXEDwOM/MbZrUZTSN6cr62rGA2TUAQF1bXXCo4HXfvnyB8QNbYWCYFV/KwWb++rDDT&#10;duAD9XkoRYSwz1BBFUKbSemLigz6qW2Jo3exzmCI0pVSOxwi3DTyI0kW0mDNcaHCln4qKv7zzig4&#10;5PJr0bV/buh/3fbYn7uQYqfU5G38XoIINIZn+NHeawXpLJ3D/U18An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LrQsMAAADdAAAADwAAAAAAAAAAAAAAAACYAgAAZHJzL2Rv&#10;d25yZXYueG1sUEsFBgAAAAAEAAQA9QAAAIgDAAAAAA==&#10;" path="m,38l6,25,11,e" filled="f" strokeweight="0">
                        <v:path arrowok="t" o:connecttype="custom" o:connectlocs="0,0;0,0;0,0" o:connectangles="0,0,0"/>
                        <o:lock v:ext="edit" aspectratio="t"/>
                      </v:shape>
                      <v:shape id="Freeform 11533" o:spid="_x0000_s1757" style="position:absolute;left:6202;top:3268;width:13;height:43;visibility:visible;mso-wrap-style:square;v-text-anchor:top" coordsize="52,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t618YA&#10;AADdAAAADwAAAGRycy9kb3ducmV2LnhtbESPQWvCQBSE7wX/w/IEb3WjoaJpNiKiaKFQ1B56fGRf&#10;s8Hs25BdY/z33UKhx2FmvmHy9WAb0VPna8cKZtMEBHHpdM2Vgs/L/nkJwgdkjY1jUvAgD+ti9JRj&#10;pt2dT9SfQyUihH2GCkwIbSalLw1Z9FPXEkfv23UWQ5RdJXWH9wi3jZwnyUJarDkuGGxpa6i8nm9W&#10;wcfh+rIr6+Qtpbn/2pn+nVanpVKT8bB5BRFoCP/hv/ZRK0hn6QJ+38Qn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t618YAAADdAAAADwAAAAAAAAAAAAAAAACYAgAAZHJz&#10;L2Rvd25yZXYueG1sUEsFBgAAAAAEAAQA9QAAAIsDAAAAAA==&#10;" path="m,171l25,150,48,114,52,77,38,39,6,4,,e" filled="f" strokeweight="0">
                        <v:path arrowok="t" o:connecttype="custom" o:connectlocs="0,1;0,1;0,1;0,0;0,0;0,0;0,0" o:connectangles="0,0,0,0,0,0,0"/>
                        <o:lock v:ext="edit" aspectratio="t"/>
                      </v:shape>
                      <v:line id="Line 11534" o:spid="_x0000_s1758" style="position:absolute;visibility:visible;mso-wrap-style:square" from="6202,3262" to="6210,3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4Bv8YAAADdAAAADwAAAGRycy9kb3ducmV2LnhtbESPT2vCQBTE7wW/w/IEb7pJpRqjq0ix&#10;aG+tf8DjI/tMFrNvQ3ar6bd3C0KPw8z8hlmsOluLG7XeOFaQjhIQxIXThksFx8PHMAPhA7LG2jEp&#10;+CUPq2XvZYG5dnf+pts+lCJC2OeooAqhyaX0RUUW/cg1xNG7uNZiiLItpW7xHuG2lq9JMpEWDceF&#10;Cht6r6i47n+sAvM12b59Tk+zk9xsQ3rOrpmxR6UG/W49BxGoC//hZ3unFYzT8R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guAb/GAAAA3QAAAA8AAAAAAAAA&#10;AAAAAAAAoQIAAGRycy9kb3ducmV2LnhtbFBLBQYAAAAABAAEAPkAAACUAwAAAAA=&#10;" strokeweight="0"/>
                      <v:shape id="Freeform 11535" o:spid="_x0000_s1759" style="position:absolute;left:6210;top:3266;width:23;height:36;visibility:visible;mso-wrap-style:square;v-text-anchor:top" coordsize="9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r68MIA&#10;AADdAAAADwAAAGRycy9kb3ducmV2LnhtbERPzWqDQBC+F/oOyxR6Kc2aCCHarBJKJL2VqA8wuFO1&#10;dWfFXY19++yh0OPH93/MVzOIhSbXW1aw3UQgiBure24V1FXxegDhPLLGwTIp+CUHefb4cMRU2xtf&#10;aSl9K0IIuxQVdN6PqZSu6cig29iROHBfdjLoA5xaqSe8hXAzyF0U7aXBnkNDhyO9d9T8lLNR8D2/&#10;fBZJMvpyX5youFZ1fHFnpZ6f1tMbCE+r/xf/uT+0gngbh7nhTXgCMr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KvrwwgAAAN0AAAAPAAAAAAAAAAAAAAAAAJgCAABkcnMvZG93&#10;bnJldi54bWxQSwUGAAAAAAQABAD1AAAAhwMAAAAA&#10;" path="m93,144l90,107,77,73,58,43,32,18,,e" filled="f" strokeweight="0">
                        <v:path arrowok="t" o:connecttype="custom" o:connectlocs="0,1;0,1;0,0;0,0;0,0;0,0" o:connectangles="0,0,0,0,0,0"/>
                        <o:lock v:ext="edit" aspectratio="t"/>
                      </v:shape>
                      <v:line id="Line 11536" o:spid="_x0000_s1760" style="position:absolute;flip:y;visibility:visible;mso-wrap-style:square" from="6215,3290" to="6216,3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FHEccAAADdAAAADwAAAGRycy9kb3ducmV2LnhtbESPQWsCMRSE74X+h/AKvdWsFWy7NYpU&#10;LCJo0erB23Pzuru4eVmS6MZ/bwqFHoeZ+YYZTaJpxIWcry0r6PcyEMSF1TWXCnbf86dXED4ga2ws&#10;k4IreZiM7+9GmGvb8YYu21CKBGGfo4IqhDaX0hcVGfQ92xIn78c6gyFJV0rtsEtw08jnLBtKgzWn&#10;hQpb+qioOG3PRsFm/cJH93mOp3jsVl+Hfbncz6ZKPT7E6TuIQDH8h//aC61g0B+8we+b9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AUcRxwAAAN0AAAAPAAAAAAAA&#10;AAAAAAAAAKECAABkcnMvZG93bnJldi54bWxQSwUGAAAAAAQABAD5AAAAlQMAAAAA&#10;" strokeweight="0"/>
                      <v:line id="Line 11537" o:spid="_x0000_s1761" style="position:absolute;flip:y;visibility:visible;mso-wrap-style:square" from="6234,3299" to="6235,3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2d8cQAAADdAAAADwAAAGRycy9kb3ducmV2LnhtbERPy2oCMRTdC/2HcAvd1YxWqkyNIpaW&#10;IlTxtXB3ndzODE5uhiQ66d83i4LLw3lP59E04kbO15YVDPoZCOLC6ppLBYf9x/MEhA/IGhvLpOCX&#10;PMxnD70p5tp2vKXbLpQihbDPUUEVQptL6YuKDPq+bYkT92OdwZCgK6V22KVw08hhlr1KgzWnhgpb&#10;WlZUXHZXo2C7HvPZfV7jJZ67783pWK6O7wulnh7j4g1EoBju4n/3l1bwMhil/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PZ3xxAAAAN0AAAAPAAAAAAAAAAAA&#10;AAAAAKECAABkcnMvZG93bnJldi54bWxQSwUGAAAAAAQABAD5AAAAkgMAAAAA&#10;" strokeweight="0"/>
                      <v:shape id="Freeform 11538" o:spid="_x0000_s1762" style="position:absolute;left:6351;top:3861;width:240;height:188;visibility:visible;mso-wrap-style:square;v-text-anchor:top" coordsize="958,7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R1YsUA&#10;AADdAAAADwAAAGRycy9kb3ducmV2LnhtbESPQWvCQBSE7wX/w/IEb3UTLSLRVYJg8WKh0YPHR/aZ&#10;jWbfptlV4793C4Ueh5n5hlmue9uIO3W+dqwgHScgiEuna64UHA/b9zkIH5A1No5JwZM8rFeDtyVm&#10;2j34m+5FqESEsM9QgQmhzaT0pSGLfuxa4uidXWcxRNlVUnf4iHDbyEmSzKTFmuOCwZY2hsprcbMK&#10;TrXZFfP91TZ42Va5+/rJJ58zpUbDPl+ACNSH//Bfe6cVTNOPFH7fxCcgV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HVixQAAAN0AAAAPAAAAAAAAAAAAAAAAAJgCAABkcnMv&#10;ZG93bnJldi54bWxQSwUGAAAAAAQABAD1AAAAigMAAAAA&#10;" path="m958,l946,48,908,148r-58,96l775,337r-93,87l573,506,449,580,311,647,160,706,,756e" filled="f" strokeweight="0">
                        <v:path arrowok="t" o:connecttype="custom" o:connectlocs="4,0;4,0;4,0;3,1;3,1;3,1;2,2;2,2;1,2;1,3;0,3" o:connectangles="0,0,0,0,0,0,0,0,0,0,0"/>
                        <o:lock v:ext="edit" aspectratio="t"/>
                      </v:shape>
                      <v:line id="Line 11539" o:spid="_x0000_s1763" style="position:absolute;visibility:visible;mso-wrap-style:square" from="6325,4007" to="6351,4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RWsYAAADdAAAADwAAAGRycy9kb3ducmV2LnhtbESPQWvCQBSE70L/w/IKvekmtrUxuoqI&#10;xXprrYLHR/aZLGbfhuyq8d+7hYLHYWa+YabzztbiQq03jhWkgwQEceG04VLB7vezn4HwAVlj7ZgU&#10;3MjDfPbUm2Ku3ZV/6LINpYgQ9jkqqEJocil9UZFFP3ANcfSOrrUYomxLqVu8Rrit5TBJRtKi4bhQ&#10;YUPLiorT9mwVmO/R+n3zsR/v5Wod0kN2yozdKfXy3C0mIAJ14RH+b39pBa/p2xD+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Bf0VrGAAAA3QAAAA8AAAAAAAAA&#10;AAAAAAAAoQIAAGRycy9kb3ducmV2LnhtbFBLBQYAAAAABAAEAPkAAACUAwAAAAA=&#10;" strokeweight="0"/>
                      <v:line id="Line 11540" o:spid="_x0000_s1764" style="position:absolute;flip:x y;visibility:visible;mso-wrap-style:square" from="6335,4000" to="6352,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u8s8MAAADdAAAADwAAAGRycy9kb3ducmV2LnhtbESPQWsCMRSE74X+h/CEXopmrWJlNUqR&#10;WsSba70/Ns/NYvKyJFHXf98UCj0OM98Ms1z3zoobhdh6VjAeFSCIa69bbhR8H7fDOYiYkDVaz6Tg&#10;QRHWq+enJZba3/lAtyo1IpdwLFGBSakrpYy1IYdx5Dvi7J19cJiyDI3UAe+53Fn5VhQz6bDlvGCw&#10;o42h+lJdnYLJ++m4u9hXs99GZz6/bFXPwkOpl0H/sQCRqE//4T96pzM3nk7g901+AnL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fLvLPDAAAA3QAAAA8AAAAAAAAAAAAA&#10;AAAAoQIAAGRycy9kb3ducmV2LnhtbFBLBQYAAAAABAAEAPkAAACRAwAAAAA=&#10;" strokeweight="0"/>
                      <v:shape id="Freeform 11541" o:spid="_x0000_s1765" style="position:absolute;left:6352;top:3861;width:236;height:177;visibility:visible;mso-wrap-style:square;v-text-anchor:top" coordsize="946,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RNmsUA&#10;AADdAAAADwAAAGRycy9kb3ducmV2LnhtbESPQWvCQBSE7wX/w/KEXkLdWKWUmFXEktZbMa30+si+&#10;ZIPZtyG71fjvXaHQ4zAz3zD5ZrSdONPgW8cK5rMUBHHldMuNgu+v4ukVhA/IGjvHpOBKHjbryUOO&#10;mXYXPtC5DI2IEPYZKjAh9JmUvjJk0c9cTxy92g0WQ5RDI/WAlwi3nXxO0xdpseW4YLCnnaHqVP5a&#10;Be9vnz91W1zH4khoPhItk2MilXqcjtsViEBj+A//tfdawWK+XML9TXwCc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ZE2axQAAAN0AAAAPAAAAAAAAAAAAAAAAAJgCAABkcnMv&#10;ZG93bnJldi54bWxQSwUGAAAAAAQABAD1AAAAigMAAAAA&#10;" path="m946,r,2l908,102r-57,97l776,291r-94,88l573,460,449,534,312,601,161,660,,710e" filled="f" strokeweight="0">
                        <v:path arrowok="t" o:connecttype="custom" o:connectlocs="4,0;4,0;3,0;3,1;3,1;2,1;2,2;2,2;1,2;0,2;0,3" o:connectangles="0,0,0,0,0,0,0,0,0,0,0"/>
                        <o:lock v:ext="edit" aspectratio="t"/>
                      </v:shape>
                      <v:line id="Line 11542" o:spid="_x0000_s1766" style="position:absolute;flip:y;visibility:visible;mso-wrap-style:square" from="6287,4004" to="6288,4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o+acgAAADdAAAADwAAAGRycy9kb3ducmV2LnhtbESPW2sCMRSE3wv9D+EIfatZe1HZGkVa&#10;WkpBxdtD346b4+7i5mRJopv++6ZQ8HGYmW+YySyaRlzI+dqygkE/A0FcWF1zqWC3fb8fg/ABWWNj&#10;mRT8kIfZ9PZmgrm2Ha/psgmlSBD2OSqoQmhzKX1RkUHfty1x8o7WGQxJulJqh12Cm0Y+ZNlQGqw5&#10;LVTY0mtFxWlzNgrWyxEf3Mc5nuKhW6y+9+XX/m2u1F0vzl9ABIrhGv5vf2oFj4OnZ/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Eo+acgAAADdAAAADwAAAAAA&#10;AAAAAAAAAAChAgAAZHJzL2Rvd25yZXYueG1sUEsFBgAAAAAEAAQA+QAAAJYDAAAAAA==&#10;" strokeweight="0"/>
                      <v:line id="Line 11543" o:spid="_x0000_s1767" style="position:absolute;flip:y;visibility:visible;mso-wrap-style:square" from="6271,4007" to="6272,4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igHsgAAADdAAAADwAAAGRycy9kb3ducmV2LnhtbESPQWsCMRSE74X+h/AKvdWsrWhZjSIt&#10;LUWoslYP3p6b5+7i5mVJopv++6ZQ6HGYmW+Y2SKaVlzJ+cayguEgA0FcWt1wpWD39fbwDMIHZI2t&#10;ZVLwTR4W89ubGeba9lzQdRsqkSDsc1RQh9DlUvqyJoN+YDvi5J2sMxiSdJXUDvsEN618zLKxNNhw&#10;Wqixo5eayvP2YhQU6wkf3fslnuOx/9wc9tVq/7pU6v4uLqcgAsXwH/5rf2gFT8PRG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JigHsgAAADdAAAADwAAAAAA&#10;AAAAAAAAAAChAgAAZHJzL2Rvd25yZXYueG1sUEsFBgAAAAAEAAQA+QAAAJYDAAAAAA==&#10;" strokeweight="0"/>
                      <v:line id="Line 11544" o:spid="_x0000_s1768" style="position:absolute;flip:x;visibility:visible;mso-wrap-style:square" from="6308,4012" to="6309,4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FhccAAADdAAAADwAAAGRycy9kb3ducmV2LnhtbESPQWsCMRSE70L/Q3gFb5q1llq2RpGW&#10;ihRq0erB23Pzuru4eVmS6MZ/bwqFHoeZ+YaZzqNpxIWcry0rGA0zEMSF1TWXCnbf74NnED4ga2ws&#10;k4IreZjP7npTzLXteEOXbShFgrDPUUEVQptL6YuKDPqhbYmT92OdwZCkK6V22CW4aeRDlj1JgzWn&#10;hQpbeq2oOG3PRsFmPeGjW57jKR67z6/DvvzYvy2U6t/HxQuIQDH8h//aK61gPHqcwO+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1AWFxwAAAN0AAAAPAAAAAAAA&#10;AAAAAAAAAKECAABkcnMvZG93bnJldi54bWxQSwUGAAAAAAQABAD5AAAAlQMAAAAA&#10;" strokeweight="0"/>
                      <v:line id="Line 11545" o:spid="_x0000_s1769" style="position:absolute;flip:y;visibility:visible;mso-wrap-style:square" from="6271,4012" to="6287,4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uR98QAAADdAAAADwAAAGRycy9kb3ducmV2LnhtbERPy2oCMRTdC/2HcAvd1YxWqkyNIpaW&#10;IlTxtXB3ndzODE5uhiQ66d83i4LLw3lP59E04kbO15YVDPoZCOLC6ppLBYf9x/MEhA/IGhvLpOCX&#10;PMxnD70p5tp2vKXbLpQihbDPUUEVQptL6YuKDPq+bYkT92OdwZCgK6V22KVw08hhlr1KgzWnhgpb&#10;WlZUXHZXo2C7HvPZfV7jJZ67783pWK6O7wulnh7j4g1EoBju4n/3l1bwMhilu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S5H3xAAAAN0AAAAPAAAAAAAAAAAA&#10;AAAAAKECAABkcnMvZG93bnJldi54bWxQSwUGAAAAAAQABAD5AAAAkgMAAAAA&#10;" strokeweight="0"/>
                      <v:line id="Line 11546" o:spid="_x0000_s1770" style="position:absolute;flip:y;visibility:visible;mso-wrap-style:square" from="6351,4038" to="6352,4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c0bMgAAADdAAAADwAAAGRycy9kb3ducmV2LnhtbESPT0sDMRTE74LfIbyCN5utim3XpqUo&#10;ight6b+Dt9fN6+7SzcuSpN347Y0g9DjMzG+YySyaRlzI+dqygkE/A0FcWF1zqWC3fb8fgfABWWNj&#10;mRT8kIfZ9PZmgrm2Ha/psgmlSBD2OSqoQmhzKX1RkUHfty1x8o7WGQxJulJqh12Cm0Y+ZNmzNFhz&#10;WqiwpdeKitPmbBSsl0M+uI9zPMVDt1h978uv/dtcqbtenL+ACBTDNfzf/tQKHgdP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Qc0bMgAAADdAAAADwAAAAAA&#10;AAAAAAAAAAChAgAAZHJzL2Rvd25yZXYueG1sUEsFBgAAAAAEAAQA+QAAAJYDAAAAAA==&#10;" strokeweight="0"/>
                      <v:line id="Line 11547" o:spid="_x0000_s1771" style="position:absolute;flip:x y;visibility:visible;mso-wrap-style:square" from="6828,3306" to="6829,3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C0GcEAAADdAAAADwAAAGRycy9kb3ducmV2LnhtbERPTUsDMRC9C/6HMIIXsdlWbGVtWkRa&#10;Kd66rfdhM26WJpMlie323zsHwePjfS/XY/DqTCn3kQ1MJxUo4jbanjsDx8P28QVULsgWfWQycKUM&#10;69XtzRJrGy+8p3NTOiUhnGs04EoZaq1z6yhgnsSBWLjvmAIWganTNuFFwoPXs6qa64A9S4PDgd4d&#10;tafmJxh4Wnwddif/4D63ObjNh2/aeboac383vr2CKjSWf/Gfe2fFN32W/fJGnoBe/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wLQZwQAAAN0AAAAPAAAAAAAAAAAAAAAA&#10;AKECAABkcnMvZG93bnJldi54bWxQSwUGAAAAAAQABAD5AAAAjwMAAAAA&#10;" strokeweight="0"/>
                      <v:line id="Line 11548" o:spid="_x0000_s1772" style="position:absolute;flip:y;visibility:visible;mso-wrap-style:square" from="6727,3691" to="6912,3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iut8gAAADdAAAADwAAAGRycy9kb3ducmV2LnhtbESPS2vDMBCE74X+B7GB3hrZKX3gRAmh&#10;oaUU0pLXIbeNtbFNrJWRlFj991Gh0OMwM98wk1k0rbiQ841lBfkwA0FcWt1wpWC7ebt/AeEDssbW&#10;Min4IQ+z6e3NBAtte17RZR0qkSDsC1RQh9AVUvqyJoN+aDvi5B2tMxiSdJXUDvsEN60cZdmTNNhw&#10;Wqixo9eaytP6bBSsvp754N7P8RQP/fJ7v6s+d4u5UneDOB+DCBTDf/iv/aEVPOSPOfy+SU9AT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qiut8gAAADdAAAADwAAAAAA&#10;AAAAAAAAAAChAgAAZHJzL2Rvd25yZXYueG1sUEsFBgAAAAAEAAQA+QAAAJYDAAAAAA==&#10;" strokeweight="0"/>
                      <v:line id="Line 11549" o:spid="_x0000_s1773" style="position:absolute;flip:x;visibility:visible;mso-wrap-style:square" from="6725,3673" to="6937,3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owwMcAAADdAAAADwAAAGRycy9kb3ducmV2LnhtbESPQWsCMRSE74X+h/AK3mpWi23ZGkVa&#10;KiJo0erB23Pzuru4eVmS6MZ/bwqFHoeZ+YYZT6NpxIWcry0rGPQzEMSF1TWXCnbfn4+vIHxA1thY&#10;JgVX8jCd3N+NMde24w1dtqEUCcI+RwVVCG0upS8qMuj7tiVO3o91BkOSrpTaYZfgppHDLHuWBmtO&#10;CxW29F5RcdqejYLN+oWPbn6Op3jsVl+Hfbncf8yU6j3E2RuIQDH8h//aC63gaTAa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ejDAxwAAAN0AAAAPAAAAAAAA&#10;AAAAAAAAAKECAABkcnMvZG93bnJldi54bWxQSwUGAAAAAAQABAD5AAAAlQMAAAAA&#10;" strokeweight="0"/>
                      <v:line id="Line 11550" o:spid="_x0000_s1774" style="position:absolute;visibility:visible;mso-wrap-style:square" from="6752,3181" to="6975,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riHMYAAADdAAAADwAAAGRycy9kb3ducmV2LnhtbESPT2vCQBTE7wW/w/IEb3UTRY3RVaRU&#10;bG+tf8DjI/tMFrNvQ3bV+O27hUKPw8z8hlmuO1uLO7XeOFaQDhMQxIXThksFx8P2NQPhA7LG2jEp&#10;eJKH9ar3ssRcuwd/030fShEh7HNUUIXQ5FL6oiKLfuga4uhdXGsxRNmWUrf4iHBby1GSTKVFw3Gh&#10;wobeKiqu+5tVYL6mu8nn7DQ/yfddSM/ZNTP2qNSg320WIAJ14T/81/7QCsbpZAy/b+ITk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K4hzGAAAA3QAAAA8AAAAAAAAA&#10;AAAAAAAAoQIAAGRycy9kb3ducmV2LnhtbFBLBQYAAAAABAAEAPkAAACUAwAAAAA=&#10;" strokeweight="0"/>
                      <v:shape id="Freeform 11551" o:spid="_x0000_s1775" style="position:absolute;left:6776;top:3500;width:303;height:331;visibility:visible;mso-wrap-style:square;v-text-anchor:top" coordsize="1212,1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LtsgA&#10;AADdAAAADwAAAGRycy9kb3ducmV2LnhtbESPQUsDMRSE74L/ITyhN5utq6VdmxZbFET00G5L8fbY&#10;PDeLm5ftJm7jvzeC4HGYmW+YxSraVgzU+8axgsk4A0FcOd1wrWBfPl3PQPiArLF1TAq+ycNqeXmx&#10;wEK7M29p2IVaJAj7AhWYELpCSl8ZsujHriNO3ofrLYYk+1rqHs8Jblt5k2VTabHhtGCwo42h6nP3&#10;ZRWEt5f3/PUxTo/r02Hu8tqUQxmVGl3Fh3sQgWL4D/+1n7WCfHJ3C79v0hO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ou2yAAAAN0AAAAPAAAAAAAAAAAAAAAAAJgCAABk&#10;cnMvZG93bnJldi54bWxQSwUGAAAAAAQABAD1AAAAjQMAAAAA&#10;" path="m,1323r158,-30l308,1254r144,-48l520,1179r66,-28l650,1119r61,-33l769,1052r55,-38l876,976r50,-41l971,893r42,-44l1053,803r34,-48l1119,705r26,-51l1169,601r18,-53l1200,493r9,-56l1212,380r-1,-56l1205,268r-10,-56l1180,157r-20,-54l1134,51,1107,e" filled="f" strokeweight="0">
                        <v:path arrowok="t" o:connecttype="custom" o:connectlocs="0,5;1,5;1,5;2,5;2,5;2,5;3,5;3,4;3,4;3,4;4,4;4,4;4,4;4,3;4,3;4,3;5,3;5,3;5,3;5,2;5,2;5,2;5,2;5,1;5,1;5,1;5,1;5,1;5,0;4,0" o:connectangles="0,0,0,0,0,0,0,0,0,0,0,0,0,0,0,0,0,0,0,0,0,0,0,0,0,0,0,0,0,0"/>
                        <o:lock v:ext="edit" aspectratio="t"/>
                      </v:shape>
                      <v:shape id="Freeform 11552" o:spid="_x0000_s1776" style="position:absolute;left:6761;top:3547;width:227;height:194;visibility:visible;mso-wrap-style:square;v-text-anchor:top" coordsize="908,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6ovMYA&#10;AADdAAAADwAAAGRycy9kb3ducmV2LnhtbESPW2sCMRSE3wv9D+EUfKtZtd5Wo5SCYEEQLz/gsDnu&#10;xc3Juknd1V9vCoKPw8x8w8yXrSnFlWqXW1bQ60YgiBOrc04VHA+rzwkI55E1lpZJwY0cLBfvb3OM&#10;tW14R9e9T0WAsItRQeZ9FUvpkowMuq6tiIN3srVBH2SdSl1jE+CmlP0oGkmDOYeFDCv6ySg57/+M&#10;gsu2uG927mtdNGOrp/JW/G5Wd6U6H+33DISn1r/Cz/ZaKxj0hkP4fxOegF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6ovMYAAADdAAAADwAAAAAAAAAAAAAAAACYAgAAZHJz&#10;L2Rvd25yZXYueG1sUEsFBgAAAAAEAAQA9QAAAIsDAAAAAA==&#10;" path="m854,r30,57l901,111r7,51l905,213r-11,52l872,318r-17,27l837,374r-22,28l789,430r-28,28l729,487r-35,27l655,541r-41,26l570,592r-96,48l367,683,252,721,129,751,,775e" filled="f" strokeweight="0">
                        <v:path arrowok="t" o:connecttype="custom" o:connectlocs="4,0;4,0;4,1;4,1;4,1;4,1;4,1;4,2;3,2;3,2;3,2;3,2;3,2;3,2;3,2;3,2;2,2;2,3;2,3;1,3;1,3;0,3" o:connectangles="0,0,0,0,0,0,0,0,0,0,0,0,0,0,0,0,0,0,0,0,0,0"/>
                        <o:lock v:ext="edit" aspectratio="t"/>
                      </v:shape>
                      <v:line id="Line 11553" o:spid="_x0000_s1777" style="position:absolute;flip:y;visibility:visible;mso-wrap-style:square" from="6595,3417" to="6608,3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E2w8gAAADdAAAADwAAAGRycy9kb3ducmV2LnhtbESPQWsCMRSE74X+h/AKvdWsLWpZjSIt&#10;LUWoslYP3p6b5+7i5mVJopv++6ZQ6HGYmW+Y2SKaVlzJ+cayguEgA0FcWt1wpWD39fbwDMIHZI2t&#10;ZVLwTR4W89ubGeba9lzQdRsqkSDsc1RQh9DlUvqyJoN+YDvi5J2sMxiSdJXUDvsEN618zLKxNNhw&#10;Wqixo5eayvP2YhQU6wkf3fslnuOx/9wc9tVq/7pU6v4uLqcgAsXwH/5rf2gFT8PRG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UE2w8gAAADdAAAADwAAAAAA&#10;AAAAAAAAAAChAgAAZHJzL2Rvd25yZXYueG1sUEsFBgAAAAAEAAQA+QAAAJYDAAAAAA==&#10;" strokeweight="0"/>
                      <v:line id="Line 11554" o:spid="_x0000_s1778" style="position:absolute;flip:y;visibility:visible;mso-wrap-style:square" from="6657,3391" to="6677,36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2TWMcAAADdAAAADwAAAGRycy9kb3ducmV2LnhtbESPQWsCMRSE70L/Q3gFb5q10lq2RpGW&#10;ihRq0erB23Pzuru4eVmS6MZ/bwqFHoeZ+YaZzqNpxIWcry0rGA0zEMSF1TWXCnbf74NnED4ga2ws&#10;k4IreZjP7npTzLXteEOXbShFgrDPUUEVQptL6YuKDPqhbYmT92OdwZCkK6V22CW4aeRDlj1JgzWn&#10;hQpbeq2oOG3PRsFmPeGjW57jKR67z6/DvvzYvy2U6t/HxQuIQDH8h//aK61gPHqcwO+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ZNYxwAAAN0AAAAPAAAAAAAA&#10;AAAAAAAAAKECAABkcnMvZG93bnJldi54bWxQSwUGAAAAAAQABAD5AAAAlQMAAAAA&#10;" strokeweight="0"/>
                      <v:shape id="Freeform 11555" o:spid="_x0000_s1779" style="position:absolute;left:6271;top:3869;width:267;height:138;visibility:visible;mso-wrap-style:square;v-text-anchor:top" coordsize="1069,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EAqsEA&#10;AADdAAAADwAAAGRycy9kb3ducmV2LnhtbERPTWvCQBC9F/oflil4CbqrbVSiq5RCwata6HXIjkkw&#10;Oxuyo0n767uHgsfH+97uR9+qO/WxCWxhPjOgiMvgGq4sfJ0/p2tQUZAdtoHJwg9F2O+en7ZYuDDw&#10;ke4nqVQK4VighVqkK7SOZU0e4yx0xIm7hN6jJNhX2vU4pHDf6oUxS+2x4dRQY0cfNZXX081bWF0P&#10;Q3b7ztFI/jugyd6iZMHaycv4vgElNMpD/O8+OAuv8zzNTW/SE9C7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6BAKrBAAAA3QAAAA8AAAAAAAAAAAAAAAAAmAIAAGRycy9kb3du&#10;cmV2LnhtbFBLBQYAAAAABAAEAPUAAACGAwAAAAA=&#10;" path="m,551l166,518,325,477,474,427,612,367,738,301,848,227r97,-81l1024,61,1069,e" filled="f" strokeweight="0">
                        <v:path arrowok="t" o:connecttype="custom" o:connectlocs="0,2;0,2;1,2;2,2;2,2;3,1;3,1;4,1;4,0;4,0" o:connectangles="0,0,0,0,0,0,0,0,0,0"/>
                        <o:lock v:ext="edit" aspectratio="t"/>
                      </v:shape>
                      <v:line id="Line 11556" o:spid="_x0000_s1780" style="position:absolute;flip:x y;visibility:visible;mso-wrap-style:square" from="6400,3972" to="6406,3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dhMQAAADdAAAADwAAAGRycy9kb3ducmV2LnhtbESPQWsCMRSE74X+h/CEXopmrVTtapRS&#10;tIg3V70/Nq+bxeRlSVJd/31TKPQ4zHwzzHLdOyuuFGLrWcF4VIAgrr1uuVFwOm6HcxAxIWu0nknB&#10;nSKsV48PSyy1v/GBrlVqRC7hWKICk1JXShlrQw7jyHfE2fvywWHKMjRSB7zlcmflS1FMpcOW84LB&#10;jj4M1Zfq2ymYzM7H3cU+m/02OrP5tFU9DXelngb9+wJEoj79h//onc7c+PUNft/kJ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h2ExAAAAN0AAAAPAAAAAAAAAAAA&#10;AAAAAKECAABkcnMvZG93bnJldi54bWxQSwUGAAAAAAQABAD5AAAAkgMAAAAA&#10;" strokeweight="0"/>
                      <v:line id="Line 11557" o:spid="_x0000_s1781" style="position:absolute;flip:y;visibility:visible;mso-wrap-style:square" from="6389,3974" to="6406,3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jBkcQAAADdAAAADwAAAGRycy9kb3ducmV2LnhtbERPTWsCMRC9F/wPYQRvNWsFK1ujiFKR&#10;ghW1HnobN9Pdxc1kSaKb/ntzKPT4eN+zRTSNuJPztWUFo2EGgriwuuZSwdfp/XkKwgdkjY1lUvBL&#10;Hhbz3tMMc207PtD9GEqRQtjnqKAKoc2l9EVFBv3QtsSJ+7HOYEjQlVI77FK4aeRLlk2kwZpTQ4Ut&#10;rSoqrsebUXD4fOWL29ziNV663f77XH6c10ulBv24fAMRKIZ/8Z97qxWMR5O0P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MGRxAAAAN0AAAAPAAAAAAAAAAAA&#10;AAAAAKECAABkcnMvZG93bnJldi54bWxQSwUGAAAAAAQABAD5AAAAkgMAAAAA&#10;" strokeweight="0"/>
                      <v:shape id="Freeform 11558" o:spid="_x0000_s1782" style="position:absolute;left:6273;top:3896;width:99;height:24;visibility:visible;mso-wrap-style:square;v-text-anchor:top" coordsize="39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AFsYA&#10;AADdAAAADwAAAGRycy9kb3ducmV2LnhtbESPQWsCMRSE74X+h/AK3mp2FbZ1axQRBD30sFZEb4/N&#10;c7M0eVk2Udd/3xQKPQ4z8w0zXw7Oihv1ofWsIB9nIIhrr1tuFBy+Nq/vIEJE1mg9k4IHBVgunp/m&#10;WGp/54pu+9iIBOFQogITY1dKGWpDDsPYd8TJu/jeYUyyb6Tu8Z7gzspJlhXSYctpwWBHa0P19/7q&#10;FJzpcqwOq9Msc3ZXmPpz81a1VqnRy7D6ABFpiP/hv/ZWK5jmRQ6/b9ITk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AFsYAAADdAAAADwAAAAAAAAAAAAAAAACYAgAAZHJz&#10;L2Rvd25yZXYueG1sUEsFBgAAAAAEAAQA9QAAAIsDAAAAAA==&#10;" path="m,95l199,56,394,e" filled="f" strokeweight="0">
                        <v:path arrowok="t" o:connecttype="custom" o:connectlocs="0,1;1,0;2,0" o:connectangles="0,0,0"/>
                        <o:lock v:ext="edit" aspectratio="t"/>
                      </v:shape>
                      <v:line id="Line 11559" o:spid="_x0000_s1783" style="position:absolute;visibility:visible;mso-wrap-style:square" from="6332,3994" to="6335,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NOsUAAADdAAAADwAAAGRycy9kb3ducmV2LnhtbESPQWvCQBSE74L/YXmF3nQTizFNXUXE&#10;YntTq9DjI/uaLGbfhuxW47/vFgSPw8x8w8yXvW3EhTpvHCtIxwkI4tJpw5WC49f7KAfhA7LGxjEp&#10;uJGH5WI4mGOh3ZX3dDmESkQI+wIV1CG0hZS+rMmiH7uWOHo/rrMYouwqqTu8Rrht5CRJMmnRcFyo&#10;saV1TeX58GsVmF22nX7OTq8nudmG9Ds/58YelXp+6ldvIAL14RG+tz+0gpc0m8D/m/g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qNOsUAAADdAAAADwAAAAAAAAAA&#10;AAAAAAChAgAAZHJzL2Rvd25yZXYueG1sUEsFBgAAAAAEAAQA+QAAAJMDAAAAAA==&#10;" strokeweight="0"/>
                      <v:line id="Line 11560" o:spid="_x0000_s1784" style="position:absolute;flip:x;visibility:visible;mso-wrap-style:square" from="6271,3920" to="6273,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pf5scAAADdAAAADwAAAGRycy9kb3ducmV2LnhtbESPQWsCMRSE70L/Q3iF3jSrgi2rUaSi&#10;lIIVbT14e25edxc3L0sS3fTfm0Khx2FmvmFmi2gacSPna8sKhoMMBHFhdc2lgq/Pdf8FhA/IGhvL&#10;pOCHPCzmD70Z5tp2vKfbIZQiQdjnqKAKoc2l9EVFBv3AtsTJ+7bOYEjSlVI77BLcNHKUZRNpsOa0&#10;UGFLrxUVl8PVKNh/PPPZba7xEs/ddnc6lu/H1VKpp8e4nIIIFMN/+K/9phWMh5Mx/L5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Wl/mxwAAAN0AAAAPAAAAAAAA&#10;AAAAAAAAAKECAABkcnMvZG93bnJldi54bWxQSwUGAAAAAAQABAD5AAAAlQMAAAAA&#10;" strokeweight="0"/>
                      <v:line id="Line 11561" o:spid="_x0000_s1785" style="position:absolute;flip:x;visibility:visible;mso-wrap-style:square" from="6325,3996" to="6326,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PHksgAAADdAAAADwAAAGRycy9kb3ducmV2LnhtbESPQWsCMRSE74X+h/AKvdWsrWhZjSIt&#10;LUWoslYP3p6b5+7i5mVJopv++6ZQ6HGYmW+Y2SKaVlzJ+cayguEgA0FcWt1wpWD39fbwDMIHZI2t&#10;ZVLwTR4W89ubGeba9lzQdRsqkSDsc1RQh9DlUvqyJoN+YDvi5J2sMxiSdJXUDvsEN618zLKxNNhw&#10;Wqixo5eayvP2YhQU6wkf3fslnuOx/9wc9tVq/7pU6v4uLqcgAsXwH/5rf2gFT8PxC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LPHksgAAADdAAAADwAAAAAA&#10;AAAAAAAAAAChAgAAZHJzL2Rvd25yZXYueG1sUEsFBgAAAAAEAAQA+QAAAJYDAAAAAA==&#10;" strokeweight="0"/>
                      <v:line id="Line 11562" o:spid="_x0000_s1786" style="position:absolute;flip:y;visibility:visible;mso-wrap-style:square" from="6323,3996" to="6324,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iCcgAAADdAAAADwAAAGRycy9kb3ducmV2LnhtbESPQWsCMRSE74X+h/AKvdWsLWpZjSIt&#10;LUWoslYP3p6b5+7i5mVJopv++6ZQ6HGYmW+Y2SKaVlzJ+cayguEgA0FcWt1wpWD39fbwDMIHZI2t&#10;ZVLwTR4W89ubGeba9lzQdRsqkSDsc1RQh9DlUvqyJoN+YDvi5J2sMxiSdJXUDvsEN618zLKxNNhw&#10;Wqixo5eayvP2YhQU6wkf3fslnuOx/9wc9tVq/7pU6v4uLqcgAsXwH/5rf2gFT8PxC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9iCcgAAADdAAAADwAAAAAA&#10;AAAAAAAAAAChAgAAZHJzL2Rvd25yZXYueG1sUEsFBgAAAAAEAAQA+QAAAJYDAAAAAA==&#10;" strokeweight="0"/>
                      <v:line id="Line 11563" o:spid="_x0000_s1787" style="position:absolute;flip:y;visibility:visible;mso-wrap-style:square" from="6307,4003" to="6323,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38fscAAADdAAAADwAAAGRycy9kb3ducmV2LnhtbESPQWsCMRSE70L/Q3iF3jRrC2vZGkVa&#10;WorQirYevD03z93FzcuSRDf++6YgeBxm5htmOo+mFWdyvrGsYDzKQBCXVjdcKfj9eR8+g/ABWWNr&#10;mRRcyMN8djeYYqFtz2s6b0IlEoR9gQrqELpCSl/WZNCPbEecvIN1BkOSrpLaYZ/gppWPWZZLgw2n&#10;hRo7eq2pPG5ORsH6e8J793GKx7jvv1a7bbXcvi2UeriPixcQgWK4ha/tT63gaZzn8P8mPQ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Lfx+xwAAAN0AAAAPAAAAAAAA&#10;AAAAAAAAAKECAABkcnMvZG93bnJldi54bWxQSwUGAAAAAAQABAD5AAAAlQMAAAAA&#10;" strokeweight="0"/>
                      <v:line id="Line 11564" o:spid="_x0000_s1788" style="position:absolute;flip:y;visibility:visible;mso-wrap-style:square" from="6307,4000" to="6308,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FZ5ccAAADdAAAADwAAAGRycy9kb3ducmV2LnhtbESPT2sCMRTE70K/Q3iF3jRrC1pWo0hL&#10;SylY8d/B23Pzuru4eVmS6MZvb4RCj8PM/IaZzqNpxIWcry0rGA4yEMSF1TWXCnbbj/4rCB+QNTaW&#10;ScGVPMxnD70p5tp2vKbLJpQiQdjnqKAKoc2l9EVFBv3AtsTJ+7XOYEjSlVI77BLcNPI5y0bSYM1p&#10;ocKW3ioqTpuzUbD+GfPRfZ7jKR675eqwL7/37wulnh7jYgIiUAz/4b/2l1bwMhyN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YVnlxwAAAN0AAAAPAAAAAAAA&#10;AAAAAAAAAKECAABkcnMvZG93bnJldi54bWxQSwUGAAAAAAQABAD5AAAAlQMAAAAA&#10;" strokeweight="0"/>
                      <v:line id="Line 11565" o:spid="_x0000_s1789" style="position:absolute;flip:x y;visibility:visible;mso-wrap-style:square" from="6299,4002" to="6307,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pyosEAAADdAAAADwAAAGRycy9kb3ducmV2LnhtbERPTUsDMRC9C/0PYQQvYrOtsMratBRp&#10;pXhzq/dhM26WJpMlie323zsHwePjfa82U/DqTCkPkQ0s5hUo4i7agXsDn8f9wzOoXJAt+shk4EoZ&#10;NuvZzQobGy/8Qee29EpCODdowJUyNlrnzlHAPI8jsXDfMQUsAlOvbcKLhAevl1VV64ADS4PDkV4d&#10;daf2Jxh4fPo6Hk7+3r3vc3C7N992dboac3c7bV9AFZrKv/jPfbDiW9QyV97IE9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2nKiwQAAAN0AAAAPAAAAAAAAAAAAAAAA&#10;AKECAABkcnMvZG93bnJldi54bWxQSwUGAAAAAAQABAD5AAAAjwMAAAAA&#10;" strokeweight="0"/>
                      <v:line id="Line 11566" o:spid="_x0000_s1790" style="position:absolute;flip:y;visibility:visible;mso-wrap-style:square" from="6329,3903" to="6330,3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JoDMgAAADdAAAADwAAAGRycy9kb3ducmV2LnhtbESPQWsCMRSE74X+h/AKvWnWFqxdjSIt&#10;LaVQZa0evD03z93FzcuSRDf9901B6HGYmW+Y2SKaVlzI+caygtEwA0FcWt1wpWD7/TaYgPABWWNr&#10;mRT8kIfF/PZmhrm2PRd02YRKJAj7HBXUIXS5lL6syaAf2o44eUfrDIYkXSW1wz7BTSsfsmwsDTac&#10;Fmrs6KWm8rQ5GwXF6okP7v0cT/HQf633u+pz97pU6v4uLqcgAsXwH762P7SCx9H4Gf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rJoDMgAAADdAAAADwAAAAAA&#10;AAAAAAAAAAChAgAAZHJzL2Rvd25yZXYueG1sUEsFBgAAAAAEAAQA+QAAAJYDAAAAAA==&#10;" strokeweight="0"/>
                      <v:line id="Line 11567" o:spid="_x0000_s1791" style="position:absolute;flip:y;visibility:visible;mso-wrap-style:square" from="6357,3987" to="6375,3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FXTMQAAADdAAAADwAAAGRycy9kb3ducmV2LnhtbERPTWsCMRC9F/ofwhS8adYWVLZGEaVF&#10;BCtqPfQ2bqa7i5vJkkQ3/vvmIPT4eN/TeTSNuJHztWUFw0EGgriwuuZSwffxoz8B4QOyxsYyKbiT&#10;h/ns+WmKubYd7+l2CKVIIexzVFCF0OZS+qIig35gW+LE/VpnMCToSqkddincNPI1y0bSYM2pocKW&#10;lhUVl8PVKNh/jfnsPq/xEs/ddvdzKjen1UKp3ktcvIMIFMO/+OFeawVvw3Han96kJ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UVdMxAAAAN0AAAAPAAAAAAAAAAAA&#10;AAAAAKECAABkcnMvZG93bnJldi54bWxQSwUGAAAAAAQABAD5AAAAkgMAAAAA&#10;" strokeweight="0"/>
                      <v:line id="Line 11568" o:spid="_x0000_s1792" style="position:absolute;flip:y;visibility:visible;mso-wrap-style:square" from="6335,3998" to="6342,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3y18gAAADdAAAADwAAAGRycy9kb3ducmV2LnhtbESPQUsDMRSE74L/ITyhN5tdhVbWpqUo&#10;SimodLWH3l43r7tLNy9Lknbjv28KgsdhZr5hZotoOnEm51vLCvJxBoK4srrlWsHP99v9EwgfkDV2&#10;lknBL3lYzG9vZlhoO/CGzmWoRYKwL1BBE0JfSOmrhgz6se2Jk3ewzmBI0tVSOxwS3HTyIcsm0mDL&#10;aaHBnl4aqo7lySjYfE55795P8Rj3w8fXbluvt69LpUZ3cfkMIlAM/+G/9koreMynOVzfpCcg5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R3y18gAAADdAAAADwAAAAAA&#10;AAAAAAAAAAChAgAAZHJzL2Rvd25yZXYueG1sUEsFBgAAAAAEAAQA+QAAAJYDAAAAAA==&#10;" strokeweight="0"/>
                      <v:line id="Line 11569" o:spid="_x0000_s1793" style="position:absolute;flip:y;visibility:visible;mso-wrap-style:square" from="6389,3976" to="6390,39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9soMcAAADdAAAADwAAAGRycy9kb3ducmV2LnhtbESPQWsCMRSE70L/Q3iF3jSrQi2rUaSl&#10;UgpWtPXg7bl53V3cvCxJdOO/N0Khx2FmvmFmi2gacSHna8sKhoMMBHFhdc2lgp/v9/4LCB+QNTaW&#10;ScGVPCzmD70Z5tp2vKXLLpQiQdjnqKAKoc2l9EVFBv3AtsTJ+7XOYEjSlVI77BLcNHKUZc/SYM1p&#10;ocKWXisqTruzUbD9mvDRrc7xFI/denPYl5/7t6VST49xOQURKIb/8F/7QysYDycjuL9JT0DO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z2ygxwAAAN0AAAAPAAAAAAAA&#10;AAAAAAAAAKECAABkcnMvZG93bnJldi54bWxQSwUGAAAAAAQABAD5AAAAlQMAAAAA&#10;" strokeweight="0"/>
                      <v:line id="Line 11570" o:spid="_x0000_s1794" style="position:absolute;flip:y;visibility:visible;mso-wrap-style:square" from="6375,3982" to="6389,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PJO8cAAADdAAAADwAAAGRycy9kb3ducmV2LnhtbESPQWsCMRSE70L/Q3iF3jRrhVpWo0iL&#10;UgpWtPXg7bl53V3cvCxJdOO/N0Khx2FmvmGm82gacSHna8sKhoMMBHFhdc2lgp/vZf8VhA/IGhvL&#10;pOBKHuazh94Uc2073tJlF0qRIOxzVFCF0OZS+qIig35gW+Lk/VpnMCTpSqkddgluGvmcZS/SYM1p&#10;ocKW3ioqTruzUbD9GvPRrc7xFI/denPYl5/794VST49xMQERKIb/8F/7QysYDccjuL9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g8k7xwAAAN0AAAAPAAAAAAAA&#10;AAAAAAAAAKECAABkcnMvZG93bnJldi54bWxQSwUGAAAAAAQABAD5AAAAlQMAAAAA&#10;" strokeweight="0"/>
                      <v:line id="Line 11571" o:spid="_x0000_s1795" style="position:absolute;flip:y;visibility:visible;mso-wrap-style:square" from="6375,3981" to="6376,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pRT8cAAADdAAAADwAAAGRycy9kb3ducmV2LnhtbESPQWsCMRSE70L/Q3gFb5q1llq2RpGW&#10;ihRq0erB23Pzuru4eVmS6MZ/bwqFHoeZ+YaZzqNpxIWcry0rGA0zEMSF1TWXCnbf74NnED4ga2ws&#10;k4IreZjP7npTzLXteEOXbShFgrDPUUEVQptL6YuKDPqhbYmT92OdwZCkK6V22CW4aeRDlj1JgzWn&#10;hQpbeq2oOG3PRsFmPeGjW57jKR67z6/DvvzYvy2U6t/HxQuIQDH8h//aK61gPJo8wu+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alFPxwAAAN0AAAAPAAAAAAAA&#10;AAAAAAAAAKECAABkcnMvZG93bnJldi54bWxQSwUGAAAAAAQABAD5AAAAlQMAAAAA&#10;" strokeweight="0"/>
                      <v:line id="Line 11572" o:spid="_x0000_s1796" style="position:absolute;flip:x y;visibility:visible;mso-wrap-style:square" from="6368,3983" to="6375,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JL4cQAAADdAAAADwAAAGRycy9kb3ducmV2LnhtbESPT2sCMRTE70K/Q3iFXqRmbfEPq1FE&#10;ahFvrvX+2Dw3i8nLkqS6fvumUOhxmPnNMMt176y4UYitZwXjUQGCuPa65UbB12n3OgcRE7JG65kU&#10;PCjCevU0WGKp/Z2PdKtSI3IJxxIVmJS6UspYG3IYR74jzt7FB4cpy9BIHfCey52Vb0UxlQ5bzgsG&#10;O9oaqq/Vt1PwPjuf9lc7NIdddObj01b1NDyUennuNwsQifr0H/6j9zpz49kEft/kJ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AkvhxAAAAN0AAAAPAAAAAAAAAAAA&#10;AAAAAKECAABkcnMvZG93bnJldi54bWxQSwUGAAAAAAQABAD5AAAAkgMAAAAA&#10;" strokeweight="0"/>
                      <v:line id="Line 11573" o:spid="_x0000_s1797" style="position:absolute;flip:y;visibility:visible;mso-wrap-style:square" from="6357,3987" to="6358,3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Rqo8cAAADdAAAADwAAAGRycy9kb3ducmV2LnhtbESPT2sCMRTE70K/Q3iF3jRrC1pWo0hL&#10;SylY8d/B23Pzuru4eVmS6MZvb4RCj8PM/IaZzqNpxIWcry0rGA4yEMSF1TWXCnbbj/4rCB+QNTaW&#10;ScGVPMxnD70p5tp2vKbLJpQiQdjnqKAKoc2l9EVFBv3AtsTJ+7XOYEjSlVI77BLcNPI5y0bSYM1p&#10;ocKW3ioqTpuzUbD+GfPRfZ7jKR675eqwL7/37wulnh7jYgIiUAz/4b/2l1bwMhyP4P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9GqjxwAAAN0AAAAPAAAAAAAA&#10;AAAAAAAAAKECAABkcnMvZG93bnJldi54bWxQSwUGAAAAAAQABAD5AAAAlQMAAAAA&#10;" strokeweight="0"/>
                      <v:line id="Line 11574" o:spid="_x0000_s1798" style="position:absolute;flip:y;visibility:visible;mso-wrap-style:square" from="6342,3993" to="6357,3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jPOMgAAADdAAAADwAAAGRycy9kb3ducmV2LnhtbESPQUsDMRSE74L/ITyhN5utQlfWpqUo&#10;SilY6WoPvb1uXneXbl6WJO3Gf2+EgsdhZr5hZotoOnEh51vLCibjDARxZXXLtYLvr7f7JxA+IGvs&#10;LJOCH/KwmN/ezLDQduAtXcpQiwRhX6CCJoS+kNJXDRn0Y9sTJ+9oncGQpKuldjgkuOnkQ5ZNpcGW&#10;00KDPb00VJ3Ks1Gw3eR8cO/neIqH4eNzv6vXu9elUqO7uHwGESiG//C1vdIKHid5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bjPOMgAAADdAAAADwAAAAAA&#10;AAAAAAAAAAChAgAAZHJzL2Rvd25yZXYueG1sUEsFBgAAAAAEAAQA+QAAAJYDAAAAAA==&#10;" strokeweight="0"/>
                      <v:line id="Line 11575" o:spid="_x0000_s1799" style="position:absolute;flip:y;visibility:visible;mso-wrap-style:square" from="6342,3991" to="6343,3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dbSsQAAADdAAAADwAAAGRycy9kb3ducmV2LnhtbERPTWsCMRC9F/ofwhS8adYWVLZGEaVF&#10;BCtqPfQ2bqa7i5vJkkQ3/vvmIPT4eN/TeTSNuJHztWUFw0EGgriwuuZSwffxoz8B4QOyxsYyKbiT&#10;h/ns+WmKubYd7+l2CKVIIexzVFCF0OZS+qIig35gW+LE/VpnMCToSqkddincNPI1y0bSYM2pocKW&#10;lhUVl8PVKNh/jfnsPq/xEs/ddvdzKjen1UKp3ktcvIMIFMO/+OFeawVvw3Gam96kJ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J1tKxAAAAN0AAAAPAAAAAAAAAAAA&#10;AAAAAKECAABkcnMvZG93bnJldi54bWxQSwUGAAAAAAQABAD5AAAAkgMAAAAA&#10;" strokeweight="0"/>
                      <v:line id="Line 11576" o:spid="_x0000_s1800" style="position:absolute;flip:x y;visibility:visible;mso-wrap-style:square" from="6334,3994" to="6342,3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9B5MMAAADdAAAADwAAAGRycy9kb3ducmV2LnhtbESPQWsCMRSE70L/Q3iFXkSzVtC6NUop&#10;VaQ313p/bJ6bxeRlSVJd/30jCD0OM98Ms1z3zooLhdh6VjAZFyCIa69bbhT8HDajNxAxIWu0nknB&#10;jSKsV0+DJZbaX3lPlyo1IpdwLFGBSakrpYy1IYdx7Dvi7J18cJiyDI3UAa+53Fn5WhQz6bDlvGCw&#10;o09D9bn6dQqm8+Nhd7ZD872JznxtbVXPwk2pl+f+4x1Eoj79hx/0TmduMl/A/U1+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PQeTDAAAA3QAAAA8AAAAAAAAAAAAA&#10;AAAAoQIAAGRycy9kb3ducmV2LnhtbFBLBQYAAAAABAAEAPkAAACRAwAAAAA=&#10;" strokeweight="0"/>
                      <v:line id="Line 11577" o:spid="_x0000_s1801" style="position:absolute;flip:y;visibility:visible;mso-wrap-style:square" from="6469,3929" to="6478,3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Qna8QAAADdAAAADwAAAGRycy9kb3ducmV2LnhtbERPTWsCMRC9F/ofwhS81awtqGyNIkqL&#10;CFbUeuht3Ex3FzeTJYlu/PfNQfD4eN+TWTSNuJLztWUFg34GgriwuuZSwc/h83UMwgdkjY1lUnAj&#10;D7Pp89MEc2073tF1H0qRQtjnqKAKoc2l9EVFBn3ftsSJ+7POYEjQlVI77FK4aeRblg2lwZpTQ4Ut&#10;LSoqzvuLUbD7HvHJfV3iOZ66zfb3WK6Py7lSvZc4/wARKIaH+O5eaQXvg3Han96kJyC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hCdrxAAAAN0AAAAPAAAAAAAAAAAA&#10;AAAAAKECAABkcnMvZG93bnJldi54bWxQSwUGAAAAAAQABAD5AAAAkgMAAAAA&#10;" strokeweight="0"/>
                      <v:line id="Line 11578" o:spid="_x0000_s1802" style="position:absolute;flip:y;visibility:visible;mso-wrap-style:square" from="6469,3935" to="6470,3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iC8McAAADdAAAADwAAAGRycy9kb3ducmV2LnhtbESPT2sCMRTE74V+h/CE3mp2LbSyGkUq&#10;LaXQiv8O3p6b5+7i5mVJopt++6ZQ8DjMzG+Y6TyaVlzJ+caygnyYgSAurW64UrDbvj2OQfiArLG1&#10;TAp+yMN8dn83xULbntd03YRKJAj7AhXUIXSFlL6syaAf2o44eSfrDIYkXSW1wz7BTStHWfYsDTac&#10;Fmrs6LWm8ry5GAXr7xc+uvdLPMdj/7U67KvP/XKh1MMgLiYgAsVwC/+3P7SCp3ycw9+b9ATk7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yILwxwAAAN0AAAAPAAAAAAAA&#10;AAAAAAAAAKECAABkcnMvZG93bnJldi54bWxQSwUGAAAAAAQABAD5AAAAlQMAAAAA&#10;" strokeweight="0"/>
                      <v:line id="Line 11579" o:spid="_x0000_s1803" style="position:absolute;flip:y;visibility:visible;mso-wrap-style:square" from="6459,3942" to="6460,3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och8cAAADdAAAADwAAAGRycy9kb3ducmV2LnhtbESPQWsCMRSE70L/Q3iF3jSrBStbo0hL&#10;iwhVtPXg7bl57i5uXpYkuvHfN0Khx2FmvmGm82gacSXna8sKhoMMBHFhdc2lgp/vj/4EhA/IGhvL&#10;pOBGHuazh94Uc2073tJ1F0qRIOxzVFCF0OZS+qIig35gW+LknawzGJJ0pdQOuwQ3jRxl2VgarDkt&#10;VNjSW0XFeXcxCrbrFz66z0s8x2P3tTnsy9X+faHU02NcvIIIFMN/+K+91Aqeh5MR3N+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GhyHxwAAAN0AAAAPAAAAAAAA&#10;AAAAAAAAAKECAABkcnMvZG93bnJldi54bWxQSwUGAAAAAAQABAD5AAAAlQMAAAAA&#10;" strokeweight="0"/>
                      <v:line id="Line 11580" o:spid="_x0000_s1804" style="position:absolute;flip:x y;visibility:visible;mso-wrap-style:square" from="6457,3943" to="6459,3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IGKcMAAADdAAAADwAAAGRycy9kb3ducmV2LnhtbESPQWsCMRSE70L/Q3iFXqRmVVDZGqUU&#10;LdKbq94fm9fNYvKyJKmu/94IBY/DzDfDLNe9s+JCIbaeFYxHBQji2uuWGwXHw/Z9ASImZI3WMym4&#10;UYT16mWwxFL7K+/pUqVG5BKOJSowKXWllLE25DCOfEecvV8fHKYsQyN1wGsud1ZOimImHbacFwx2&#10;9GWoPld/TsF0fjrsznZofrbRmc23repZuCn19tp/foBI1Kdn+J/e6cyNF1N4vMlP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xyBinDAAAA3QAAAA8AAAAAAAAAAAAA&#10;AAAAoQIAAGRycy9kb3ducmV2LnhtbFBLBQYAAAAABAAEAPkAAACRAwAAAAA=&#10;" strokeweight="0"/>
                      <v:line id="Line 11581" o:spid="_x0000_s1805" style="position:absolute;flip:y;visibility:visible;mso-wrap-style:square" from="6445,3950" to="6446,3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8haMcAAADdAAAADwAAAGRycy9kb3ducmV2LnhtbESPQWsCMRSE70L/Q3gFb5q1lla2RpGW&#10;ihRq0erB23Pzuru4eVmS6MZ/bwqFHoeZ+YaZzqNpxIWcry0rGA0zEMSF1TWXCnbf74MJCB+QNTaW&#10;ScGVPMxnd70p5tp2vKHLNpQiQdjnqKAKoc2l9EVFBv3QtsTJ+7HOYEjSlVI77BLcNPIhy56kwZrT&#10;QoUtvVZUnLZno2CzfuajW57jKR67z6/DvvzYvy2U6t/HxQuIQDH8h//aK61gPJo8wu+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vyFoxwAAAN0AAAAPAAAAAAAA&#10;AAAAAAAAAKECAABkcnMvZG93bnJldi54bWxQSwUGAAAAAAQABAD5AAAAlQMAAAAA&#10;" strokeweight="0"/>
                      <v:line id="Line 11582" o:spid="_x0000_s1806" style="position:absolute;flip:y;visibility:visible;mso-wrap-style:square" from="6434,3956" to="6435,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E88cAAADdAAAADwAAAGRycy9kb3ducmV2LnhtbESPQWsCMRSE70L/Q3gFb5q10la2RpGW&#10;ihRq0erB23Pzuru4eVmS6MZ/bwqFHoeZ+YaZzqNpxIWcry0rGA0zEMSF1TWXCnbf74MJCB+QNTaW&#10;ScGVPMxnd70p5tp2vKHLNpQiQdjnqKAKoc2l9EVFBv3QtsTJ+7HOYEjSlVI77BLcNPIhy56kwZrT&#10;QoUtvVZUnLZno2CzfuajW57jKR67z6/DvvzYvy2U6t/HxQuIQDH8h//aK61gPJo8wu+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84TzxwAAAN0AAAAPAAAAAAAA&#10;AAAAAAAAAKECAABkcnMvZG93bnJldi54bWxQSwUGAAAAAAQABAD5AAAAlQMAAAAA&#10;" strokeweight="0"/>
                      <v:line id="Line 11583" o:spid="_x0000_s1807" style="position:absolute;flip:x y;visibility:visible;mso-wrap-style:square" from="6430,3958" to="6434,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WlscMAAADdAAAADwAAAGRycy9kb3ducmV2LnhtbESPQWsCMRSE74X+h/AKXkrNqrCV1Sil&#10;VBFvXdv7Y/PcLCYvS5Lq+u+NIPQ4zHwzzHI9OCvOFGLnWcFkXIAgbrzuuFXwc9i8zUHEhKzReiYF&#10;V4qwXj0/LbHS/sLfdK5TK3IJxwoVmJT6SsrYGHIYx74nzt7RB4cpy9BKHfCSy52V06IopcOO84LB&#10;nj4NNaf6zymYvf8edif7avab6MzX1tZNGa5KjV6GjwWIREP6Dz/onc7cZF7C/U1+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wFpbHDAAAA3QAAAA8AAAAAAAAAAAAA&#10;AAAAoQIAAGRycy9kb3ducmV2LnhtbFBLBQYAAAAABAAEAPkAAACRAwAAAAA=&#10;" strokeweight="0"/>
                      <v:line id="Line 11584" o:spid="_x0000_s1808" style="position:absolute;flip:y;visibility:visible;mso-wrap-style:square" from="6419,3964" to="6420,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2/H8cAAADdAAAADwAAAGRycy9kb3ducmV2LnhtbESPQWsCMRSE74L/ITyhN83aQpXVKNLS&#10;UgpWtHrw9tw8dxc3L0sS3fjvm0Khx2FmvmHmy2gacSPna8sKxqMMBHFhdc2lgv3323AKwgdkjY1l&#10;UnAnD8tFvzfHXNuOt3TbhVIkCPscFVQhtLmUvqjIoB/Zljh5Z+sMhiRdKbXDLsFNIx+z7FkarDkt&#10;VNjSS0XFZXc1CrZfEz6592u8xFO33hwP5efhdaXUwyCuZiACxfAf/mt/aAVP4+kEft+kJyA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bb8fxwAAAN0AAAAPAAAAAAAA&#10;AAAAAAAAAKECAABkcnMvZG93bnJldi54bWxQSwUGAAAAAAQABAD5AAAAlQMAAAAA&#10;" strokeweight="0"/>
                      <v:line id="Line 11585" o:spid="_x0000_s1809" style="position:absolute;flip:y;visibility:visible;mso-wrap-style:square" from="6406,3969" to="6407,3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IrbcQAAADdAAAADwAAAGRycy9kb3ducmV2LnhtbERPTWsCMRC9F/ofwhS81awtqGyNIkqL&#10;CFbUeuht3Ex3FzeTJYlu/PfNQfD4eN+TWTSNuJLztWUFg34GgriwuuZSwc/h83UMwgdkjY1lUnAj&#10;D7Pp89MEc2073tF1H0qRQtjnqKAKoc2l9EVFBn3ftsSJ+7POYEjQlVI77FK4aeRblg2lwZpTQ4Ut&#10;LSoqzvuLUbD7HvHJfV3iOZ66zfb3WK6Py7lSvZc4/wARKIaH+O5eaQXvg3Gam96kJyC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8ittxAAAAN0AAAAPAAAAAAAAAAAA&#10;AAAAAKECAABkcnMvZG93bnJldi54bWxQSwUGAAAAAAQABAD5AAAAkgMAAAAA&#10;" strokeweight="0"/>
                      <v:line id="Line 11586" o:spid="_x0000_s1810" style="position:absolute;flip:y;visibility:visible;mso-wrap-style:square" from="6459,3936" to="6469,3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6O9scAAADdAAAADwAAAGRycy9kb3ducmV2LnhtbESPQWsCMRSE70L/Q3gFb5q1Qmu3RpGW&#10;ihRq0erB23Pzuru4eVmS6MZ/bwqFHoeZ+YaZzqNpxIWcry0rGA0zEMSF1TWXCnbf74MJCB+QNTaW&#10;ScGVPMxnd70p5tp2vKHLNpQiQdjnqKAKoc2l9EVFBv3QtsTJ+7HOYEjSlVI77BLcNPIhyx6lwZrT&#10;QoUtvVZUnLZno2CzfuKjW57jKR67z6/DvvzYvy2U6t/HxQuIQDH8h//aK61gPJo8w++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vo72xwAAAN0AAAAPAAAAAAAA&#10;AAAAAAAAAKECAABkcnMvZG93bnJldi54bWxQSwUGAAAAAAQABAD5AAAAlQMAAAAA&#10;" strokeweight="0"/>
                      <v:line id="Line 11587" o:spid="_x0000_s1811" style="position:absolute;flip:y;visibility:visible;mso-wrap-style:square" from="6445,3944" to="6459,3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2xtsQAAADdAAAADwAAAGRycy9kb3ducmV2LnhtbERPy2oCMRTdC/2HcAvd1YwWrE6NIpaW&#10;IlTxtXB3ndzODE5uhiQ66d83i4LLw3lP59E04kbO15YVDPoZCOLC6ppLBYf9x/MYhA/IGhvLpOCX&#10;PMxnD70p5tp2vKXbLpQihbDPUUEVQptL6YuKDPq+bYkT92OdwZCgK6V22KVw08hhlo2kwZpTQ4Ut&#10;LSsqLrurUbBdv/LZfV7jJZ67783pWK6O7wulnh7j4g1EoBju4n/3l1bwMpik/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XbG2xAAAAN0AAAAPAAAAAAAAAAAA&#10;AAAAAKECAABkcnMvZG93bnJldi54bWxQSwUGAAAAAAQABAD5AAAAkgMAAAAA&#10;" strokeweight="0"/>
                      <v:line id="Line 11588" o:spid="_x0000_s1812" style="position:absolute;flip:y;visibility:visible;mso-wrap-style:square" from="6434,3953" to="6445,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EULcgAAADdAAAADwAAAGRycy9kb3ducmV2LnhtbESPS2vDMBCE74X+B7GB3hrZKfThRAmh&#10;oaUU0pLXIbeNtbFNrJWRlFj991Gh0OMwM98wk1k0rbiQ841lBfkwA0FcWt1wpWC7ebt/BuEDssbW&#10;Min4IQ+z6e3NBAtte17RZR0qkSDsC1RQh9AVUvqyJoN+aDvi5B2tMxiSdJXUDvsEN60cZdmjNNhw&#10;Wqixo9eaytP6bBSsvp744N7P8RQP/fJ7v6s+d4u5UneDOB+DCBTDf/iv/aEVPOQvOfy+SU9AT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REULcgAAADdAAAADwAAAAAA&#10;AAAAAAAAAAChAgAAZHJzL2Rvd25yZXYueG1sUEsFBgAAAAAEAAQA+QAAAJYDAAAAAA==&#10;" strokeweight="0"/>
                      <v:line id="Line 11589" o:spid="_x0000_s1813" style="position:absolute;flip:y;visibility:visible;mso-wrap-style:square" from="6419,3960" to="6434,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OKWscAAADdAAAADwAAAGRycy9kb3ducmV2LnhtbESPQWsCMRSE74X+h/AK3mpWC7bdGkVa&#10;KiJo0erB23Pzuru4eVmS6MZ/bwqFHoeZ+YYZT6NpxIWcry0rGPQzEMSF1TWXCnbfn48vIHxA1thY&#10;JgVX8jCd3N+NMde24w1dtqEUCcI+RwVVCG0upS8qMuj7tiVO3o91BkOSrpTaYZfgppHDLBtJgzWn&#10;hQpbeq+oOG3PRsFm/cxHNz/HUzx2q6/DvlzuP2ZK9R7i7A1EoBj+w3/thVbwNHgd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Vw4paxwAAAN0AAAAPAAAAAAAA&#10;AAAAAAAAAKECAABkcnMvZG93bnJldi54bWxQSwUGAAAAAAQABAD5AAAAlQMAAAAA&#10;" strokeweight="0"/>
                      <v:line id="Line 11590" o:spid="_x0000_s1814" style="position:absolute;flip:y;visibility:visible;mso-wrap-style:square" from="6406,3968" to="6419,3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vwccAAADdAAAADwAAAGRycy9kb3ducmV2LnhtbESPQWsCMRSE74X+h/AKvdWsFWy7NYpU&#10;LCJo0erB23Pzuru4eVmS6MZ/bwqFHoeZ+YYZTaJpxIWcry0r6PcyEMSF1TWXCnbf86dXED4ga2ws&#10;k4IreZiM7+9GmGvb8YYu21CKBGGfo4IqhDaX0hcVGfQ92xIn78c6gyFJV0rtsEtw08jnLBtKgzWn&#10;hQpb+qioOG3PRsFm/cJH93mOp3jsVl+Hfbncz6ZKPT7E6TuIQDH8h//aC61g0H8bwO+b9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6jy/BxwAAAN0AAAAPAAAAAAAA&#10;AAAAAAAAAKECAABkcnMvZG93bnJldi54bWxQSwUGAAAAAAQABAD5AAAAlQMAAAAA&#10;" strokeweight="0"/>
                      <v:line id="Line 11591" o:spid="_x0000_s1815" style="position:absolute;visibility:visible;mso-wrap-style:square" from="6544,3723" to="6546,3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rA8sYAAADdAAAADwAAAGRycy9kb3ducmV2LnhtbESPQWvCQBSE74L/YXmF3nQT29oYXaUU&#10;i/WmVsHjI/uaLGbfhuyq8d+7hYLHYWa+YWaLztbiQq03jhWkwwQEceG04VLB/udrkIHwAVlj7ZgU&#10;3MjDYt7vzTDX7spbuuxCKSKEfY4KqhCaXEpfVGTRD11DHL1f11oMUbal1C1eI9zWcpQkY2nRcFyo&#10;sKHPiorT7mwVmM149bZ+P0wOcrkK6TE7ZcbulXp+6j6mIAJ14RH+b39rBS/p5BX+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6awPLGAAAA3QAAAA8AAAAAAAAA&#10;AAAAAAAAoQIAAGRycy9kb3ducmV2LnhtbFBLBQYAAAAABAAEAPkAAACUAwAAAAA=&#10;" strokeweight="0"/>
                      <v:line id="Line 11592" o:spid="_x0000_s1816" style="position:absolute;flip:x y;visibility:visible;mso-wrap-style:square" from="6491,3732" to="6493,3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6tG8QAAADdAAAADwAAAGRycy9kb3ducmV2LnhtbESPQWsCMRSE74X+h/CEXopmrVTtapRS&#10;tIg3V70/Nq+bxeRlSVJd/31TKPQ4zHwzzHLdOyuuFGLrWcF4VIAgrr1uuVFwOm6HcxAxIWu0nknB&#10;nSKsV48PSyy1v/GBrlVqRC7hWKICk1JXShlrQw7jyHfE2fvywWHKMjRSB7zlcmflS1FMpcOW84LB&#10;jj4M1Zfq2ymYzM7H3cU+m/02OrP5tFU9DXelngb9+wJEoj79h//onc7c+O0Vft/kJ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Dq0bxAAAAN0AAAAPAAAAAAAAAAAA&#10;AAAAAKECAABkcnMvZG93bnJldi54bWxQSwUGAAAAAAQABAD5AAAAkgMAAAAA&#10;" strokeweight="0"/>
                      <v:shape id="Freeform 11593" o:spid="_x0000_s1817" style="position:absolute;left:6541;top:3724;width:5;height:2;visibility:visible;mso-wrap-style:square;v-text-anchor:top" coordsize="2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L3xccA&#10;AADdAAAADwAAAGRycy9kb3ducmV2LnhtbESPQWvCQBSE74X+h+UVvJS60VKp0VVEKth6Mq2lx0f2&#10;mQSzb9Psarb++q4geBxm5htmOg+mFidqXWVZwaCfgCDOra64UPD1uXp6BeE8ssbaMin4Iwfz2f3d&#10;FFNtO97SKfOFiBB2KSoovW9SKV1ekkHXtw1x9Pa2NeijbAupW+wi3NRymCQjabDiuFBiQ8uS8kN2&#10;NArO6ypsHjHs6uz75ff946378flCqd5DWExAeAr+Fr6211rB82A8gsub+ATk7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y98XHAAAA3QAAAA8AAAAAAAAAAAAAAAAAmAIAAGRy&#10;cy9kb3ducmV2LnhtbFBLBQYAAAAABAAEAPUAAACMAwAAAAA=&#10;" path="m,l7,4r6,3l21,9e" filled="f" strokeweight="0">
                        <v:path arrowok="t" o:connecttype="custom" o:connectlocs="0,0;0,0;0,0;0,0" o:connectangles="0,0,0,0"/>
                        <o:lock v:ext="edit" aspectratio="t"/>
                      </v:shape>
                      <v:shape id="Freeform 11594" o:spid="_x0000_s1818" style="position:absolute;left:6493;top:3731;width:2;height:4;visibility:visible;mso-wrap-style:square;v-text-anchor:top" coordsize="1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TN38YA&#10;AADdAAAADwAAAGRycy9kb3ducmV2LnhtbESP0WrCQBRE3wv+w3KFvtVNtNQ2uooIQqulVusHXLPX&#10;JJi9G3bXGP/eLRT6OMzMGWY670wtWnK+sqwgHSQgiHOrKy4UHH5WT68gfEDWWFsmBTfyMJ/1HqaY&#10;aXvlHbX7UIgIYZ+hgjKEJpPS5yUZ9APbEEfvZJ3BEKUrpHZ4jXBTy2GSvEiDFceFEhtalpSf9xej&#10;YGPD8y5P28vn8fD14dbs0u33UanHfreYgAjUhf/wX/tdKxilb2P4fROf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rTN38YAAADdAAAADwAAAAAAAAAAAAAAAACYAgAAZHJz&#10;L2Rvd25yZXYueG1sUEsFBgAAAAAEAAQA9QAAAIsDAAAAAA==&#10;" path="m,14l3,10,7,5,10,e" filled="f" strokeweight="0">
                        <v:path arrowok="t" o:connecttype="custom" o:connectlocs="0,0;0,0;0,0;0,0" o:connectangles="0,0,0,0"/>
                        <o:lock v:ext="edit" aspectratio="t"/>
                      </v:shape>
                      <v:line id="Line 11595" o:spid="_x0000_s1819" style="position:absolute;flip:x;visibility:visible;mso-wrap-style:square" from="6493,3726" to="6546,3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u9sMQAAADdAAAADwAAAGRycy9kb3ducmV2LnhtbERPy2oCMRTdC/2HcAvd1YwWrE6NIpaW&#10;IlTxtXB3ndzODE5uhiQ66d83i4LLw3lP59E04kbO15YVDPoZCOLC6ppLBYf9x/MYhA/IGhvLpOCX&#10;PMxnD70p5tp2vKXbLpQihbDPUUEVQptL6YuKDPq+bYkT92OdwZCgK6V22KVw08hhlo2kwZpTQ4Ut&#10;LSsqLrurUbBdv/LZfV7jJZ67783pWK6O7wulnh7j4g1EoBju4n/3l1bwMpiku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K72wxAAAAN0AAAAPAAAAAAAAAAAA&#10;AAAAAKECAABkcnMvZG93bnJldi54bWxQSwUGAAAAAAQABAD5AAAAkgMAAAAA&#10;" strokeweight="0"/>
                      <v:shape id="Freeform 11596" o:spid="_x0000_s1820" style="position:absolute;left:6761;top:3741;width:22;height:69;visibility:visible;mso-wrap-style:square;v-text-anchor:top" coordsize="87,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rBOcQA&#10;AADdAAAADwAAAGRycy9kb3ducmV2LnhtbESPW4vCMBSE34X9D+EI+6apFbzUprLILvgmXmD38dAc&#10;22JzEpqo3X9vBMHHYWa+YfJ1b1pxo843lhVMxgkI4tLqhisFp+PPaAHCB2SNrWVS8E8e1sXHIMdM&#10;2zvv6XYIlYgQ9hkqqENwmZS+rMmgH1tHHL2z7QyGKLtK6g7vEW5amSbJTBpsOC7U6GhTU3k5XI2C&#10;dr5Nd8fmRPz37ea9c7/7lKZKfQ77rxWIQH14h1/trVYwnSyX8HwTn4As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awTnEAAAA3QAAAA8AAAAAAAAAAAAAAAAAmAIAAGRycy9k&#10;b3ducmV2LnhtbFBLBQYAAAAABAAEAPUAAACJAwAAAAA=&#10;" path="m87,275l86,220,77,161,64,104,48,55,29,21,10,2,,e" filled="f" strokeweight="0">
                        <v:path arrowok="t" o:connecttype="custom" o:connectlocs="1,1;1,1;0,1;0,1;0,0;0,0;0,0;0,0" o:connectangles="0,0,0,0,0,0,0,0"/>
                        <o:lock v:ext="edit" aspectratio="t"/>
                      </v:shape>
                      <v:shape id="Freeform 11597" o:spid="_x0000_s1821" style="position:absolute;left:6776;top:3810;width:7;height:21;visibility:visible;mso-wrap-style:square;v-text-anchor:top" coordsize="30,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Y8E8QA&#10;AADdAAAADwAAAGRycy9kb3ducmV2LnhtbESPQWsCMRSE7wX/Q3iCt5rVgrZbo0iKIAiC2x56fGye&#10;m8XNy7KJ6/rvTaHgcZiZb5jVZnCN6KkLtWcFs2kGgrj0puZKwc/37vUdRIjIBhvPpOBOATbr0csK&#10;c+NvfKK+iJVIEA45KrAxtrmUobTkMEx9S5y8s+8cxiS7SpoObwnuGjnPsoV0WHNasNiStlReiqtT&#10;cFjs9JJa/Rttb04fR6+/9PKu1GQ8bD9BRBriM/zf3hsFbwkJf2/SE5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2PBPEAAAA3QAAAA8AAAAAAAAAAAAAAAAAmAIAAGRycy9k&#10;b3ducmV2LnhtbFBLBQYAAAAABAAEAPUAAACJAwAAAAA=&#10;" path="m,84l19,60,30,31,29,e" filled="f" strokeweight="0">
                        <v:path arrowok="t" o:connecttype="custom" o:connectlocs="0,0;0,0;0,0;0,0" o:connectangles="0,0,0,0"/>
                        <o:lock v:ext="edit" aspectratio="t"/>
                      </v:shape>
                      <v:line id="Line 11598" o:spid="_x0000_s1822" style="position:absolute;flip:x y;visibility:visible;mso-wrap-style:square" from="6681,3701" to="6692,3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pf48MAAADdAAAADwAAAGRycy9kb3ducmV2LnhtbESPQWsCMRSE74L/IbxCL1KzWlDZGkVK&#10;FfHWVe+PzetmMXlZklTXf28KQo/DzDfDLNe9s+JKIbaeFUzGBQji2uuWGwWn4/ZtASImZI3WMym4&#10;U4T1ajhYYqn9jb/pWqVG5BKOJSowKXWllLE25DCOfUecvR8fHKYsQyN1wFsud1ZOi2ImHbacFwx2&#10;9GmovlS/TsH7/HzcX+zIHLbRma+drepZuCv1+tJvPkAk6tN/+EnvdeamxQT+3uQnIF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aX+PDAAAA3QAAAA8AAAAAAAAAAAAA&#10;AAAAoQIAAGRycy9kb3ducmV2LnhtbFBLBQYAAAAABAAEAPkAAACRAwAAAAA=&#10;" strokeweight="0"/>
                      <v:line id="Line 11599" o:spid="_x0000_s1823" style="position:absolute;visibility:visible;mso-wrap-style:square" from="6662,3603" to="6725,3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AJ5sUAAADdAAAADwAAAGRycy9kb3ducmV2LnhtbESPT2vCQBTE7wW/w/IEb3VjpBqjq0hp&#10;0d78Cx4f2WeymH0bsltNv71bKPQ4zMxvmMWqs7W4U+uNYwWjYQKCuHDacKngdPx8zUD4gKyxdkwK&#10;fsjDatl7WWCu3YP3dD+EUkQI+xwVVCE0uZS+qMiiH7qGOHpX11oMUbal1C0+ItzWMk2SibRoOC5U&#10;2NB7RcXt8G0VmN1k8/Y1Pc/O8mMTRpfslhl7UmrQ79ZzEIG68B/+a2+1gnGapP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AJ5sUAAADdAAAADwAAAAAAAAAA&#10;AAAAAAChAgAAZHJzL2Rvd25yZXYueG1sUEsFBgAAAAAEAAQA+QAAAJMDAAAAAA==&#10;" strokeweight="0"/>
                      <v:line id="Line 11600" o:spid="_x0000_s1824" style="position:absolute;flip:x y;visibility:visible;mso-wrap-style:square" from="6660,3628" to="6713,3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RkD8MAAADdAAAADwAAAGRycy9kb3ducmV2LnhtbESPQWsCMRSE7wX/Q3gFL6Vmq2BlaxQp&#10;KuKta70/Nq+bxeRlSaKu/94IQo/DzDfDzJe9s+JCIbaeFXyMChDEtdctNwp+D5v3GYiYkDVaz6Tg&#10;RhGWi8HLHEvtr/xDlyo1IpdwLFGBSakrpYy1IYdx5Dvi7P354DBlGRqpA15zubNyXBRT6bDlvGCw&#10;o29D9ak6OwWTz+Nhd7JvZr+Jzqy3tqqn4abU8LVffYFI1Kf/8JPe6cyNiwk83uQnIB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qEZA/DAAAA3QAAAA8AAAAAAAAAAAAA&#10;AAAAoQIAAGRycy9kb3ducmV2LnhtbFBLBQYAAAAABAAEAPkAAACRAwAAAAA=&#10;" strokeweight="0"/>
                      <v:line id="Line 11601" o:spid="_x0000_s1825" style="position:absolute;flip:x y;visibility:visible;mso-wrap-style:square" from="6658,3654" to="6700,37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38e8QAAADdAAAADwAAAGRycy9kb3ducmV2LnhtbESPQWsCMRSE7wX/Q3iCl1Kz1bKV1Sil&#10;aJHeutb7Y/PcLCYvS5Lq+u8bodDjMPPNMKvN4Ky4UIidZwXP0wIEceN1x62C78PuaQEiJmSN1jMp&#10;uFGEzXr0sMJK+yt/0aVOrcglHCtUYFLqKyljY8hhnPqeOHsnHxymLEMrdcBrLndWzoqilA47zgsG&#10;e3o31JzrH6dg/no87M/20XzuojPbD1s3ZbgpNRkPb0sQiYb0H/6j9zpzs+IF7m/yE5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bfx7xAAAAN0AAAAPAAAAAAAAAAAA&#10;AAAAAKECAABkcnMvZG93bnJldi54bWxQSwUGAAAAAAQABAD5AAAAkgMAAAAA&#10;" strokeweight="0"/>
                      <v:shape id="Freeform 11602" o:spid="_x0000_s1826" style="position:absolute;left:6595;top:3671;width:62;height:43;visibility:visible;mso-wrap-style:square;v-text-anchor:top" coordsize="248,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X0l8UA&#10;AADdAAAADwAAAGRycy9kb3ducmV2LnhtbESPQWvCQBSE7wX/w/IEb80mhpYSXaUogjeJCu3xNfvc&#10;hGbfhuzGxH/fLRR6HGbmG2a9nWwr7tT7xrGCLElBEFdON2wUXC+H5zcQPiBrbB2Tggd52G5mT2ss&#10;tBu5pPs5GBEh7AtUUIfQFVL6qiaLPnEdcfRurrcYouyN1D2OEW5buUzTV2mx4bhQY0e7mqrv82AV&#10;XPLrcDJl9lEaOuh9lX125ZdTajGf3lcgAk3hP/zXPmoF+TJ9gd838Qn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fSXxQAAAN0AAAAPAAAAAAAAAAAAAAAAAJgCAABkcnMv&#10;ZG93bnJldi54bWxQSwUGAAAAAAQABAD1AAAAigMAAAAA&#10;" path="m,175l65,160r58,-21l172,112,210,80,236,44,247,6,248,e" filled="f" strokeweight="0">
                        <v:path arrowok="t" o:connecttype="custom" o:connectlocs="0,1;0,0;1,0;1,0;1,0;1,0;1,0;1,0" o:connectangles="0,0,0,0,0,0,0,0"/>
                        <o:lock v:ext="edit" aspectratio="t"/>
                      </v:shape>
                      <v:line id="Line 11603" o:spid="_x0000_s1827" style="position:absolute;flip:x y;visibility:visible;mso-wrap-style:square" from="6658,3661" to="6681,3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PHl8MAAADdAAAADwAAAGRycy9kb3ducmV2LnhtbESPQWsCMRSE74L/ITyhF9FsLayyGqWU&#10;KtJb1/b+2Dw3i8nLkqS6/ntTKPQ4zHwzzGY3OCuuFGLnWcHzvABB3Hjdcavg67SfrUDEhKzReiYF&#10;d4qw245HG6y0v/EnXevUilzCsUIFJqW+kjI2hhzGue+Js3f2wWHKMrRSB7zlcmfloihK6bDjvGCw&#10;pzdDzaX+cQpelt+n48VOzcc+OvN+sHVThrtST5PhdQ0i0ZD+w3/0UWduUZTw+yY/Abl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rzx5fDAAAA3QAAAA8AAAAAAAAAAAAA&#10;AAAAoQIAAGRycy9kb3ducmV2LnhtbFBLBQYAAAAABAAEAPkAAACRAwAAAAA=&#10;" strokeweight="0"/>
                      <v:shape id="Freeform 11604" o:spid="_x0000_s1828" style="position:absolute;left:6594;top:3702;width:38;height:13;visibility:visible;mso-wrap-style:square;v-text-anchor:top" coordsize="150,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9gIcgA&#10;AADdAAAADwAAAGRycy9kb3ducmV2LnhtbESPT2vCQBTE70K/w/KEXopu1KKSuop/WuhJWhXb3h7Z&#10;Z5KafRuyaxK/fVcoeBxm5jfMbNGaQtRUudyygkE/AkGcWJ1zquCwf+tNQTiPrLGwTAqu5GAxf+jM&#10;MNa24U+qdz4VAcIuRgWZ92UspUsyMuj6tiQO3slWBn2QVSp1hU2Am0IOo2gsDeYcFjIsaZ1Rct5d&#10;jILf49PKNZcPvx0/t6Of+nXzlXxvlHrstssXEJ5afw//t9+1gtEwmsDtTXgCcv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2AhyAAAAN0AAAAPAAAAAAAAAAAAAAAAAJgCAABk&#10;cnMvZG93bnJldi54bWxQSwUGAAAAAAQABAD1AAAAjQMAAAAA&#10;" path="m,51l77,32,150,e" filled="f" strokeweight="0">
                        <v:path arrowok="t" o:connecttype="custom" o:connectlocs="0,0;0,0;1,0" o:connectangles="0,0,0"/>
                        <o:lock v:ext="edit" aspectratio="t"/>
                      </v:shape>
                      <v:line id="Line 11605" o:spid="_x0000_s1829" style="position:absolute;flip:y;visibility:visible;mso-wrap-style:square" from="6609,3700" to="6681,3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RJS8QAAADdAAAADwAAAGRycy9kb3ducmV2LnhtbERPy2oCMRTdF/yHcAV3NaNCW0ajiKKU&#10;Qlt8LdxdJ9eZwcnNkEQn/ftmUejycN6zRTSNeJDztWUFo2EGgriwuuZSwfGweX4D4QOyxsYyKfgh&#10;D4t572mGubYd7+ixD6VIIexzVFCF0OZS+qIig35oW+LEXa0zGBJ0pdQOuxRuGjnOshdpsObUUGFL&#10;q4qK2/5uFOy+Xvnitvd4i5fu8/t8Kj9O66VSg35cTkEEiuFf/Od+1wom4yzNTW/SE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BElLxAAAAN0AAAAPAAAAAAAAAAAA&#10;AAAAAKECAABkcnMvZG93bnJldi54bWxQSwUGAAAAAAQABAD5AAAAkgMAAAAA&#10;" strokeweight="0"/>
                      <v:line id="Line 11606" o:spid="_x0000_s1830" style="position:absolute;flip:y;visibility:visible;mso-wrap-style:square" from="6570,3716" to="6680,3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js0McAAADdAAAADwAAAGRycy9kb3ducmV2LnhtbESPQWsCMRSE7wX/Q3iCt5qthdpujSJK&#10;pQi2aOuht+fmdXdx87Ik0Y3/3giFHoeZ+YaZzKJpxJmcry0reBhmIIgLq2suFXx/vd0/g/ABWWNj&#10;mRRcyMNs2rubYK5tx1s670IpEoR9jgqqENpcSl9UZNAPbUucvF/rDIYkXSm1wy7BTSNHWfYkDdac&#10;FipsaVFRcdydjILtx5gPbnWKx3joNp8/+3K9X86VGvTj/BVEoBj+w3/td63gcZS9wO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SOzQxwAAAN0AAAAPAAAAAAAA&#10;AAAAAAAAAKECAABkcnMvZG93bnJldi54bWxQSwUGAAAAAAQABAD5AAAAlQMAAAAA&#10;" strokeweight="0"/>
                      <v:shape id="Freeform 11607" o:spid="_x0000_s1831" style="position:absolute;left:6594;top:3714;width:1;height:1;visibility:visible;mso-wrap-style:square;v-text-anchor:top" coordsize="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BzcMA&#10;AADdAAAADwAAAGRycy9kb3ducmV2LnhtbERPy4rCMBTdD/gP4QpuZEyrIEPHKKKIj42MCrO901zb&#10;YnNTm2irX28WwiwP5z2ZtaYUd6pdYVlBPIhAEKdWF5wpOB1Xn18gnEfWWFomBQ9yMJt2PiaYaNvw&#10;D90PPhMhhF2CCnLvq0RKl+Zk0A1sRRy4s60N+gDrTOoamxBuSjmMorE0WHBoyLGiRU7p5XAzCqqd&#10;XfZ/+889xrdm/Te6ymKzPSvV67bzbxCeWv8vfrs3WsFoGIf94U14An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5BzcMAAADdAAAADwAAAAAAAAAAAAAAAACYAgAAZHJzL2Rv&#10;d25yZXYueG1sUEsFBgAAAAAEAAQA9QAAAIgDAAAAAA==&#10;" path="m1,r,1l1,2,,2e" filled="f" strokeweight="0">
                        <v:path arrowok="t" o:connecttype="custom" o:connectlocs="1,0;1,1;1,1;0,1" o:connectangles="0,0,0,0"/>
                        <o:lock v:ext="edit" aspectratio="t"/>
                      </v:shape>
                      <v:line id="Line 11608" o:spid="_x0000_s1832" style="position:absolute;visibility:visible;mso-wrap-style:square" from="6567,3725" to="6573,3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sBTMUAAADdAAAADwAAAGRycy9kb3ducmV2LnhtbESPT2vCQBTE7wW/w/IEb3UTpRqjq0hp&#10;0d78Cx4f2WeymH0bsltNv71bKPQ4zMxvmMWqs7W4U+uNYwXpMAFBXDhtuFRwOn6+ZiB8QNZYOyYF&#10;P+Rhtey9LDDX7sF7uh9CKSKEfY4KqhCaXEpfVGTRD11DHL2ray2GKNtS6hYfEW5rOUqSibRoOC5U&#10;2NB7RcXt8G0VmN1k8/Y1Pc/O8mMT0kt2y4w9KTXod+s5iEBd+A//tbdawXiUpv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BsBTMUAAADdAAAADwAAAAAAAAAA&#10;AAAAAAChAgAAZHJzL2Rvd25yZXYueG1sUEsFBgAAAAAEAAQA+QAAAJMDAAAAAA==&#10;" strokeweight="0"/>
                      <v:line id="Line 11609" o:spid="_x0000_s1833" style="position:absolute;visibility:visible;mso-wrap-style:square" from="6567,3719" to="6568,3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mfO8YAAADdAAAADwAAAGRycy9kb3ducmV2LnhtbESPQWvCQBSE74L/YXmF3uomKWqauoqU&#10;FutNU4UeH9nXZDH7NmS3Gv99Vyh4HGbmG2axGmwrztR741hBOklAEFdOG64VHL4+nnIQPiBrbB2T&#10;git5WC3HowUW2l14T+cy1CJC2BeooAmhK6T0VUMW/cR1xNH7cb3FEGVfS93jJcJtK7MkmUmLhuNC&#10;gx29NVSdyl+rwOxmm+l2fnw5yvdNSL/zU27sQanHh2H9CiLQEO7h//anVvCcpR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JnzvGAAAA3QAAAA8AAAAAAAAA&#10;AAAAAAAAoQIAAGRycy9kb3ducmV2LnhtbFBLBQYAAAAABAAEAPkAAACUAwAAAAA=&#10;" strokeweight="0"/>
                      <v:line id="Line 11610" o:spid="_x0000_s1834" style="position:absolute;flip:x;visibility:visible;mso-wrap-style:square" from="6582,3717" to="6583,3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lN58cAAADdAAAADwAAAGRycy9kb3ducmV2LnhtbESPT2sCMRTE74V+h/AKvdWsCrWsRpGK&#10;pRSs+O/g7bl53V3cvCxJdNNvbwpCj8PM/IaZzKJpxJWcry0r6PcyEMSF1TWXCva75csbCB+QNTaW&#10;ScEveZhNHx8mmGvb8Yau21CKBGGfo4IqhDaX0hcVGfQ92xIn78c6gyFJV0rtsEtw08hBlr1KgzWn&#10;hQpbeq+oOG8vRsHme8Qn93GJ53jqVuvjofw6LOZKPT/F+RhEoBj+w/f2p1YwHPSH8PcmPQ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eU3nxwAAAN0AAAAPAAAAAAAA&#10;AAAAAAAAAKECAABkcnMvZG93bnJldi54bWxQSwUGAAAAAAQABAD5AAAAlQMAAAAA&#10;" strokeweight="0"/>
                      <v:line id="Line 11611" o:spid="_x0000_s1835" style="position:absolute;flip:x;visibility:visible;mso-wrap-style:square" from="6565,3725" to="6567,3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DVk8cAAADdAAAADwAAAGRycy9kb3ducmV2LnhtbESPQWsCMRSE74X+h/AK3mpWK23ZGkVa&#10;KiJo0erB23Pzuru4eVmS6MZ/bwqFHoeZ+YYZT6NpxIWcry0rGPQzEMSF1TWXCnbfn4+vIHxA1thY&#10;JgVX8jCd3N+NMde24w1dtqEUCcI+RwVVCG0upS8qMuj7tiVO3o91BkOSrpTaYZfgppHDLHuWBmtO&#10;CxW29F5RcdqejYLN+oWPbn6Op3jsVl+Hfbncf8yU6j3E2RuIQDH8h//aC63gaTgY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kNWTxwAAAN0AAAAPAAAAAAAA&#10;AAAAAAAAAKECAABkcnMvZG93bnJldi54bWxQSwUGAAAAAAQABAD5AAAAlQMAAAAA&#10;" strokeweight="0"/>
                      <v:line id="Line 11612" o:spid="_x0000_s1836" style="position:absolute;visibility:visible;mso-wrap-style:square" from="6562,3720" to="6570,3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AHT8UAAADdAAAADwAAAGRycy9kb3ducmV2LnhtbESPQWvCQBSE7wX/w/IEb3UTizaNriJS&#10;0d7UKvT4yD6TxezbkF01/nu3UOhxmJlvmNmis7W4UeuNYwXpMAFBXDhtuFRw/F6/ZiB8QNZYOyYF&#10;D/KwmPdeZphrd+c93Q6hFBHCPkcFVQhNLqUvKrLoh64hjt7ZtRZDlG0pdYv3CLe1HCXJRFo0HBcq&#10;bGhVUXE5XK0Cs5tsxl/vp4+T/NyE9Ce7ZMYelRr0u+UURKAu/If/2lut4G2Uju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yAHT8UAAADdAAAADwAAAAAAAAAA&#10;AAAAAAChAgAAZHJzL2Rvd25yZXYueG1sUEsFBgAAAAAEAAQA+QAAAJMDAAAAAA==&#10;" strokeweight="0"/>
                      <v:line id="Line 11613" o:spid="_x0000_s1837" style="position:absolute;flip:x;visibility:visible;mso-wrap-style:square" from="6680,3700" to="668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7uf8cAAADdAAAADwAAAGRycy9kb3ducmV2LnhtbESPQWsCMRSE74X+h/AK3mpWBVtWo0hF&#10;kYIVbT14e25edxc3L0sS3fTfm0Khx2FmvmGm82gacSPna8sKBv0MBHFhdc2lgq/P1fMrCB+QNTaW&#10;ScEPeZjPHh+mmGvb8Z5uh1CKBGGfo4IqhDaX0hcVGfR92xIn79s6gyFJV0rtsEtw08hhlo2lwZrT&#10;QoUtvVVUXA5Xo2D/8cJnt77GSzx3293pWL4flwulek9xMQERKIb/8F97oxWMhoMx/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Du5/xwAAAN0AAAAPAAAAAAAA&#10;AAAAAAAAAKECAABkcnMvZG93bnJldi54bWxQSwUGAAAAAAQABAD5AAAAlQMAAAAA&#10;" strokeweight="0"/>
                      <v:shape id="Freeform 11614" o:spid="_x0000_s1838" style="position:absolute;left:6692;top:3728;width:9;height:7;visibility:visible;mso-wrap-style:square;v-text-anchor:top" coordsize="36,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De2cYA&#10;AADdAAAADwAAAGRycy9kb3ducmV2LnhtbESPT2sCMRTE70K/Q3iF3jSrhbasRrGlWxbRg//ur5vX&#10;3cXNy5JEjd++EQo9DjPzG2a2iKYTF3K+taxgPMpAEFdWt1wrOOyL4RsIH5A1dpZJwY08LOYPgxnm&#10;2l55S5ddqEWCsM9RQRNCn0vpq4YM+pHtiZP3Y53BkKSrpXZ4TXDTyUmWvUiDLaeFBnv6aKg67c5G&#10;wVcs5OZ2XpXrsnffn6v3eNwUW6WeHuNyCiJQDP/hv3apFTxPxq9wf5Oe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CDe2cYAAADdAAAADwAAAAAAAAAAAAAAAACYAgAAZHJz&#10;L2Rvd25yZXYueG1sUEsFBgAAAAAEAAQA9QAAAIsDAAAAAA==&#10;" path="m,26l23,19,36,e" filled="f" strokeweight="0">
                        <v:path arrowok="t" o:connecttype="custom" o:connectlocs="0,0;0,0;0,0" o:connectangles="0,0,0"/>
                        <o:lock v:ext="edit" aspectratio="t"/>
                      </v:shape>
                      <v:shape id="Freeform 11615" o:spid="_x0000_s1839" style="position:absolute;left:6692;top:3720;width:8;height:3;visibility:visible;mso-wrap-style:square;v-text-anchor:top" coordsize="3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3uxMEA&#10;AADdAAAADwAAAGRycy9kb3ducmV2LnhtbERPz2vCMBS+D/Y/hDfYbU1th4xqlG4g87jWbV4fyVtb&#10;1ryUJmr735uD4PHj+73eTrYXZxp951jBIklBEGtnOm4UfB92L28gfEA22DsmBTN52G4eH9ZYGHfh&#10;is51aEQMYV+ggjaEoZDS65Ys+sQNxJH7c6PFEOHYSDPiJYbbXmZpupQWO44NLQ700ZL+r09WAS89&#10;/YTfUr8aN79/1WX+qaujUs9PU7kCEWgKd/HNvTcK8mwR58Y38QnIz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yd7sTBAAAA3QAAAA8AAAAAAAAAAAAAAAAAmAIAAGRycy9kb3du&#10;cmV2LnhtbFBLBQYAAAAABAAEAPUAAACGAwAAAAA=&#10;" path="m31,11l18,1,,e" filled="f" strokeweight="0">
                        <v:path arrowok="t" o:connecttype="custom" o:connectlocs="0,0;0,0;0,0" o:connectangles="0,0,0"/>
                        <o:lock v:ext="edit" aspectratio="t"/>
                      </v:shape>
                    </v:group>
                    <v:group id="Group 11616" o:spid="_x0000_s1840" style="position:absolute;left:5812;top:2805;width:1016;height:616" coordorigin="6264,3136" coordsize="1016,6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y+asUAAADdAAAADwAAAGRycy9kb3ducmV2LnhtbESPQYvCMBSE78L+h/AE&#10;b5pWWXGrUURW2YMsqAvi7dE822LzUprY1n9vhAWPw8x8wyxWnSlFQ7UrLCuIRxEI4tTqgjMFf6ft&#10;cAbCeWSNpWVS8CAHq+VHb4GJti0fqDn6TAQIuwQV5N5XiZQuzcmgG9mKOHhXWxv0QdaZ1DW2AW5K&#10;OY6iqTRYcFjIsaJNTunteDcKdi2260n83exv183jcvr8Pe9jUmrQ79ZzEJ46/w7/t3+0gsk4/oL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cMvmrFAAAA3QAA&#10;AA8AAAAAAAAAAAAAAAAAqgIAAGRycy9kb3ducmV2LnhtbFBLBQYAAAAABAAEAPoAAACcAwAAAAA=&#10;">
                      <o:lock v:ext="edit" aspectratio="t"/>
                      <v:line id="Line 11617" o:spid="_x0000_s1841" style="position:absolute;flip:y;visibility:visible;mso-wrap-style:square" from="6692,3735" to="6693,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cZLcQAAADdAAAADwAAAGRycy9kb3ducmV2LnhtbERPz2vCMBS+D/wfwhO8zdQKbnRGEWVj&#10;DNzQzcNuz+bZFpuXkkQb/3tzGOz48f2eL6NpxZWcbywrmIwzEMSl1Q1XCn6+Xx+fQfiArLG1TApu&#10;5GG5GDzMsdC25x1d96ESKYR9gQrqELpCSl/WZNCPbUecuJN1BkOCrpLaYZ/CTSvzLJtJgw2nhho7&#10;WtdUnvcXo2D3+cRH93aJ53jst1+/h+rjsFkpNRrG1QuIQDH8i//c71rBNM/T/vQmPQG5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xxktxAAAAN0AAAAPAAAAAAAAAAAA&#10;AAAAAKECAABkcnMvZG93bnJldi54bWxQSwUGAAAAAAQABAD5AAAAkgMAAAAA&#10;" strokeweight="0"/>
                      <v:shape id="Freeform 11618" o:spid="_x0000_s1842" style="position:absolute;left:6690;top:3720;width:2;height:2;visibility:visible;mso-wrap-style:square;v-text-anchor:top" coordsize="1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XjCcgA&#10;AADdAAAADwAAAGRycy9kb3ducmV2LnhtbESP3UrDQBSE7wu+w3IE79pNIi0Suy0qBAqllNYfvDxm&#10;j9lo9mya3abRp3cLBS+HmfmGmS8H24ieOl87VpBOEhDEpdM1VwpenovxHQgfkDU2jknBD3lYLq5G&#10;c8y1O/GO+n2oRISwz1GBCaHNpfSlIYt+4lri6H26zmKIsquk7vAU4baRWZLMpMWa44LBlp4Mld/7&#10;o1Ww+Vj/br+KQ2/8o33Tm+x16t4bpW6uh4d7EIGG8B++tFdawW2WpXB+E5+AXP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NeMJyAAAAN0AAAAPAAAAAAAAAAAAAAAAAJgCAABk&#10;cnMvZG93bnJldi54bWxQSwUGAAAAAAQABAD1AAAAjQMAAAAA&#10;" path="m,10l3,9,5,8,7,7,9,6,10,4r,-1l10,1,9,e" filled="f" strokeweight="0">
                        <v:path arrowok="t" o:connecttype="custom" o:connectlocs="0,0;0,0;0,0;0,0;0,0;0,0;0,0;0,0;0,0" o:connectangles="0,0,0,0,0,0,0,0,0"/>
                        <o:lock v:ext="edit" aspectratio="t"/>
                      </v:shape>
                      <v:shape id="Freeform 11619" o:spid="_x0000_s1843" style="position:absolute;left:6690;top:3722;width:2;height:13;visibility:visible;mso-wrap-style:square;v-text-anchor:top" coordsize="1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NQocQA&#10;AADdAAAADwAAAGRycy9kb3ducmV2LnhtbESP0WoCMRRE3wX/IdyCL6JZI1rZGkVEweKLWj/gsrnd&#10;LN3cLJvobv++KRT6OMzMGWa97V0tntSGyrOG2TQDQVx4U3Gp4f5xnKxAhIhssPZMGr4pwHYzHKwx&#10;N77jKz1vsRQJwiFHDTbGJpcyFJYchqlviJP36VuHMcm2lKbFLsFdLVWWLaXDitOCxYb2loqv28Np&#10;YOX25fuiq4N9HcvHrDkcL+e71qOXfvcGIlIf/8N/7ZPRMFdKwe+b9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jUKHEAAAA3QAAAA8AAAAAAAAAAAAAAAAAmAIAAGRycy9k&#10;b3ducmV2LnhtbFBLBQYAAAAABAAEAPUAAACJAwAAAAA=&#10;" path="m10,50l8,25,,e" filled="f" strokeweight="0">
                        <v:path arrowok="t" o:connecttype="custom" o:connectlocs="0,0;0,0;0,0" o:connectangles="0,0,0"/>
                        <o:lock v:ext="edit" aspectratio="t"/>
                      </v:shape>
                      <v:line id="Line 11620" o:spid="_x0000_s1844" style="position:absolute;flip:y;visibility:visible;mso-wrap-style:square" from="6701,3728" to="6715,3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WHWscAAADdAAAADwAAAGRycy9kb3ducmV2LnhtbESPQWsCMRSE74X+h/CE3mrWFdqyGkUq&#10;llJoRasHb8/Nc3dx87Ik0U3/fVMoeBxm5htmOo+mFVdyvrGsYDTMQBCXVjdcKdh9rx5fQPiArLG1&#10;TAp+yMN8dn83xULbnjd03YZKJAj7AhXUIXSFlL6syaAf2o44eSfrDIYkXSW1wz7BTSvzLHuSBhtO&#10;CzV29FpTed5ejILN1zMf3dslnuOx/1wf9tXHfrlQ6mEQFxMQgWK4hf/b71rBOM/H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FYdaxwAAAN0AAAAPAAAAAAAA&#10;AAAAAAAAAKECAABkcnMvZG93bnJldi54bWxQSwUGAAAAAAQABAD5AAAAlQMAAAAA&#10;" strokeweight="0"/>
                      <v:shape id="Freeform 11621" o:spid="_x0000_s1845" style="position:absolute;left:6715;top:3720;width:12;height:8;visibility:visible;mso-wrap-style:square;v-text-anchor:top" coordsize="4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XzSMcA&#10;AADdAAAADwAAAGRycy9kb3ducmV2LnhtbESPQWvCQBSE70L/w/IEb7oxplKiq9QWwYMIWhF6e2af&#10;STT7NmRXE/99t1DocZiZb5j5sjOVeFDjSssKxqMIBHFmdcm5guPXevgGwnlkjZVlUvAkB8vFS2+O&#10;qbYt7+lx8LkIEHYpKii8r1MpXVaQQTeyNXHwLrYx6INscqkbbAPcVDKOoqk0WHJYKLCmj4Ky2+Fu&#10;FJyS8+q7vear0+tnvD22093tnuyUGvS79xkIT53/D/+1N1rBJI4T+H0Tno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V80jHAAAA3QAAAA8AAAAAAAAAAAAAAAAAmAIAAGRy&#10;cy9kb3ducmV2LnhtbFBLBQYAAAAABAAEAPUAAACMAwAAAAA=&#10;" path="m,30l26,19,48,e" filled="f" strokeweight="0">
                        <v:path arrowok="t" o:connecttype="custom" o:connectlocs="0,0;0,0;0,0" o:connectangles="0,0,0"/>
                        <o:lock v:ext="edit" aspectratio="t"/>
                      </v:shape>
                      <v:shape id="Freeform 11622" o:spid="_x0000_s1846" style="position:absolute;left:6713;top:3708;width:12;height:7;visibility:visible;mso-wrap-style:square;v-text-anchor:top" coordsize="4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b898UA&#10;AADdAAAADwAAAGRycy9kb3ducmV2LnhtbESPQUsDMRSE74L/ITzBi7RZt2i3a9NiiwWPWkvPj83r&#10;bnDzEpK03frrTUHwOMzMN8x8OdhenChE41jB47gAQdw4bbhVsPvajCoQMSFr7B2TggtFWC5ub+ZY&#10;a3fmTzptUysyhGONCrqUfC1lbDqyGMfOE2fv4ILFlGVopQ54znDby7IonqVFw3mhQ0/rjprv7dEq&#10;mE32xq+r/sF/XNiZn9VUv1VBqfu74fUFRKIh/Yf/2u9awaQsn+D6Jj8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Rvz3xQAAAN0AAAAPAAAAAAAAAAAAAAAAAJgCAABkcnMv&#10;ZG93bnJldi54bWxQSwUGAAAAAAQABAD1AAAAigMAAAAA&#10;" path="m49,l21,10,,30e" filled="f" strokeweight="0">
                        <v:path arrowok="t" o:connecttype="custom" o:connectlocs="0,0;0,0;0,0" o:connectangles="0,0,0"/>
                        <o:lock v:ext="edit" aspectratio="t"/>
                      </v:shape>
                      <v:line id="Line 11623" o:spid="_x0000_s1847" style="position:absolute;flip:y;visibility:visible;mso-wrap-style:square" from="6697,3715" to="6713,3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IkwscAAADdAAAADwAAAGRycy9kb3ducmV2LnhtbESPQWsCMRSE74X+h/AEbzXrFmxZjSIt&#10;LVJoRasHb8/Nc3dx87Ik0U3/fVMoeBxm5htmtoimFVdyvrGsYDzKQBCXVjdcKdh9vz08g/ABWWNr&#10;mRT8kIfF/P5uhoW2PW/oug2VSBD2BSqoQ+gKKX1Zk0E/sh1x8k7WGQxJukpqh32Cm1bmWTaRBhtO&#10;CzV29FJTed5ejILN1xMf3fslnuOx/1wf9tXH/nWp1HAQl1MQgWK4hf/bK63gMc8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YiTCxwAAAN0AAAAPAAAAAAAA&#10;AAAAAAAAAKECAABkcnMvZG93bnJldi54bWxQSwUGAAAAAAQABAD5AAAAlQMAAAAA&#10;" strokeweight="0"/>
                      <v:line id="Line 11624" o:spid="_x0000_s1848" style="position:absolute;flip:y;visibility:visible;mso-wrap-style:square" from="6700,3728" to="6701,3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BWccAAADdAAAADwAAAGRycy9kb3ducmV2LnhtbESPQWsCMRSE74X+h/AEbzXrFrSsRpGW&#10;FhHaotWDt+fmubu4eVmS6Kb/vikUehxm5htmvoymFTdyvrGsYDzKQBCXVjdcKdh/vT48gfABWWNr&#10;mRR8k4fl4v5ujoW2PW/ptguVSBD2BSqoQ+gKKX1Zk0E/sh1x8s7WGQxJukpqh32Cm1bmWTaRBhtO&#10;CzV29FxTedldjYLtx5RP7u0aL/HUv38eD9Xm8LJSajiIqxmIQDH8h//aa63gMc+n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LoFZxwAAAN0AAAAPAAAAAAAA&#10;AAAAAAAAAKECAABkcnMvZG93bnJldi54bWxQSwUGAAAAAAQABAD5AAAAlQMAAAAA&#10;" strokeweight="0"/>
                      <v:shape id="Freeform 11625" o:spid="_x0000_s1849" style="position:absolute;left:6700;top:3723;width:1;height:5;visibility:visible;mso-wrap-style:square;v-text-anchor:top" coordsize="6,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bVfcMA&#10;AADdAAAADwAAAGRycy9kb3ducmV2LnhtbERPzWrCQBC+C77DMkIvopumGEp0lbah0IuISR9gzI5J&#10;NDsbstskffvuoeDx4/vfHSbTioF611hW8LyOQBCXVjdcKfguPlevIJxH1thaJgW/5OCwn892mGo7&#10;8pmG3FcihLBLUUHtfZdK6cqaDLq17YgDd7W9QR9gX0nd4xjCTSvjKEqkwYZDQ40dfdRU3vMfo+AY&#10;L08+Gc9ZtXk3TXIsbnQ5ZUo9Laa3LQhPk3+I/91fWsFLHIe54U14An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5bVfcMAAADdAAAADwAAAAAAAAAAAAAAAACYAgAAZHJzL2Rv&#10;d25yZXYueG1sUEsFBgAAAAAEAAQA9QAAAIgDAAAAAA==&#10;" path="m6,23l5,11,,e" filled="f" strokeweight="0">
                        <v:path arrowok="t" o:connecttype="custom" o:connectlocs="0,0;0,0;0,0" o:connectangles="0,0,0"/>
                        <o:lock v:ext="edit" aspectratio="t"/>
                      </v:shape>
                      <v:line id="Line 11626" o:spid="_x0000_s1850" style="position:absolute;flip:y;visibility:visible;mso-wrap-style:square" from="6539,3243" to="6631,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wsMgAAADdAAAADwAAAGRycy9kb3ducmV2LnhtbESPS2vDMBCE74X+B7GF3ho5LvThRAmh&#10;paUE0pLXIbeNtbFNrJWRlFj591Gh0OMwM98w42k0rTiT841lBcNBBoK4tLrhSsFm/fHwAsIHZI2t&#10;ZVJwIQ/Tye3NGAtte17SeRUqkSDsC1RQh9AVUvqyJoN+YDvi5B2sMxiSdJXUDvsEN63Ms+xJGmw4&#10;LdTY0VtN5XF1MgqW38+8d5+neIz7fvGz21bz7ftMqfu7OBuBCBTDf/iv/aUVPOb5K/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2wsMgAAADdAAAADwAAAAAA&#10;AAAAAAAAAAChAgAAZHJzL2Rvd25yZXYueG1sUEsFBgAAAAAEAAQA+QAAAJYDAAAAAA==&#10;" strokeweight="0"/>
                      <v:line id="Line 11627" o:spid="_x0000_s1851" style="position:absolute;flip:x;visibility:visible;mso-wrap-style:square" from="6332,3169" to="6589,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6P8MQAAADdAAAADwAAAGRycy9kb3ducmV2LnhtbERPy2oCMRTdF/yHcAvd1UwVrIxGEcVS&#10;Cq34Wri7Tq4zg5ObIYlO/PtmUejycN7TeTSNuJPztWUFb/0MBHFhdc2lgsN+/ToG4QOyxsYyKXiQ&#10;h/ms9zTFXNuOt3TfhVKkEPY5KqhCaHMpfVGRQd+3LXHiLtYZDAm6UmqHXQo3jRxk2UgarDk1VNjS&#10;sqLiursZBdufdz67j1u8xnP3vTkdy6/jaqHUy3NcTEAEiuFf/Of+1AqGg2Han96kJy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Ho/wxAAAAN0AAAAPAAAAAAAAAAAA&#10;AAAAAKECAABkcnMvZG93bnJldi54bWxQSwUGAAAAAAQABAD5AAAAkgMAAAAA&#10;" strokeweight="0"/>
                      <v:line id="Line 11628" o:spid="_x0000_s1852" style="position:absolute;flip:x;visibility:visible;mso-wrap-style:square" from="6329,3148" to="6589,3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Iqa8cAAADdAAAADwAAAGRycy9kb3ducmV2LnhtbESPT2sCMRTE74V+h/AKvdWsCrWsRpGK&#10;pRSs+O/g7bl53V3cvCxJdNNvbwpCj8PM/IaZzKJpxJWcry0r6PcyEMSF1TWXCva75csbCB+QNTaW&#10;ScEveZhNHx8mmGvb8Yau21CKBGGfo4IqhDaX0hcVGfQ92xIn78c6gyFJV0rtsEtw08hBlr1KgzWn&#10;hQpbeq+oOG8vRsHme8Qn93GJ53jqVuvjofw6LOZKPT/F+RhEoBj+w/f2p1YwHAz78PcmPQ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UiprxwAAAN0AAAAPAAAAAAAA&#10;AAAAAAAAAKECAABkcnMvZG93bnJldi54bWxQSwUGAAAAAAQABAD5AAAAlQMAAAAA&#10;" strokeweight="0"/>
                      <v:shape id="Freeform 11629" o:spid="_x0000_s1853" style="position:absolute;left:6302;top:3217;width:14;height:65;visibility:visible;mso-wrap-style:square;v-text-anchor:top" coordsize="56,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CEccYA&#10;AADdAAAADwAAAGRycy9kb3ducmV2LnhtbESPT2vCQBTE7wW/w/KE3uqmCZQSXUUKigWr+Ofg8Zl9&#10;JtHs27C71fTbu0LB4zAzv2FGk8404krO15YVvA8SEMSF1TWXCva72dsnCB+QNTaWScEfeZiMey8j&#10;zLW98Yau21CKCGGfo4IqhDaX0hcVGfQD2xJH72SdwRClK6V2eItw08g0ST6kwZrjQoUtfVVUXLa/&#10;RoFbmvog10ucr75X2fqMi+Pu56DUa7+bDkEE6sIz/N9eaAVZmqXweBOfgB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CEccYAAADdAAAADwAAAAAAAAAAAAAAAACYAgAAZHJz&#10;L2Rvd25yZXYueG1sUEsFBgAAAAAEAAQA9QAAAIsDAAAAAA==&#10;" path="m,259l28,222,47,179r9,-46l55,86,44,42,24,e" filled="f" strokeweight="0">
                        <v:path arrowok="t" o:connecttype="custom" o:connectlocs="0,1;0,1;0,1;0,1;0,1;0,0;0,0" o:connectangles="0,0,0,0,0,0,0"/>
                        <o:lock v:ext="edit" aspectratio="t"/>
                      </v:shape>
                      <v:shape id="Freeform 11630" o:spid="_x0000_s1854" style="position:absolute;left:6341;top:3201;width:56;height:119;visibility:visible;mso-wrap-style:square;v-text-anchor:top" coordsize="224,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0xHsUA&#10;AADdAAAADwAAAGRycy9kb3ducmV2LnhtbESP3YrCMBSE7wXfIRzBm0VTLSxLNYoogu7FyqoPcGhO&#10;f7Q5KU2s1affLAheDjPzDTNfdqYSLTWutKxgMo5AEKdWl5wrOJ+2oy8QziNrrCyTggc5WC76vTkm&#10;2t75l9qjz0WAsEtQQeF9nUjp0oIMurGtiYOX2cagD7LJpW7wHuCmktMo+pQGSw4LBda0Lii9Hm9G&#10;wXPy0R7YfG94V/2UF7PP7ClrlRoOutUMhKfOv8Ov9k4riKdxDP9vwhO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nTEexQAAAN0AAAAPAAAAAAAAAAAAAAAAAJgCAABkcnMv&#10;ZG93bnJldi54bWxQSwUGAAAAAAQABAD1AAAAigMAAAAA&#10;" path="m,476l34,452r72,-60l162,327r38,-69l222,186r2,-73l208,40,191,e" filled="f" strokeweight="0">
                        <v:path arrowok="t" o:connecttype="custom" o:connectlocs="0,2;0,2;1,2;1,1;1,1;1,1;1,1;1,0;1,0" o:connectangles="0,0,0,0,0,0,0,0,0"/>
                        <o:lock v:ext="edit" aspectratio="t"/>
                      </v:shape>
                      <v:line id="Line 11631" o:spid="_x0000_s1855" style="position:absolute;flip:y;visibility:visible;mso-wrap-style:square" from="6362,3227" to="6363,3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WJ88gAAADdAAAADwAAAGRycy9kb3ducmV2LnhtbESPS2vDMBCE74X+B7GB3Bo5D9rgRgmh&#10;pSEUmpLXIbeNtbVNrJWRlFj991Wh0OMwM98ws0U0jbiR87VlBcNBBoK4sLrmUsFh//YwBeEDssbG&#10;Min4Jg+L+f3dDHNtO97SbRdKkSDsc1RQhdDmUvqiIoN+YFvi5H1ZZzAk6UqpHXYJbho5yrJHabDm&#10;tFBhSy8VFZfd1SjYbp747FbXeInn7uPzdCzfj69Lpfq9uHwGESiG//Bfe60VjEfjC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CWJ88gAAADdAAAADwAAAAAA&#10;AAAAAAAAAAChAgAAZHJzL2Rvd25yZXYueG1sUEsFBgAAAAAEAAQA+QAAAJYDAAAAAA==&#10;" strokeweight="0"/>
                      <v:shape id="Freeform 11632" o:spid="_x0000_s1856" style="position:absolute;left:6333;top:3211;width:3;height:18;visibility:visible;mso-wrap-style:square;v-text-anchor:top" coordsize="1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yh5cMA&#10;AADdAAAADwAAAGRycy9kb3ducmV2LnhtbESPwWrDMBBE74H+g9hCb7Fch5bgRA4lNCXXpvmARdrY&#10;rq2VsWTF7ddHgUKPw8ybYba72fYi0uhbxwqesxwEsXam5VrB+euwXIPwAdlg75gU/JCHXfWw2GJp&#10;3JU/KZ5CLVIJ+xIVNCEMpZReN2TRZ24gTt7FjRZDkmMtzYjXVG57WeT5q7TYclpocKB9Q7o7TVbB&#10;yuNhfv/uzDHup98P10fWl6jU0+P8tgERaA7/4T/6aBJXrF7g/iY9AV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yh5cMAAADdAAAADwAAAAAAAAAAAAAAAACYAgAAZHJzL2Rv&#10;d25yZXYueG1sUEsFBgAAAAAEAAQA9QAAAIgDAAAAAA==&#10;" path="m,l3,9,14,72e" filled="f" strokeweight="0">
                        <v:path arrowok="t" o:connecttype="custom" o:connectlocs="0,0;0,0;0,0" o:connectangles="0,0,0"/>
                        <o:lock v:ext="edit" aspectratio="t"/>
                      </v:shape>
                      <v:line id="Line 11633" o:spid="_x0000_s1857" style="position:absolute;flip:x y;visibility:visible;mso-wrap-style:square" from="6278,3206" to="6279,3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8NKsMAAADdAAAADwAAAGRycy9kb3ducmV2LnhtbESPQWsCMRSE74X+h/CEXopmVdiW1ShF&#10;ahFvXdv7Y/PcLCYvS5Lq+u+NIPQ4zHwzzHI9OCvOFGLnWcF0UoAgbrzuuFXwc9iO30HEhKzReiYF&#10;V4qwXj0/LbHS/sLfdK5TK3IJxwoVmJT6SsrYGHIYJ74nzt7RB4cpy9BKHfCSy52Vs6IopcOO84LB&#10;njaGmlP95xTM334Pu5N9NfttdObzy9ZNGa5KvYyGjwWIREP6Dz/onc7cbF7C/U1+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fDSrDAAAA3QAAAA8AAAAAAAAAAAAA&#10;AAAAoQIAAGRycy9kb3ducmV2LnhtbFBLBQYAAAAABAAEAPkAAACRAwAAAAA=&#10;" strokeweight="0"/>
                      <v:line id="Line 11634" o:spid="_x0000_s1858" style="position:absolute;visibility:visible;mso-wrap-style:square" from="6280,3205" to="6281,3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tgw8UAAADdAAAADwAAAGRycy9kb3ducmV2LnhtbESPT4vCMBTE78J+h/AW9qapymqtRhHZ&#10;xfXmX/D4aJ5tsHkpTVa7334jCB6HmfkNM1u0thI3arxxrKDfS0AQ504bLhQcD9/dFIQPyBorx6Tg&#10;jzws5m+dGWba3XlHt30oRISwz1BBGUKdSenzkiz6nquJo3dxjcUQZVNI3eA9wm0lB0kykhYNx4US&#10;a1qVlF/3v1aB2Y7Wn5vxaXKSX+vQP6fX1NijUh/v7XIKIlAbXuFn+0crGA6GY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wtgw8UAAADdAAAADwAAAAAAAAAA&#10;AAAAAAChAgAAZHJzL2Rvd25yZXYueG1sUEsFBgAAAAAEAAQA+QAAAJMDAAAAAA==&#10;" strokeweight="0"/>
                      <v:shape id="Freeform 11635" o:spid="_x0000_s1859" style="position:absolute;left:6290;top:3148;width:37;height:43;visibility:visible;mso-wrap-style:square;v-text-anchor:top" coordsize="148,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unXcIA&#10;AADdAAAADwAAAGRycy9kb3ducmV2LnhtbERPzWqDQBC+F/IOywR6a9ZEaBuTVUJIqaeCNg8wcScq&#10;cWeNu1H79t1DoceP73+fzaYTIw2utaxgvYpAEFdWt1wrOH9/vLyDcB5ZY2eZFPyQgyxdPO0x0Xbi&#10;gsbS1yKEsEtQQeN9n0jpqoYMupXtiQN3tYNBH+BQSz3gFMJNJzdR9CoNthwaGuzp2FB1Kx9GweX0&#10;9im/4tv1UuRVKe/baeTpoNTzcj7sQHia/b/4z51rBfEmDnPDm/AEZPo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y6ddwgAAAN0AAAAPAAAAAAAAAAAAAAAAAJgCAABkcnMvZG93&#10;bnJldi54bWxQSwUGAAAAAAQABAD1AAAAhwMAAAAA&#10;" path="m148,172l110,105,60,47,,e" filled="f" strokeweight="0">
                        <v:path arrowok="t" o:connecttype="custom" o:connectlocs="1,1;1,1;0,0;0,0" o:connectangles="0,0,0,0"/>
                        <o:lock v:ext="edit" aspectratio="t"/>
                      </v:shape>
                      <v:shape id="Freeform 11636" o:spid="_x0000_s1860" style="position:absolute;left:6290;top:3146;width:39;height:44;visibility:visible;mso-wrap-style:square;v-text-anchor:top" coordsize="155,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EfPsYA&#10;AADdAAAADwAAAGRycy9kb3ducmV2LnhtbESPQUsDMRSE70L/Q3iF3mzWFqRdm5YiFEQRbKueH5tn&#10;Et28rJt0d/XXG6HQ4zAz3zCrzeBr0VEbXWAFN9MCBHEVtGOj4PW4u16AiAlZYx2YFPxQhM16dLXC&#10;Uoee99QdkhEZwrFEBTalppQyVpY8xmloiLP3EVqPKcvWSN1in+G+lrOiuJUeHecFiw3dW6q+Diev&#10;4PPJ9G+/u5eteX6Pj9+dG5aus0pNxsP2DkSiIV3C5/aDVjCfzZfw/yY/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2EfPsYAAADdAAAADwAAAAAAAAAAAAAAAACYAgAAZHJz&#10;L2Rvd25yZXYueG1sUEsFBgAAAAAEAAQA9QAAAIsDAAAAAA==&#10;" path="m155,177l115,108,63,49,,e" filled="f" strokeweight="0">
                        <v:path arrowok="t" o:connecttype="custom" o:connectlocs="1,1;1,0;0,0;0,0" o:connectangles="0,0,0,0"/>
                        <o:lock v:ext="edit" aspectratio="t"/>
                      </v:shape>
                      <v:line id="Line 11637" o:spid="_x0000_s1861" style="position:absolute;flip:x y;visibility:visible;mso-wrap-style:square" from="6264,3231" to="6266,3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xDuMEAAADdAAAADwAAAGRycy9kb3ducmV2LnhtbERPTUsDMRC9C/0PYYRexGatUmVtWopY&#10;Kd661fuwGTdLk8mSxHb77zsHwePjfS/XY/DqRCn3kQ08zCpQxG20PXcGvg7b+xdQuSBb9JHJwIUy&#10;rFeTmyXWNp55T6emdEpCONdowJUy1Frn1lHAPIsDsXA/MQUsAlOnbcKzhAev51W10AF7lgaHA705&#10;ao/NbzDw+Px92B39nfvc5uDeP3zTLtLFmOntuHkFVWgs/+I/986Kb/4k++WNPAG9u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PEO4wQAAAN0AAAAPAAAAAAAAAAAAAAAA&#10;AKECAABkcnMvZG93bnJldi54bWxQSwUGAAAAAAQABAD5AAAAjwMAAAAA&#10;" strokeweight="0"/>
                      <v:line id="Line 11638" o:spid="_x0000_s1862" style="position:absolute;flip:x;visibility:visible;mso-wrap-style:square" from="6327,3190" to="6329,3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RZFscAAADdAAAADwAAAGRycy9kb3ducmV2LnhtbESPQWsCMRSE74X+h/AK3mpWK23ZGkVa&#10;KiJo0erB23Pzuru4eVmS6MZ/bwqFHoeZ+YYZT6NpxIWcry0rGPQzEMSF1TWXCnbfn4+vIHxA1thY&#10;JgVX8jCd3N+NMde24w1dtqEUCcI+RwVVCG0upS8qMuj7tiVO3o91BkOSrpTaYZfgppHDLHuWBmtO&#10;CxW29F5RcdqejYLN+oWPbn6Op3jsVl+Hfbncf8yU6j3E2RuIQDH8h//aC63gaTga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VFkWxwAAAN0AAAAPAAAAAAAA&#10;AAAAAAAAAKECAABkcnMvZG93bnJldi54bWxQSwUGAAAAAAQABAD5AAAAlQMAAAAA&#10;" strokeweight="0"/>
                      <v:line id="Line 11639" o:spid="_x0000_s1863" style="position:absolute;flip:y;visibility:visible;mso-wrap-style:square" from="6280,3191" to="6327,3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bHYcgAAADdAAAADwAAAGRycy9kb3ducmV2LnhtbESPT0sDMRTE74LfITzBm812FZVt01IU&#10;RQpV+u/Q2+vmdXfp5mVJ0m767RtB8DjMzG+Y8TSaVpzJ+cayguEgA0FcWt1wpWCz/nh4BeEDssbW&#10;Mim4kIfp5PZmjIW2PS/pvAqVSBD2BSqoQ+gKKX1Zk0E/sB1x8g7WGQxJukpqh32Cm1bmWfYsDTac&#10;Fmrs6K2m8rg6GQXL7xfeu89TPMZ9v/jZbav59n2m1P1dnI1ABIrhP/zX/tIKHvOnHH7fp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IbHYcgAAADdAAAADwAAAAAA&#10;AAAAAAAAAAChAgAAZHJzL2Rvd25yZXYueG1sUEsFBgAAAAAEAAQA+QAAAJYDAAAAAA==&#10;" strokeweight="0"/>
                      <v:line id="Line 11640" o:spid="_x0000_s1864" style="position:absolute;flip:y;visibility:visible;mso-wrap-style:square" from="6278,3207" to="6280,3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pi+sgAAADdAAAADwAAAGRycy9kb3ducmV2LnhtbESPS2vDMBCE74X+B7GB3Bo5D9rgRgmh&#10;pSEUmpLXIbeNtbVNrJWRlFj991Wh0OMwM98ws0U0jbiR87VlBcNBBoK4sLrmUsFh//YwBeEDssbG&#10;Min4Jg+L+f3dDHNtO97SbRdKkSDsc1RQhdDmUvqiIoN+YFvi5H1ZZzAk6UqpHXYJbho5yrJHabDm&#10;tFBhSy8VFZfd1SjYbp747FbXeInn7uPzdCzfj69Lpfq9uHwGESiG//Bfe60VjEeTM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8pi+sgAAADdAAAADwAAAAAA&#10;AAAAAAAAAAChAgAAZHJzL2Rvd25yZXYueG1sUEsFBgAAAAAEAAQA+QAAAJYDAAAAAA==&#10;" strokeweight="0"/>
                      <v:line id="Line 11641" o:spid="_x0000_s1865" style="position:absolute;flip:y;visibility:visible;mso-wrap-style:square" from="6277,3208" to="6278,3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P6jsgAAADdAAAADwAAAGRycy9kb3ducmV2LnhtbESPS2vDMBCE74X+B7GB3Bo5D9rgRgmh&#10;pSEUmpLXIbeNtbVNrJWRlFj991Wh0OMwM98ws0U0jbiR87VlBcNBBoK4sLrmUsFh//YwBeEDssbG&#10;Min4Jg+L+f3dDHNtO97SbRdKkSDsc1RQhdDmUvqiIoN+YFvi5H1ZZzAk6UqpHXYJbho5yrJHabDm&#10;tFBhSy8VFZfd1SjYbp747FbXeInn7uPzdCzfj69Lpfq9uHwGESiG//Bfe60VjEeTC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CP6jsgAAADdAAAADwAAAAAA&#10;AAAAAAAAAAChAgAAZHJzL2Rvd25yZXYueG1sUEsFBgAAAAAEAAQA+QAAAJYDAAAAAA==&#10;" strokeweight="0"/>
                      <v:line id="Line 11642" o:spid="_x0000_s1866" style="position:absolute;flip:y;visibility:visible;mso-wrap-style:square" from="6280,3228" to="6282,3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9fFcgAAADdAAAADwAAAGRycy9kb3ducmV2LnhtbESPW2sCMRSE34X+h3AKfdNs7UXZGkWU&#10;llKw4u2hb8fN6e7i5mRJopv++6ZQ8HGYmW+YySyaRlzI+dqygvtBBoK4sLrmUsF+99ofg/ABWWNj&#10;mRT8kIfZ9KY3wVzbjjd02YZSJAj7HBVUIbS5lL6oyKAf2JY4ed/WGQxJulJqh12Cm0YOs+xZGqw5&#10;LVTY0qKi4rQ9GwWbzxEf3ds5nuKxW62/DuXHYTlX6u42zl9ABIrhGv5vv2sFD8PH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29fFcgAAADdAAAADwAAAAAA&#10;AAAAAAAAAAChAgAAZHJzL2Rvd25yZXYueG1sUEsFBgAAAAAEAAQA+QAAAJYDAAAAAA==&#10;" strokeweight="0"/>
                      <v:line id="Line 11643" o:spid="_x0000_s1867" style="position:absolute;flip:x;visibility:visible;mso-wrap-style:square" from="6282,3211" to="6330,3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3BYsgAAADdAAAADwAAAGRycy9kb3ducmV2LnhtbESPT2sCMRTE74V+h/AEbzWrFitbo0hL&#10;RQq1+O/g7bl53V3cvCxJdNNv3xQKPQ4z8xtmtoimETdyvrasYDjIQBAXVtdcKjjs3x6mIHxA1thY&#10;JgXf5GExv7+bYa5tx1u67UIpEoR9jgqqENpcSl9UZNAPbEucvC/rDIYkXSm1wy7BTSNHWTaRBmtO&#10;CxW29FJRcdldjYLt5onPbnWNl3juPj5Px/L9+LpUqt+Ly2cQgWL4D/+111rBePQ4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73BYsgAAADdAAAADwAAAAAA&#10;AAAAAAAAAAChAgAAZHJzL2Rvd25yZXYueG1sUEsFBgAAAAAEAAQA+QAAAJYDAAAAAA==&#10;" strokeweight="0"/>
                      <v:line id="Line 11644" o:spid="_x0000_s1868" style="position:absolute;flip:x;visibility:visible;mso-wrap-style:square" from="6330,3211" to="6332,3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Fk+cgAAADdAAAADwAAAGRycy9kb3ducmV2LnhtbESPT2sCMRTE70K/Q3hCb5rVlipbo0hL&#10;RQq1+O/g7bl53V3cvCxJdNNv3xQKPQ4z8xtmtoimETdyvrasYDTMQBAXVtdcKjjs3wZTED4ga2ws&#10;k4Jv8rCY3/VmmGvb8ZZuu1CKBGGfo4IqhDaX0hcVGfRD2xIn78s6gyFJV0rtsEtw08hxlj1JgzWn&#10;hQpbeqmouOyuRsF2M+GzW13jJZ67j8/TsXw/vi6Vuu/H5TOIQDH8h//aa63gYfw4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PFk+cgAAADdAAAADwAAAAAA&#10;AAAAAAAAAAChAgAAZHJzL2Rvd25yZXYueG1sUEsFBgAAAAAEAAQA+QAAAJYDAAAAAA==&#10;" strokeweight="0"/>
                      <v:shape id="Freeform 11645" o:spid="_x0000_s1869" style="position:absolute;left:6384;top:3205;width:13;height:39;visibility:visible;mso-wrap-style:square;v-text-anchor:top" coordsize="51,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q7tsIA&#10;AADdAAAADwAAAGRycy9kb3ducmV2LnhtbERPTWsCMRC9F/ofwgje6qxWtG6NUoSCJ7EqSG/DZtzd&#10;upksSdT135uD0OPjfc+XnW3UlX2onWgYDjJQLIUztZQaDvvvtw9QIZIYapywhjsHWC5eX+aUG3eT&#10;H77uYqlSiIScNFQxtjliKCq2FAauZUncyXlLMUFfovF0S+G2wVGWTdBSLamhopZXFRfn3cVqqI8H&#10;j+Ph3xrx6CbdZjYttr9e636v+/oEFbmL/+Kne200vI/GaW56k54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qru2wgAAAN0AAAAPAAAAAAAAAAAAAAAAAJgCAABkcnMvZG93&#10;bnJldi54bWxQSwUGAAAAAAQABAD1AAAAhwMAAAAA&#10;" path="m51,158l42,103,25,50,,e" filled="f" strokeweight="0">
                        <v:path arrowok="t" o:connecttype="custom" o:connectlocs="0,0;0,0;0,0;0,0" o:connectangles="0,0,0,0"/>
                        <o:lock v:ext="edit" aspectratio="t"/>
                      </v:shape>
                      <v:line id="Line 11646" o:spid="_x0000_s1870" style="position:absolute;flip:x y;visibility:visible;mso-wrap-style:square" from="6383,3203" to="6384,3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bqJcQAAADdAAAADwAAAGRycy9kb3ducmV2LnhtbESPQWsCMRSE74X+h/AEL0Wz1WLtapQi&#10;WsRbV70/Nq+bxeRlSVJd/31TKPQ4zHwzzHLdOyuuFGLrWcHzuABBXHvdcqPgdNyN5iBiQtZoPZOC&#10;O0VYrx4fllhqf+NPulapEbmEY4kKTEpdKWWsDTmMY98RZ+/LB4cpy9BIHfCWy52Vk6KYSYct5wWD&#10;HW0M1Zfq2ymYvp6P+4t9ModddGb7Yat6Fu5KDQf9+wJEoj79h//ovc7c5OUNft/kJ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BuolxAAAAN0AAAAPAAAAAAAAAAAA&#10;AAAAAKECAABkcnMvZG93bnJldi54bWxQSwUGAAAAAAQABAD5AAAAkgMAAAAA&#10;" strokeweight="0"/>
                      <v:line id="Line 11647" o:spid="_x0000_s1871" style="position:absolute;visibility:visible;mso-wrap-style:square" from="6494,3185" to="6539,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0dF8IAAADdAAAADwAAAGRycy9kb3ducmV2LnhtbERPTYvCMBC9C/6HMII3TVXUbtcosuyi&#10;3tRV2OPQjG2wmZQmq/Xfm4Pg8fG+F6vWVuJGjTeOFYyGCQji3GnDhYLT788gBeEDssbKMSl4kIfV&#10;sttZYKbdnQ90O4ZCxBD2GSooQ6gzKX1ekkU/dDVx5C6usRgibAqpG7zHcFvJcZLMpEXDsaHEmr5K&#10;yq/Hf6vA7Geb6W5+/jjL700Y/aXX1NiTUv1eu/4EEagNb/HLvdUKJuNp3B/fxCcgl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T0dF8IAAADdAAAADwAAAAAAAAAAAAAA&#10;AAChAgAAZHJzL2Rvd25yZXYueG1sUEsFBgAAAAAEAAQA+QAAAJADAAAAAA==&#10;" strokeweight="0"/>
                      <v:line id="Line 11648" o:spid="_x0000_s1872" style="position:absolute;flip:x;visibility:visible;mso-wrap-style:square" from="6505,3183" to="6506,3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3Py8cAAADdAAAADwAAAGRycy9kb3ducmV2LnhtbESPQWsCMRSE74X+h/AK3mpWi23ZGkVa&#10;KiJo0erB23Pzuru4eVmS6MZ/bwqFHoeZ+YYZT6NpxIWcry0rGPQzEMSF1TWXCnbfn4+vIHxA1thY&#10;JgVX8jCd3N+NMde24w1dtqEUCcI+RwVVCG0upS8qMuj7tiVO3o91BkOSrpTaYZfgppHDLHuWBmtO&#10;CxW29F5RcdqejYLN+oWPbn6Op3jsVl+Hfbncf8yU6j3E2RuIQDH8h//aC63gaTga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jc/LxwAAAN0AAAAPAAAAAAAA&#10;AAAAAAAAAKECAABkcnMvZG93bnJldi54bWxQSwUGAAAAAAQABAD5AAAAlQMAAAAA&#10;" strokeweight="0"/>
                      <v:line id="Line 11649" o:spid="_x0000_s1873" style="position:absolute;flip:x y;visibility:visible;mso-wrap-style:square" from="6769,3292" to="6813,3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vuicQAAADdAAAADwAAAGRycy9kb3ducmV2LnhtbESPQWsCMRSE74X+h/AKvRTNdktVVqMU&#10;qUV6c9X7Y/PcLCYvSxJ1/fdNodDjMPPNMIvV4Ky4UoidZwWv4wIEceN1x62Cw34zmoGICVmj9UwK&#10;7hRhtXx8WGCl/Y13dK1TK3IJxwoVmJT6SsrYGHIYx74nzt7JB4cpy9BKHfCWy52VZVFMpMOO84LB&#10;ntaGmnN9cQrepsf99mxfzPcmOvP5ZetmEu5KPT8NH3MQiYb0H/6jtzpz5XsJv2/yE5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e+6JxAAAAN0AAAAPAAAAAAAAAAAA&#10;AAAAAKECAABkcnMvZG93bnJldi54bWxQSwUGAAAAAAQABAD5AAAAkgMAAAAA&#10;" strokeweight="0"/>
                      <v:line id="Line 11650" o:spid="_x0000_s1874" style="position:absolute;flip:x y;visibility:visible;mso-wrap-style:square" from="6770,3291" to="6814,3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dLEsQAAADdAAAADwAAAGRycy9kb3ducmV2LnhtbESPQWsCMRSE70L/Q3iFXqRmq3QrW6OU&#10;UkV6c23vj81zs5i8LEmq679vBMHjMPPNMIvV4Kw4UYidZwUvkwIEceN1x62Cn/36eQ4iJmSN1jMp&#10;uFCE1fJhtMBK+zPv6FSnVuQSjhUqMCn1lZSxMeQwTnxPnL2DDw5TlqGVOuA5lzsrp0VRSocd5wWD&#10;PX0aao71n1Mwe/vdb492bL7X0Zmvja2bMlyUenocPt5BJBrSPXyjtzpz09cZXN/kJyC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N0sSxAAAAN0AAAAPAAAAAAAAAAAA&#10;AAAAAKECAABkcnMvZG93bnJldi54bWxQSwUGAAAAAAQABAD5AAAAkgMAAAAA&#10;" strokeweight="0"/>
                      <v:line id="Line 11651" o:spid="_x0000_s1875" style="position:absolute;flip:x;visibility:visible;mso-wrap-style:square" from="6667,3286" to="6775,3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psU8gAAADdAAAADwAAAGRycy9kb3ducmV2LnhtbESPW2sCMRSE34X+h3AKfdNs7UXZGkWU&#10;llKw4u2hb8fN6e7i5mRJopv++6ZQ8HGYmW+YySyaRlzI+dqygvtBBoK4sLrmUsF+99ofg/ABWWNj&#10;mRT8kIfZ9KY3wVzbjjd02YZSJAj7HBVUIbS5lL6oyKAf2JY4ed/WGQxJulJqh12Cm0YOs+xZGqw5&#10;LVTY0qKi4rQ9GwWbzxEf3ds5nuKxW62/DuXHYTlX6u42zl9ABIrhGv5vv2sFD8OnR/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fpsU8gAAADdAAAADwAAAAAA&#10;AAAAAAAAAAChAgAAZHJzL2Rvd25yZXYueG1sUEsFBgAAAAAEAAQA+QAAAJYDAAAAAA==&#10;" strokeweight="0"/>
                      <v:line id="Line 11652" o:spid="_x0000_s1876" style="position:absolute;flip:x;visibility:visible;mso-wrap-style:square" from="6668,3253" to="6776,3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bJyMgAAADdAAAADwAAAGRycy9kb3ducmV2LnhtbESPT2sCMRTE74V+h/AEbzWrYitbo0hL&#10;RQq1+O/g7bl53V3cvCxJdNNv3xQKPQ4z8xtmtoimETdyvrasYDjIQBAXVtdcKjjs3x6mIHxA1thY&#10;JgXf5GExv7+bYa5tx1u67UIpEoR9jgqqENpcSl9UZNAPbEucvC/rDIYkXSm1wy7BTSNHWfYoDdac&#10;Fips6aWi4rK7GgXbzROf3eoaL/HcfXyejuX78XWpVL8Xl88gAsXwH/5rr7WC8Wgy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rbJyMgAAADdAAAADwAAAAAA&#10;AAAAAAAAAAChAgAAZHJzL2Rvd25yZXYueG1sUEsFBgAAAAAEAAQA+QAAAJYDAAAAAA==&#10;" strokeweight="0"/>
                      <v:line id="Line 11653" o:spid="_x0000_s1877" style="position:absolute;flip:x;visibility:visible;mso-wrap-style:square" from="6814,3286" to="6816,3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RXv8gAAADdAAAADwAAAGRycy9kb3ducmV2LnhtbESPT2sCMRTE74V+h/AEbzWrUitbo0hL&#10;RQq1+O/g7bl53V3cvCxJdNNv3xQKPQ4z8xtmtoimETdyvrasYDjIQBAXVtdcKjjs3x6mIHxA1thY&#10;JgXf5GExv7+bYa5tx1u67UIpEoR9jgqqENpcSl9UZNAPbEucvC/rDIYkXSm1wy7BTSNHWTaRBmtO&#10;CxW29FJRcdldjYLt5onPbnWNl3juPj5Px/L9+LpUqt+Ly2cQgWL4D/+111rBePQ4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mRXv8gAAADdAAAADwAAAAAA&#10;AAAAAAAAAAChAgAAZHJzL2Rvd25yZXYueG1sUEsFBgAAAAAEAAQA+QAAAJYDAAAAAA==&#10;" strokeweight="0"/>
                      <v:line id="Line 11654" o:spid="_x0000_s1878" style="position:absolute;flip:x;visibility:visible;mso-wrap-style:square" from="6824,3301" to="6826,3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jyJMgAAADdAAAADwAAAGRycy9kb3ducmV2LnhtbESPT2sCMRTE70K/Q3hCb5rV0ipbo0hL&#10;RQq1+O/g7bl53V3cvCxJdNNv3xQKPQ4z8xtmtoimETdyvrasYDTMQBAXVtdcKjjs3wZTED4ga2ws&#10;k4Jv8rCY3/VmmGvb8ZZuu1CKBGGfo4IqhDaX0hcVGfRD2xIn78s6gyFJV0rtsEtw08hxlj1JgzWn&#10;hQpbeqmouOyuRsF2M+GzW13jJZ67j8/TsXw/vi6Vuu/H5TOIQDH8h//aa63gYfw4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SjyJMgAAADdAAAADwAAAAAA&#10;AAAAAAAAAAChAgAAZHJzL2Rvd25yZXYueG1sUEsFBgAAAAAEAAQA+QAAAJYDAAAAAA==&#10;" strokeweight="0"/>
                      <v:line id="Line 11655" o:spid="_x0000_s1879" style="position:absolute;flip:x;visibility:visible;mso-wrap-style:square" from="6676,3386" to="6729,3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dmVsQAAADdAAAADwAAAGRycy9kb3ducmV2LnhtbERPy2oCMRTdC/5DuEJ3NaOlrYxGEUtL&#10;KdTia+HuOrnODE5uhiQ66d83i4LLw3nPFtE04kbO15YVjIYZCOLC6ppLBfvd++MEhA/IGhvLpOCX&#10;PCzm/d4Mc2073tBtG0qRQtjnqKAKoc2l9EVFBv3QtsSJO1tnMCToSqkddincNHKcZS/SYM2pocKW&#10;VhUVl+3VKNisX/nkPq7xEk/d98/xUH4d3pZKPQzicgoiUAx38b/7Uyt4Gj+n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t2ZWxAAAAN0AAAAPAAAAAAAAAAAA&#10;AAAAAKECAABkcnMvZG93bnJldi54bWxQSwUGAAAAAAQABAD5AAAAkgMAAAAA&#10;" strokeweight="0"/>
                      <v:shape id="Freeform 11656" o:spid="_x0000_s1880" style="position:absolute;left:6608;top:3390;width:59;height:27;visibility:visible;mso-wrap-style:square;v-text-anchor:top" coordsize="239,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ErkcQA&#10;AADdAAAADwAAAGRycy9kb3ducmV2LnhtbESP0YrCMBRE34X9h3AX9k3T1VW0GkUWxIUqYvUDLs21&#10;LTY3pYm1+/dGEHwcZuYMs1h1phItNa60rOB7EIEgzqwuOVdwPm36UxDOI2usLJOCf3KwWn70Fhhr&#10;e+cjtanPRYCwi1FB4X0dS+myggy6ga2Jg3exjUEfZJNL3eA9wE0lh1E0kQZLDgsF1vRbUHZNb0bB&#10;tk087reTnyzZrY+pTg63PLko9fXZrecgPHX+HX61/7SC0XA8g+eb8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BK5HEAAAA3QAAAA8AAAAAAAAAAAAAAAAAmAIAAGRycy9k&#10;b3ducmV2LnhtbFBLBQYAAAAABAAEAPUAAACJAwAAAAA=&#10;" path="m,108l66,96,128,74,187,41,239,e" filled="f" strokeweight="0">
                        <v:path arrowok="t" o:connecttype="custom" o:connectlocs="0,1;0,1;0,0;1,0;1,0" o:connectangles="0,0,0,0,0"/>
                        <o:lock v:ext="edit" aspectratio="t"/>
                      </v:shape>
                      <v:shape id="Freeform 11657" o:spid="_x0000_s1881" style="position:absolute;left:6608;top:3368;width:60;height:28;visibility:visible;mso-wrap-style:square;v-text-anchor:top" coordsize="239,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ACI78A&#10;AADdAAAADwAAAGRycy9kb3ducmV2LnhtbERPSwrCMBDdC94hjOBGNFWLSDWKCIIoLvyBy6EZ22Iz&#10;KU3UenuzEFw+3n++bEwpXlS7wrKC4SACQZxaXXCm4HLe9KcgnEfWWFomBR9ysFy0W3NMtH3zkV4n&#10;n4kQwi5BBbn3VSKlS3My6Aa2Ig7c3dYGfYB1JnWN7xBuSjmKook0WHBoyLGidU7p4/Q0Cq40/Eiz&#10;T2W8v/UO8fkZm11plep2mtUMhKfG/8U/91YrGI8mYX94E56AXH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oAIjvwAAAN0AAAAPAAAAAAAAAAAAAAAAAJgCAABkcnMvZG93bnJl&#10;di54bWxQSwUGAAAAAAQABAD1AAAAhAMAAAAA&#10;" path="m,109l65,96,128,73,186,41,239,e" filled="f" strokeweight="0">
                        <v:path arrowok="t" o:connecttype="custom" o:connectlocs="0,1;0,1;1,0;1,0;1,0" o:connectangles="0,0,0,0,0"/>
                        <o:lock v:ext="edit" aspectratio="t"/>
                      </v:shape>
                      <v:line id="Line 11658" o:spid="_x0000_s1882" style="position:absolute;flip:y;visibility:visible;mso-wrap-style:square" from="6608,3396" to="6609,3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FdscAAADdAAAADwAAAGRycy9kb3ducmV2LnhtbESPQWsCMRSE74X+h/AK3mpWBVtWo0hF&#10;kYIVbT14e25edxc3L0sS3fTfm0Khx2FmvmGm82gacSPna8sKBv0MBHFhdc2lgq/P1fMrCB+QNTaW&#10;ScEPeZjPHh+mmGvb8Z5uh1CKBGGfo4IqhDaX0hcVGfR92xIn79s6gyFJV0rtsEtw08hhlo2lwZrT&#10;QoUtvVVUXA5Xo2D/8cJnt77GSzx3293pWL4flwulek9xMQERKIb/8F97oxWMhuMB/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4QV2xwAAAN0AAAAPAAAAAAAA&#10;AAAAAAAAAKECAABkcnMvZG93bnJldi54bWxQSwUGAAAAAAQABAD5AAAAlQMAAAAA&#10;" strokeweight="0"/>
                      <v:line id="Line 11659" o:spid="_x0000_s1883" style="position:absolute;flip:y;visibility:visible;mso-wrap-style:square" from="6667,3390" to="6668,34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ObAccAAADdAAAADwAAAGRycy9kb3ducmV2LnhtbESPQWsCMRSE74X+h/AEbzXrFmxZjSIt&#10;LVJoRasHb8/Nc3dx87Ik0U3/fVMoeBxm5htmtoimFVdyvrGsYDzKQBCXVjdcKdh9vz08g/ABWWNr&#10;mRT8kIfF/P5uhoW2PW/oug2VSBD2BSqoQ+gKKX1Zk0E/sh1x8k7WGQxJukpqh32Cm1bmWTaRBhtO&#10;CzV29FJTed5ejILN1xMf3fslnuOx/1wf9tXH/nWp1HAQl1MQgWK4hf/bK63gMZ/k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M5sBxwAAAN0AAAAPAAAAAAAA&#10;AAAAAAAAAKECAABkcnMvZG93bnJldi54bWxQSwUGAAAAAAQABAD5AAAAlQMAAAAA&#10;" strokeweight="0"/>
                      <v:line id="Line 11660" o:spid="_x0000_s1884" style="position:absolute;flip:y;visibility:visible;mso-wrap-style:square" from="6667,3368" to="6668,3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8+mscAAADdAAAADwAAAGRycy9kb3ducmV2LnhtbESPQWsCMRSE74X+h/AK3mq2ClZWo0iL&#10;IgUr2nrw9ty87i5uXpYkuum/N4WCx2FmvmGm82gacSXna8sKXvoZCOLC6ppLBd9fy+cxCB+QNTaW&#10;ScEveZjPHh+mmGvb8Y6u+1CKBGGfo4IqhDaX0hcVGfR92xIn78c6gyFJV0rtsEtw08hBlo2kwZrT&#10;QoUtvVVUnPcXo2D3+cont7rEczx1m+3xUH4c3hdK9Z7iYgIiUAz38H97rRUMB6Mh/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fz6axwAAAN0AAAAPAAAAAAAA&#10;AAAAAAAAAKECAABkcnMvZG93bnJldi54bWxQSwUGAAAAAAQABAD5AAAAlQMAAAAA&#10;" strokeweight="0"/>
                      <v:line id="Line 11661" o:spid="_x0000_s1885" style="position:absolute;flip:x;visibility:visible;mso-wrap-style:square" from="6730,3374" to="6813,3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am7sgAAADdAAAADwAAAGRycy9kb3ducmV2LnhtbESPT2sCMRTE74V+h/AEbzWrFitbo0hL&#10;RQq1+O/g7bl53V3cvCxJdNNv3xQKPQ4z8xtmtoimETdyvrasYDjIQBAXVtdcKjjs3x6mIHxA1thY&#10;JgXf5GExv7+bYa5tx1u67UIpEoR9jgqqENpcSl9UZNAPbEucvC/rDIYkXSm1wy7BTSNHWTaRBmtO&#10;CxW29FJRcdldjYLt5onPbnWNl3juPj5Px/L9+LpUqt+Ly2cQgWL4D/+111rBeDR5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5am7sgAAADdAAAADwAAAAAA&#10;AAAAAAAAAAChAgAAZHJzL2Rvd25yZXYueG1sUEsFBgAAAAAEAAQA+QAAAJYDAAAAAA==&#10;" strokeweight="0"/>
                      <v:line id="Line 11662" o:spid="_x0000_s1886" style="position:absolute;flip:x;visibility:visible;mso-wrap-style:square" from="6726,3365" to="6813,3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oDdcgAAADdAAAADwAAAGRycy9kb3ducmV2LnhtbESPT2sCMRTE74V+h/AEbzWrUitbo0hL&#10;RQq1+O/g7bl53V3cvCxJdNNv3xQKPQ4z8xtmtoimETdyvrasYDjIQBAXVtdcKjjs3x6mIHxA1thY&#10;JgXf5GExv7+bYa5tx1u67UIpEoR9jgqqENpcSl9UZNAPbEucvC/rDIYkXSm1wy7BTSNHWTaRBmtO&#10;CxW29FJRcdldjYLt5onPbnWNl3juPj5Px/L9+LpUqt+Ly2cQgWL4D/+111rBeDR5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NoDdcgAAADdAAAADwAAAAAA&#10;AAAAAAAAAAChAgAAZHJzL2Rvd25yZXYueG1sUEsFBgAAAAAEAAQA+QAAAJYDAAAAAA==&#10;" strokeweight="0"/>
                      <v:line id="Line 11663" o:spid="_x0000_s1887" style="position:absolute;flip:x y;visibility:visible;mso-wrap-style:square" from="6729,3386" to="6733,3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wiN8MAAADdAAAADwAAAGRycy9kb3ducmV2LnhtbESPQWsCMRSE70L/Q3gFL6LZWlhla5RS&#10;VKS3rnp/bF43i8nLkqS6/ntTKPQ4zHwzzGozOCuuFGLnWcHLrABB3HjdcavgdNxNlyBiQtZoPZOC&#10;O0XYrJ9GK6y0v/EXXevUilzCsUIFJqW+kjI2hhzGme+Js/ftg8OUZWilDnjL5c7KeVGU0mHHecFg&#10;Tx+Gmkv94xS8Ls7Hw8VOzOcuOrPd27opw12p8fPw/gYi0ZD+w3/0QWduXpbw+yY/Ab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csIjfDAAAA3QAAAA8AAAAAAAAAAAAA&#10;AAAAoQIAAGRycy9kb3ducmV2LnhtbFBLBQYAAAAABAAEAPkAAACRAwAAAAA=&#10;" strokeweight="0"/>
                      <v:line id="Line 11664" o:spid="_x0000_s1888" style="position:absolute;flip:x y;visibility:visible;mso-wrap-style:square" from="6726,3379" to="6729,3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CHrMMAAADdAAAADwAAAGRycy9kb3ducmV2LnhtbESPQWsCMRSE7wX/Q3iCl1KzVVjL1iil&#10;qIi3ru39sXndLCYvS5Lq+u+NIPQ4zHwzzHI9OCvOFGLnWcHrtABB3Hjdcavg+7h9eQMRE7JG65kU&#10;XCnCejV6WmKl/YW/6FynVuQSjhUqMCn1lZSxMeQwTn1PnL1fHxymLEMrdcBLLndWzoqilA47zgsG&#10;e/o01JzqP6dgvvg57k/22Ry20ZnNztZNGa5KTcbDxzuIREP6Dz/ovc7crFzA/U1+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hgh6zDAAAA3QAAAA8AAAAAAAAAAAAA&#10;AAAAoQIAAGRycy9kb3ducmV2LnhtbFBLBQYAAAAABAAEAPkAAACRAwAAAAA=&#10;" strokeweight="0"/>
                      <v:shape id="Freeform 11665" o:spid="_x0000_s1889" style="position:absolute;left:6813;top:3363;width:11;height:11;visibility:visible;mso-wrap-style:square;v-text-anchor:top" coordsize="4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DP2sEA&#10;AADdAAAADwAAAGRycy9kb3ducmV2LnhtbERPzYrCMBC+L/gOYQRva2qFItUoosjqwiLWPsDQjG1p&#10;M6lNVuvbm8PCHj++/9VmMK14UO9qywpm0wgEcWF1zaWC/Hr4XIBwHllja5kUvMjBZj36WGGq7ZMv&#10;9Mh8KUIIuxQVVN53qZSuqMigm9qOOHA32xv0Afal1D0+Q7hpZRxFiTRYc2iosKNdRUWT/RoFSVzv&#10;m/usPDVo7Nc+J52fv3+UmoyH7RKEp8H/i//cR61gHidhbngTnoB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z9rBAAAA3QAAAA8AAAAAAAAAAAAAAAAAmAIAAGRycy9kb3du&#10;cmV2LnhtbFBLBQYAAAAABAAEAPUAAACGAwAAAAA=&#10;" path="m,45l21,37,37,21,44,e" filled="f" strokeweight="0">
                        <v:path arrowok="t" o:connecttype="custom" o:connectlocs="0,0;0,0;0,0;0,0" o:connectangles="0,0,0,0"/>
                        <o:lock v:ext="edit" aspectratio="t"/>
                      </v:shape>
                      <v:shape id="Freeform 11666" o:spid="_x0000_s1890" style="position:absolute;left:6813;top:3364;width:1;height:1;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69oscA&#10;AADdAAAADwAAAGRycy9kb3ducmV2LnhtbESPT2vCQBTE74LfYXlCb2ZTLf5J3YRSaC3oRaueX7Ov&#10;Sdrs2zS7avz2riD0OMzMb5hF1planKh1lWUFj1EMgji3uuJCwe7zbTgD4TyyxtoyKbiQgyzt9xaY&#10;aHvmDZ22vhABwi5BBaX3TSKly0sy6CLbEAfv27YGfZBtIXWL5wA3tRzF8UQarDgslNjQa0n57/Zo&#10;FNjG7Mdf8jh9f/pbLXNZ6PXhZ67Uw6B7eQbhqfP/4Xv7QysYjyZzuL0JT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uvaLHAAAA3QAAAA8AAAAAAAAAAAAAAAAAmAIAAGRy&#10;cy9kb3ducmV2LnhtbFBLBQYAAAAABAAEAPUAAACMAwAAAAA=&#10;" path="m,5l3,3,5,e" filled="f" strokeweight="0">
                        <v:path arrowok="t" o:connecttype="custom" o:connectlocs="0,0;0,0;0,0" o:connectangles="0,0,0"/>
                        <o:lock v:ext="edit" aspectratio="t"/>
                      </v:shape>
                      <v:line id="Line 11667" o:spid="_x0000_s1891" style="position:absolute;flip:y;visibility:visible;mso-wrap-style:square" from="6813,3365" to="6814,33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Q2MMQAAADdAAAADwAAAGRycy9kb3ducmV2LnhtbERPTWsCMRC9F/ofwhR602wVVLZGkZZK&#10;EVTUeuht3Ex3FzeTJYlu/PfmIPT4eN/TeTSNuJLztWUFb/0MBHFhdc2lgp/DV28CwgdkjY1lUnAj&#10;D/PZ89MUc2073tF1H0qRQtjnqKAKoc2l9EVFBn3ftsSJ+7POYEjQlVI77FK4aeQgy0bSYM2pocKW&#10;PioqzvuLUbDbjPnklpd4jqduvf09lqvj50Kp15e4eAcRKIZ/8cP9rRUMB+O0P71JT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dDYwxAAAAN0AAAAPAAAAAAAAAAAA&#10;AAAAAKECAABkcnMvZG93bnJldi54bWxQSwUGAAAAAAQABAD5AAAAkgMAAAAA&#10;" strokeweight="0"/>
                      <v:line id="Line 11668" o:spid="_x0000_s1892" style="position:absolute;flip:y;visibility:visible;mso-wrap-style:square" from="6814,3363" to="6824,3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iTq8cAAADdAAAADwAAAGRycy9kb3ducmV2LnhtbESPQWsCMRSE70L/Q3iF3jSrQi2rUaSl&#10;UgpWtPXg7bl53V3cvCxJdOO/N0Khx2FmvmFmi2gacSHna8sKhoMMBHFhdc2lgp/v9/4LCB+QNTaW&#10;ScGVPCzmD70Z5tp2vKXLLpQiQdjnqKAKoc2l9EVFBv3AtsTJ+7XOYEjSlVI77BLcNHKUZc/SYM1p&#10;ocKWXisqTruzUbD9mvDRrc7xFI/denPYl5/7t6VST49xOQURKIb/8F/7QysYjyZDuL9JT0DO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OJOrxwAAAN0AAAAPAAAAAAAA&#10;AAAAAAAAAKECAABkcnMvZG93bnJldi54bWxQSwUGAAAAAAQABAD5AAAAlQMAAAAA&#10;" strokeweight="0"/>
                      <v:shape id="Freeform 11669" o:spid="_x0000_s1893" style="position:absolute;left:6589;top:3152;width:104;height:26;visibility:visible;mso-wrap-style:square;v-text-anchor:top" coordsize="418,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X/3MgA&#10;AADdAAAADwAAAGRycy9kb3ducmV2LnhtbESPQWvCQBSE7wX/w/KEXopumoLV1FWKtMVD0VS9eHvN&#10;PpNg9m3Y3Zr477tCocdhZr5h5sveNOJCzteWFTyOExDEhdU1lwoO+/fRFIQPyBoby6TgSh6Wi8Hd&#10;HDNtO/6iyy6UIkLYZ6igCqHNpPRFRQb92LbE0TtZZzBE6UqpHXYRbhqZJslEGqw5LlTY0qqi4rz7&#10;MQry7vM7pLP19c35zTZfPeQfx7JT6n7Yv76ACNSH//Bfe60VPKXPKdzexCc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Ff/cyAAAAN0AAAAPAAAAAAAAAAAAAAAAAJgCAABk&#10;cnMvZG93bnJldi54bWxQSwUGAAAAAAQABAD1AAAAjQMAAAAA&#10;" path="m,67l35,82,99,97r69,6l236,99,301,86,354,63,395,33,418,e" filled="f" strokeweight="0">
                        <v:path arrowok="t" o:connecttype="custom" o:connectlocs="0,0;0,0;0,1;0,1;1,1;1,1;1,0;1,0;1,0" o:connectangles="0,0,0,0,0,0,0,0,0"/>
                        <o:lock v:ext="edit" aspectratio="t"/>
                      </v:shape>
                      <v:line id="Line 11670" o:spid="_x0000_s1894" style="position:absolute;flip:y;visibility:visible;mso-wrap-style:square" from="6684,3152" to="6693,3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aoR8cAAADdAAAADwAAAGRycy9kb3ducmV2LnhtbESPQWsCMRSE74X+h/AKvdVsFaqsRpEW&#10;pRSsaOvB23Pzuru4eVmS6MZ/b4SCx2FmvmEms2gacSbna8sKXnsZCOLC6ppLBb8/i5cRCB+QNTaW&#10;ScGFPMymjw8TzLXteEPnbShFgrDPUUEVQptL6YuKDPqebYmT92edwZCkK6V22CW4aWQ/y96kwZrT&#10;QoUtvVdUHLcno2DzPeSDW57iMR661Xq/K792H3Olnp/ifAwiUAz38H/7UysY9IcDuL1JT0BO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pqhHxwAAAN0AAAAPAAAAAAAA&#10;AAAAAAAAAKECAABkcnMvZG93bnJldi54bWxQSwUGAAAAAAQABAD5AAAAlQMAAAAA&#10;" strokeweight="0"/>
                      <v:line id="Line 11671" o:spid="_x0000_s1895" style="position:absolute;flip:x y;visibility:visible;mso-wrap-style:square" from="6599,3225" to="6612,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uPBsQAAADdAAAADwAAAGRycy9kb3ducmV2LnhtbESPQWsCMRSE70L/Q3iFXqRmq7LK1iil&#10;1CLeXOv9sXndLCYvS5Lq+u8bodDjMPPNMKvN4Ky4UIidZwUvkwIEceN1x62Cr+P2eQkiJmSN1jMp&#10;uFGEzfphtMJK+ysf6FKnVuQSjhUqMCn1lZSxMeQwTnxPnL1vHxymLEMrdcBrLndWTouilA47zgsG&#10;e3o31JzrH6dgtjgdd2c7NvttdObj09ZNGW5KPT0Ob68gEg3pP/xH73Tmpos53N/kJ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a48GxAAAAN0AAAAPAAAAAAAAAAAA&#10;AAAAAKECAABkcnMvZG93bnJldi54bWxQSwUGAAAAAAQABAD5AAAAkgMAAAAA&#10;" strokeweight="0"/>
                      <v:shape id="Freeform 11672" o:spid="_x0000_s1896" style="position:absolute;left:6599;top:3145;width:62;height:13;visibility:visible;mso-wrap-style:square;v-text-anchor:top" coordsize="2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EIcscA&#10;AADdAAAADwAAAGRycy9kb3ducmV2LnhtbESPQWvCQBSE74L/YXmCN91UUWvqKqVQUEqVmrbn1+wz&#10;Sc2+Ddk1pv56tyB4HGbmG2axak0pGqpdYVnBwzACQZxaXXCm4DN5HTyCcB5ZY2mZFPyRg9Wy21lg&#10;rO2ZP6jZ+0wECLsYFeTeV7GULs3JoBvaijh4B1sb9EHWmdQ1ngPclHIURVNpsOCwkGNFLzmlx/3J&#10;KPj6PiU/b665vB/HtNtQMj/8budK9Xvt8xMIT62/h2/ttVYwHs0m8P8mPAG5v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hCHLHAAAA3QAAAA8AAAAAAAAAAAAAAAAAmAIAAGRy&#10;cy9kb3ducmV2LnhtbFBLBQYAAAAABAAEAPUAAACMAwAAAAA=&#10;" path="m245,50l220,26,180,8,131,,82,2,37,16,6,36,,44e" filled="f" strokeweight="0">
                        <v:path arrowok="t" o:connecttype="custom" o:connectlocs="1,0;1,0;1,0;1,0;0,0;0,0;0,0;0,0" o:connectangles="0,0,0,0,0,0,0,0"/>
                        <o:lock v:ext="edit" aspectratio="t"/>
                      </v:shape>
                      <v:shape id="Freeform 11673" o:spid="_x0000_s1897" style="position:absolute;left:6615;top:3136;width:31;height:2;visibility:visible;mso-wrap-style:square;v-text-anchor:top" coordsize="1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Yy+sUA&#10;AADdAAAADwAAAGRycy9kb3ducmV2LnhtbESPT2sCMRTE70K/Q3iF3jSrBZXVKFJoaS9C1YPeHpu3&#10;m8XNy5Jk//jtm0Khx2FmfsNs96NtRE8+1I4VzGcZCOLC6ZorBZfz+3QNIkRkjY1jUvCgAPvd02SL&#10;uXYDf1N/ipVIEA45KjAxtrmUoTBkMcxcS5y80nmLMUlfSe1xSHDbyEWWLaXFmtOCwZbeDBX3U2cV&#10;4LFzVXn7Mo84+GNZdtd+9XFV6uV5PGxARBrjf/iv/akVvC5WS/h9k5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NjL6xQAAAN0AAAAPAAAAAAAAAAAAAAAAAJgCAABkcnMv&#10;ZG93bnJldi54bWxQSwUGAAAAAAQABAD1AAAAigMAAAAA&#10;" path="m124,7l62,,,4e" filled="f" strokeweight="0">
                        <v:path arrowok="t" o:connecttype="custom" o:connectlocs="1,0;0,0;0,0" o:connectangles="0,0,0"/>
                        <o:lock v:ext="edit" aspectratio="t"/>
                      </v:shape>
                      <v:line id="Line 11674" o:spid="_x0000_s1898" style="position:absolute;flip:x y;visibility:visible;mso-wrap-style:square" from="6586,3170" to="6631,32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kRccMAAADdAAAADwAAAGRycy9kb3ducmV2LnhtbESPQWsCMRSE7wX/Q3iCl1KzteCWrVFK&#10;URFvXfX+2LxuFpOXJUl1/femIPQ4zHwzzGI1OCsuFGLnWcHrtABB3HjdcavgeNi8vIOICVmj9UwK&#10;bhRhtRw9LbDS/srfdKlTK3IJxwoVmJT6SsrYGHIYp74nzt6PDw5TlqGVOuA1lzsrZ0Uxlw47zgsG&#10;e/oy1JzrX6fgrTwddmf7bPab6Mx6a+tmHm5KTcbD5weIREP6Dz/onc7crCzh701+AnJ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25EXHDAAAA3QAAAA8AAAAAAAAAAAAA&#10;AAAAoQIAAGRycy9kb3ducmV2LnhtbFBLBQYAAAAABAAEAPkAAACRAwAAAAA=&#10;" strokeweight="0"/>
                      <v:shape id="Freeform 11675" o:spid="_x0000_s1899" style="position:absolute;left:6615;top:3136;width:31;height:2;visibility:visible;mso-wrap-style:square;v-text-anchor:top" coordsize="1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DE8IA&#10;AADdAAAADwAAAGRycy9kb3ducmV2LnhtbERPy2oCMRTdF/yHcAV3NVOFKlOjFMHSbgQfC91dJncm&#10;Qyc3Q5J5+PfNouDycN6b3Wgb0ZMPtWMFb/MMBHHhdM2Vguvl8LoGESKyxsYxKXhQgN128rLBXLuB&#10;T9SfYyVSCIccFZgY21zKUBiyGOauJU5c6bzFmKCvpPY4pHDbyEWWvUuLNacGgy3tDRW/584qwGPn&#10;qvL+Yx5x8Mey7G796uum1Gw6fn6AiDTGp/jf/a0VLBerNDe9SU9A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5QMTwgAAAN0AAAAPAAAAAAAAAAAAAAAAAJgCAABkcnMvZG93&#10;bnJldi54bWxQSwUGAAAAAAQABAD1AAAAhwMAAAAA&#10;" path="m124,7l62,,,4e" filled="f" strokeweight="0">
                        <v:path arrowok="t" o:connecttype="custom" o:connectlocs="1,0;0,0;0,0" o:connectangles="0,0,0"/>
                        <o:lock v:ext="edit" aspectratio="t"/>
                      </v:shape>
                      <v:shape id="Freeform 11676" o:spid="_x0000_s1900" style="position:absolute;left:6595;top:3136;width:69;height:28;visibility:visible;mso-wrap-style:square;v-text-anchor:top" coordsize="276,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Aft8YA&#10;AADdAAAADwAAAGRycy9kb3ducmV2LnhtbESPQWvCQBSE74L/YXmCt7oxlqqpq9iWolAoaHvw+Jp9&#10;JsG8tyG71fjv3ULB4zAz3zCLVce1OlPrKycGxqMEFEnubCWFge+v94cZKB9QLNZOyMCVPKyW/d4C&#10;M+susqPzPhQqQsRnaKAMocm09nlJjH7kGpLoHV3LGKJsC21bvEQ41zpNkifNWElcKLGh15Ly0/6X&#10;DYQNv4w3p5+t8Ed3SHefj288PxgzHHTrZ1CBunAP/7e31sAknc7h7018Anp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CAft8YAAADdAAAADwAAAAAAAAAAAAAAAACYAgAAZHJz&#10;L2Rvd25yZXYueG1sUEsFBgAAAAAEAAQA9QAAAIsDAAAAAA==&#10;" path="m260,113l276,88,273,61,252,34,217,14,170,2,119,,71,8,31,24,7,47,,71e" filled="f" strokeweight="0">
                        <v:path arrowok="t" o:connecttype="custom" o:connectlocs="1,0;1,0;1,0;1,0;1,0;1,0;1,0;0,0;0,0;0,0;0,0" o:connectangles="0,0,0,0,0,0,0,0,0,0,0"/>
                        <o:lock v:ext="edit" aspectratio="t"/>
                      </v:shape>
                      <v:line id="Line 11677" o:spid="_x0000_s1901" style="position:absolute;flip:y;visibility:visible;mso-wrap-style:square" from="6599,3234" to="6604,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FGF8QAAADdAAAADwAAAGRycy9kb3ducmV2LnhtbERPTWsCMRC9F/ofwhR6q9kqqGyNIi2V&#10;Iqio9dDbuJnuLm4mSxLd+O/NQfD4eN+TWTSNuJDztWUF770MBHFhdc2lgt/999sYhA/IGhvLpOBK&#10;HmbT56cJ5tp2vKXLLpQihbDPUUEVQptL6YuKDPqebYkT92+dwZCgK6V22KVw08h+lg2lwZpTQ4Ut&#10;fVZUnHZno2C7HvHRLc7xFI/davN3KJeHr7lSry9x/gEiUAwP8d39oxUM+uO0P71JT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oUYXxAAAAN0AAAAPAAAAAAAAAAAA&#10;AAAAAKECAABkcnMvZG93bnJldi54bWxQSwUGAAAAAAQABAD5AAAAkgMAAAAA&#10;" strokeweight="0"/>
                      <v:line id="Line 11678" o:spid="_x0000_s1902" style="position:absolute;visibility:visible;mso-wrap-style:square" from="6558,3174" to="6596,3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GUy8UAAADdAAAADwAAAGRycy9kb3ducmV2LnhtbESPQWvCQBSE74L/YXmF3nQTS20aXUVE&#10;0d6sVfD4yL4mi9m3Ibtq+u/dguBxmJlvmOm8s7W4UuuNYwXpMAFBXDhtuFRw+FkPMhA+IGusHZOC&#10;P/Iwn/V7U8y1u/E3XfehFBHCPkcFVQhNLqUvKrLoh64hjt6vay2GKNtS6hZvEW5rOUqSsbRoOC5U&#10;2NCyouK8v1gFZjfevH99HD+PcrUJ6Sk7Z8YelHp96RYTEIG68Aw/2lut4G2UpfD/Jj4BOb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GUy8UAAADdAAAADwAAAAAAAAAA&#10;AAAAAAChAgAAZHJzL2Rvd25yZXYueG1sUEsFBgAAAAAEAAQA+QAAAJMDAAAAAA==&#10;" strokeweight="0"/>
                      <v:shape id="Freeform 11679" o:spid="_x0000_s1903" style="position:absolute;left:6596;top:3235;width:3;height:3;visibility:visible;mso-wrap-style:square;v-text-anchor:top" coordsize="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FaZccA&#10;AADdAAAADwAAAGRycy9kb3ducmV2LnhtbESPQWsCMRSE74X+h/AKvRTNdouiq1FKodAWKnUVvD42&#10;z+zazUu6SXX996Yg9DjMzDfMfNnbVhypC41jBY/DDARx5XTDRsF28zqYgAgRWWPrmBScKcBycXsz&#10;x0K7E6/pWEYjEoRDgQrqGH0hZahqshiGzhMnb+86izHJzkjd4SnBbSvzLBtLiw2nhRo9vdRUfZe/&#10;VsHD12j6Pv40P+z99qPcm3jYraZK3d/1zzMQkfr4H76237SCp3ySw9+b9ATk4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RWmXHAAAA3QAAAA8AAAAAAAAAAAAAAAAAmAIAAGRy&#10;cy9kb3ducmV2LnhtbFBLBQYAAAAABAAEAPUAAACMAwAAAAA=&#10;" path="m,9r2,2l3,12r2,l6,12,7,10,8,8,9,4,9,e" filled="f" strokeweight="0">
                        <v:path arrowok="t" o:connecttype="custom" o:connectlocs="0,0;0,0;0,0;0,0;0,0;0,0;0,0;0,0;0,0" o:connectangles="0,0,0,0,0,0,0,0,0"/>
                        <o:lock v:ext="edit" aspectratio="t"/>
                      </v:shape>
                      <v:line id="Line 11680" o:spid="_x0000_s1904" style="position:absolute;flip:x;visibility:visible;mso-wrap-style:square" from="6599,3225" to="6600,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PYYMcAAADdAAAADwAAAGRycy9kb3ducmV2LnhtbESPQWsCMRSE74X+h/AK3mq2ClW2RpGK&#10;UgqtqPXg7bl57i5uXpYkuum/bwqCx2FmvmEms2gacSXna8sKXvoZCOLC6ppLBT+75fMYhA/IGhvL&#10;pOCXPMymjw8TzLXteEPXbShFgrDPUUEVQptL6YuKDPq+bYmTd7LOYEjSlVI77BLcNHKQZa/SYM1p&#10;ocKW3isqztuLUbD5HvHRrS7xHI/d1/qwLz/3i7lSvac4fwMRKIZ7+Nb+0AqGg/EQ/t+kJ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c9hgxwAAAN0AAAAPAAAAAAAA&#10;AAAAAAAAAKECAABkcnMvZG93bnJldi54bWxQSwUGAAAAAAQABAD5AAAAlQMAAAAA&#10;" strokeweight="0"/>
                      <v:line id="Line 11681" o:spid="_x0000_s1905" style="position:absolute;flip:y;visibility:visible;mso-wrap-style:square" from="6598,3237" to="6606,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pAFMgAAADdAAAADwAAAGRycy9kb3ducmV2LnhtbESPT2sCMRTE70K/Q3hCb5rVlipbo0hL&#10;RQq1+O/g7bl53V3cvCxJdNNv3xQKPQ4z8xtmtoimETdyvrasYDTMQBAXVtdcKjjs3wZTED4ga2ws&#10;k4Jv8rCY3/VmmGvb8ZZuu1CKBGGfo4IqhDaX0hcVGfRD2xIn78s6gyFJV0rtsEtw08hxlj1JgzWn&#10;hQpbeqmouOyuRsF2M+GzW13jJZ67j8/TsXw/vi6Vuu/H5TOIQDH8h//aa63gYTx9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5pAFMgAAADdAAAADwAAAAAA&#10;AAAAAAAAAAChAgAAZHJzL2Rvd25yZXYueG1sUEsFBgAAAAAEAAQA+QAAAJYDAAAAAA==&#10;" strokeweight="0"/>
                      <v:line id="Line 11682" o:spid="_x0000_s1906" style="position:absolute;flip:x y;visibility:visible;mso-wrap-style:square" from="6661,3158" to="6662,3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ausMAAADdAAAADwAAAGRycy9kb3ducmV2LnhtbESPQWsCMRSE74X+h/AKvRTNaqmV1Sgi&#10;tUhvrvX+2Dw3i8nLkkRd/31TEDwOM98MM1/2zooLhdh6VjAaFiCIa69bbhT87jeDKYiYkDVaz6Tg&#10;RhGWi+enOZbaX3lHlyo1IpdwLFGBSakrpYy1IYdx6Dvi7B19cJiyDI3UAa+53Fk5LoqJdNhyXjDY&#10;0dpQfarOTsH752G/Pdk387OJznx926qehJtSry/9agYiUZ8e4Tu91ZkbTz/g/01+AnL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fyWrrDAAAA3QAAAA8AAAAAAAAAAAAA&#10;AAAAoQIAAGRycy9kb3ducmV2LnhtbFBLBQYAAAAABAAEAPkAAACRAwAAAAA=&#10;" strokeweight="0"/>
                      <v:shape id="Freeform 11683" o:spid="_x0000_s1907" style="position:absolute;left:6649;top:3164;width:13;height:13;visibility:visible;mso-wrap-style:square;v-text-anchor:top" coordsize="5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sk5sgA&#10;AADdAAAADwAAAGRycy9kb3ducmV2LnhtbESPT2vCQBTE74V+h+UJvRTd1IKE6CpiKViFFv8dvD2z&#10;zySYfRt3tyZ++26h0OMwM79hJrPO1OJGzleWFbwMEhDEudUVFwr2u/d+CsIHZI21ZVJwJw+z6ePD&#10;BDNtW97QbRsKESHsM1RQhtBkUvq8JIN+YBvi6J2tMxiidIXUDtsIN7UcJslIGqw4LpTY0KKk/LL9&#10;Ngrq8+f6dHSH6nlxvaRfRVi1bx8rpZ563XwMIlAX/sN/7aVW8DpMR/D7Jj4BOf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iyTmyAAAAN0AAAAPAAAAAAAAAAAAAAAAAJgCAABk&#10;cnMvZG93bnJldi54bWxQSwUGAAAAAAQABAD1AAAAjQMAAAAA&#10;" path="m,55l24,44,42,25,51,e" filled="f" strokeweight="0">
                        <v:path arrowok="t" o:connecttype="custom" o:connectlocs="0,0;0,0;0,0;0,0" o:connectangles="0,0,0,0"/>
                        <o:lock v:ext="edit" aspectratio="t"/>
                      </v:shape>
                      <v:shape id="Freeform 11684" o:spid="_x0000_s1908" style="position:absolute;left:6782;top:3242;width:8;height:3;visibility:visible;mso-wrap-style:square;v-text-anchor:top" coordsize="3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pZ8UA&#10;AADdAAAADwAAAGRycy9kb3ducmV2LnhtbESP0WrCQBRE3wv+w3ILfaubplQluoq0FOtTNfoBl+w1&#10;G8zeDdnVJP16VxD6OMzMGWax6m0trtT6yrGCt3ECgrhwuuJSwfHw/ToD4QOyxtoxKRjIw2o5elpg&#10;pl3He7rmoRQRwj5DBSaEJpPSF4Ys+rFriKN3cq3FEGVbSt1iF+G2lmmSTKTFiuOCwYY+DRXn/GIV&#10;hK+PybD7/eN0Yze5v3SNOQxbpV6e+/UcRKA+/Icf7R+t4D2dTeH+Jj4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WlnxQAAAN0AAAAPAAAAAAAAAAAAAAAAAJgCAABkcnMv&#10;ZG93bnJldi54bWxQSwUGAAAAAAQABAD1AAAAigMAAAAA&#10;" path="m31,2l26,9,12,10,,e" filled="f" strokeweight="0">
                        <v:path arrowok="t" o:connecttype="custom" o:connectlocs="0,0;0,0;0,0;0,0" o:connectangles="0,0,0,0"/>
                        <o:lock v:ext="edit" aspectratio="t"/>
                      </v:shape>
                      <v:shape id="Freeform 11685" o:spid="_x0000_s1909" style="position:absolute;left:6776;top:3227;width:6;height:26;visibility:visible;mso-wrap-style:square;v-text-anchor:top" coordsize="26,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BRAsQA&#10;AADdAAAADwAAAGRycy9kb3ducmV2LnhtbERPTWvCQBC9F/oflhF6KWajpSWkrlKFWukppiJ4G7LT&#10;JJidjdk1if++eyh4fLzvxWo0jeipc7VlBbMoBkFcWF1zqeDw8zlNQDiPrLGxTApu5GC1fHxYYKrt&#10;wHvqc1+KEMIuRQWV920qpSsqMugi2xIH7td2Bn2AXSl1h0MIN42cx/GbNFhzaKiwpU1FxTm/GgWa&#10;6HW7rpPs+dTnxyy7DF/fulTqaTJ+vIPwNPq7+N+90wpe5kmYG96EJ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AUQLEAAAA3QAAAA8AAAAAAAAAAAAAAAAAmAIAAGRycy9k&#10;b3ducmV2LnhtbFBLBQYAAAAABAAEAPUAAACJAwAAAAA=&#10;" path="m,106l18,84,26,56,25,26,14,e" filled="f" strokeweight="0">
                        <v:path arrowok="t" o:connecttype="custom" o:connectlocs="0,0;0,0;0,0;0,0;0,0" o:connectangles="0,0,0,0,0"/>
                        <o:lock v:ext="edit" aspectratio="t"/>
                      </v:shape>
                      <v:line id="Line 11686" o:spid="_x0000_s1910" style="position:absolute;flip:y;visibility:visible;mso-wrap-style:square" from="6781,3238" to="6782,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vvisgAAADdAAAADwAAAGRycy9kb3ducmV2LnhtbESPT2sCMRTE70K/Q3hCb5rVQqtbo0hL&#10;RQq1+O/g7bl53V3cvCxJdNNv3xQKPQ4z8xtmtoimETdyvrasYDTMQBAXVtdcKjjs3wYTED4ga2ws&#10;k4Jv8rCY3/VmmGvb8ZZuu1CKBGGfo4IqhDaX0hcVGfRD2xIn78s6gyFJV0rtsEtw08hxlj1KgzWn&#10;hQpbeqmouOyuRsF288Rnt7rGSzx3H5+nY/l+fF0qdd+Py2cQgWL4D/+111rBw3gy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ZvvisgAAADdAAAADwAAAAAA&#10;AAAAAAAAAAChAgAAZHJzL2Rvd25yZXYueG1sUEsFBgAAAAAEAAQA+QAAAJYDAAAAAA==&#10;" strokeweight="0"/>
                      <v:shape id="Freeform 11687" o:spid="_x0000_s1911" style="position:absolute;left:6775;top:3271;width:6;height:15;visibility:visible;mso-wrap-style:square;v-text-anchor:top" coordsize="2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8mBMIA&#10;AADdAAAADwAAAGRycy9kb3ducmV2LnhtbERPz2vCMBS+C/sfwhN200QHotUoMjoYEzaqXrw9mmdb&#10;bF5Kkmr335vDYMeP7/dmN9hW3MmHxrGG2VSBIC6dabjScD59TJYgQkQ22DomDb8UYLd9GW0wM+7B&#10;Bd2PsRIphEOGGuoYu0zKUNZkMUxdR5y4q/MWY4K+ksbjI4XbVs6VWkiLDaeGGjt6r6m8HXuroVh+&#10;5/lPWBxUcVn5r7JXsutzrV/Hw34NItIQ/8V/7k+j4W2+SvvTm/QE5P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XyYEwgAAAN0AAAAPAAAAAAAAAAAAAAAAAJgCAABkcnMvZG93&#10;bnJldi54bWxQSwUGAAAAAAQABAD1AAAAhwMAAAAA&#10;" path="m,60l18,32,26,e" filled="f" strokeweight="0">
                        <v:path arrowok="t" o:connecttype="custom" o:connectlocs="0,0;0,0;0,0" o:connectangles="0,0,0"/>
                        <o:lock v:ext="edit" aspectratio="t"/>
                      </v:shape>
                      <v:line id="Line 11688" o:spid="_x0000_s1912" style="position:absolute;flip:y;visibility:visible;mso-wrap-style:square" from="6775,3253" to="6776,3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R1UccAAADdAAAADwAAAGRycy9kb3ducmV2LnhtbESPQWsCMRSE74X+h/AK3mpWC7bdGkVa&#10;KiJo0erB23Pzuru4eVmS6MZ/bwqFHoeZ+YYZT6NpxIWcry0rGPQzEMSF1TWXCnbfn48vIHxA1thY&#10;JgVX8jCd3N+NMde24w1dtqEUCcI+RwVVCG0upS8qMuj7tiVO3o91BkOSrpTaYZfgppHDLBtJgzWn&#10;hQpbeq+oOG3PRsFm/cxHNz/HUzx2q6/DvlzuP2ZK9R7i7A1EoBj+w3/thVbwNHwd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HVRxwAAAN0AAAAPAAAAAAAA&#10;AAAAAAAAAKECAABkcnMvZG93bnJldi54bWxQSwUGAAAAAAQABAD5AAAAlQMAAAAA&#10;" strokeweight="0"/>
                      <v:line id="Line 11689" o:spid="_x0000_s1913" style="position:absolute;flip:x;visibility:visible;mso-wrap-style:square" from="6828,3306" to="6829,3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brJsgAAADdAAAADwAAAGRycy9kb3ducmV2LnhtbESPS2vDMBCE74X+B7GF3ho5LvThRAmh&#10;paUE0pLXIbeNtbFNrJWRlFj591Gh0OMwM98w42k0rTiT841lBcNBBoK4tLrhSsFm/fHwAsIHZI2t&#10;ZVJwIQ/Tye3NGAtte17SeRUqkSDsC1RQh9AVUvqyJoN+YDvi5B2sMxiSdJXUDvsEN63Ms+xJGmw4&#10;LdTY0VtN5XF1MgqW38+8d5+neIz7fvGz21bz7ftMqfu7OBuBCBTDf/iv/aUVPOav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ubrJsgAAADdAAAADwAAAAAA&#10;AAAAAAAAAAChAgAAZHJzL2Rvd25yZXYueG1sUEsFBgAAAAAEAAQA+QAAAJYDAAAAAA==&#10;" strokeweight="0"/>
                      <v:line id="Line 11690" o:spid="_x0000_s1914" style="position:absolute;flip:x;visibility:visible;mso-wrap-style:square" from="6826,3308" to="6828,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pOvcgAAADdAAAADwAAAGRycy9kb3ducmV2LnhtbESPT2sCMRTE74V+h/AEbzWrgq1bo0hL&#10;RQq1+O/g7bl53V3cvCxJdNNv3xQKPQ4z8xtmtoimETdyvrasYDjIQBAXVtdcKjjs3x6eQPiArLGx&#10;TAq+ycNifn83w1zbjrd024VSJAj7HBVUIbS5lL6oyKAf2JY4eV/WGQxJulJqh12Cm0aOsmwiDdac&#10;Fips6aWi4rK7GgXbzSOf3eoaL/HcfXyejuX78XWpVL8Xl88gAsXwH/5rr7WC8Wg6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apOvcgAAADdAAAADwAAAAAA&#10;AAAAAAAAAAChAgAAZHJzL2Rvd25yZXYueG1sUEsFBgAAAAAEAAQA+QAAAJYDAAAAAA==&#10;" strokeweight="0"/>
                      <v:line id="Line 11691" o:spid="_x0000_s1915" style="position:absolute;visibility:visible;mso-wrap-style:square" from="6731,3147" to="6779,3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hjscAAADdAAAADwAAAGRycy9kb3ducmV2LnhtbESPT2vCQBTE74LfYXlCb7rRtjZJs4qI&#10;xXpr/QMeH9nXZDH7NmRXTb99t1DocZiZ3zDFsreNuFHnjWMF00kCgrh02nCl4Hh4G6cgfEDW2Dgm&#10;Bd/kYbkYDgrMtbvzJ932oRIRwj5HBXUIbS6lL2uy6CeuJY7el+sshii7SuoO7xFuGzlLkrm0aDgu&#10;1NjSuqbysr9aBeZjvn3evZyyk9xsw/ScXlJjj0o9jPrVK4hAffgP/7XftYLHWfYE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v6GOxwAAAN0AAAAPAAAAAAAA&#10;AAAAAAAAAKECAABkcnMvZG93bnJldi54bWxQSwUGAAAAAAQABAD5AAAAlQMAAAAA&#10;" strokeweight="0"/>
                      <v:line id="Line 11692" o:spid="_x0000_s1916" style="position:absolute;flip:x;visibility:visible;mso-wrap-style:square" from="6693,3140" to="6770,3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9zUsgAAADdAAAADwAAAGRycy9kb3ducmV2LnhtbESPT0sDMRTE7wW/Q3iCtzZrRW3XpqW0&#10;KCLU0n8Hb6+b5+7SzcuSpN347Y0g9DjMzG+YySyaRlzI+dqygvtBBoK4sLrmUsF+99ofgfABWWNj&#10;mRT8kIfZ9KY3wVzbjjd02YZSJAj7HBVUIbS5lL6oyKAf2JY4ed/WGQxJulJqh12Cm0YOs+xJGqw5&#10;LVTY0qKi4rQ9GwWbz2c+urdzPMVjt1p/HcqPw3Ku1N1tnL+ACBTDNfzfftcKHobjR/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Q9zUsgAAADdAAAADwAAAAAA&#10;AAAAAAAAAAChAgAAZHJzL2Rvd25yZXYueG1sUEsFBgAAAAAEAAQA+QAAAJYDAAAAAA==&#10;" strokeweight="0"/>
                      <v:shape id="Freeform 11693" o:spid="_x0000_s1917" style="position:absolute;left:6749;top:3143;width:7;height:38;visibility:visible;mso-wrap-style:square;v-text-anchor:top" coordsize="29,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F/cQA&#10;AADdAAAADwAAAGRycy9kb3ducmV2LnhtbESPQWvCQBSE74X+h+UVvNWNEYJGVzGFggcpGMXzI/tM&#10;otm3YXfV+O/dQqHHYWa+YZbrwXTiTs63lhVMxgkI4srqlmsFx8P35wyED8gaO8uk4Eke1qv3tyXm&#10;2j54T/cy1CJC2OeooAmhz6X0VUMG/dj2xNE7W2cwROlqqR0+Itx0Mk2STBpsOS402NNXQ9W1vBkF&#10;8zQ7ybYYyt1Mu5u9FEXpfvZKjT6GzQJEoCH8h//aW61gms4z+H0Tn4B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BBf3EAAAA3QAAAA8AAAAAAAAAAAAAAAAAmAIAAGRycy9k&#10;b3ducmV2LnhtbFBLBQYAAAAABAAEAPUAAACJAwAAAAA=&#10;" path="m29,l9,35,,74r2,41l15,154e" filled="f" strokeweight="0">
                        <v:path arrowok="t" o:connecttype="custom" o:connectlocs="0,0;0,0;0,0;0,0;0,0" o:connectangles="0,0,0,0,0"/>
                        <o:lock v:ext="edit" aspectratio="t"/>
                      </v:shape>
                      <v:shape id="Freeform 11694" o:spid="_x0000_s1918" style="position:absolute;left:6743;top:3143;width:7;height:25;visibility:visible;mso-wrap-style:square;v-text-anchor:top" coordsize="27,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OIx8cA&#10;AADdAAAADwAAAGRycy9kb3ducmV2LnhtbESP0WrCQBRE34X+w3ILfTMbbbE2dZXSUuxDUGL8gEv2&#10;moRm74bsmsR+fVcQfBxm5gyz2oymET11rrasYBbFIIgLq2suFRzz7+kShPPIGhvLpOBCDjbrh8kK&#10;E20Hzqg/+FIECLsEFVTet4mUrqjIoItsSxy8k+0M+iC7UuoOhwA3jZzH8UIarDksVNjSZ0XF7+Fs&#10;FPTH5Tbry9Sl593pRfr8L9/PvpR6ehw/3kF4Gv09fGv/aAXP87dXuL4JT0C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1ziMfHAAAA3QAAAA8AAAAAAAAAAAAAAAAAmAIAAGRy&#10;cy9kb3ducmV2LnhtbFBLBQYAAAAABAAEAPUAAACMAwAAAAA=&#10;" path="m27,l6,47,,98e" filled="f" strokeweight="0">
                        <v:path arrowok="t" o:connecttype="custom" o:connectlocs="0,0;0,0;0,1" o:connectangles="0,0,0"/>
                        <o:lock v:ext="edit" aspectratio="t"/>
                      </v:shape>
                      <v:shape id="Freeform 11695" o:spid="_x0000_s1919" style="position:absolute;left:6780;top:3226;width:1;height:1;visibility:visible;mso-wrap-style:square;v-text-anchor:top" coordsize="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hTosEA&#10;AADdAAAADwAAAGRycy9kb3ducmV2LnhtbERPz2vCMBS+D/wfwhO8zVSFMatRiiJ4tW4Db8/mmVab&#10;l5JErf/9chjs+PH9Xq5724oH+dA4VjAZZyCIK6cbNgq+jrv3TxAhImtsHZOCFwVYrwZvS8y1e/KB&#10;HmU0IoVwyFFBHWOXSxmqmiyGseuIE3dx3mJM0BupPT5TuG3lNMs+pMWGU0ONHW1qqm7l3So4ncrz&#10;9moKWWTfP0dvNm0zn+2UGg37YgEiUh//xX/uvVYwm87T3PQmPQG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0oU6LBAAAA3QAAAA8AAAAAAAAAAAAAAAAAmAIAAGRycy9kb3du&#10;cmV2LnhtbFBLBQYAAAAABAAEAPUAAACGAwAAAAA=&#10;" path="m,7l,2,,e" filled="f" strokeweight="0">
                        <v:path arrowok="t" o:connecttype="custom" o:connectlocs="0,0;0,0;0,0" o:connectangles="0,0,0"/>
                        <o:lock v:ext="edit" aspectratio="t"/>
                      </v:shape>
                      <v:line id="Line 11696" o:spid="_x0000_s1920" style="position:absolute;visibility:visible;mso-wrap-style:square" from="6760,3195" to="6762,3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74OEMYAAADdAAAADwAAAGRycy9kb3ducmV2LnhtbESPQWvCQBSE7wX/w/KE3upGizZJs4qU&#10;FvXWWoUeH9lnsiT7NmS3Gv+9KxR6HGbmG6ZYDbYVZ+q9caxgOklAEJdOG64UHL4/nlIQPiBrbB2T&#10;git5WC1HDwXm2l34i877UIkIYZ+jgjqELpfSlzVZ9BPXEUfv5HqLIcq+krrHS4TbVs6SZCEtGo4L&#10;NXb0VlPZ7H+tAvO52Mx3L8fsKN83YfqTNqmxB6Uex8P6FUSgIfyH/9pbreB5lmV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u+DhDGAAAA3QAAAA8AAAAAAAAA&#10;AAAAAAAAoQIAAGRycy9kb3ducmV2LnhtbFBLBQYAAAAABAAEAPkAAACUAwAAAAA=&#10;" strokeweight="0"/>
                      <v:line id="Line 11697" o:spid="_x0000_s1921" style="position:absolute;flip:x y;visibility:visible;mso-wrap-style:square" from="7184,3503" to="7259,3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f15cEAAADdAAAADwAAAGRycy9kb3ducmV2LnhtbERPTWsCMRC9F/wPYQq9FM22gi2rUaTU&#10;It5c2/uwmW4Wk8mSpLr++86h0OPjfa82Y/DqQin3kQ08zSpQxG20PXcGPk+76SuoXJAt+shk4EYZ&#10;NuvJ3QprG698pEtTOiUhnGs04EoZaq1z6yhgnsWBWLjvmAIWganTNuFVwoPXz1W10AF7lgaHA705&#10;as/NTzAwf/k67c/+0R12Obj3D9+0i3Qz5uF+3C5BFRrLv/jPvbfim1eyX97IE9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t/XlwQAAAN0AAAAPAAAAAAAAAAAAAAAA&#10;AKECAABkcnMvZG93bnJldi54bWxQSwUGAAAAAAQABAD5AAAAjwMAAAAA&#10;" strokeweight="0"/>
                      <v:shape id="Freeform 11698" o:spid="_x0000_s1922" style="position:absolute;left:7160;top:3575;width:41;height:29;visibility:visible;mso-wrap-style:square;v-text-anchor:top" coordsize="161,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RsBcQA&#10;AADdAAAADwAAAGRycy9kb3ducmV2LnhtbESPT2sCMRTE7wW/Q3hCbzVR6x9Ws4stCL1qq14fm+dm&#10;cfOybNJ1/fZNodDjMDO/YbbF4BrRUxdqzxqmEwWCuPSm5krD1+f+ZQ0iRGSDjWfS8KAART562mJm&#10;/J0P1B9jJRKEQ4YabIxtJmUoLTkME98SJ+/qO4cxya6SpsN7grtGzpRaSoc1pwWLLb1bKm/Hb6eh&#10;P68Unt5eTakW+8ficDX9xRqtn8fDbgMi0hD/w3/tD6NhPldT+H2Tno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0bAXEAAAA3QAAAA8AAAAAAAAAAAAAAAAAmAIAAGRycy9k&#10;b3ducmV2LnhtbFBLBQYAAAAABAAEAPUAAACJAwAAAAA=&#10;" path="m159,116r2,-11l159,93,147,71,132,50,111,33,86,19,59,9,30,3,,e" filled="f" strokeweight="0">
                        <v:path arrowok="t" o:connecttype="custom" o:connectlocs="1,1;1,1;1,1;1,0;1,0;1,0;1,0;0,0;0,0;0,0" o:connectangles="0,0,0,0,0,0,0,0,0,0"/>
                        <o:lock v:ext="edit" aspectratio="t"/>
                      </v:shape>
                      <v:line id="Line 11699" o:spid="_x0000_s1923" style="position:absolute;flip:x y;visibility:visible;mso-wrap-style:square" from="7186,3483" to="7278,3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nOCcMAAADdAAAADwAAAGRycy9kb3ducmV2LnhtbESPQWsCMRSE7wX/Q3gFL6Vmq2BlaxQp&#10;KuKta70/Nq+bxeRlSaKu/94IQo/DzDfDzJe9s+JCIbaeFXyMChDEtdctNwp+D5v3GYiYkDVaz6Tg&#10;RhGWi8HLHEvtr/xDlyo1IpdwLFGBSakrpYy1IYdx5Dvi7P354DBlGRqpA15zubNyXBRT6bDlvGCw&#10;o29D9ak6OwWTz+Nhd7JvZr+Jzqy3tqqn4abU8LVffYFI1Kf/8JPe6cxNijE83uQnIB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pzgnDAAAA3QAAAA8AAAAAAAAAAAAA&#10;AAAAoQIAAGRycy9kb3ducmV2LnhtbFBLBQYAAAAABAAEAPkAAACRAwAAAAA=&#10;" strokeweight="0"/>
                      <v:line id="Line 11700" o:spid="_x0000_s1924" style="position:absolute;flip:y;visibility:visible;mso-wrap-style:square" from="7102,3640" to="7259,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HUp8cAAADdAAAADwAAAGRycy9kb3ducmV2LnhtbESPT2sCMRTE74V+h/AKvdWsXWjLahRp&#10;aRHBiv8O3p6b5+7i5mVJopt+e1Mo9DjMzG+Y8TSaVlzJ+cayguEgA0FcWt1wpWC3/Xx6A+EDssbW&#10;Min4IQ/Tyf3dGAtte17TdRMqkSDsC1RQh9AVUvqyJoN+YDvi5J2sMxiSdJXUDvsEN618zrIXabDh&#10;tFBjR+81lefNxShYf7/y0X1d4jke++XqsK8W+4+ZUo8PcTYCESiG//Bfe64V5HmWw++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dSnxwAAAN0AAAAPAAAAAAAA&#10;AAAAAAAAAKECAABkcnMvZG93bnJldi54bWxQSwUGAAAAAAQABAD5AAAAlQMAAAAA&#10;" strokeweight="0"/>
                      <v:line id="Line 11701" o:spid="_x0000_s1925" style="position:absolute;flip:y;visibility:visible;mso-wrap-style:square" from="7106,3627" to="7259,3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hM08cAAADdAAAADwAAAGRycy9kb3ducmV2LnhtbESPT2sCMRTE7wW/Q3hCbzVbLbasRhFL&#10;SynY4r+Dt+fmdXdx87Ik0U2/vREKPQ4z8xtmOo+mERdyvras4HGQgSAurK65VLDbvj28gPABWWNj&#10;mRT8kof5rHc3xVzbjtd02YRSJAj7HBVUIbS5lL6oyKAf2JY4eT/WGQxJulJqh12Cm0YOs2wsDdac&#10;FipsaVlRcdqcjYL11zMf3fs5nuKxW30f9uXn/nWh1H0/LiYgAsXwH/5rf2gFo1H2BL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qEzTxwAAAN0AAAAPAAAAAAAA&#10;AAAAAAAAAKECAABkcnMvZG93bnJldi54bWxQSwUGAAAAAAQABAD5AAAAlQMAAAAA&#10;" strokeweight="0"/>
                      <v:line id="Line 11702" o:spid="_x0000_s1926" style="position:absolute;flip:x y;visibility:visible;mso-wrap-style:square" from="7076,3619" to="7092,3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WfcMAAADdAAAADwAAAGRycy9kb3ducmV2LnhtbESPQWsCMRSE7wX/Q3hCL6VmrdTKahSR&#10;WqS3rvX+2Dw3i8nLkkRd/31TEDwOM98Ms1j1zooLhdh6VjAeFSCIa69bbhT87revMxAxIWu0nknB&#10;jSKsloOnBZbaX/mHLlVqRC7hWKICk1JXShlrQw7jyHfE2Tv64DBlGRqpA15zubPyrSim0mHLecFg&#10;RxtD9ak6OwWTj8N+d7Iv5nsbnfn8slU9DTelnof9eg4iUZ8e4Tu905mbFO/w/yY/Ab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AVn3DAAAA3QAAAA8AAAAAAAAAAAAA&#10;AAAAoQIAAGRycy9kb3ducmV2LnhtbFBLBQYAAAAABAAEAPkAAACRAwAAAAA=&#10;" strokeweight="0"/>
                      <v:shape id="Freeform 11703" o:spid="_x0000_s1927" style="position:absolute;left:7092;top:3645;width:12;height:3;visibility:visible;mso-wrap-style:square;v-text-anchor:top" coordsize="4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krS8YA&#10;AADdAAAADwAAAGRycy9kb3ducmV2LnhtbESPQWsCMRSE74X+h/AK3jSrorVbo0ihKHhpVxF6e2xe&#10;d1eTl7CJ7vbfNwWhx2FmvmGW694acaM2NI4VjEcZCOLS6YYrBcfD+3ABIkRkjcYxKfihAOvV48MS&#10;c+06/qRbESuRIBxyVFDH6HMpQ1mTxTBynjh53661GJNsK6lb7BLcGjnJsrm02HBaqNHTW03lpbha&#10;BR9ddd56f9p/4cvsud9b05x3RqnBU795BRGpj//he3unFUyn2Rz+3qQn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9krS8YAAADdAAAADwAAAAAAAAAAAAAAAACYAgAAZHJz&#10;L2Rvd25yZXYueG1sUEsFBgAAAAAEAAQA9QAAAIsDAAAAAA==&#10;" path="m47,15l33,5,17,,,1e" filled="f" strokeweight="0">
                        <v:path arrowok="t" o:connecttype="custom" o:connectlocs="0,0;0,0;0,0;0,0" o:connectangles="0,0,0,0"/>
                        <o:lock v:ext="edit" aspectratio="t"/>
                      </v:shape>
                      <v:line id="Line 11704" o:spid="_x0000_s1928" style="position:absolute;visibility:visible;mso-wrap-style:square" from="7092,3645" to="7094,3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al48UAAADdAAAADwAAAGRycy9kb3ducmV2LnhtbESPT4vCMBTE7wt+h/AEb2uqslqrUURc&#10;dG/+BY+P5tkGm5fSZLX77c3Cwh6HmfkNM1+2thIParxxrGDQT0AQ504bLhScT5/vKQgfkDVWjknB&#10;D3lYLjpvc8y0e/KBHsdQiAhhn6GCMoQ6k9LnJVn0fVcTR+/mGoshyqaQusFnhNtKDpNkLC0ajgsl&#10;1rQuKb8fv60Csx9vP74ml+lFbrZhcE3vqbFnpXrddjUDEagN/+G/9k4rGI2SC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4al48UAAADdAAAADwAAAAAAAAAA&#10;AAAAAAChAgAAZHJzL2Rvd25yZXYueG1sUEsFBgAAAAAEAAQA+QAAAJMDAAAAAA==&#10;" strokeweight="0"/>
                      <v:line id="Line 11705" o:spid="_x0000_s1929" style="position:absolute;flip:y;visibility:visible;mso-wrap-style:square" from="7060,3662" to="7091,3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VG1sQAAADdAAAADwAAAGRycy9kb3ducmV2LnhtbERPy2oCMRTdF/yHcAV3NWOFtoxGEaUi&#10;Qlt8LdxdJ9eZwcnNkEQn/ftmUejycN7TeTSNeJDztWUFo2EGgriwuuZSwfHw8fwOwgdkjY1lUvBD&#10;Huaz3tMUc2073tFjH0qRQtjnqKAKoc2l9EVFBv3QtsSJu1pnMCToSqkddincNPIly16lwZpTQ4Ut&#10;LSsqbvu7UbD7euOLW9/jLV66z+/zqdyeVgulBv24mIAIFMO/+M+90QrG4yzNTW/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5UbWxAAAAN0AAAAPAAAAAAAAAAAA&#10;AAAAAKECAABkcnMvZG93bnJldi54bWxQSwUGAAAAAAQABAD5AAAAkgMAAAAA&#10;" strokeweight="0"/>
                      <v:shape id="Freeform 11706" o:spid="_x0000_s1930" style="position:absolute;left:7091;top:3662;width:11;height:3;visibility:visible;mso-wrap-style:square;v-text-anchor:top" coordsize="4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a/OcUA&#10;AADdAAAADwAAAGRycy9kb3ducmV2LnhtbESPQWsCMRSE70L/Q3gFb5ptpVZXo5SCKHixtgjeHpvX&#10;3bXJS9hEd/vvjSB4HGbmG2a+7KwRF2pC7VjByzADQVw4XXOp4Od7NZiACBFZo3FMCv4pwHLx1Jtj&#10;rl3LX3TZx1IkCIccFVQx+lzKUFRkMQydJ07er2ssxiSbUuoG2wS3Rr5m2VharDktVOjps6Lib3+2&#10;CnZteVp7f9gecfr23m2tqU8bo1T/ufuYgYjUxUf43t5oBaNRNoXbm/QE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Rr85xQAAAN0AAAAPAAAAAAAAAAAAAAAAAJgCAABkcnMv&#10;ZG93bnJldi54bWxQSwUGAAAAAAQABAD1AAAAigMAAAAA&#10;" path="m,l9,8r12,5l34,15,47,14e" filled="f" strokeweight="0">
                        <v:path arrowok="t" o:connecttype="custom" o:connectlocs="0,0;0,0;0,0;0,0;0,0" o:connectangles="0,0,0,0,0"/>
                        <o:lock v:ext="edit" aspectratio="t"/>
                      </v:shape>
                      <v:shape id="Freeform 11707" o:spid="_x0000_s1931" style="position:absolute;left:7094;top:3648;width:12;height:4;visibility:visible;mso-wrap-style:square;v-text-anchor:top" coordsize="48,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WimcMA&#10;AADdAAAADwAAAGRycy9kb3ducmV2LnhtbERP3WqDMBS+L+wdwhnspqyxEzZxjaW0FAZD0K4PcGbO&#10;VDQnYjK1b99cDHb58f3v9ovpxUSjay0r2G4iEMSV1S3XCq5f5+cEhPPIGnvLpOBGDvbZw2qHqbYz&#10;lzRdfC1CCLsUFTTeD6mUrmrIoNvYgThwP3Y06AMca6lHnEO46eVLFL1Kgy2HhgYHOjZUdZdfo6CL&#10;D6fiMy8TMyTt+pqfv+vCvSn19Lgc3kF4Wvy/+M/9oRXE8TbsD2/CE5DZ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WimcMAAADdAAAADwAAAAAAAAAAAAAAAACYAgAAZHJzL2Rv&#10;d25yZXYueG1sUEsFBgAAAAAEAAQA9QAAAIgDAAAAAA==&#10;" path="m48,16l39,8,28,3,15,,,1e" filled="f" strokeweight="0">
                        <v:path arrowok="t" o:connecttype="custom" o:connectlocs="0,0;0,0;0,0;0,0;0,0" o:connectangles="0,0,0,0,0"/>
                        <o:lock v:ext="edit" aspectratio="t"/>
                      </v:shape>
                      <v:line id="Line 11708" o:spid="_x0000_s1932" style="position:absolute;flip:x;visibility:visible;mso-wrap-style:square" from="7067,3648" to="7094,3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Z5lsgAAADdAAAADwAAAGRycy9kb3ducmV2LnhtbESPQUsDMRSE74L/ITzBm82uhSpr01IU&#10;RYRautpDb6+b192lm5clSbvpv28EocdhZr5hpvNoOnEi51vLCvJRBoK4srrlWsHvz/vDMwgfkDV2&#10;lknBmTzMZ7c3Uyy0HXhNpzLUIkHYF6igCaEvpPRVQwb9yPbEydtbZzAk6WqpHQ4Jbjr5mGUTabDl&#10;tNBgT68NVYfyaBSsv5945z6O8RB3w3K13dRfm7eFUvd3cfECIlAM1/B/+1MrGI/zHP7ep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QZ5lsgAAADdAAAADwAAAAAA&#10;AAAAAAAAAAChAgAAZHJzL2Rvd25yZXYueG1sUEsFBgAAAAAEAAQA+QAAAJYDAAAAAA==&#10;" strokeweight="0"/>
                      <v:line id="Line 11709" o:spid="_x0000_s1933" style="position:absolute;visibility:visible;mso-wrap-style:square" from="7104,3648" to="7106,3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iQpsYAAADdAAAADwAAAGRycy9kb3ducmV2LnhtbESPT2vCQBTE7wW/w/KE3nQTpRqjq4i0&#10;aG+tf8DjI/tMFrNvQ3ar6bd3C0KPw8z8hlmsOluLG7XeOFaQDhMQxIXThksFx8PHIAPhA7LG2jEp&#10;+CUPq2XvZYG5dnf+pts+lCJC2OeooAqhyaX0RUUW/dA1xNG7uNZiiLItpW7xHuG2lqMkmUiLhuNC&#10;hQ1tKiqu+x+rwHxNtm+f09PsJN+3IT1n18zYo1Kv/W49BxGoC//hZ3unFYzH6Q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4okKbGAAAA3QAAAA8AAAAAAAAA&#10;AAAAAAAAoQIAAGRycy9kb3ducmV2LnhtbFBLBQYAAAAABAAEAPkAAACUAwAAAAA=&#10;" strokeweight="0"/>
                      <v:line id="Line 11710" o:spid="_x0000_s1934" style="position:absolute;flip:x y;visibility:visible;mso-wrap-style:square" from="7078,3606" to="7104,3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z9T8MAAADdAAAADwAAAGRycy9kb3ducmV2LnhtbESPQWsCMRSE74X+h/AKvRTN6oItq1GK&#10;aBFvXdv7Y/O6WUxeliTq+u+NIPQ4zHwzzGI1OCvOFGLnWcFkXIAgbrzuuFXwc9iOPkDEhKzReiYF&#10;V4qwWj4/LbDS/sLfdK5TK3IJxwoVmJT6SsrYGHIYx74nzt6fDw5TlqGVOuAllzsrp0Uxkw47zgsG&#10;e1obao71ySko338Pu6N9M/ttdGbzZetmFq5Kvb4Mn3MQiYb0H37QO525clLC/U1+An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8/U/DAAAA3QAAAA8AAAAAAAAAAAAA&#10;AAAAoQIAAGRycy9kb3ducmV2LnhtbFBLBQYAAAAABAAEAPkAAACRAwAAAAA=&#10;" strokeweight="0"/>
                      <v:line id="Line 11711" o:spid="_x0000_s1935" style="position:absolute;visibility:visible;mso-wrap-style:square" from="7244,3642" to="7264,3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2tScYAAADdAAAADwAAAGRycy9kb3ducmV2LnhtbESPQWvCQBSE74X+h+UVvNVNtLUxuoqI&#10;xXprrYLHR/aZLGbfhuyq8d+7hYLHYWa+YabzztbiQq03jhWk/QQEceG04VLB7vfzNQPhA7LG2jEp&#10;uJGH+ez5aYq5dlf+ocs2lCJC2OeooAqhyaX0RUUWfd81xNE7utZiiLItpW7xGuG2loMkGUmLhuNC&#10;hQ0tKypO27NVYL5H6/fNx368l6t1SA/ZKTN2p1TvpVtMQATqwiP83/7SCobD9A3+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6NrUnGAAAA3QAAAA8AAAAAAAAA&#10;AAAAAAAAoQIAAGRycy9kb3ducmV2LnhtbFBLBQYAAAAABAAEAPkAAACUAwAAAAA=&#10;" strokeweight="0"/>
                      <v:shape id="Freeform 11712" o:spid="_x0000_s1936" style="position:absolute;left:7132;top:3674;width:52;height:15;visibility:visible;mso-wrap-style:square;v-text-anchor:top" coordsize="20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PpvccA&#10;AADdAAAADwAAAGRycy9kb3ducmV2LnhtbESPT2vCQBTE7wW/w/KE3uomSqVEN0GshV7E/4i3R/aZ&#10;BLNv0+w2pt++WxB6HGbmN8w8600tOmpdZVlBPIpAEOdWV1woOB4+Xt5AOI+ssbZMCn7IQZYOnuaY&#10;aHvnHXV7X4gAYZeggtL7JpHS5SUZdCPbEAfvaluDPsi2kLrFe4CbWo6jaCoNVhwWSmxoWVJ+238b&#10;BbxbHeN1M35fXTbnePu16NabU6fU87BfzEB46v1/+NH+1Aomk/gV/t6EJy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5j6b3HAAAA3QAAAA8AAAAAAAAAAAAAAAAAmAIAAGRy&#10;cy9kb3ducmV2LnhtbFBLBQYAAAAABAAEAPUAAACMAwAAAAA=&#10;" path="m,l5,19,25,39,57,53r40,7l136,58,172,48,196,31,206,9r1,-3e" filled="f" strokeweight="0">
                        <v:path arrowok="t" o:connecttype="custom" o:connectlocs="0,0;0,0;0,0;0,0;1,0;1,0;1,0;1,0;1,0;1,0" o:connectangles="0,0,0,0,0,0,0,0,0,0"/>
                        <o:lock v:ext="edit" aspectratio="t"/>
                      </v:shape>
                      <v:shape id="Freeform 11713" o:spid="_x0000_s1937" style="position:absolute;left:7141;top:3686;width:32;height:5;visibility:visible;mso-wrap-style:square;v-text-anchor:top" coordsize="130,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f/p8YA&#10;AADdAAAADwAAAGRycy9kb3ducmV2LnhtbESP0WrCQBRE3wX/YbmFvkjdWDEt0VUkoBRfxOgH3Gav&#10;SWj2bsiuJvn7riD4OMzMGWa16U0t7tS6yrKC2TQCQZxbXXGh4HLefXyDcB5ZY22ZFAzkYLMej1aY&#10;aNvxie6ZL0SAsEtQQel9k0jp8pIMuqltiIN3ta1BH2RbSN1iF+Cmlp9RFEuDFYeFEhtKS8r/sptR&#10;cPzaTw6/t/gQdYvsGA9Duq92qVLvb/12CcJT71/hZ/tHK5jPZzE83oQnI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lf/p8YAAADdAAAADwAAAAAAAAAAAAAAAACYAgAAZHJz&#10;L2Rvd25yZXYueG1sUEsFBgAAAAAEAAQA9QAAAIsDAAAAAA==&#10;" path="m,l42,17r45,1l130,4e" filled="f" strokeweight="0">
                        <v:path arrowok="t" o:connecttype="custom" o:connectlocs="0,0;0,0;0,0;0,0" o:connectangles="0,0,0,0"/>
                        <o:lock v:ext="edit" aspectratio="t"/>
                      </v:shape>
                      <v:line id="Line 11714" o:spid="_x0000_s1938" style="position:absolute;flip:y;visibility:visible;mso-wrap-style:square" from="7173,3685" to="7177,3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NEeccAAADdAAAADwAAAGRycy9kb3ducmV2LnhtbESPQWsCMRSE70L/Q3iF3jRrhVpWo0iL&#10;UgpWtPXg7bl53V3cvCxJdOO/N0Khx2FmvmGm82gacSHna8sKhoMMBHFhdc2lgp/vZf8VhA/IGhvL&#10;pOBKHuazh94Uc2073tJlF0qRIOxzVFCF0OZS+qIig35gW+Lk/VpnMCTpSqkddgluGvmcZS/SYM1p&#10;ocKW3ioqTruzUbD9GvPRrc7xFI/denPYl5/794VST49xMQERKIb/8F/7QysYjYZjuL9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o0R5xwAAAN0AAAAPAAAAAAAA&#10;AAAAAAAAAKECAABkcnMvZG93bnJldi54bWxQSwUGAAAAAAQABAD5AAAAlQMAAAAA&#10;" strokeweight="0"/>
                      <v:line id="Line 11715" o:spid="_x0000_s1939" style="position:absolute;visibility:visible;mso-wrap-style:square" from="7138,3684" to="7141,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CnTMIAAADdAAAADwAAAGRycy9kb3ducmV2LnhtbERPz2vCMBS+C/sfwht407QTXdcZZYji&#10;vGmnsOOjeWuDzUtpotb/3hwGHj++3/Nlbxtxpc4bxwrScQKCuHTacKXg+LMZZSB8QNbYOCYFd/Kw&#10;XLwM5phrd+MDXYtQiRjCPkcFdQhtLqUva7Lox64ljtyf6yyGCLtK6g5vMdw28i1JZtKi4dhQY0ur&#10;mspzcbEKzH62ne7eTx8nud6G9Dc7Z8YelRq+9l+fIAL14Sn+d39rBZNJGufGN/EJ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8CnTMIAAADdAAAADwAAAAAAAAAAAAAA&#10;AAChAgAAZHJzL2Rvd25yZXYueG1sUEsFBgAAAAAEAAQA+QAAAJADAAAAAA==&#10;" strokeweight="0"/>
                      <v:shape id="Freeform 11716" o:spid="_x0000_s1940" style="position:absolute;left:7180;top:3604;width:21;height:18;visibility:visible;mso-wrap-style:square;v-text-anchor:top" coordsize="82,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zNBMUA&#10;AADdAAAADwAAAGRycy9kb3ducmV2LnhtbESP3WoCMRSE7wu+QziCN6Vmt4LUrVFKpeDPVbd9gOPm&#10;dHdpcrIkUePbNwXBy2FmvmGW62SNOJMPvWMF5bQAQdw43XOr4Pvr4+kFRIjIGo1jUnClAOvV6GGJ&#10;lXYX/qRzHVuRIRwqVNDFOFRShqYji2HqBuLs/ThvMWbpW6k9XjLcGvlcFHNpsee80OFA7x01v/XJ&#10;Kti7zXXn55TKY3pcHJM07WFnlJqM09sriEgp3sO39lYrmM3KBfy/yU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nM0ExQAAAN0AAAAPAAAAAAAAAAAAAAAAAJgCAABkcnMv&#10;ZG93bnJldi54bWxQSwUGAAAAAAQABAD1AAAAigMAAAAA&#10;" path="m,74l43,55,70,30,82,e" filled="f" strokeweight="0">
                        <v:path arrowok="t" o:connecttype="custom" o:connectlocs="0,0;0,0;0,0;0,0" o:connectangles="0,0,0,0"/>
                        <o:lock v:ext="edit" aspectratio="t"/>
                      </v:shape>
                      <v:line id="Line 11717" o:spid="_x0000_s1941" style="position:absolute;visibility:visible;mso-wrap-style:square" from="7181,3583" to="7186,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ph98MAAADdAAAADwAAAGRycy9kb3ducmV2LnhtbERPz2vCMBS+D/Y/hDfYbaZVdLWayhgT&#10;t5vTFjw+mrc22LyUJtP635vDYMeP7/d6M9pOXGjwxrGCdJKAIK6dNtwoKI/blwyED8gaO8ek4EYe&#10;NsXjwxpz7a78TZdDaEQMYZ+jgjaEPpfS1y1Z9BPXE0fuxw0WQ4RDI/WA1xhuOzlNkoW0aDg2tNjT&#10;e0v1+fBrFZj9Yjf/eq2WlfzYhfSUnTNjS6Wen8a3FYhAY/gX/7k/tYLZbBr3xzfxCcji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aYffDAAAA3QAAAA8AAAAAAAAAAAAA&#10;AAAAoQIAAGRycy9kb3ducmV2LnhtbFBLBQYAAAAABAAEAPkAAACRAwAAAAA=&#10;" strokeweight="0"/>
                      <v:line id="Line 11718" o:spid="_x0000_s1942" style="position:absolute;flip:x;visibility:visible;mso-wrap-style:square" from="7171,3590" to="7186,3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qzK8cAAADdAAAADwAAAGRycy9kb3ducmV2LnhtbESPT2sCMRTE74V+h/AKvdWsCrWsRpGK&#10;pRSs+O/g7bl53V3cvCxJdNNvbwpCj8PM/IaZzKJpxJWcry0r6PcyEMSF1TWXCva75csbCB+QNTaW&#10;ScEveZhNHx8mmGvb8Yau21CKBGGfo4IqhDaX0hcVGfQ92xIn78c6gyFJV0rtsEtw08hBlr1KgzWn&#10;hQpbeq+oOG8vRsHme8Qn93GJ53jqVuvjofw6LOZKPT/F+RhEoBj+w/f2p1YwHA768PcmPQ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arMrxwAAAN0AAAAPAAAAAAAA&#10;AAAAAAAAAKECAABkcnMvZG93bnJldi54bWxQSwUGAAAAAAQABAD5AAAAlQMAAAAA&#10;" strokeweight="0"/>
                      <v:shape id="Freeform 11719" o:spid="_x0000_s1943" style="position:absolute;left:7171;top:3590;width:9;height:32;visibility:visible;mso-wrap-style:square;v-text-anchor:top" coordsize="37,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j30sYA&#10;AADdAAAADwAAAGRycy9kb3ducmV2LnhtbESPQWvCQBSE74L/YXmCt7pptKWNrtIKUsVetPX+yL5k&#10;U7NvY3ar8d+7hYLHYWa+YWaLztbiTK2vHCt4HCUgiHOnKy4VfH+tHl5A+ICssXZMCq7kYTHv92aY&#10;aXfhHZ33oRQRwj5DBSaEJpPS54Ys+pFriKNXuNZiiLItpW7xEuG2lmmSPEuLFccFgw0tDeXH/a9V&#10;cPyYbEt7WD1tXs3Pabkr3j/XhVFqOOjepiACdeEe/m+vtYLxOE3h7018An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j30sYAAADdAAAADwAAAAAAAAAAAAAAAACYAgAAZHJz&#10;L2Rvd25yZXYueG1sUEsFBgAAAAAEAAQA9QAAAIsDAAAAAA==&#10;" path="m,l12,26,23,55,33,91r4,38e" filled="f" strokeweight="0">
                        <v:path arrowok="t" o:connecttype="custom" o:connectlocs="0,0;0,0;0,0;0,0;0,0" o:connectangles="0,0,0,0,0"/>
                        <o:lock v:ext="edit" aspectratio="t"/>
                      </v:shape>
                      <v:shape id="Freeform 11720" o:spid="_x0000_s1944" style="position:absolute;left:7119;top:3610;width:81;height:24;visibility:visible;mso-wrap-style:square;v-text-anchor:top" coordsize="327,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6DmccA&#10;AADdAAAADwAAAGRycy9kb3ducmV2LnhtbESPQWvCQBSE7wX/w/KEXkrd1IAt0VWkJdCKVJLq/Zl9&#10;JqHZtyG7NfHfu4LQ4zAz3zCL1WAacabO1ZYVvEwiEMSF1TWXCvY/6fMbCOeRNTaWScGFHKyWo4cF&#10;Jtr2nNE596UIEHYJKqi8bxMpXVGRQTexLXHwTrYz6IPsSqk77APcNHIaRTNpsOawUGFL7xUVv/mf&#10;UZB/Zx/cf22PT7tNut3tXw81rlOlHsfDeg7C0+D/w/f2p1YQx9MYbm/CE5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Og5nHAAAA3QAAAA8AAAAAAAAAAAAAAAAAmAIAAGRy&#10;cy9kb3ducmV2LnhtbFBLBQYAAAAABAAEAPUAAACMAwAAAAA=&#10;" path="m,l8,30,36,58,77,79r53,12l187,93r54,-9l285,66,314,41,327,11r,-1e" filled="f" strokeweight="0">
                        <v:path arrowok="t" o:connecttype="custom" o:connectlocs="0,0;0,0;0,0;0,0;0,1;1,1;1,1;1,0;1,0;1,0;1,0" o:connectangles="0,0,0,0,0,0,0,0,0,0,0"/>
                        <o:lock v:ext="edit" aspectratio="t"/>
                      </v:shape>
                      <v:shape id="Freeform 11721" o:spid="_x0000_s1945" style="position:absolute;left:7139;top:3651;width:49;height:13;visibility:visible;mso-wrap-style:square;v-text-anchor:top" coordsize="19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asBsQA&#10;AADdAAAADwAAAGRycy9kb3ducmV2LnhtbESPQWsCMRSE7wX/Q3iCt5rt2lrZGkUEQRQErRdvj83r&#10;ZunmZUmiu/57UxB6HGbmG2a+7G0jbuRD7VjB2zgDQVw6XXOl4Py9eZ2BCBFZY+OYFNwpwHIxeJlj&#10;oV3HR7qdYiUShEOBCkyMbSFlKA1ZDGPXEifvx3mLMUlfSe2xS3DbyDzLptJizWnBYEtrQ+Xv6WoV&#10;XM6ZPOyaz6tB3+0/NoeccJcrNRr2qy8Qkfr4H362t1rBZJK/w9+b9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GrAbEAAAA3QAAAA8AAAAAAAAAAAAAAAAAmAIAAGRycy9k&#10;b3ducmV2LnhtbFBLBQYAAAAABAAEAPUAAACJAwAAAAA=&#10;" path="m198,l188,15,159,35,118,46,72,48,26,41,,31e" filled="f" strokeweight="0">
                        <v:path arrowok="t" o:connecttype="custom" o:connectlocs="1,0;1,0;0,0;0,0;0,0;0,0;0,0" o:connectangles="0,0,0,0,0,0,0"/>
                        <o:lock v:ext="edit" aspectratio="t"/>
                      </v:shape>
                      <v:shape id="Freeform 11722" o:spid="_x0000_s1946" style="position:absolute;left:7119;top:3601;width:46;height:24;visibility:visible;mso-wrap-style:square;v-text-anchor:top" coordsize="18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peSMgA&#10;AADdAAAADwAAAGRycy9kb3ducmV2LnhtbESPT2sCMRTE70K/Q3gFL6JZtYpsjVKFQouC+Ofg3l43&#10;r7tLNy/pJtXtt2+EgsdhZn7DzJetqcWFGl9ZVjAcJCCIc6srLhScjq/9GQgfkDXWlknBL3lYLh46&#10;c0y1vfKeLodQiAhhn6KCMgSXSunzkgz6gXXE0fu0jcEQZVNI3eA1wk0tR0kylQYrjgslOlqXlH8d&#10;foyCJ4/ZJtu5D+xt3Xn4fcpWq/27Ut3H9uUZRKA23MP/7TetYDweTeD2Jj4Buf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Gl5IyAAAAN0AAAAPAAAAAAAAAAAAAAAAAJgCAABk&#10;cnMvZG93bnJldi54bWxQSwUGAAAAAAQABAD1AAAAjQMAAAAA&#10;" path="m,l,1,8,31,35,58,75,80r51,12l182,95e" filled="f" strokeweight="0">
                        <v:path arrowok="t" o:connecttype="custom" o:connectlocs="0,0;0,0;0,0;0,0;0,0;1,1;1,1" o:connectangles="0,0,0,0,0,0,0"/>
                        <o:lock v:ext="edit" aspectratio="t"/>
                      </v:shape>
                      <v:line id="Line 11723" o:spid="_x0000_s1947" style="position:absolute;flip:x y;visibility:visible;mso-wrap-style:square" from="7156,3590" to="7162,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eUasMAAADdAAAADwAAAGRycy9kb3ducmV2LnhtbESPQWsCMRSE74X+h/CEXopmVdiW1ShF&#10;ahFvXdv7Y/PcLCYvS5Lq+u+NIPQ4zHwzzHI9OCvOFGLnWcF0UoAgbrzuuFXwc9iO30HEhKzReiYF&#10;V4qwXj0/LbHS/sLfdK5TK3IJxwoVmJT6SsrYGHIYJ74nzt7RB4cpy9BKHfCSy52Vs6IopcOO84LB&#10;njaGmlP95xTM334Pu5N9NfttdObzy9ZNGa5KvYyGjwWIREP6Dz/onc7cfFbC/U1+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enlGrDAAAA3QAAAA8AAAAAAAAAAAAA&#10;AAAAoQIAAGRycy9kb3ducmV2LnhtbFBLBQYAAAAABAAEAPkAAACRAwAAAAA=&#10;" strokeweight="0"/>
                      <v:line id="Line 11724" o:spid="_x0000_s1948" style="position:absolute;visibility:visible;mso-wrap-style:square" from="7150,3592" to="7151,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P5g8UAAADdAAAADwAAAGRycy9kb3ducmV2LnhtbESPT4vCMBTE78J+h/AW9qapymqtRhHZ&#10;xfXmX/D4aJ5tsHkpTVa7334jCB6HmfkNM1u0thI3arxxrKDfS0AQ504bLhQcD9/dFIQPyBorx6Tg&#10;jzws5m+dGWba3XlHt30oRISwz1BBGUKdSenzkiz6nquJo3dxjcUQZVNI3eA9wm0lB0kykhYNx4US&#10;a1qVlF/3v1aB2Y7Wn5vxaXKSX+vQP6fX1NijUh/v7XIKIlAbXuFn+0crGA4HY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P5g8UAAADdAAAADwAAAAAAAAAA&#10;AAAAAAChAgAAZHJzL2Rvd25yZXYueG1sUEsFBgAAAAAEAAQA+QAAAJMDAAAAAA==&#10;" strokeweight="0"/>
                      <v:line id="Line 11725" o:spid="_x0000_s1949" style="position:absolute;flip:x;visibility:visible;mso-wrap-style:square" from="7150,3590" to="7156,3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atsQAAADdAAAADwAAAGRycy9kb3ducmV2LnhtbERPy2oCMRTdF/yHcAvd1UwVrIxGEcVS&#10;Cq34Wri7Tq4zg5ObIYlO/PtmUejycN7TeTSNuJPztWUFb/0MBHFhdc2lgsN+/ToG4QOyxsYyKXiQ&#10;h/ms9zTFXNuOt3TfhVKkEPY5KqhCaHMpfVGRQd+3LXHiLtYZDAm6UmqHXQo3jRxk2UgarDk1VNjS&#10;sqLiursZBdufdz67j1u8xnP3vTkdy6/jaqHUy3NcTEAEiuFf/Of+1AqGw0Gam96kJy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UBq2xAAAAN0AAAAPAAAAAAAAAAAA&#10;AAAAAKECAABkcnMvZG93bnJldi54bWxQSwUGAAAAAAQABAD5AAAAkgMAAAAA&#10;" strokeweight="0"/>
                      <v:line id="Line 11726" o:spid="_x0000_s1950" style="position:absolute;visibility:visible;mso-wrap-style:square" from="7155,3581" to="7167,3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DIasUAAADdAAAADwAAAGRycy9kb3ducmV2LnhtbESPT4vCMBTE78J+h/AW9qapymqtRhHZ&#10;xfXmX/D4aJ5tsHkpTVa7334jCB6HmfkNM1u0thI3arxxrKDfS0AQ504bLhQcD9/dFIQPyBorx6Tg&#10;jzws5m+dGWba3XlHt30oRISwz1BBGUKdSenzkiz6nquJo3dxjcUQZVNI3eA9wm0lB0kykhYNx4US&#10;a1qVlF/3v1aB2Y7Wn5vxaXKSX+vQP6fX1NijUh/v7XIKIlAbXuFn+0crGA4HE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uDIasUAAADdAAAADwAAAAAAAAAA&#10;AAAAAAChAgAAZHJzL2Rvd25yZXYueG1sUEsFBgAAAAAEAAQA+QAAAJMDAAAAAA==&#10;" strokeweight="0"/>
                      <v:line id="Line 11727" o:spid="_x0000_s1951" style="position:absolute;flip:x;visibility:visible;mso-wrap-style:square" from="7162,3600" to="7167,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AbcQAAADdAAAADwAAAGRycy9kb3ducmV2LnhtbERPy2oCMRTdF/oP4Ra6qxk7UGU0iigt&#10;pVDF18LddXKdGZzcDEl00r9vFoUuD+c9nUfTijs531hWMBxkIIhLqxuuFBz27y9jED4ga2wtk4If&#10;8jCfPT5MsdC25y3dd6ESKYR9gQrqELpCSl/WZNAPbEecuIt1BkOCrpLaYZ/CTStfs+xNGmw4NdTY&#10;0bKm8rq7GQXb9YjP7uMWr/Hcf29Ox+rruFoo9fwUFxMQgWL4F/+5P7WCPM/T/vQmP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4BtxAAAAN0AAAAPAAAAAAAAAAAA&#10;AAAAAKECAABkcnMvZG93bnJldi54bWxQSwUGAAAAAAQABAD5AAAAkgMAAAAA&#10;" strokeweight="0"/>
                      <v:line id="Line 11728" o:spid="_x0000_s1952" style="position:absolute;flip:x;visibility:visible;mso-wrap-style:square" from="7160,3601" to="7162,3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Ml9sgAAADdAAAADwAAAGRycy9kb3ducmV2LnhtbESPQUsDMRSE7wX/Q3iCtzZbF6qsTUtR&#10;lFJQ6WoPvb1uXneXbl6WJO2m/94IgsdhZr5h5stoOnEh51vLCqaTDARxZXXLtYLvr9fxIwgfkDV2&#10;lknBlTwsFzejORbaDrylSxlqkSDsC1TQhNAXUvqqIYN+Ynvi5B2tMxiSdLXUDocEN528z7KZNNhy&#10;Wmiwp+eGqlN5Ngq2Hw98cG/neIqH4f1zv6s3u5eVUne3cfUEIlAM/+G/9loryPN8Cr9v0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rMl9sgAAADdAAAADwAAAAAA&#10;AAAAAAAAAAChAgAAZHJzL2Rvd25yZXYueG1sUEsFBgAAAAAEAAQA+QAAAJYDAAAAAA==&#10;" strokeweight="0"/>
                      <v:line id="Line 11729" o:spid="_x0000_s1953" style="position:absolute;flip:x y;visibility:visible;mso-wrap-style:square" from="7166,3581" to="7167,3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UEtMMAAADdAAAADwAAAGRycy9kb3ducmV2LnhtbESPQWsCMRSE74X+h/CEXopmdcGW1ShF&#10;ahFvXdv7Y/PcLCYvS5Lq+u+NIPQ4zHwzzHI9OCvOFGLnWcF0UoAgbrzuuFXwc9iO30HEhKzReiYF&#10;V4qwXj0/LbHS/sLfdK5TK3IJxwoVmJT6SsrYGHIYJ74nzt7RB4cpy9BKHfCSy52Vs6KYS4cd5wWD&#10;PW0MNaf6zyko334Pu5N9NfttdObzy9bNPFyVehkNHwsQiYb0H37QO525spzB/U1+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1FBLTDAAAA3QAAAA8AAAAAAAAAAAAA&#10;AAAAoQIAAGRycy9kb3ducmV2LnhtbFBLBQYAAAAABAAEAPkAAACRAwAAAAA=&#10;" strokeweight="0"/>
                      <v:line id="Line 11730" o:spid="_x0000_s1954" style="position:absolute;flip:y;visibility:visible;mso-wrap-style:square" from="7180,3583" to="718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0eGsQAAADdAAAADwAAAGRycy9kb3ducmV2LnhtbERPTWsCMRS8C/0P4RV602wtVNkaRSot&#10;pWBFrQdvz81zd3HzsiTRTf+9KQjObZgvZjKLphEXcr62rOB5kIEgLqyuuVTwu/3oj0H4gKyxsUwK&#10;/sjDbPrQm2CubcdrumxCKVIJ+xwVVCG0uZS+qMigH9iWOGlH6wyGRF0ptcMulZtGDrPsVRqsOS1U&#10;2NJ7RcVpczYK1j8jPrjPczzFQ7dc7Xfl924xV+rpMc7fQASK4W6+pb+0gpcE+H+TnoCc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LR4axAAAAN0AAAAPAAAAAAAAAAAA&#10;AAAAAKECAABkcnMvZG93bnJldi54bWxQSwUGAAAAAAQABAD5AAAAkgMAAAAA&#10;" strokeweight="0"/>
                      <v:line id="Line 11731" o:spid="_x0000_s1955" style="position:absolute;visibility:visible;mso-wrap-style:square" from="7150,3584" to="7151,3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jxKcYAAADdAAAADwAAAGRycy9kb3ducmV2LnhtbESPQWvCQBSE70L/w/IKvelG09oYXUWK&#10;xXprrYLHR/aZLGbfhuyq8d+7hYLHYWa+YWaLztbiQq03jhUMBwkI4sJpw6WC3e9nPwPhA7LG2jEp&#10;uJGHxfypN8Ncuyv/0GUbShEh7HNUUIXQ5FL6oiKLfuAa4ugdXWsxRNmWUrd4jXBby1GSjKVFw3Gh&#10;woY+KipO27NVYL7H67fN+36yl6t1GB6yU2bsTqmX5245BRGoC4/wf/tLK0jT9BX+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48SnGAAAA3QAAAA8AAAAAAAAA&#10;AAAAAAAAoQIAAGRycy9kb3ducmV2LnhtbFBLBQYAAAAABAAEAPkAAACUAwAAAAA=&#10;" strokeweight="0"/>
                      <v:line id="Line 11732" o:spid="_x0000_s1956" style="position:absolute;flip:y;visibility:visible;mso-wrap-style:square" from="7161,3604" to="7164,36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gj9cgAAADdAAAADwAAAGRycy9kb3ducmV2LnhtbESPS2vDMBCE74X+B7GF3ho5NX3gRAmh&#10;paUE0pLXIbeNtbFNrJWRlFj591Gh0OMwM98w42k0rTiT841lBcNBBoK4tLrhSsFm/fHwCsIHZI2t&#10;ZVJwIQ/Tye3NGAtte17SeRUqkSDsC1RQh9AVUvqyJoN+YDvi5B2sMxiSdJXUDvsEN618zLJnabDh&#10;tFBjR281lcfVyShYfr/w3n2e4jHu+8XPblvNt+8zpe7v4mwEIlAM/+G/9pdWkOf5E/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Ygj9cgAAADdAAAADwAAAAAA&#10;AAAAAAAAAAChAgAAZHJzL2Rvd25yZXYueG1sUEsFBgAAAAAEAAQA+QAAAJYDAAAAAA==&#10;" strokeweight="0"/>
                      <v:line id="Line 11733" o:spid="_x0000_s1957" style="position:absolute;visibility:visible;mso-wrap-style:square" from="7161,3609" to="7165,3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KxcUAAADdAAAADwAAAGRycy9kb3ducmV2LnhtbESPQWvCQBSE74L/YXmF3upGgzFNXUWk&#10;YntTq9DjI/uaLGbfhuyq8d93CwWPw8x8w8yXvW3ElTpvHCsYjxIQxKXThisFx6/NSw7CB2SNjWNS&#10;cCcPy8VwMMdCuxvv6XoIlYgQ9gUqqENoCyl9WZNFP3ItcfR+XGcxRNlVUnd4i3DbyEmSZNKi4bhQ&#10;Y0vrmsrz4WIVmF22nX7OTq8n+b4N4+/8nBt7VOr5qV+9gQjUh0f4v/2hFaRpmsHfm/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KxcUAAADdAAAADwAAAAAAAAAA&#10;AAAAAAChAgAAZHJzL2Rvd25yZXYueG1sUEsFBgAAAAAEAAQA+QAAAJMDAAAAAA==&#10;" strokeweight="0"/>
                      <v:line id="Line 11734" o:spid="_x0000_s1958" style="position:absolute;flip:y;visibility:visible;mso-wrap-style:square" from="7160,3607" to="7163,3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YYGccAAADdAAAADwAAAGRycy9kb3ducmV2LnhtbESPQWsCMRSE74X+h/CE3mrWLtSyGkVa&#10;WkrBilYP3p6b5+7i5mVJohv/fVMoeBxm5htmOo+mFRdyvrGsYDTMQBCXVjdcKdj+vD++gPABWWNr&#10;mRRcycN8dn83xULbntd02YRKJAj7AhXUIXSFlL6syaAf2o44eUfrDIYkXSW1wz7BTSufsuxZGmw4&#10;LdTY0WtN5WlzNgrW32M+uI9zPMVDv1ztd9XX7m2h1MMgLiYgAsVwC/+3P7WCPM/H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FhgZxwAAAN0AAAAPAAAAAAAA&#10;AAAAAAAAAKECAABkcnMvZG93bnJldi54bWxQSwUGAAAAAAQABAD5AAAAlQMAAAAA&#10;" strokeweight="0"/>
                      <v:line id="Line 11735" o:spid="_x0000_s1959" style="position:absolute;flip:x y;visibility:visible;mso-wrap-style:square" from="7164,3604" to="7170,3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0zXsEAAADdAAAADwAAAGRycy9kb3ducmV2LnhtbERPTUsDMRC9C/0PYYRexGbtQpW1aSli&#10;pXhzq/dhM26WJpMlie323zsHwePjfa+3U/DqTCkPkQ08LCpQxF20A/cGPo/7+ydQuSBb9JHJwJUy&#10;bDezmzU2Nl74g85t6ZWEcG7QgCtlbLTOnaOAeRFHYuG+YwpYBKZe24QXCQ9eL6tqpQMOLA0OR3px&#10;1J3an2Cgfvw6Hk7+zr3vc3Cvb77tVulqzPx22j2DKjSVf/Gf+2DFV9cyV97IE9Cb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rTNewQAAAN0AAAAPAAAAAAAAAAAAAAAA&#10;AKECAABkcnMvZG93bnJldi54bWxQSwUGAAAAAAQABAD5AAAAjwMAAAAA&#10;" strokeweight="0"/>
                      <v:line id="Line 11736" o:spid="_x0000_s1960" style="position:absolute;flip:y;visibility:visible;mso-wrap-style:square" from="7164,3614" to="7170,3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Up8MgAAADdAAAADwAAAGRycy9kb3ducmV2LnhtbESPS2vDMBCE74X+B7GF3ho5NfThRAmh&#10;paUE0pLXIbeNtbFNrJWRlFj591Gh0OMwM98w42k0rTiT841lBcNBBoK4tLrhSsFm/fHwAsIHZI2t&#10;ZVJwIQ/Tye3NGAtte17SeRUqkSDsC1RQh9AVUvqyJoN+YDvi5B2sMxiSdJXUDvsEN618zLInabDh&#10;tFBjR281lcfVyShYfj/z3n2e4jHu+8XPblvNt+8zpe7v4mwEIlAM/+G/9pdWkOf5K/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MUp8MgAAADdAAAADwAAAAAA&#10;AAAAAAAAAAChAgAAZHJzL2Rvd25yZXYueG1sUEsFBgAAAAAEAAQA+QAAAJYDAAAAAA==&#10;" strokeweight="0"/>
                      <v:line id="Line 11737" o:spid="_x0000_s1961" style="position:absolute;flip:y;visibility:visible;mso-wrap-style:square" from="7164,3603" to="7169,3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nzEMQAAADdAAAADwAAAGRycy9kb3ducmV2LnhtbERPy2oCMRTdC/5DuEJ3NWMtrYxGEUtL&#10;KdTia+HuOrnODE5uhiQ66d83i4LLw3nPFtE04kbO15YVjIYZCOLC6ppLBfvd++MEhA/IGhvLpOCX&#10;PCzm/d4Mc2073tBtG0qRQtjnqKAKoc2l9EVFBv3QtsSJO1tnMCToSqkddincNPIpy16kwZpTQ4Ut&#10;rSoqLturUbBZv/LJfVzjJZ6675/jofw6vC2VehjE5RREoBju4n/3p1YwHj+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fMQxAAAAN0AAAAPAAAAAAAAAAAA&#10;AAAAAKECAABkcnMvZG93bnJldi54bWxQSwUGAAAAAAQABAD5AAAAkgMAAAAA&#10;" strokeweight="0"/>
                      <v:shape id="Freeform 11738" o:spid="_x0000_s1962" style="position:absolute;left:7155;top:3575;width:11;height:6;visibility:visible;mso-wrap-style:square;v-text-anchor:top" coordsize="4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xm8cA&#10;AADdAAAADwAAAGRycy9kb3ducmV2LnhtbESPQWvCQBSE7wX/w/IEL6KbaCkS3QQpBIpQSlX0+sg+&#10;k2D2bcxuNO2v7xYKPQ4z8w2zyQbTiDt1rrasIJ5HIIgLq2suFRwP+WwFwnlkjY1lUvBFDrJ09LTB&#10;RNsHf9J970sRIOwSVFB53yZSuqIig25uW+LgXWxn0AfZlVJ3+Ahw08hFFL1IgzWHhQpbeq2ouO57&#10;o+DQf+zO77yb9nSi27n+vk4v+VGpyXjYrkF4Gvx/+K/9phUsl88x/L4JT0Cm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f8ZvHAAAA3QAAAA8AAAAAAAAAAAAAAAAAmAIAAGRy&#10;cy9kb3ducmV2LnhtbFBLBQYAAAAABAAEAPUAAACMAwAAAAA=&#10;" path="m,22l2,8,6,2,11,r6,2l29,11,41,25e" filled="f" strokeweight="0">
                        <v:path arrowok="t" o:connecttype="custom" o:connectlocs="0,0;0,0;0,0;0,0;0,0;0,0;0,0" o:connectangles="0,0,0,0,0,0,0"/>
                        <o:lock v:ext="edit" aspectratio="t"/>
                      </v:shape>
                      <v:shape id="Freeform 11739" o:spid="_x0000_s1963" style="position:absolute;left:7166;top:3581;width:15;height:2;visibility:visible;mso-wrap-style:square;v-text-anchor:top" coordsize="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Cj88cA&#10;AADdAAAADwAAAGRycy9kb3ducmV2LnhtbESPS2vDMBCE74X+B7GB3ho5jxrXiRJKqCEQAnn04ONi&#10;bWwTa2UsJXb/fRUI9DjMzDfMcj2YRtypc7VlBZNxBIK4sLrmUsHPOXtPQDiPrLGxTAp+ycF69fqy&#10;xFTbno90P/lSBAi7FBVU3replK6oyKAb25Y4eBfbGfRBdqXUHfYBbho5jaJYGqw5LFTY0qai4nq6&#10;GQUfpk8Szg7fcb6fZLttPnfDZ67U22j4WoDwNPj/8LO91Qpms/kUHm/CE5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wo/PHAAAA3QAAAA8AAAAAAAAAAAAAAAAAmAIAAGRy&#10;cy9kb3ducmV2LnhtbFBLBQYAAAAABAAEAPUAAACMAwAAAAA=&#10;" path="m,l32,,63,4e" filled="f" strokeweight="0">
                        <v:path arrowok="t" o:connecttype="custom" o:connectlocs="0,0;0,0;0,1" o:connectangles="0,0,0"/>
                        <o:lock v:ext="edit" aspectratio="t"/>
                      </v:shape>
                      <v:line id="Line 11740" o:spid="_x0000_s1964" style="position:absolute;flip:x;visibility:visible;mso-wrap-style:square" from="7169,3590" to="7171,36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ttZ8gAAADdAAAADwAAAGRycy9kb3ducmV2LnhtbESPT0sDMRTE74LfITzBm83WFZVt01IU&#10;RQpV+u/Q2+vmdXfp5mVJ0m767RtB8DjMzG+Y8TSaVpzJ+cayguEgA0FcWt1wpWCz/nh4BeEDssbW&#10;Mim4kIfp5PZmjIW2PS/pvAqVSBD2BSqoQ+gKKX1Zk0E/sB1x8g7WGQxJukpqh32Cm1Y+ZtmzNNhw&#10;Wqixo7eayuPqZBQsv1947z5P8Rj3/eJnt63m2/eZUvd3cTYCESiG//Bf+0sryPOnHH7fp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SttZ8gAAADdAAAADwAAAAAA&#10;AAAAAAAAAAChAgAAZHJzL2Rvd25yZXYueG1sUEsFBgAAAAAEAAQA+QAAAJYDAAAAAA==&#10;" strokeweight="0"/>
                      <v:line id="Line 11741" o:spid="_x0000_s1965" style="position:absolute;visibility:visible;mso-wrap-style:square" from="7169,3603" to="7180,3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6CVMYAAADdAAAADwAAAGRycy9kb3ducmV2LnhtbESPW2sCMRSE3wX/QziCb5r1UrvdGqUU&#10;RX1rvYCPh81xN7g5WTZRt/++EQp9HGbmG2a+bG0l7tR441jBaJiAIM6dNlwoOB7WgxSED8gaK8ek&#10;4Ic8LBfdzhwz7R78Tfd9KESEsM9QQRlCnUnp85Is+qGriaN3cY3FEGVTSN3gI8JtJcdJMpMWDceF&#10;Emv6LCm/7m9WgfmabV52r6e3k1xtwuicXlNjj0r1e+3HO4hAbfgP/7W3WsFkMp3C801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0+glTGAAAA3QAAAA8AAAAAAAAA&#10;AAAAAAAAoQIAAGRycy9kb3ducmV2LnhtbFBLBQYAAAAABAAEAPkAAACUAwAAAAA=&#10;" strokeweight="0"/>
                      <v:line id="Line 11742" o:spid="_x0000_s1966" style="position:absolute;flip:y;visibility:visible;mso-wrap-style:square" from="7165,3622" to="7180,3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5QiMgAAADdAAAADwAAAGRycy9kb3ducmV2LnhtbESPQUsDMRSE74L/ITzBm83WqpV1s6Uo&#10;LSJUaWsP3l43r7tLNy9LknbjvzeC4HGYmW+YYhZNJ87kfGtZwXiUgSCurG65VvC5Xdw8gvABWWNn&#10;mRR8k4dZeXlRYK7twGs6b0ItEoR9jgqaEPpcSl81ZNCPbE+cvIN1BkOSrpba4ZDgppO3WfYgDbac&#10;Fhrs6bmh6rg5GQXr9ynv3fIUj3E/rD6+dvXb7mWu1PVVnD+BCBTDf/iv/aoVTCZ39/D7Jj0BWf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Y5QiMgAAADdAAAADwAAAAAA&#10;AAAAAAAAAAChAgAAZHJzL2Rvd25yZXYueG1sUEsFBgAAAAAEAAQA+QAAAJYDAAAAAA==&#10;" strokeweight="0"/>
                      <v:line id="Line 11743" o:spid="_x0000_s1967" style="position:absolute;flip:x;visibility:visible;mso-wrap-style:square" from="7147,3581" to="7155,3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zO/8cAAADdAAAADwAAAGRycy9kb3ducmV2LnhtbESPQWsCMRSE74X+h/AK3mq2WmzZGkUq&#10;ihRq0erB23Pzuru4eVmS6MZ/bwqFHoeZ+YYZT6NpxIWcry0reOpnIIgLq2suFey+F4+vIHxA1thY&#10;JgVX8jCd3N+NMde24w1dtqEUCcI+RwVVCG0upS8qMuj7tiVO3o91BkOSrpTaYZfgppGDLBtJgzWn&#10;hQpbeq+oOG3PRsFm/cJHtzzHUzx2n1+Hffmxn8+U6j3E2RuIQDH8h//aK61gOHwe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XM7/xwAAAN0AAAAPAAAAAAAA&#10;AAAAAAAAAKECAABkcnMvZG93bnJldi54bWxQSwUGAAAAAAQABAD5AAAAlQMAAAAA&#10;" strokeweight="0"/>
                      <v:shape id="Freeform 11744" o:spid="_x0000_s1968" style="position:absolute;left:7155;top:3593;width:10;height:32;visibility:visible;mso-wrap-style:square;v-text-anchor:top" coordsize="38,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HuJsYA&#10;AADdAAAADwAAAGRycy9kb3ducmV2LnhtbESPT4vCMBTE7wv7HcJb8CJrqhVXqlFEKXgQwT8g3h7N&#10;s602L6WJWr/9ZkHY4zAzv2Gm89ZU4kGNKy0r6PciEMSZ1SXnCo6H9HsMwnlkjZVlUvAiB/PZ58cU&#10;E22fvKPH3uciQNglqKDwvk6kdFlBBl3P1sTBu9jGoA+yyaVu8BngppKDKBpJgyWHhQJrWhaU3fZ3&#10;o+Caxhe8ns5Lf7jftouVo3Sz6SrV+WoXExCeWv8ffrfXWkEcD3/g7014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kHuJsYAAADdAAAADwAAAAAAAAAAAAAAAACYAgAAZHJz&#10;L2Rvd25yZXYueG1sUEsFBgAAAAAEAAQA9QAAAIsDAAAAAA==&#10;" path="m38,129l33,91,23,56,12,26,,e" filled="f" strokeweight="0">
                        <v:path arrowok="t" o:connecttype="custom" o:connectlocs="0,0;0,0;0,0;0,0;0,0" o:connectangles="0,0,0,0,0"/>
                        <o:lock v:ext="edit" aspectratio="t"/>
                      </v:shape>
                      <v:line id="Line 11745" o:spid="_x0000_s1969" style="position:absolute;flip:x;visibility:visible;mso-wrap-style:square" from="7139,3593" to="7155,3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FsQAAADdAAAADwAAAGRycy9kb3ducmV2LnhtbERPy2oCMRTdC/5DuEJ3NWMtrYxGEUtL&#10;KdTia+HuOrnODE5uhiQ66d83i4LLw3nPFtE04kbO15YVjIYZCOLC6ppLBfvd++MEhA/IGhvLpOCX&#10;PCzm/d4Mc2073tBtG0qRQtjnqKAKoc2l9EVFBv3QtsSJO1tnMCToSqkddincNPIpy16kwZpTQ4Ut&#10;rSoqLturUbBZv/LJfVzjJZ6675/jofw6vC2VehjE5RREoBju4n/3p1YwHj+n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8WxAAAAN0AAAAPAAAAAAAAAAAA&#10;AAAAAKECAABkcnMvZG93bnJldi54bWxQSwUGAAAAAAQABAD5AAAAkgMAAAAA&#10;" strokeweight="0"/>
                      <v:line id="Line 11746" o:spid="_x0000_s1970" style="position:absolute;flip:x y;visibility:visible;mso-wrap-style:square" from="7134,3590" to="7139,3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luMQAAADdAAAADwAAAGRycy9kb3ducmV2LnhtbESPQWsCMRSE74X+h/CEXopmW4u1q1Gk&#10;1CLeuur9sXndLCYvSxJ1/feNIPQ4zHwzzHzZOyvOFGLrWcHLqABBXHvdcqNgv1sPpyBiQtZoPZOC&#10;K0VYLh4f5lhqf+EfOlepEbmEY4kKTEpdKWWsDTmMI98RZ+/XB4cpy9BIHfCSy52Vr0UxkQ5bzgsG&#10;O/o0VB+rk1Mwfj/sNkf7bLbr6MzXt63qSbgq9TToVzMQifr0H77TG5258dsH3N7kJ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5+W4xAAAAN0AAAAPAAAAAAAAAAAA&#10;AAAAAKECAABkcnMvZG93bnJldi54bWxQSwUGAAAAAAQABAD5AAAAkgMAAAAA&#10;" strokeweight="0"/>
                      <v:line id="Line 11747" o:spid="_x0000_s1971" style="position:absolute;flip:y;visibility:visible;mso-wrap-style:square" from="7134,3584" to="7150,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BlzcQAAADdAAAADwAAAGRycy9kb3ducmV2LnhtbERPy2oCMRTdC/5DuEJ3NWOlrYxGEUtL&#10;KdTia+HuOrnODE5uhiQ66d83i4LLw3nPFtE04kbO15YVjIYZCOLC6ppLBfvd++MEhA/IGhvLpOCX&#10;PCzm/d4Mc2073tBtG0qRQtjnqKAKoc2l9EVFBv3QtsSJO1tnMCToSqkddincNPIpy16kwZpTQ4Ut&#10;rSoqLturUbBZv/LJfVzjJZ6675/jofw6vC2VehjE5RREoBju4n/3p1YwHj+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IGXNxAAAAN0AAAAPAAAAAAAAAAAA&#10;AAAAAKECAABkcnMvZG93bnJldi54bWxQSwUGAAAAAAQABAD5AAAAkgMAAAAA&#10;" strokeweight="0"/>
                      <v:shape id="Freeform 11748" o:spid="_x0000_s1972" style="position:absolute;left:7141;top:3578;width:9;height:6;visibility:visible;mso-wrap-style:square;v-text-anchor:top" coordsize="32,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IW+cMA&#10;AADdAAAADwAAAGRycy9kb3ducmV2LnhtbESPQYvCMBSE7wv+h/AEb2uqssvSNYoIild1L94ezbOt&#10;9r2UJGr115sFweMwM98w03nHjbqSD7UTA6NhBoqkcLaW0sDffvX5AypEFIuNEzJwpwDzWe9jirl1&#10;N9nSdRdLlSAScjRQxdjmWoeiIsYwdC1J8o7OM8Ykfamtx1uCc6PHWfatGWtJCxW2tKyoOO8ubKDm&#10;A/vT/pEtOW5XZ70eH/xxbcyg3y1+QUXq4jv8am+sgcnkawT/b9IT0L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oIW+cMAAADdAAAADwAAAAAAAAAAAAAAAACYAgAAZHJzL2Rv&#10;d25yZXYueG1sUEsFBgAAAAAEAAQA9QAAAIgDAAAAAA==&#10;" path="m32,24l16,6,7,,,1e" filled="f" strokeweight="0">
                        <v:path arrowok="t" o:connecttype="custom" o:connectlocs="0,0;0,0;0,0;0,0" o:connectangles="0,0,0,0"/>
                        <o:lock v:ext="edit" aspectratio="t"/>
                      </v:shape>
                      <v:line id="Line 11749" o:spid="_x0000_s1973" style="position:absolute;flip:x;visibility:visible;mso-wrap-style:square" from="7132,3660" to="7133,36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5eIcgAAADdAAAADwAAAGRycy9kb3ducmV2LnhtbESPT2sCMRTE74V+h/AEbzWrYitbo0hL&#10;RQq1+O/g7bl53V3cvCxJdNNv3xQKPQ4z8xtmtoimETdyvrasYDjIQBAXVtdcKjjs3x6mIHxA1thY&#10;JgXf5GExv7+bYa5tx1u67UIpEoR9jgqqENpcSl9UZNAPbEucvC/rDIYkXSm1wy7BTSNHWfYoDdac&#10;Fips6aWi4rK7GgXbzROf3eoaL/HcfXyejuX78XWpVL8Xl88gAsXwH/5rr7WC8Xgy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75eIcgAAADdAAAADwAAAAAA&#10;AAAAAAAAAAChAgAAZHJzL2Rvd25yZXYueG1sUEsFBgAAAAAEAAQA+QAAAJYDAAAAAA==&#10;" strokeweight="0"/>
                      <v:line id="Line 11750" o:spid="_x0000_s1974" style="position:absolute;flip:x;visibility:visible;mso-wrap-style:square" from="7119,3602" to="7120,3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L7usgAAADdAAAADwAAAGRycy9kb3ducmV2LnhtbESPS2vDMBCE74X+B7GF3ho5NX3gRAmh&#10;paUE0pLXIbeNtbFNrJWRlFj591Gh0OMwM98w42k0rTiT841lBcNBBoK4tLrhSsFm/fHwCsIHZI2t&#10;ZVJwIQ/Tye3NGAtte17SeRUqkSDsC1RQh9AVUvqyJoN+YDvi5B2sMxiSdJXUDvsEN618zLJnabDh&#10;tFBjR281lcfVyShYfr/w3n2e4jHu+8XPblvNt+8zpe7v4mwEIlAM/+G/9pdWkOdP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PL7usgAAADdAAAADwAAAAAA&#10;AAAAAAAAAAChAgAAZHJzL2Rvd25yZXYueG1sUEsFBgAAAAAEAAQA+QAAAJYDAAAAAA==&#10;" strokeweight="0"/>
                      <v:shape id="Freeform 11751" o:spid="_x0000_s1975" style="position:absolute;left:7119;top:3578;width:22;height:23;visibility:visible;mso-wrap-style:square;v-text-anchor:top" coordsize="8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txsgA&#10;AADdAAAADwAAAGRycy9kb3ducmV2LnhtbESPT2vCQBTE74LfYXlCb7qpf4KkrlJbSgsikrSH9vbI&#10;Pjeh2bchu9X47buC4HGYmd8wq01vG3GizteOFTxOEhDEpdM1GwVfn2/jJQgfkDU2jknBhTxs1sPB&#10;CjPtzpzTqQhGRAj7DBVUIbSZlL6syKKfuJY4ekfXWQxRdkbqDs8Rbhs5TZJUWqw5LlTY0ktF5W/x&#10;ZxW8L8zukKf71x9z3BX7+XdvDttcqYdR//wEIlAf7uFb+0MrmM0Wc7i+iU9Ar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Gy3GyAAAAN0AAAAPAAAAAAAAAAAAAAAAAJgCAABk&#10;cnMvZG93bnJldi54bWxQSwUGAAAAAAQABAD1AAAAjQMAAAAA&#10;" path="m89,l54,14,27,35,15,49,7,62,,92e" filled="f" strokeweight="0">
                        <v:path arrowok="t" o:connecttype="custom" o:connectlocs="0,0;0,0;0,0;0,0;0,0;0,1" o:connectangles="0,0,0,0,0,0"/>
                        <o:lock v:ext="edit" aspectratio="t"/>
                      </v:shape>
                      <v:line id="Line 11752" o:spid="_x0000_s1976" style="position:absolute;flip:y;visibility:visible;mso-wrap-style:square" from="7184,3656" to="7185,3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fGVccAAADdAAAADwAAAGRycy9kb3ducmV2LnhtbESPQWsCMRSE74X+h/AK3mq2im3ZGkUq&#10;ihS0aPXg7bl53V3cvCxJdNN/bwqFHoeZ+YYZT6NpxJWcry0reOpnIIgLq2suFey/Fo+vIHxA1thY&#10;JgU/5GE6ub8bY65tx1u67kIpEoR9jgqqENpcSl9UZND3bUucvG/rDIYkXSm1wy7BTSMHWfYsDdac&#10;Fips6b2i4ry7GAXbzQuf3PISz/HUrT+Ph/LjMJ8p1XuIszcQgWL4D/+1V1rBcDga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V8ZVxwAAAN0AAAAPAAAAAAAA&#10;AAAAAAAAAKECAABkcnMvZG93bnJldi54bWxQSwUGAAAAAAQABAD5AAAAlQMAAAAA&#10;" strokeweight="0"/>
                      <v:line id="Line 11753" o:spid="_x0000_s1977" style="position:absolute;flip:y;visibility:visible;mso-wrap-style:square" from="7200,3604" to="7201,3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VYIscAAADdAAAADwAAAGRycy9kb3ducmV2LnhtbESPQWsCMRSE74X+h/AK3mq2Sm3ZGkUq&#10;ihRq0erB23Pzuru4eVmS6MZ/bwqFHoeZ+YYZT6NpxIWcry0reOpnIIgLq2suFey+F4+vIHxA1thY&#10;JgVX8jCd3N+NMde24w1dtqEUCcI+RwVVCG0upS8qMuj7tiVO3o91BkOSrpTaYZfgppGDLBtJgzWn&#10;hQpbeq+oOG3PRsFm/cJHtzzHUzx2n1+Hffmxn8+U6j3E2RuIQDH8h//aK61gOHwe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8hVgixwAAAN0AAAAPAAAAAAAA&#10;AAAAAAAAAKECAABkcnMvZG93bnJldi54bWxQSwUGAAAAAAQABAD5AAAAlQMAAAAA&#10;" strokeweight="0"/>
                      <v:line id="Line 11754" o:spid="_x0000_s1978" style="position:absolute;flip:x y;visibility:visible;mso-wrap-style:square" from="7262,3640" to="7265,3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1CjMQAAADdAAAADwAAAGRycy9kb3ducmV2LnhtbESPT2sCMRTE74V+h/AKvZSabcU/rEYp&#10;UkW8udb7Y/PcLCYvSxJ1/faNUOhxmPnNMPNl76y4UoitZwUfgwIEce11y42Cn8P6fQoiJmSN1jMp&#10;uFOE5eL5aY6l9jfe07VKjcglHEtUYFLqSiljbchhHPiOOHsnHxymLEMjdcBbLndWfhbFWDpsOS8Y&#10;7GhlqD5XF6dgODketmf7Znbr6Mz3xlb1ONyVen3pv2YgEvXpP/xHb3XmhqMJPN7k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7UKMxAAAAN0AAAAPAAAAAAAAAAAA&#10;AAAAAKECAABkcnMvZG93bnJldi54bWxQSwUGAAAAAAQABAD5AAAAkgMAAAAA&#10;" strokeweight="0"/>
                      <v:line id="Line 11755" o:spid="_x0000_s1979" style="position:absolute;flip:y;visibility:visible;mso-wrap-style:square" from="7264,3672" to="7279,3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Zpy8QAAADdAAAADwAAAGRycy9kb3ducmV2LnhtbERPy2oCMRTdC/5DuEJ3NWOlrYxGEUtL&#10;KdTia+HuOrnODE5uhiQ66d83i4LLw3nPFtE04kbO15YVjIYZCOLC6ppLBfvd++MEhA/IGhvLpOCX&#10;PCzm/d4Mc2073tBtG0qRQtjnqKAKoc2l9EVFBv3QtsSJO1tnMCToSqkddincNPIpy16kwZpTQ4Ut&#10;rSoqLturUbBZv/LJfVzjJZ6675/jofw6vC2VehjE5RREoBju4n/3p1YwHj+n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VmnLxAAAAN0AAAAPAAAAAAAAAAAA&#10;AAAAAKECAABkcnMvZG93bnJldi54bWxQSwUGAAAAAAQABAD5AAAAkgMAAAAA&#10;" strokeweight="0"/>
                      <v:shape id="Freeform 11756" o:spid="_x0000_s1980" style="position:absolute;left:7259;top:3640;width:6;height:5;visibility:visible;mso-wrap-style:square;v-text-anchor:top" coordsize="2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wc3McA&#10;AADdAAAADwAAAGRycy9kb3ducmV2LnhtbESPQWsCMRSE74X+h/AKvdVsFauuRrGlUgVBVj14fG6e&#10;u9tuXpYk6vbfN0LB4zAz3zCTWWtqcSHnK8sKXjsJCOLc6ooLBfvd4mUIwgdkjbVlUvBLHmbTx4cJ&#10;ptpeOaPLNhQiQtinqKAMoUml9HlJBn3HNsTRO1lnMETpCqkdXiPc1LKbJG/SYMVxocSGPkrKf7Zn&#10;o2DtjvPV12e3+t4szk3Wd+74fhgo9fzUzscgArXhHv5vL7WCXq8/gtub+ATk9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MHNzHAAAA3QAAAA8AAAAAAAAAAAAAAAAAmAIAAGRy&#10;cy9kb3ducmV2LnhtbFBLBQYAAAAABAAEAPUAAACMAwAAAAA=&#10;" path="m25,18l17,3,,e" filled="f" strokeweight="0">
                        <v:path arrowok="t" o:connecttype="custom" o:connectlocs="0,0;0,0;0,0" o:connectangles="0,0,0"/>
                        <o:lock v:ext="edit" aspectratio="t"/>
                      </v:shape>
                      <v:line id="Line 11757" o:spid="_x0000_s1981" style="position:absolute;flip:x;visibility:visible;mso-wrap-style:square" from="7264,3645" to="7265,3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yvcMQAAADdAAAADwAAAGRycy9kb3ducmV2LnhtbERPz2vCMBS+D/Y/hDfwNtNNUOmMIhuK&#10;CFOq87Dbs3lri81LSaKN//1yGOz48f2eLaJpxY2cbywreBlmIIhLqxuuFHwdV89TED4ga2wtk4I7&#10;eVjMHx9mmGvbc0G3Q6hECmGfo4I6hC6X0pc1GfRD2xEn7sc6gyFBV0ntsE/hppWvWTaWBhtODTV2&#10;9F5TeTlcjYJiN+GzW1/jJZ77z/33qdqePpZKDZ7i8g1EoBj+xX/ujVYwGo3T/vQmP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TK9wxAAAAN0AAAAPAAAAAAAAAAAA&#10;AAAAAKECAABkcnMvZG93bnJldi54bWxQSwUGAAAAAAQABAD5AAAAkgMAAAAA&#10;" strokeweight="0"/>
                      <v:line id="Line 11758" o:spid="_x0000_s1982" style="position:absolute;flip:x;visibility:visible;mso-wrap-style:square" from="7279,3642" to="7280,3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68cAAADdAAAADwAAAGRycy9kb3ducmV2LnhtbESPQWsCMRSE70L/Q3iF3jSrgi2rUaSi&#10;lIIVbT14e25edxc3L0sS3fTfm0Khx2FmvmFmi2gacSPna8sKhoMMBHFhdc2lgq/Pdf8FhA/IGhvL&#10;pOCHPCzmD70Z5tp2vKfbIZQiQdjnqKAKoc2l9EVFBv3AtsTJ+7bOYEjSlVI77BLcNHKUZRNpsOa0&#10;UGFLrxUVl8PVKNh/PPPZba7xEs/ddnc6lu/H1VKpp8e4nIIIFMN/+K/9phWMx5Mh/L5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AArrxwAAAN0AAAAPAAAAAAAA&#10;AAAAAAAAAKECAABkcnMvZG93bnJldi54bWxQSwUGAAAAAAQABAD5AAAAlQMAAAAA&#10;" strokeweight="0"/>
                      <v:shape id="Freeform 11759" o:spid="_x0000_s1983" style="position:absolute;left:7259;top:3626;width:21;height:16;visibility:visible;mso-wrap-style:square;v-text-anchor:top" coordsize="8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xEqcYA&#10;AADdAAAADwAAAGRycy9kb3ducmV2LnhtbESPQWvCQBSE70L/w/IK3nSjgkrqKrYqWiSHWg89PrKv&#10;2dDs25BdTfz3bkHwOMzMN8xi1dlKXKnxpWMFo2ECgjh3uuRCwfl7N5iD8AFZY+WYFNzIw2r50ltg&#10;ql3LX3Q9hUJECPsUFZgQ6lRKnxuy6IeuJo7er2sshiibQuoG2wi3lRwnyVRaLDkuGKzpw1D+d7pY&#10;BdvPLOz8z/vZ7LvNbGtn+tgeMqX6r936DUSgLjzDj/ZBK5hMpmP4fxOfgF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bxEqcYAAADdAAAADwAAAAAAAAAAAAAAAACYAgAAZHJz&#10;L2Rvd25yZXYueG1sUEsFBgAAAAAEAAQA9QAAAIsDAAAAAA==&#10;" path="m81,62l76,40,64,19,45,6,23,,,2e" filled="f" strokeweight="0">
                        <v:path arrowok="t" o:connecttype="custom" o:connectlocs="0,0;0,0;0,0;0,0;0,0;0,0" o:connectangles="0,0,0,0,0,0"/>
                        <o:lock v:ext="edit" aspectratio="t"/>
                      </v:shape>
                      <v:line id="Line 11760" o:spid="_x0000_s1984" style="position:absolute;flip:x;visibility:visible;mso-wrap-style:square" from="7026,3439" to="7135,3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4xB8cAAADdAAAADwAAAGRycy9kb3ducmV2LnhtbESPQWsCMRSE70L/Q3hCb5q1C7asRpGW&#10;llJoRasHb8/Nc3dx87Ik0U3/fVMoeBxm5htmvoymFVdyvrGsYDLOQBCXVjdcKdh9v46eQPiArLG1&#10;TAp+yMNycTeYY6Ftzxu6bkMlEoR9gQrqELpCSl/WZNCPbUecvJN1BkOSrpLaYZ/gppUPWTaVBhtO&#10;CzV29FxTed5ejILN1yMf3dslnuOx/1wf9tXH/mWl1P0wrmYgAsVwC/+337WCPJ/m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njEHxwAAAN0AAAAPAAAAAAAA&#10;AAAAAAAAAKECAABkcnMvZG93bnJldi54bWxQSwUGAAAAAAQABAD5AAAAlQMAAAAA&#10;" strokeweight="0"/>
                      <v:line id="Line 11761" o:spid="_x0000_s1985" style="position:absolute;flip:x;visibility:visible;mso-wrap-style:square" from="7066,3511" to="7178,3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epc8cAAADdAAAADwAAAGRycy9kb3ducmV2LnhtbESPQWsCMRSE74X+h/AK3mq2WmzZGkUq&#10;ihRq0erB23Pzuru4eVmS6MZ/bwqFHoeZ+YYZT6NpxIWcry0reOpnIIgLq2suFey+F4+vIHxA1thY&#10;JgVX8jCd3N+NMde24w1dtqEUCcI+RwVVCG0upS8qMuj7tiVO3o91BkOSrpTaYZfgppGDLBtJgzWn&#10;hQpbeq+oOG3PRsFm/cJHtzzHUzx2n1+Hffmxn8+U6j3E2RuIQDH8h//aK61gOBw9w++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d6lzxwAAAN0AAAAPAAAAAAAA&#10;AAAAAAAAAKECAABkcnMvZG93bnJldi54bWxQSwUGAAAAAAQABAD5AAAAlQMAAAAA&#10;" strokeweight="0"/>
                      <v:line id="Line 11762" o:spid="_x0000_s1986" style="position:absolute;flip:x;visibility:visible;mso-wrap-style:square" from="7068,3515" to="7178,3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sM6McAAADdAAAADwAAAGRycy9kb3ducmV2LnhtbESPQWsCMRSE74X+h/AK3mq2Sm3ZGkUq&#10;ihRq0erB23Pzuru4eVmS6MZ/bwqFHoeZ+YYZT6NpxIWcry0reOpnIIgLq2suFey+F4+vIHxA1thY&#10;JgVX8jCd3N+NMde24w1dtqEUCcI+RwVVCG0upS8qMuj7tiVO3o91BkOSrpTaYZfgppGDLBtJgzWn&#10;hQpbeq+oOG3PRsFm/cJHtzzHUzx2n1+Hffmxn8+U6j3E2RuIQDH8h//aK61gOBw9w++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OwzoxwAAAN0AAAAPAAAAAAAA&#10;AAAAAAAAAKECAABkcnMvZG93bnJldi54bWxQSwUGAAAAAAQABAD5AAAAlQMAAAAA&#10;" strokeweight="0"/>
                      <v:line id="Line 11763" o:spid="_x0000_s1987" style="position:absolute;flip:y;visibility:visible;mso-wrap-style:square" from="7024,3437" to="7130,3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mSn8cAAADdAAAADwAAAGRycy9kb3ducmV2LnhtbESPQWsCMRSE74X+h/CE3mpWhW1ZjSKV&#10;llKwRasHb8/Nc3dx87Ik0U3/vSkUehxm5htmtoimFVdyvrGsYDTMQBCXVjdcKdh9vz4+g/ABWWNr&#10;mRT8kIfF/P5uhoW2PW/oug2VSBD2BSqoQ+gKKX1Zk0E/tB1x8k7WGQxJukpqh32Cm1aOsyyXBhtO&#10;CzV29FJTed5ejILN5xMf3dslnuOxX38d9tXHfrVU6mEQl1MQgWL4D/+137WCySTP4fdNegJyf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6ZKfxwAAAN0AAAAPAAAAAAAA&#10;AAAAAAAAAKECAABkcnMvZG93bnJldi54bWxQSwUGAAAAAAQABAD5AAAAlQMAAAAA&#10;" strokeweight="0"/>
                      <v:line id="Line 11764" o:spid="_x0000_s1988" style="position:absolute;flip:x;visibility:visible;mso-wrap-style:square" from="7022,3433" to="7130,3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U3BMcAAADdAAAADwAAAGRycy9kb3ducmV2LnhtbESPQWsCMRSE74X+h/AKvdVsFbSsRpEW&#10;iwgq2nrw9ty87i5uXpYkuvHfNwWhx2FmvmEms2gacSXna8sKXnsZCOLC6ppLBd9fi5c3ED4ga2ws&#10;k4IbeZhNHx8mmGvb8Y6u+1CKBGGfo4IqhDaX0hcVGfQ92xIn78c6gyFJV0rtsEtw08h+lg2lwZrT&#10;QoUtvVdUnPcXo2C3GfHJfV7iOZ669fZ4KFeHj7lSz09xPgYRKIb/8L291AoGg+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pTcExwAAAN0AAAAPAAAAAAAA&#10;AAAAAAAAAKECAABkcnMvZG93bnJldi54bWxQSwUGAAAAAAQABAD5AAAAlQMAAAAA&#10;" strokeweight="0"/>
                      <v:shape id="Freeform 11765" o:spid="_x0000_s1989" style="position:absolute;left:7100;top:3536;width:37;height:20;visibility:visible;mso-wrap-style:square;v-text-anchor:top" coordsize="147,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fLSMEA&#10;AADdAAAADwAAAGRycy9kb3ducmV2LnhtbERPTYvCMBC9C/sfwizszaZdQaQaRYWV9Wh1F7wNydgW&#10;m0lpYq3/3hwEj4/3vVgNthE9db52rCBLUhDE2pmaSwWn4894BsIHZIONY1LwIA+r5cdogblxdz5Q&#10;X4RSxBD2OSqoQmhzKb2uyKJPXEscuYvrLIYIu1KaDu8x3DbyO02n0mLNsaHClrYV6WtxswrKfTbb&#10;bE1/Lh7rBnf4r7Prn1bq63NYz0EEGsJb/HL/GgWTyTTOjW/iE5D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kXy0jBAAAA3QAAAA8AAAAAAAAAAAAAAAAAmAIAAGRycy9kb3du&#10;cmV2LnhtbFBLBQYAAAAABAAEAPUAAACGAwAAAAA=&#10;" path="m4,51l18,65,41,75r27,4l96,78r26,-7l139,59r8,-15l143,28,129,14,107,5,78,,50,1,25,8,7,20,,36,4,51xe" filled="f" strokeweight="0">
                        <v:path arrowok="t" o:connecttype="custom" o:connectlocs="0,0;0,0;0,0;0,0;1,0;1,0;1,0;1,0;1,0;1,0;1,0;0,0;0,0;0,0;0,0;0,0;0,0" o:connectangles="0,0,0,0,0,0,0,0,0,0,0,0,0,0,0,0,0"/>
                        <o:lock v:ext="edit" aspectratio="t"/>
                      </v:shape>
                      <v:shape id="Freeform 11766" o:spid="_x0000_s1990" style="position:absolute;left:7083;top:3531;width:71;height:39;visibility:visible;mso-wrap-style:square;v-text-anchor:top" coordsize="283,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963ckA&#10;AADdAAAADwAAAGRycy9kb3ducmV2LnhtbESPS2/CMBCE70j8B2uReisOD/FIMaiipeWAkIAe6G0V&#10;bxPTeJ3GLoR/jytV4jiamW80s0VjS3Gm2hvHCnrdBARx5rThXMHHYfU4AeEDssbSMSm4kofFvN2a&#10;YardhXd03odcRAj7FBUUIVSplD4ryKLvuoo4el+uthiirHOpa7xEuC1lP0lG0qLhuFBgRcuCsu/9&#10;r1Uw3Hy+HK+mn7+txqft0bzL1+WPVOqh0zw/gQjUhHv4v73WCgaD0RT+3sQnIO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N963ckAAADdAAAADwAAAAAAAAAAAAAAAACYAgAA&#10;ZHJzL2Rvd25yZXYueG1sUEsFBgAAAAAEAAQA9QAAAI4DAAAAAA==&#10;" path="m276,55l251,29,210,10,160,,109,,61,11,23,30,3,56,,84r16,27l50,134r45,15l147,154r51,-6l242,133r29,-23l283,83,276,55xe" filled="f" strokeweight="0">
                        <v:path arrowok="t" o:connecttype="custom" o:connectlocs="1,0;1,0;1,0;1,0;1,0;0,0;0,0;0,0;0,0;0,1;0,1;1,1;1,1;1,1;1,1;1,1;1,0;1,0" o:connectangles="0,0,0,0,0,0,0,0,0,0,0,0,0,0,0,0,0,0"/>
                        <o:lock v:ext="edit" aspectratio="t"/>
                      </v:shape>
                      <v:shape id="Freeform 11767" o:spid="_x0000_s1991" style="position:absolute;left:6964;top:3330;width:70;height:39;visibility:visible;mso-wrap-style:square;v-text-anchor:top" coordsize="282,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UC7MQA&#10;AADdAAAADwAAAGRycy9kb3ducmV2LnhtbERPy2oCMRTdF/oP4RbciGaqUMvUKFIfuBCxaqHL28md&#10;B05uwiTq+PdmIbg8nPd42ppaXKjxlWUF7/0EBHFmdcWFguNh2fsE4QOyxtoyKbiRh+nk9WWMqbZX&#10;/qHLPhQihrBPUUEZgkul9FlJBn3fOuLI5bYxGCJsCqkbvMZwU8tBknxIgxXHhhIdfZeUnfZno2D1&#10;m+/Wm0V13OXz7Z9bds//C9dVqvPWzr5ABGrDU/xwr7WC4XAU98c38QnIy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1AuzEAAAA3QAAAA8AAAAAAAAAAAAAAAAAmAIAAGRycy9k&#10;b3ducmV2LnhtbFBLBQYAAAAABAAEAPUAAACJAwAAAAA=&#10;" path="m7,100l,72,11,44,41,22,84,7,135,r52,6l233,21r33,22l282,71r-2,28l259,124r-37,20l175,155r-53,l72,145,32,125,7,100xe" filled="f" strokeweight="0">
                        <v:path arrowok="t" o:connecttype="custom" o:connectlocs="0,1;0,0;0,0;0,0;0,0;0,0;1,0;1,0;1,0;1,0;1,1;1,1;1,1;1,1;0,1;0,1;0,1;0,1" o:connectangles="0,0,0,0,0,0,0,0,0,0,0,0,0,0,0,0,0,0"/>
                        <o:lock v:ext="edit" aspectratio="t"/>
                      </v:shape>
                      <v:shape id="Freeform 11768" o:spid="_x0000_s1992" style="position:absolute;left:6981;top:3340;width:37;height:20;visibility:visible;mso-wrap-style:square;v-text-anchor:top" coordsize="1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d0CcMA&#10;AADdAAAADwAAAGRycy9kb3ducmV2LnhtbESPwW7CMBBE75X4B2uReitOQG0hxSBAQuIKae9LvE1c&#10;4nVkm5D+Pa6E1ONoZt5oluvBtqInH4xjBfkkA0FcOW24VvBZ7l/mIEJE1tg6JgW/FGC9Gj0tsdDu&#10;xkfqT7EWCcKhQAVNjF0hZagashgmriNO3rfzFmOSvpba4y3BbSunWfYmLRpOCw12tGuoupyuVsGi&#10;fz2bM5clLXw+37MZfr6yrVLP42HzASLSEP/Dj/ZBK5jN3nP4e5Oe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d0CcMAAADdAAAADwAAAAAAAAAAAAAAAACYAgAAZHJzL2Rv&#10;d25yZXYueG1sUEsFBgAAAAAEAAQA9QAAAIgDAAAAAA==&#10;" path="m4,52l18,65,40,75r28,5l97,79r25,-7l139,60r8,-15l143,30,129,15,107,5,79,,50,2,25,9,8,21,,36,4,52xe" filled="f" strokeweight="0">
                        <v:path arrowok="t" o:connecttype="custom" o:connectlocs="0,0;0,0;0,0;0,0;1,0;1,0;1,0;1,0;1,0;1,0;1,0;0,0;0,0;0,0;0,0;0,0;0,0" o:connectangles="0,0,0,0,0,0,0,0,0,0,0,0,0,0,0,0,0"/>
                        <o:lock v:ext="edit" aspectratio="t"/>
                      </v:shape>
                      <v:shape id="Freeform 11769" o:spid="_x0000_s1993" style="position:absolute;left:6971;top:3485;width:81;height:62;visibility:visible;mso-wrap-style:square;v-text-anchor:top" coordsize="326,2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Uri8QA&#10;AADdAAAADwAAAGRycy9kb3ducmV2LnhtbESPQWsCMRSE74X+h/AEbzXRhVq2RrGF1h7V1vtj89xE&#10;Ny/LJt3d/vtGKPQ4zMw3zGoz+kb01EUXWMN8pkAQV8E4rjV8fb49PIGICdlgE5g0/FCEzfr+boWl&#10;CQMfqD+mWmQIxxI12JTaUspYWfIYZ6Elzt45dB5Tll0tTYdDhvtGLpR6lB4d5wWLLb1aqq7Hb6+h&#10;P7mDSu/7Sg1OXuxyKE4vaqf1dDJun0EkGtN/+K/9YTQUxXIBtzf5Cc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1K4vEAAAA3QAAAA8AAAAAAAAAAAAAAAAAmAIAAGRycy9k&#10;b3ducmV2LnhtbFBLBQYAAAAABAAEAPUAAACJAwAAAAA=&#10;" path="m326,60l308,38,268,12,217,,161,5,105,26,57,61,22,106,1,156,,207r15,42e" filled="f" strokeweight="0">
                        <v:path arrowok="t" o:connecttype="custom" o:connectlocs="1,0;1,0;1,0;1,0;0,0;0,0;0,0;0,0;0,0;0,1;0,1" o:connectangles="0,0,0,0,0,0,0,0,0,0,0"/>
                        <o:lock v:ext="edit" aspectratio="t"/>
                      </v:shape>
                      <v:line id="Line 11770" o:spid="_x0000_s1994" style="position:absolute;flip:x;visibility:visible;mso-wrap-style:square" from="6970,3258" to="6985,3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en2scAAADdAAAADwAAAGRycy9kb3ducmV2LnhtbESPQWsCMRSE74X+h/CE3mrWLtSyGkVa&#10;WkrBilYP3p6b5+7i5mVJohv/fVMoeBxm5htmOo+mFRdyvrGsYDTMQBCXVjdcKdj+vD++gPABWWNr&#10;mRRcycN8dn83xULbntd02YRKJAj7AhXUIXSFlL6syaAf2o44eUfrDIYkXSW1wz7BTSufsuxZGmw4&#10;LdTY0WtN5WlzNgrW32M+uI9zPMVDv1ztd9XX7m2h1MMgLiYgAsVwC/+3P7WCPB/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R6faxwAAAN0AAAAPAAAAAAAA&#10;AAAAAAAAAKECAABkcnMvZG93bnJldi54bWxQSwUGAAAAAAQABAD5AAAAlQMAAAAA&#10;" strokeweight="0"/>
                      <v:shape id="Freeform 11771" o:spid="_x0000_s1995" style="position:absolute;left:6964;top:3250;width:16;height:1;visibility:visible;mso-wrap-style:square;v-text-anchor:top" coordsize="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lUocYA&#10;AADdAAAADwAAAGRycy9kb3ducmV2LnhtbESPT2vCQBTE7wW/w/IKvenGP9UYXUWkAaEIrXrI8ZF9&#10;JqHZtyG7Nem3dwWhx2FmfsOst72pxY1aV1lWMB5FIIhzqysuFFzO6TAG4TyyxtoyKfgjB9vN4GWN&#10;ibYdf9Pt5AsRIOwSVFB63yRSurwkg25kG+LgXW1r0AfZFlK32AW4qeUkiubSYMVhocSG9iXlP6df&#10;o+DddHHM6dfHPDuO089DNnP9MlPq7bXfrUB46v1/+Nk+aAXT6WIGjzfhCc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lUocYAAADdAAAADwAAAAAAAAAAAAAAAACYAgAAZHJz&#10;L2Rvd25yZXYueG1sUEsFBgAAAAAEAAQA9QAAAIsDAAAAAA==&#10;" path="m,l31,,63,4e" filled="f" strokeweight="0">
                        <v:path arrowok="t" o:connecttype="custom" o:connectlocs="0,0;0,0;0,0" o:connectangles="0,0,0"/>
                        <o:lock v:ext="edit" aspectratio="t"/>
                      </v:shape>
                      <v:shape id="Freeform 11772" o:spid="_x0000_s1996" style="position:absolute;left:6970;top:3258;width:9;height:33;visibility:visible;mso-wrap-style:square;v-text-anchor:top" coordsize="38,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Mfd8YA&#10;AADdAAAADwAAAGRycy9kb3ducmV2LnhtbESPT4vCMBTE7wv7HcJb8CJrqkVXqlFEKXgQwT8g3h7N&#10;s602L6WJWr/9ZkHY4zAzv2Gm89ZU4kGNKy0r6PciEMSZ1SXnCo6H9HsMwnlkjZVlUvAiB/PZ58cU&#10;E22fvKPH3uciQNglqKDwvk6kdFlBBl3P1sTBu9jGoA+yyaVu8BngppKDKBpJgyWHhQJrWhaU3fZ3&#10;o+Caxhe8ns5Lf7jftouVo3Sz6SrV+WoXExCeWv8ffrfXWkEc/wzh7014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Mfd8YAAADdAAAADwAAAAAAAAAAAAAAAACYAgAAZHJz&#10;L2Rvd25yZXYueG1sUEsFBgAAAAAEAAQA9QAAAIsDAAAAAA==&#10;" path="m,l12,26,23,56,34,90r4,39e" filled="f" strokeweight="0">
                        <v:path arrowok="t" o:connecttype="custom" o:connectlocs="0,0;0,0;0,0;0,1;0,1" o:connectangles="0,0,0,0,0"/>
                        <o:lock v:ext="edit" aspectratio="t"/>
                      </v:shape>
                      <v:line id="Line 11773" o:spid="_x0000_s1997" style="position:absolute;visibility:visible;mso-wrap-style:square" from="6967,3271" to="6979,32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xzBcYAAADdAAAADwAAAGRycy9kb3ducmV2LnhtbESPT2vCQBTE7wW/w/IEb7qx0hijq0ix&#10;aG+tf8DjI/tMFrNvQ3ar6bd3C0KPw8z8hlmsOluLG7XeOFYwHiUgiAunDZcKjoePYQbCB2SNtWNS&#10;8EseVsveywJz7e78Tbd9KEWEsM9RQRVCk0vpi4os+pFriKN3ca3FEGVbSt3iPcJtLV+TJJUWDceF&#10;Cht6r6i47n+sAvOVbt8+p6fZSW62YXzOrpmxR6UG/W49BxGoC//hZ3unFUwm0x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zMcwXGAAAA3QAAAA8AAAAAAAAA&#10;AAAAAAAAoQIAAGRycy9kb3ducmV2LnhtbFBLBQYAAAAABAAEAPkAAACUAwAAAAA=&#10;" strokeweight="0"/>
                      <v:shape id="Freeform 11774" o:spid="_x0000_s1998" style="position:absolute;left:6927;top:3281;width:72;height:21;visibility:visible;mso-wrap-style:square;v-text-anchor:top" coordsize="288,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oKccQA&#10;AADdAAAADwAAAGRycy9kb3ducmV2LnhtbESPQUsDMRSE70L/Q3iCN5u1ha6sTUspLHi1tgdvj83r&#10;Zm3yEpLYXf31RhB6HGbmG2a9nZwVV4pp8KzgaV6BIO68HrhXcHxvH59BpIys0XomBd+UYLuZ3a2x&#10;0X7kN7oeci8KhFODCkzOoZEydYYcprkPxMU7++gwFxl7qSOOBe6sXFTVSjocuCwYDLQ31F0OX05B&#10;ez5FF1L4HO3q4+RSbX/MolXq4X7avYDINOVb+L/9qhUsl3UNf2/KE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KCnHEAAAA3QAAAA8AAAAAAAAAAAAAAAAAmAIAAGRycy9k&#10;b3ducmV2LnhtbFBLBQYAAAAABAAEAPUAAACJAwAAAAA=&#10;" path="m,49l40,69,93,82r57,2l204,74,247,56,277,31,288,e" filled="f" strokeweight="0">
                        <v:path arrowok="t" o:connecttype="custom" o:connectlocs="0,0;0,0;1,0;1,0;1,0;1,0;1,0;1,0" o:connectangles="0,0,0,0,0,0,0,0"/>
                        <o:lock v:ext="edit" aspectratio="t"/>
                      </v:shape>
                      <v:line id="Line 11775" o:spid="_x0000_s1999" style="position:absolute;flip:y;visibility:visible;mso-wrap-style:square" from="6963,3291" to="6979,3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M1q8QAAADdAAAADwAAAGRycy9kb3ducmV2LnhtbERPTWsCMRC9F/ofwhR602wVqmyNIhWl&#10;FFTUeuht3Ex3FzeTJYlu/PfmIPT4eN+TWTSNuJLztWUFb/0MBHFhdc2lgp/DsjcG4QOyxsYyKbiR&#10;h9n0+WmCubYd7+i6D6VIIexzVFCF0OZS+qIig75vW+LE/VlnMCToSqkddincNHKQZe/SYM2pocKW&#10;PisqzvuLUbDbjPjkVpd4jqduvf09lt/HxVyp15c4/wARKIZ/8cP9pRUMh6M0N71JT0B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4zWrxAAAAN0AAAAPAAAAAAAAAAAA&#10;AAAAAKECAABkcnMvZG93bnJldi54bWxQSwUGAAAAAAQABAD5AAAAkgMAAAAA&#10;" strokeweight="0"/>
                      <v:shape id="Freeform 11776" o:spid="_x0000_s2000" style="position:absolute;left:6964;top:3335;width:70;height:18;visibility:visible;mso-wrap-style:square;v-text-anchor:top" coordsize="28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v5scUA&#10;AADdAAAADwAAAGRycy9kb3ducmV2LnhtbESP0WrCQBRE3wv9h+UWfGs2GrA1uopYlIiU0ugHXLLX&#10;JJi9G7JbE//eFYQ+DjNzhlmsBtOIK3WutqxgHMUgiAuray4VnI7b908QziNrbCyTghs5WC1fXxaY&#10;atvzL11zX4oAYZeigsr7NpXSFRUZdJFtiYN3tp1BH2RXSt1hH+CmkZM4nkqDNYeFClvaVFRc8j+j&#10;wEizO3z/ZH2y1sf9JKNN/ZXlSo3ehvUchKfB/4ef7UwrSJKPGTzehCc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mxxQAAAN0AAAAPAAAAAAAAAAAAAAAAAJgCAABkcnMv&#10;ZG93bnJldi54bWxQSwUGAAAAAAQABAD1AAAAigMAAAAA&#10;" path="m,64l11,42,40,20,83,5,135,r52,4l232,19r33,22l282,69r,3e" filled="f" strokeweight="0">
                        <v:path arrowok="t" o:connecttype="custom" o:connectlocs="0,0;0,0;0,0;0,0;0,0;1,0;1,0;1,0;1,0;1,0" o:connectangles="0,0,0,0,0,0,0,0,0,0"/>
                        <o:lock v:ext="edit" aspectratio="t"/>
                      </v:shape>
                      <v:shape id="Freeform 11777" o:spid="_x0000_s2001" style="position:absolute;left:6964;top:3335;width:70;height:18;visibility:visible;mso-wrap-style:square;v-text-anchor:top" coordsize="282,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7SlcIA&#10;AADdAAAADwAAAGRycy9kb3ducmV2LnhtbERPy2oCMRTdC/2HcIVuRDNWkOloRopQ2kI3Prpwd53c&#10;eWByMyRRp3/fLAouD+e93gzWiBv50DlWMJ9lIIgrpztuFBwP79McRIjIGo1jUvBLATbl02iNhXZ3&#10;3tFtHxuRQjgUqKCNsS+kDFVLFsPM9cSJq523GBP0jdQe7yncGvmSZUtpsePU0GJP25aqy/5qFZzj&#10;xMj8+9WEnw8fsvprckK8KvU8Ht5WICIN8SH+d39qBYtFnvanN+kJy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tKVwgAAAN0AAAAPAAAAAAAAAAAAAAAAAJgCAABkcnMvZG93&#10;bnJldi54bWxQSwUGAAAAAAQABAD1AAAAhwMAAAAA&#10;" path="m282,71l276,54,251,28,210,10,160,,108,,61,10,23,29,3,56,,63e" filled="f" strokeweight="0">
                        <v:path arrowok="t" o:connecttype="custom" o:connectlocs="1,0;1,0;1,0;1,0;0,0;0,0;0,0;0,0;0,0;0,0" o:connectangles="0,0,0,0,0,0,0,0,0,0"/>
                        <o:lock v:ext="edit" aspectratio="t"/>
                      </v:shape>
                      <v:shape id="Freeform 11778" o:spid="_x0000_s2002" style="position:absolute;left:6959;top:3243;width:40;height:30;visibility:visible;mso-wrap-style:square;v-text-anchor:top" coordsize="161,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NiesQA&#10;AADdAAAADwAAAGRycy9kb3ducmV2LnhtbESP3WrCQBSE74W+w3IKvTMbFURT1xCUQr2s8QFOsic/&#10;NHs2Zrcx7dO7BcHLYWa+YXbpZDox0uBaywoWUQyCuLS65VrBJf+Yb0A4j6yxs0wKfslBun+Z7TDR&#10;9sZfNJ59LQKEXYIKGu/7REpXNmTQRbYnDl5lB4M+yKGWesBbgJtOLuN4LQ22HBYa7OnQUPl9/jEK&#10;ji1hEVfjNvvTp6m7rvPikB+VenudsncQnib/DD/an1rBarVZwP+b8ATk/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zYnrEAAAA3QAAAA8AAAAAAAAAAAAAAAAAmAIAAGRycy9k&#10;b3ducmV2LnhtbFBLBQYAAAAABAAEAPUAAACJAwAAAAA=&#10;" path="m159,117r2,-13l159,93,148,71,133,51,111,33,87,19,59,9,31,3,,e" filled="f" strokeweight="0">
                        <v:path arrowok="t" o:connecttype="custom" o:connectlocs="0,1;0,1;0,1;0,0;0,0;0,0;0,0;0,0;0,0;0,0" o:connectangles="0,0,0,0,0,0,0,0,0,0"/>
                        <o:lock v:ext="edit" aspectratio="t"/>
                      </v:shape>
                      <v:shape id="Freeform 11779" o:spid="_x0000_s2003" style="position:absolute;left:6954;top:3243;width:10;height:7;visibility:visible;mso-wrap-style:square;v-text-anchor:top" coordsize="4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QxjMMA&#10;AADdAAAADwAAAGRycy9kb3ducmV2LnhtbESPwYrCQBBE74L/MLSwN52oECTrKCKIe5FloxdvTaY3&#10;CWZ6QqaN8e93BGGPRVW9otbbwTWqpy7Ung3MZwko4sLbmksDl/NhugIVBNli45kMPCnAdjMerTGz&#10;/sE/1OdSqgjhkKGBSqTNtA5FRQ7DzLfE0fv1nUOJsiu17fAR4a7RiyRJtcOa40KFLe0rKm753Rk4&#10;F70MHp/XtMm/50zpSY79yZiPybD7BCU0yH/43f6yBpbL1QJeb+IT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QxjMMAAADdAAAADwAAAAAAAAAAAAAAAACYAgAAZHJzL2Rv&#10;d25yZXYueG1sUEsFBgAAAAAEAAQA9QAAAIgDAAAAAA==&#10;" path="m,21l2,8,6,2,11,r6,1l29,11,42,25e" filled="f" strokeweight="0">
                        <v:path arrowok="t" o:connecttype="custom" o:connectlocs="0,0;0,0;0,0;0,0;0,0;0,0;0,0" o:connectangles="0,0,0,0,0,0,0"/>
                        <o:lock v:ext="edit" aspectratio="t"/>
                      </v:shape>
                      <v:shape id="Freeform 11780" o:spid="_x0000_s2004" style="position:absolute;left:6918;top:3246;width:22;height:23;visibility:visible;mso-wrap-style:square;v-text-anchor:top" coordsize="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9aBsYA&#10;AADdAAAADwAAAGRycy9kb3ducmV2LnhtbESPT2vCQBTE7wW/w/KEXkrdpBGRNKtoQejJYuqhx9fs&#10;M3/Mvg27W02/vVsQehxm5jdMsR5NLy7kfGtZQTpLQBBXVrdcKzh+7p6XIHxA1thbJgW/5GG9mjwU&#10;mGt75QNdylCLCGGfo4ImhCGX0lcNGfQzOxBH72SdwRClq6V2eI1w08uXJFlIgy3HhQYHemuoOpc/&#10;RgH227Stu3m1++hSxu+vp/Lg9ko9TsfNK4hAY/gP39vvWkGWLTP4exOf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l9aBsYAAADdAAAADwAAAAAAAAAAAAAAAACYAgAAZHJz&#10;L2Rvd25yZXYueG1sUEsFBgAAAAAEAAQA9QAAAIsDAAAAAA==&#10;" path="m88,l53,14,26,36,15,49,7,62,,92e" filled="f" strokeweight="0">
                        <v:path arrowok="t" o:connecttype="custom" o:connectlocs="1,0;0,0;0,0;0,0;0,0;0,1" o:connectangles="0,0,0,0,0,0"/>
                        <o:lock v:ext="edit" aspectratio="t"/>
                      </v:shape>
                      <v:line id="Line 11781" o:spid="_x0000_s2005" style="position:absolute;flip:x;visibility:visible;mso-wrap-style:square" from="6829,3308" to="6830,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tPiccAAADdAAAADwAAAGRycy9kb3ducmV2LnhtbESPQWsCMRSE74L/IbxCb5ptLa2sRhFL&#10;RQq1aPXg7bl57i5uXpYkuum/bwqFHoeZ+YaZzqNpxI2cry0reBhmIIgLq2suFey/3gZjED4ga2ws&#10;k4Jv8jCf9XtTzLXteEu3XShFgrDPUUEVQptL6YuKDPqhbYmTd7bOYEjSlVI77BLcNPIxy56lwZrT&#10;QoUtLSsqLrurUbDdvPDJra7xEk/dx+fxUL4fXhdK3d/FxQREoBj+w3/ttVYwGo2f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e0+JxwAAAN0AAAAPAAAAAAAA&#10;AAAAAAAAAKECAABkcnMvZG93bnJldi54bWxQSwUGAAAAAAQABAD5AAAAlQMAAAAA&#10;" strokeweight="0"/>
                      <v:line id="Line 11782" o:spid="_x0000_s2006" style="position:absolute;flip:y;visibility:visible;mso-wrap-style:square" from="6829,3308" to="6830,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fqEscAAADdAAAADwAAAGRycy9kb3ducmV2LnhtbESPQWsCMRSE74L/IbxCb5ptpa2sRhFL&#10;RQq1aPXg7bl57i5uXpYkuum/bwqFHoeZ+YaZzqNpxI2cry0reBhmIIgLq2suFey/3gZjED4ga2ws&#10;k4Jv8jCf9XtTzLXteEu3XShFgrDPUUEVQptL6YuKDPqhbYmTd7bOYEjSlVI77BLcNPIxy56lwZrT&#10;QoUtLSsqLrurUbDdvPDJra7xEk/dx+fxUL4fXhdK3d/FxQREoBj+w3/ttVYwGo2f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N+oSxwAAAN0AAAAPAAAAAAAA&#10;AAAAAAAAAKECAABkcnMvZG93bnJldi54bWxQSwUGAAAAAAQABAD5AAAAlQMAAAAA&#10;" strokeweight="0"/>
                      <v:shape id="Freeform 11783" o:spid="_x0000_s2007" style="position:absolute;left:6918;top:3270;width:45;height:23;visibility:visible;mso-wrap-style:square;v-text-anchor:top" coordsize="18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6fBccA&#10;AADdAAAADwAAAGRycy9kb3ducmV2LnhtbESPQWsCMRSE7wX/Q3hCL6Vm1SKyGkUFocWCaD24t9fN&#10;6+7i5iVuUl3/fVMQPA4z8w0znbemFhdqfGVZQb+XgCDOra64UHD4Wr+OQfiArLG2TApu5GE+6zxN&#10;MdX2yju67EMhIoR9igrKEFwqpc9LMuh71hFH78c2BkOUTSF1g9cIN7UcJMlIGqw4LpToaFVSftr/&#10;GgVvHrNNtnXf+PLpjv3zIVsudx9KPXfbxQREoDY8wvf2u1YwHI5H8P8mPg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unwXHAAAA3QAAAA8AAAAAAAAAAAAAAAAAmAIAAGRy&#10;cy9kb3ducmV2LnhtbFBLBQYAAAAABAAEAPUAAACMAwAAAAA=&#10;" path="m,l,1,8,31,34,58,75,79r51,13l182,95e" filled="f" strokeweight="0">
                        <v:path arrowok="t" o:connecttype="custom" o:connectlocs="0,0;0,0;0,0;0,0;0,0;0,0;1,0" o:connectangles="0,0,0,0,0,0,0"/>
                        <o:lock v:ext="edit" aspectratio="t"/>
                      </v:shape>
                      <v:line id="Line 11784" o:spid="_x0000_s2008" style="position:absolute;flip:x y;visibility:visible;mso-wrap-style:square" from="6954,3259" to="6960,3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1uy8MAAADdAAAADwAAAGRycy9kb3ducmV2LnhtbESPQWsCMRSE74L/ITyhF9FsFVS2RilF&#10;i/TmqvfH5nWzmLwsSarrv28KBY/DzDfDrLe9s+JGIbaeFbxOCxDEtdctNwrOp/1kBSImZI3WMyl4&#10;UITtZjhYY6n9nY90q1IjcgnHEhWYlLpSylgbchinviPO3rcPDlOWoZE64D2XOytnRbGQDlvOCwY7&#10;+jBUX6sfp2C+vJwOVzs2X/vozO7TVvUiPJR6GfXvbyAS9ekZ/qcPOnPz1RL+3uQn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6NbsvDAAAA3QAAAA8AAAAAAAAAAAAA&#10;AAAAoQIAAGRycy9kb3ducmV2LnhtbFBLBQYAAAAABAAEAPkAAACRAwAAAAA=&#10;" strokeweight="0"/>
                      <v:line id="Line 11785" o:spid="_x0000_s2009" style="position:absolute;visibility:visible;mso-wrap-style:square" from="6949,3261" to="6950,3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oyy8MAAADdAAAADwAAAGRycy9kb3ducmV2LnhtbERPz2vCMBS+D/wfwhN2m2mVua6aiowN&#10;3W1zLez4aJ5tsHkpTab1vzcHYceP7/d6M9pOnGnwxrGCdJaAIK6dNtwoKH8+njIQPiBr7ByTgit5&#10;2BSThzXm2l34m86H0IgYwj5HBW0IfS6lr1uy6GeuJ47c0Q0WQ4RDI/WAlxhuOzlPkqW0aDg2tNjT&#10;W0v16fBnFZiv5e7586V6reT7LqS/2SkztlTqcTpuVyACjeFffHfvtYLFIotz45v4BGR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KMsvDAAAA3QAAAA8AAAAAAAAAAAAA&#10;AAAAoQIAAGRycy9kb3ducmV2LnhtbFBLBQYAAAAABAAEAPkAAACRAwAAAAA=&#10;" strokeweight="0"/>
                      <v:line id="Line 11786" o:spid="_x0000_s2010" style="position:absolute;flip:x;visibility:visible;mso-wrap-style:square" from="6949,3259" to="6954,3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rgF8cAAADdAAAADwAAAGRycy9kb3ducmV2LnhtbESPQWsCMRSE74L/IbxCb5pthdauRhFL&#10;RQq1aPXg7bl57i5uXpYkuum/bwqFHoeZ+YaZzqNpxI2cry0reBhmIIgLq2suFey/3gZjED4ga2ws&#10;k4Jv8jCf9XtTzLXteEu3XShFgrDPUUEVQptL6YuKDPqhbYmTd7bOYEjSlVI77BLcNPIxy56kwZrT&#10;QoUtLSsqLrurUbDdPPPJra7xEk/dx+fxUL4fXhdK3d/FxQREoBj+w3/ttVYwGo1f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euAXxwAAAN0AAAAPAAAAAAAA&#10;AAAAAAAAAKECAABkcnMvZG93bnJldi54bWxQSwUGAAAAAAQABAD5AAAAlQMAAAAA&#10;" strokeweight="0"/>
                      <v:line id="Line 11787" o:spid="_x0000_s2011" style="position:absolute;visibility:visible;mso-wrap-style:square" from="6954,3249" to="6965,3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WoEMIAAADdAAAADwAAAGRycy9kb3ducmV2LnhtbERPTYvCMBC9C/6HMII3TVVWa9cosuyi&#10;3tRV2OPQzLbBZlKaqPXfm4Pg8fG+F6vWVuJGjTeOFYyGCQji3GnDhYLT788gBeEDssbKMSl4kIfV&#10;sttZYKbdnQ90O4ZCxBD2GSooQ6gzKX1ekkU/dDVx5P5dYzFE2BRSN3iP4baS4ySZSouGY0OJNX2V&#10;lF+OV6vA7Kebj93sPD/L700Y/aWX1NiTUv1eu/4EEagNb/HLvdUKJpN53B/fxCcgl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WoEMIAAADdAAAADwAAAAAAAAAAAAAA&#10;AAChAgAAZHJzL2Rvd25yZXYueG1sUEsFBgAAAAAEAAQA+QAAAJADAAAAAA==&#10;" strokeweight="0"/>
                      <v:line id="Line 11788" o:spid="_x0000_s2012" style="position:absolute;flip:x;visibility:visible;mso-wrap-style:square" from="6960,3268" to="6965,3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V6zMcAAADdAAAADwAAAGRycy9kb3ducmV2LnhtbESPQWsCMRSE74X+h/AKvdWsFWy7NYpU&#10;LCJo0erB23Pzuru4eVmS6MZ/bwqFHoeZ+YYZTaJpxIWcry0r6PcyEMSF1TWXCnbf86dXED4ga2ws&#10;k4IreZiM7+9GmGvb8YYu21CKBGGfo4IqhDaX0hcVGfQ92xIn78c6gyFJV0rtsEtw08jnLBtKgzWn&#10;hQpb+qioOG3PRsFm/cJH93mOp3jsVl+Hfbncz6ZKPT7E6TuIQDH8h//aC61gMHjrw++b9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1XrMxwAAAN0AAAAPAAAAAAAA&#10;AAAAAAAAAKECAABkcnMvZG93bnJldi54bWxQSwUGAAAAAAQABAD5AAAAlQMAAAAA&#10;" strokeweight="0"/>
                      <v:line id="Line 11789" o:spid="_x0000_s2013" style="position:absolute;flip:x;visibility:visible;mso-wrap-style:square" from="6959,3269" to="6960,3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fku8gAAADdAAAADwAAAGRycy9kb3ducmV2LnhtbESPT2sCMRTE74V+h/AEbzWrgq1bo0hL&#10;RQq1+O/g7bl53V3cvCxJdNNv3xQKPQ4z8xtmtoimETdyvrasYDjIQBAXVtdcKjjs3x6eQPiArLGx&#10;TAq+ycNifn83w1zbjrd024VSJAj7HBVUIbS5lL6oyKAf2JY4eV/WGQxJulJqh12Cm0aOsmwiDdac&#10;Fips6aWi4rK7GgXbzSOf3eoaL/HcfXyejuX78XWpVL8Xl88gAsXwH/5rr7WC8Xg6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Afku8gAAADdAAAADwAAAAAA&#10;AAAAAAAAAAChAgAAZHJzL2Rvd25yZXYueG1sUEsFBgAAAAAEAAQA+QAAAJYDAAAAAA==&#10;" strokeweight="0"/>
                      <v:line id="Line 11790" o:spid="_x0000_s2014" style="position:absolute;flip:x y;visibility:visible;mso-wrap-style:square" from="6964,3250" to="6965,3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FcQAAADdAAAADwAAAGRycy9kb3ducmV2LnhtbESPQWsCMRSE70L/Q3hCL6LZdkHrapRS&#10;apHeXOv9sXluFpOXJUl1/fdNodDjMPPNMOvt4Ky4UoidZwVPswIEceN1x62Cr+Nu+gIiJmSN1jMp&#10;uFOE7eZhtMZK+xsf6FqnVuQSjhUqMCn1lZSxMeQwznxPnL2zDw5TlqGVOuAtlzsrn4tiLh12nBcM&#10;9vRmqLnU305BuTgd9xc7MZ+76Mz7h62bebgr9TgeXlcgEg3pP/xH73XmymUJv2/yE5Cb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b/4VxAAAAN0AAAAPAAAAAAAAAAAA&#10;AAAAAKECAABkcnMvZG93bnJldi54bWxQSwUGAAAAAAQABAD5AAAAkgMAAAAA&#10;" strokeweight="0"/>
                      <v:line id="Line 11791" o:spid="_x0000_s2015" style="position:absolute;visibility:visible;mso-wrap-style:square" from="6948,3252" to="6949,3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6uE8YAAADdAAAADwAAAGRycy9kb3ducmV2LnhtbESPW2sCMRSE3wv+h3CEvtWs165bo0ip&#10;qG+tF/DxsDndDW5Olk2q6783gtDHYWa+YWaL1lbiQo03jhX0ewkI4txpw4WCw371loLwAVlj5ZgU&#10;3MjDYt55mWGm3ZV/6LILhYgQ9hkqKEOoMyl9XpJF33M1cfR+XWMxRNkUUjd4jXBbyUGSTKRFw3Gh&#10;xJo+S8rPuz+rwHxP1uPt+3F6lF/r0D+l59TYg1Kv3Xb5ASJQG/7Dz/ZGKxgOpyN4vIlPQM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erhPGAAAA3QAAAA8AAAAAAAAA&#10;AAAAAAAAoQIAAGRycy9kb3ducmV2LnhtbFBLBQYAAAAABAAEAPkAAACUAwAAAAA=&#10;" strokeweight="0"/>
                      <v:line id="Line 11792" o:spid="_x0000_s2016" style="position:absolute;flip:y;visibility:visible;mso-wrap-style:square" from="6960,3272" to="6962,3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8z8gAAADdAAAADwAAAGRycy9kb3ducmV2LnhtbESPQUsDMRSE74L/ITzBm83WotZ1s6Uo&#10;LSJUaWsP3l43r7tLNy9LknbjvzeC4HGYmW+YYhZNJ87kfGtZwXiUgSCurG65VvC5XdxMQfiArLGz&#10;TAq+ycOsvLwoMNd24DWdN6EWCcI+RwVNCH0upa8aMuhHtidO3sE6gyFJV0vtcEhw08nbLLuXBltO&#10;Cw329NxQddycjIL1+wPv3fIUj3E/rD6+dvXb7mWu1PVVnD+BCBTDf/iv/aoVTCaPd/D7Jj0BWf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58z8gAAADdAAAADwAAAAAA&#10;AAAAAAAAAAChAgAAZHJzL2Rvd25yZXYueG1sUEsFBgAAAAAEAAQA+QAAAJYDAAAAAA==&#10;" strokeweight="0"/>
                      <v:line id="Line 11793" o:spid="_x0000_s2017" style="position:absolute;visibility:visible;mso-wrap-style:square" from="6960,3277" to="6964,3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CV/8YAAADdAAAADwAAAGRycy9kb3ducmV2LnhtbESPT2vCQBTE7wW/w/IEb7qx0hijq0ix&#10;aG+tf8DjI/tMFrNvQ3ar6bd3C0KPw8z8hlmsOluLG7XeOFYwHiUgiAunDZcKjoePYQbCB2SNtWNS&#10;8EseVsveywJz7e78Tbd9KEWEsM9RQRVCk0vpi4os+pFriKN3ca3FEGVbSt3iPcJtLV+TJJUWDceF&#10;Cht6r6i47n+sAvOVbt8+p6fZSW62YXzOrpmxR6UG/W49BxGoC//hZ3unFUwmsx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zAlf/GAAAA3QAAAA8AAAAAAAAA&#10;AAAAAAAAoQIAAGRycy9kb3ducmV2LnhtbFBLBQYAAAAABAAEAPkAAACUAwAAAAA=&#10;" strokeweight="0"/>
                      <v:line id="Line 11794" o:spid="_x0000_s2018" style="position:absolute;flip:y;visibility:visible;mso-wrap-style:square" from="6959,3275" to="6961,3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BHI8cAAADdAAAADwAAAGRycy9kb3ducmV2LnhtbESPQWsCMRSE74X+h/AK3mq2CrXdGkUq&#10;ihRq0erB23Pzuru4eVmS6MZ/bwqFHoeZ+YYZT6NpxIWcry0reOpnIIgLq2suFey+F48vIHxA1thY&#10;JgVX8jCd3N+NMde24w1dtqEUCcI+RwVVCG0upS8qMuj7tiVO3o91BkOSrpTaYZfgppGDLHuWBmtO&#10;CxW29F5RcdqejYLNesRHtzzHUzx2n1+Hffmxn8+U6j3E2RuIQDH8h//aK61gOHwd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cEcjxwAAAN0AAAAPAAAAAAAA&#10;AAAAAAAAAKECAABkcnMvZG93bnJldi54bWxQSwUGAAAAAAQABAD5AAAAlQMAAAAA&#10;" strokeweight="0"/>
                      <v:line id="Line 11795" o:spid="_x0000_s2019" style="position:absolute;flip:x y;visibility:visible;mso-wrap-style:square" from="6962,3272" to="6968,32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sZMEAAADdAAAADwAAAGRycy9kb3ducmV2LnhtbERPTUsDMRC9C/0PYQpexGZroeratBSx&#10;Urx1q/dhM26WJpMlie323zsHwePjfa82Y/DqTCn3kQ3MZxUo4jbanjsDn8fd/ROoXJAt+shk4EoZ&#10;NuvJzQprGy98oHNTOiUhnGs04EoZaq1z6yhgnsWBWLjvmAIWganTNuFFwoPXD1W11AF7lgaHA706&#10;ak/NTzCwePw67k/+zn3scnBv775pl+lqzO103L6AKjSWf/Gfe2/Ft3iWufJGnoBe/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y2xkwQAAAN0AAAAPAAAAAAAAAAAAAAAA&#10;AKECAABkcnMvZG93bnJldi54bWxQSwUGAAAAAAQABAD5AAAAjwMAAAAA&#10;" strokeweight="0"/>
                      <v:line id="Line 11796" o:spid="_x0000_s2020" style="position:absolute;flip:y;visibility:visible;mso-wrap-style:square" from="6962,3282" to="6968,3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N2yscAAADdAAAADwAAAGRycy9kb3ducmV2LnhtbESPQWsCMRSE74L/IbxCb5pthbauRhFL&#10;RQq1aPXg7bl57i5uXpYkuum/bwqFHoeZ+YaZzqNpxI2cry0reBhmIIgLq2suFey/3gYvIHxA1thY&#10;JgXf5GE+6/emmGvb8ZZuu1CKBGGfo4IqhDaX0hcVGfRD2xIn72ydwZCkK6V22CW4aeRjlj1JgzWn&#10;hQpbWlZUXHZXo2C7eeaTW13jJZ66j8/joXw/vC6Uur+LiwmIQDH8h//aa61gNBqP4f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o3bKxwAAAN0AAAAPAAAAAAAA&#10;AAAAAAAAAKECAABkcnMvZG93bnJldi54bWxQSwUGAAAAAAQABAD5AAAAlQMAAAAA&#10;" strokeweight="0"/>
                      <v:line id="Line 11797" o:spid="_x0000_s2021" style="position:absolute;flip:y;visibility:visible;mso-wrap-style:square" from="6962,3271" to="6967,3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mHtcQAAADdAAAADwAAAGRycy9kb3ducmV2LnhtbERPTWsCMRC9F/ofwhR6q9laUVmNIpaW&#10;Iqho68HbuJnuLm4mSxLd+O/NodDj431P59E04krO15YVvPYyEMSF1TWXCn6+P17GIHxA1thYJgU3&#10;8jCfPT5MMde24x1d96EUKYR9jgqqENpcSl9UZND3bEucuF/rDIYEXSm1wy6Fm0b2s2woDdacGips&#10;aVlRcd5fjILdZsQn93mJ53jq1tvjoVwd3hdKPT/FxQREoBj+xX/uL63gbZCl/elNe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OYe1xAAAAN0AAAAPAAAAAAAAAAAA&#10;AAAAAKECAABkcnMvZG93bnJldi54bWxQSwUGAAAAAAQABAD5AAAAkgMAAAAA&#10;" strokeweight="0"/>
                      <v:line id="Line 11798" o:spid="_x0000_s2022" style="position:absolute;flip:x;visibility:visible;mso-wrap-style:square" from="6967,3258" to="6970,3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UiLscAAADdAAAADwAAAGRycy9kb3ducmV2LnhtbESPQWsCMRSE7wX/Q3gFbzWrLbZsjSJK&#10;pQi2aOuht+fmdXdx87Ik0Y3/3giFHoeZ+YaZzKJpxJmcry0rGA4yEMSF1TWXCr6/3h5eQPiArLGx&#10;TAou5GE27d1NMNe24y2dd6EUCcI+RwVVCG0upS8qMugHtiVO3q91BkOSrpTaYZfgppGjLBtLgzWn&#10;hQpbWlRUHHcno2D78cwHtzrFYzx0m8+ffbneL+dK9e/j/BVEoBj+w3/td63g8Skb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dSIuxwAAAN0AAAAPAAAAAAAA&#10;AAAAAAAAAKECAABkcnMvZG93bnJldi54bWxQSwUGAAAAAAQABAD5AAAAlQMAAAAA&#10;" strokeweight="0"/>
                      <v:line id="Line 11799" o:spid="_x0000_s2023" style="position:absolute;flip:x;visibility:visible;mso-wrap-style:square" from="6946,3249" to="6954,3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e8WccAAADdAAAADwAAAGRycy9kb3ducmV2LnhtbESPQWsCMRSE7wX/Q3iCt5qtLbZsjSJK&#10;pQi2aOuht+fmdXdx87Ik0Y3/3giFHoeZ+YaZzKJpxJmcry0reBhmIIgLq2suFXx/vd2/gPABWWNj&#10;mRRcyMNs2rubYK5tx1s670IpEoR9jgqqENpcSl9UZNAPbUucvF/rDIYkXSm1wy7BTSNHWTaWBmtO&#10;CxW2tKioOO5ORsH245kPbnWKx3joNp8/+3K9X86VGvTj/BVEoBj+w3/td63g8Skb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p7xZxwAAAN0AAAAPAAAAAAAA&#10;AAAAAAAAAKECAABkcnMvZG93bnJldi54bWxQSwUGAAAAAAQABAD5AAAAlQMAAAAA&#10;" strokeweight="0"/>
                      <v:shape id="Freeform 11800" o:spid="_x0000_s2024" style="position:absolute;left:6953;top:3261;width:10;height:32;visibility:visible;mso-wrap-style:square;v-text-anchor:top" coordsize="39,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X63McA&#10;AADdAAAADwAAAGRycy9kb3ducmV2LnhtbESPQWvCQBSE74X+h+UJvdWNjYiNrtJaIiIiNK2eH9ln&#10;Epp9m2ZXTf31XUHwOMzMN8x03planKh1lWUFg34Egji3uuJCwfdX+jwG4TyyxtoyKfgjB/PZ48MU&#10;E23P/EmnzBciQNglqKD0vkmkdHlJBl3fNsTBO9jWoA+yLaRu8RzgppYvUTSSBisOCyU2tCgp/8mO&#10;RsFlOeo2K35dbOPd8Pc9TZfrj+Neqade9zYB4anz9/CtvdIK4mEUw/VNeAJy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V+tzHAAAA3QAAAA8AAAAAAAAAAAAAAAAAmAIAAGRy&#10;cy9kb3ducmV2LnhtbFBLBQYAAAAABAAEAPUAAACMAwAAAAA=&#10;" path="m39,129l34,90,23,56,12,25,,e" filled="f" strokeweight="0">
                        <v:path arrowok="t" o:connecttype="custom" o:connectlocs="0,0;0,0;0,0;0,0;0,0" o:connectangles="0,0,0,0,0"/>
                        <o:lock v:ext="edit" aspectratio="t"/>
                      </v:shape>
                      <v:line id="Line 11801" o:spid="_x0000_s2025" style="position:absolute;flip:x;visibility:visible;mso-wrap-style:square" from="6937,3261" to="6953,3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KBtscAAADdAAAADwAAAGRycy9kb3ducmV2LnhtbESPQWsCMRSE7wX/Q3hCbzVbK23ZGkUs&#10;FRFUtPXQ23Pzuru4eVmS6MZ/bwqFHoeZ+YYZT6NpxIWcry0reBxkIIgLq2suFXx9fjy8gvABWWNj&#10;mRRcycN00rsbY65txzu67EMpEoR9jgqqENpcSl9UZNAPbEucvB/rDIYkXSm1wy7BTSOHWfYsDdac&#10;FipsaV5RcdqfjYLd5oWPbnGOp3js1tvvQ7k6vM+Uuu/H2RuIQDH8h//aS63gaZSN4PdNegJyc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AoG2xwAAAN0AAAAPAAAAAAAA&#10;AAAAAAAAAKECAABkcnMvZG93bnJldi54bWxQSwUGAAAAAAQABAD5AAAAlQMAAAAA&#10;" strokeweight="0"/>
                      <v:line id="Line 11802" o:spid="_x0000_s2026" style="position:absolute;flip:x y;visibility:visible;mso-wrap-style:square" from="6933,3258" to="6937,3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qbGMQAAADdAAAADwAAAGRycy9kb3ducmV2LnhtbESPQWsCMRSE74X+h/AKXopm1WrL1ihS&#10;tIg31/b+2LxuFpOXJUl1/feNIPQ4zHwzzGLVOyvOFGLrWcF4VIAgrr1uuVHwddwO30DEhKzReiYF&#10;V4qwWj4+LLDU/sIHOlepEbmEY4kKTEpdKWWsDTmMI98RZ+/HB4cpy9BIHfCSy52Vk6KYS4ct5wWD&#10;HX0Yqk/Vr1Mwff0+7k722ey30ZnNp63qebgqNXjq1+8gEvXpP3yndzpzL8UMbm/yE5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apsYxAAAAN0AAAAPAAAAAAAAAAAA&#10;AAAAAKECAABkcnMvZG93bnJldi54bWxQSwUGAAAAAAQABAD5AAAAkgMAAAAA&#10;" strokeweight="0"/>
                      <v:line id="Line 11803" o:spid="_x0000_s2027" style="position:absolute;flip:y;visibility:visible;mso-wrap-style:square" from="6933,3252" to="6948,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y6WscAAADdAAAADwAAAGRycy9kb3ducmV2LnhtbESPQWsCMRSE74L/ITyht5qtLbZsjSKW&#10;ihSqaOuht+fmdXdx87Ik0Y3/3hQKHoeZ+YaZzKJpxJmcry0reBhmIIgLq2suFXx/vd+/gPABWWNj&#10;mRRcyMNs2u9NMNe24y2dd6EUCcI+RwVVCG0upS8qMuiHtiVO3q91BkOSrpTaYZfgppGjLBtLgzWn&#10;hQpbWlRUHHcno2C7fuaDW57iMR66z83PvvzYv82VuhvE+SuIQDHcwv/tlVbw+JSN4e9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nLpaxwAAAN0AAAAPAAAAAAAA&#10;AAAAAAAAAKECAABkcnMvZG93bnJldi54bWxQSwUGAAAAAAQABAD5AAAAlQMAAAAA&#10;" strokeweight="0"/>
                      <v:shape id="Freeform 11804" o:spid="_x0000_s2028" style="position:absolute;left:6940;top:3246;width:8;height:6;visibility:visible;mso-wrap-style:square;v-text-anchor:top" coordsize="3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tMgA&#10;AADdAAAADwAAAGRycy9kb3ducmV2LnhtbESP3WrCQBSE7wt9h+UUeld3raXV6Cq2UGiLglHx5+6Q&#10;PSbB7NmQ3Zr07buFgpfDzHzDTGadrcSFGl861tDvKRDEmTMl5xq2m/eHIQgfkA1WjknDD3mYTW9v&#10;JpgY13JKl3XIRYSwT1BDEUKdSOmzgiz6nquJo3dyjcUQZZNL02Ab4baSj0o9S4slx4UCa3orKDuv&#10;v62GnUmXqzYNg0W9f/06qk+3HJ0OWt/fdfMxiEBduIb/2x9Gw+BJvcDfm/gE5PQ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QP+0yAAAAN0AAAAPAAAAAAAAAAAAAAAAAJgCAABk&#10;cnMvZG93bnJldi54bWxQSwUGAAAAAAQABAD1AAAAjQMAAAAA&#10;" path="m33,24l15,6,7,,,e" filled="f" strokeweight="0">
                        <v:path arrowok="t" o:connecttype="custom" o:connectlocs="0,0;0,0;0,0;0,0" o:connectangles="0,0,0,0"/>
                        <o:lock v:ext="edit" aspectratio="t"/>
                      </v:shape>
                      <v:line id="Line 11805" o:spid="_x0000_s2029" style="position:absolute;flip:x;visibility:visible;mso-wrap-style:square" from="6917,3270" to="6918,3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Ls8QAAADdAAAADwAAAGRycy9kb3ducmV2LnhtbERPTWsCMRC9F/ofwhR6q9laUVmNIpaW&#10;Iqho68HbuJnuLm4mSxLd+O/NodDj431P59E04krO15YVvPYyEMSF1TWXCn6+P17GIHxA1thYJgU3&#10;8jCfPT5MMde24x1d96EUKYR9jgqqENpcSl9UZND3bEucuF/rDIYEXSm1wy6Fm0b2s2woDdacGips&#10;aVlRcd5fjILdZsQn93mJ53jq1tvjoVwd3hdKPT/FxQREoBj+xX/uL63gbZCluelNe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T4uzxAAAAN0AAAAPAAAAAAAAAAAA&#10;AAAAAKECAABkcnMvZG93bnJldi54bWxQSwUGAAAAAAQABAD5AAAAkgMAAAAA&#10;" strokeweight="0"/>
                      <v:line id="Line 11806" o:spid="_x0000_s2030" style="position:absolute;flip:y;visibility:visible;mso-wrap-style:square" from="6876,3171" to="6912,3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MuKMgAAADdAAAADwAAAGRycy9kb3ducmV2LnhtbESPQWsCMRSE7wX/Q3gFbzVbLVW3RpGW&#10;liK0otZDb8/N6+7i5mVJopv++0YoeBxm5htmtoimEWdyvras4H6QgSAurK65VPC1e72bgPABWWNj&#10;mRT8kofFvHczw1zbjjd03oZSJAj7HBVUIbS5lL6oyKAf2JY4eT/WGQxJulJqh12Cm0YOs+xRGqw5&#10;LVTY0nNFxXF7Mgo2n2M+uLdTPMZD97H+3per/ctSqf5tXD6BCBTDNfzfftcKRg/ZFC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gMuKMgAAADdAAAADwAAAAAA&#10;AAAAAAAAAAChAgAAZHJzL2Rvd25yZXYueG1sUEsFBgAAAAAEAAQA+QAAAJYDAAAAAA==&#10;" strokeweight="0"/>
                      <v:line id="Line 11807" o:spid="_x0000_s2031" style="position:absolute;flip:x;visibility:visible;mso-wrap-style:square" from="6898,3174" to="6939,32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RaMQAAADdAAAADwAAAGRycy9kb3ducmV2LnhtbERPy2oCMRTdC/2HcAvd1YxWqkyNIpaW&#10;IlTxtXB3ndzODE5uhiQ66d83i4LLw3lP59E04kbO15YVDPoZCOLC6ppLBYf9x/MEhA/IGhvLpOCX&#10;PMxnD70p5tp2vKXbLpQihbDPUUEVQptL6YuKDPq+bYkT92OdwZCgK6V22KVw08hhlr1KgzWnhgpb&#10;WlZUXHZXo2C7HvPZfV7jJZ67783pWK6O7wulnh7j4g1EoBju4n/3l1bwMhqk/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4BFoxAAAAN0AAAAPAAAAAAAAAAAA&#10;AAAAAKECAABkcnMvZG93bnJldi54bWxQSwUGAAAAAAQABAD5AAAAkgMAAAAA&#10;" strokeweight="0"/>
                      <v:line id="Line 11808" o:spid="_x0000_s2032" style="position:absolute;flip:y;visibility:visible;mso-wrap-style:square" from="6886,3177" to="6925,3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y088gAAADdAAAADwAAAGRycy9kb3ducmV2LnhtbESPT0sDMRTE74LfIbyCN5vdKirbpqVY&#10;FBGq9N+ht9fN6+7SzcuSpN347RtB8DjMzG+YySyaVlzI+caygnyYgSAurW64UrDdvN2/gPABWWNr&#10;mRT8kIfZ9PZmgoW2Pa/osg6VSBD2BSqoQ+gKKX1Zk0E/tB1x8o7WGQxJukpqh32Cm1aOsuxJGmw4&#10;LdTY0WtN5Wl9NgpWX898cO/neIqHfvm931Wfu8VcqbtBnI9BBIrhP/zX/tAKHh7zH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ay088gAAADdAAAADwAAAAAA&#10;AAAAAAAAAAChAgAAZHJzL2Rvd25yZXYueG1sUEsFBgAAAAAEAAQA+QAAAJYDAAAAAA==&#10;" strokeweight="0"/>
                      <v:shape id="Freeform 11809" o:spid="_x0000_s2033" style="position:absolute;left:6876;top:3211;width:10;height:8;visibility:visible;mso-wrap-style:square;v-text-anchor:top" coordsize="3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YL7sQA&#10;AADdAAAADwAAAGRycy9kb3ducmV2LnhtbESPX2vCQBDE3wW/w7GCb3oxlmJTT1FBKNgX/70vuW2S&#10;mtsLudXEb98rFPo4zMxvmOW6d7V6UBsqzwZm0wQUce5txYWBy3k/WYAKgmyx9kwGnhRgvRoOlphZ&#10;3/GRHicpVIRwyNBAKdJkWoe8JIdh6hvi6H351qFE2RbatthFuKt1miSv2mHFcaHEhnYl5bfT3Rnw&#10;dvu8S3rcHmzxff3sSBYHfjNmPOo376CEevkP/7U/rIH5yyyF3zfxCe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2C+7EAAAA3QAAAA8AAAAAAAAAAAAAAAAAmAIAAGRycy9k&#10;b3ducmV2LnhtbFBLBQYAAAAABAAEAPUAAACJAwAAAAA=&#10;" path="m38,32l22,13,,e" filled="f" strokeweight="0">
                        <v:path arrowok="t" o:connecttype="custom" o:connectlocs="0,0;0,0;0,0" o:connectangles="0,0,0"/>
                        <o:lock v:ext="edit" aspectratio="t"/>
                      </v:shape>
                      <v:line id="Line 11810" o:spid="_x0000_s2034" style="position:absolute;flip:x;visibility:visible;mso-wrap-style:square" from="6889,3218" to="6898,3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PH8cAAADdAAAADwAAAGRycy9kb3ducmV2LnhtbESPQWsCMRSE74X+h/AKvdWsVdqyNYpU&#10;LCJo0erB23Pzuru4eVmS6MZ/bwqFHoeZ+YYZTaJpxIWcry0r6PcyEMSF1TWXCnbf86c3ED4ga2ws&#10;k4IreZiM7+9GmGvb8YYu21CKBGGfo4IqhDaX0hcVGfQ92xIn78c6gyFJV0rtsEtw08jnLHuRBmtO&#10;CxW29FFRcdqejYLN+pWP7vMcT/HYrb4O+3K5n02VenyI03cQgWL4D/+1F1rBYNgfwO+b9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6Mo8fxwAAAN0AAAAPAAAAAAAA&#10;AAAAAAAAAKECAABkcnMvZG93bnJldi54bWxQSwUGAAAAAAQABAD5AAAAlQMAAAAA&#10;" strokeweight="0"/>
                      <v:line id="Line 11811" o:spid="_x0000_s2035" style="position:absolute;flip:y;visibility:visible;mso-wrap-style:square" from="6884,3219" to="6886,3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sXa8gAAADdAAAADwAAAGRycy9kb3ducmV2LnhtbESPQWsCMRSE74X+h/AKvWnWVmpZjSIt&#10;LaVQZa0evD03z93FzcuSRDf9901B6HGYmW+Y2SKaVlzI+caygtEwA0FcWt1wpWD7/TZ4BuEDssbW&#10;Min4IQ+L+e3NDHNtey7osgmVSBD2OSqoQ+hyKX1Zk0E/tB1x8o7WGQxJukpqh32Cm1Y+ZNmTNNhw&#10;Wqixo5eaytPmbBQUqwkf3Ps5nuKh/1rvd9Xn7nWp1P1dXE5BBIrhP3xtf2gFj+PRGP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dsXa8gAAADdAAAADwAAAAAA&#10;AAAAAAAAAAChAgAAZHJzL2Rvd25yZXYueG1sUEsFBgAAAAAEAAQA+QAAAJYDAAAAAA==&#10;" strokeweight="0"/>
                      <v:shape id="Freeform 11812" o:spid="_x0000_s2036" style="position:absolute;left:6912;top:3171;width:13;height:6;visibility:visible;mso-wrap-style:square;v-text-anchor:top" coordsize="5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RvOMYA&#10;AADdAAAADwAAAGRycy9kb3ducmV2LnhtbESPT2sCMRTE70K/Q3gFb5rV6lK2RikFwZPin4PHx+Z1&#10;N3Tzsm7SNfrpTaHgcZiZ3zCLVbSN6KnzxrGCyTgDQVw6bbhScDquR+8gfEDW2DgmBTfysFq+DBZY&#10;aHflPfWHUIkEYV+ggjqEtpDSlzVZ9GPXEifv23UWQ5JdJXWH1wS3jZxmWS4tGk4LNbb0VVP5c/i1&#10;CtZmMz3ReZfvLyb2O7+955d4VGr4Gj8/QASK4Rn+b2+0grfZZA5/b9IT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RvOMYAAADdAAAADwAAAAAAAAAAAAAAAACYAgAAZHJz&#10;L2Rvd25yZXYueG1sUEsFBgAAAAAEAAQA9QAAAIsDAAAAAA==&#10;" path="m54,24l46,17,36,10,25,5,12,2,,e" filled="f" strokeweight="0">
                        <v:path arrowok="t" o:connecttype="custom" o:connectlocs="0,0;0,0;0,0;0,0;0,0;0,0" o:connectangles="0,0,0,0,0,0"/>
                        <o:lock v:ext="edit" aspectratio="t"/>
                      </v:shape>
                      <v:line id="Line 11813" o:spid="_x0000_s2037" style="position:absolute;flip:x y;visibility:visible;mso-wrap-style:square" from="6911,3168" to="6912,3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GTssQAAADdAAAADwAAAGRycy9kb3ducmV2LnhtbESPQWsCMRSE74X+h/AKvRTN2soqq1FK&#10;qUW8da33x+a5WUxeliTV9d83BcHjMPPNMMv14Kw4U4idZwWTcQGCuPG641bBz34zmoOICVmj9UwK&#10;rhRhvXp8WGKl/YW/6VynVuQSjhUqMCn1lZSxMeQwjn1PnL2jDw5TlqGVOuAllzsrX4uilA47zgsG&#10;e/ow1JzqX6fgbXbYb0/2xew20ZnPL1s3Zbgq9fw0vC9AJBrSPXyjtzpz00kJ/2/yE5C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YZOyxAAAAN0AAAAPAAAAAAAAAAAA&#10;AAAAAKECAABkcnMvZG93bnJldi54bWxQSwUGAAAAAAQABAD5AAAAkgMAAAAA&#10;" strokeweight="0"/>
                      <v:shape id="Freeform 11814" o:spid="_x0000_s2038" style="position:absolute;left:6979;top:3272;width:20;height:19;visibility:visible;mso-wrap-style:square;v-text-anchor:top" coordsize="80,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vIdMUA&#10;AADdAAAADwAAAGRycy9kb3ducmV2LnhtbESPQWsCMRSE7wX/Q3iCt5pdba2sRhGr4KWgttDrY/Pc&#10;LG5etkl0t/++KRR6HGbmG2a57m0j7uRD7VhBPs5AEJdO11wp+HjfP85BhIissXFMCr4pwHo1eFhi&#10;oV3HJ7qfYyUShEOBCkyMbSFlKA1ZDGPXEifv4rzFmKSvpPbYJbht5CTLZtJizWnBYEtbQ+X1fLMK&#10;or7WjTkcL9u33etzZ77yz53PlRoN+80CRKQ+/of/2getYPqUv8Dvm/QE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8h0xQAAAN0AAAAPAAAAAAAAAAAAAAAAAJgCAABkcnMv&#10;ZG93bnJldi54bWxQSwUGAAAAAAQABAD1AAAAigMAAAAA&#10;" path="m,74l42,55,70,29,80,e" filled="f" strokeweight="0">
                        <v:path arrowok="t" o:connecttype="custom" o:connectlocs="0,0;0,0;0,0;0,0" o:connectangles="0,0,0,0"/>
                        <o:lock v:ext="edit" aspectratio="t"/>
                      </v:shape>
                      <v:line id="Line 11815" o:spid="_x0000_s2039" style="position:absolute;flip:y;visibility:visible;mso-wrap-style:square" from="6978,3251" to="6980,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YdbsQAAADdAAAADwAAAGRycy9kb3ducmV2LnhtbERPy2oCMRTdC/2HcAvd1YxWqkyNIpaW&#10;IlTxtXB3ndzODE5uhiQ66d83i4LLw3lP59E04kbO15YVDPoZCOLC6ppLBYf9x/MEhA/IGhvLpOCX&#10;PMxnD70p5tp2vKXbLpQihbDPUUEVQptL6YuKDPq+bYkT92OdwZCgK6V22KVw08hhlr1KgzWnhgpb&#10;WlZUXHZXo2C7HvPZfV7jJZ67783pWK6O7wulnh7j4g1EoBju4n/3l1bwMhqku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lh1uxAAAAN0AAAAPAAAAAAAAAAAA&#10;AAAAAKECAABkcnMvZG93bnJldi54bWxQSwUGAAAAAAQABAD5AAAAkgMAAAAA&#10;" strokeweight="0"/>
                      <v:line id="Line 11816" o:spid="_x0000_s2040" style="position:absolute;visibility:visible;mso-wrap-style:square" from="6980,3251" to="6985,3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bPssYAAADdAAAADwAAAGRycy9kb3ducmV2LnhtbESPQWvCQBSE74L/YXmF3nQT29oYXaUU&#10;i/WmVsHjI/uaLGbfhuyq8d+7hYLHYWa+YWaLztbiQq03jhWkwwQEceG04VLB/udrkIHwAVlj7ZgU&#10;3MjDYt7vzTDX7spbuuxCKSKEfY4KqhCaXEpfVGTRD11DHL1f11oMUbal1C1eI9zWcpQkY2nRcFyo&#10;sKHPiorT7mwVmM149bZ+P0wOcrkK6TE7ZcbulXp+6j6mIAJ14RH+b39rBS+v6QT+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Amz7LGAAAA3QAAAA8AAAAAAAAA&#10;AAAAAAAAoQIAAGRycy9kb3ducmV2LnhtbFBLBQYAAAAABAAEAPkAAACUAwAAAAA=&#10;" strokeweight="0"/>
                    </v:group>
                    <v:line id="Line 11817" o:spid="_x0000_s2041" style="position:absolute;flip:y;visibility:visible;mso-wrap-style:square" from="6776,1298" to="6777,1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zb1cQAAADdAAAADwAAAGRycy9kb3ducmV2LnhtbERPy2oCMRTdC/5DuEJ3NaMtrYxGEUtL&#10;KdTia+HuOrnODE5uhiQ66d83i4LLw3nPFtE04kbO15YVjIYZCOLC6ppLBfvd++MEhA/IGhvLpOCX&#10;PCzm/d4Mc2073tBtG0qRQtjnqKAKoc2l9EVFBv3QtsSJO1tnMCToSqkddincNHKcZS/SYM2pocKW&#10;VhUVl+3VKNisX/nkPq7xEk/d98/xUH4d3pZKPQzicgoiUAx38b/7Uyt4eh6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jNvVxAAAAN0AAAAPAAAAAAAAAAAA&#10;AAAAAKECAABkcnMvZG93bnJldi54bWxQSwUGAAAAAAQABAD5AAAAkgMAAAAA&#10;" strokeweight="0"/>
                    <v:shape id="Freeform 11818" o:spid="_x0000_s2042" style="position:absolute;left:6733;top:1303;width:6;height:7;visibility:visible;mso-wrap-style:square;v-text-anchor:top" coordsize="2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pym8YA&#10;AADdAAAADwAAAGRycy9kb3ducmV2LnhtbESPQUvDQBSE7wX/w/IEb80mUaKk3RYRhB48NFXB3h7Z&#10;ZxLMvl121yb++65Q6HGYmW+Y9XY2oziRD4NlBUWWgyBurR64U/Dx/rp8AhEissbRMin4owDbzc1i&#10;jbW2Ezd0OsROJAiHGhX0MbpaytD2ZDBk1hEn79t6gzFJ30ntcUpwM8oyzytpcOC00KOjl57an8Ov&#10;UdB87SZfubKo8nh07aNt9m+fjVJ3t/PzCkSkOV7Dl/ZOK7h/KAv4f5OegNy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ypym8YAAADdAAAADwAAAAAAAAAAAAAAAACYAgAAZHJz&#10;L2Rvd25yZXYueG1sUEsFBgAAAAAEAAQA9QAAAIsDAAAAAA==&#10;" path="m25,l13,4,4,13,,25e" filled="f" strokeweight="0">
                      <v:path arrowok="t" o:connecttype="custom" o:connectlocs="0,0;0,0;0,0;0,0" o:connectangles="0,0,0,0"/>
                      <o:lock v:ext="edit" aspectratio="t"/>
                    </v:shape>
                    <v:line id="Line 11819" o:spid="_x0000_s2043" style="position:absolute;flip:y;visibility:visible;mso-wrap-style:square" from="6739,1298" to="6776,1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LgOcgAAADdAAAADwAAAGRycy9kb3ducmV2LnhtbESPT0sDMRTE74LfITzBm812FZVt01IU&#10;RQpV+u/Q2+vmdXfp5mVJ0m767RtB8DjMzG+Y8TSaVpzJ+cayguEgA0FcWt1wpWCz/nh4BeEDssbW&#10;Mim4kIfp5PZmjIW2PS/pvAqVSBD2BSqoQ+gKKX1Zk0E/sB1x8g7WGQxJukpqh32Cm1bmWfYsDTac&#10;Fmrs6K2m8rg6GQXL7xfeu89TPMZ9v/jZbav59n2m1P1dnI1ABIrhP/zX/tIKHp/yHH7fp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xLgOcgAAADdAAAADwAAAAAA&#10;AAAAAAAAAAChAgAAZHJzL2Rvd25yZXYueG1sUEsFBgAAAAAEAAQA+QAAAJYDAAAAAA==&#10;" strokeweight="0"/>
                    <v:line id="Line 11820" o:spid="_x0000_s2044" style="position:absolute;flip:y;visibility:visible;mso-wrap-style:square" from="6844,1475" to="6881,1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5FosgAAADdAAAADwAAAGRycy9kb3ducmV2LnhtbESPS2vDMBCE74X+B7GB3Bo5D9rgRgmh&#10;pSEUmpLXIbeNtbVNrJWRlFj991Wh0OMwM98ws0U0jbiR87VlBcNBBoK4sLrmUsFh//YwBeEDssbG&#10;Min4Jg+L+f3dDHNtO97SbRdKkSDsc1RQhdDmUvqiIoN+YFvi5H1ZZzAk6UqpHXYJbho5yrJHabDm&#10;tFBhSy8VFZfd1SjYbp747FbXeInn7uPzdCzfj69Lpfq9uHwGESiG//Bfe60VjCejM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F5FosgAAADdAAAADwAAAAAA&#10;AAAAAAAAAAChAgAAZHJzL2Rvd25yZXYueG1sUEsFBgAAAAAEAAQA+QAAAJYDAAAAAA==&#10;" strokeweight="0"/>
                    <v:line id="Line 11821" o:spid="_x0000_s2045" style="position:absolute;flip:x;visibility:visible;mso-wrap-style:square" from="6846,1473" to="6882,1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fd1sgAAADdAAAADwAAAGRycy9kb3ducmV2LnhtbESPS2vDMBCE74X+B7GB3Bo5D9rgRgmh&#10;pSEUmpLXIbeNtbVNrJWRlFj991Wh0OMwM98ws0U0jbiR87VlBcNBBoK4sLrmUsFh//YwBeEDssbG&#10;Min4Jg+L+f3dDHNtO97SbRdKkSDsc1RQhdDmUvqiIoN+YFvi5H1ZZzAk6UqpHXYJbho5yrJHabDm&#10;tFBhSy8VFZfd1SjYbp747FbXeInn7uPzdCzfj69Lpfq9uHwGESiG//Bfe60VjCejC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7fd1sgAAADdAAAADwAAAAAA&#10;AAAAAAAAAAChAgAAZHJzL2Rvd25yZXYueG1sUEsFBgAAAAAEAAQA+QAAAJYDAAAAAA==&#10;" strokeweight="0"/>
                    <v:line id="Line 11822" o:spid="_x0000_s2046" style="position:absolute;flip:x;visibility:visible;mso-wrap-style:square" from="6842,1481" to="6844,1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t4TcgAAADdAAAADwAAAGRycy9kb3ducmV2LnhtbESPW2sCMRSE34X+h3AKfdNs7UXZGkWU&#10;llKw4u2hb8fN6e7i5mRJopv++6ZQ8HGYmW+YySyaRlzI+dqygvtBBoK4sLrmUsF+99ofg/ABWWNj&#10;mRT8kIfZ9KY3wVzbjjd02YZSJAj7HBVUIbS5lL6oyKAf2JY4ed/WGQxJulJqh12Cm0YOs+xZGqw5&#10;LVTY0qKi4rQ9GwWbzxEf3ds5nuKxW62/DuXHYTlX6u42zl9ABIrhGv5vv2sFD4/D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Pt4TcgAAADdAAAADwAAAAAA&#10;AAAAAAAAAAChAgAAZHJzL2Rvd25yZXYueG1sUEsFBgAAAAAEAAQA+QAAAJYDAAAAAA==&#10;" strokeweight="0"/>
                    <v:shape id="Freeform 11823" o:spid="_x0000_s2047" style="position:absolute;left:6838;top:1479;width:8;height:3;visibility:visible;mso-wrap-style:square;v-text-anchor:top" coordsize="3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tOVcYA&#10;AADdAAAADwAAAGRycy9kb3ducmV2LnhtbESPQWvCQBSE74L/YXmCl1A3VZESXUULalvBttbS6yP7&#10;TILZtyG7avz3bkHwOMzMN8xk1phSnKl2hWUFz70YBHFqdcGZgv3P8ukFhPPIGkvLpOBKDmbTdmuC&#10;ibYX/qbzzmciQNglqCD3vkqkdGlOBl3PVsTBO9jaoA+yzqSu8RLgppT9OB5JgwWHhRwres0pPe5O&#10;RsHn+8dCRqu/9W/5Fc2PTLTdYKRUt9PMxyA8Nf4RvrfftILBsD+C/zfhCcjp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RtOVcYAAADdAAAADwAAAAAAAAAAAAAAAACYAgAAZHJz&#10;L2Rvd25yZXYueG1sUEsFBgAAAAAEAAQA9QAAAIsDAAAAAA==&#10;" path="m31,l11,7,,15e" filled="f" strokeweight="0">
                      <v:path arrowok="t" o:connecttype="custom" o:connectlocs="0,0;0,0;0,0" o:connectangles="0,0,0"/>
                      <o:lock v:ext="edit" aspectratio="t"/>
                    </v:shape>
                    <v:line id="Line 11824" o:spid="_x0000_s2048" style="position:absolute;flip:x;visibility:visible;mso-wrap-style:square" from="6881,1473" to="6882,1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VDocgAAADdAAAADwAAAGRycy9kb3ducmV2LnhtbESPT2sCMRTE70K/Q3hCb5rVlipbo0hL&#10;RQq1+O/g7bl53V3cvCxJdNNv3xQKPQ4z8xtmtoimETdyvrasYDTMQBAXVtdcKjjs3wZTED4ga2ws&#10;k4Jv8rCY3/VmmGvb8ZZuu1CKBGGfo4IqhDaX0hcVGfRD2xIn78s6gyFJV0rtsEtw08hxlj1JgzWn&#10;hQpbeqmouOyuRsF2M+GzW13jJZ67j8/TsXw/vi6Vuu/H5TOIQDH8h//aa63g4XE8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2VDocgAAADdAAAADwAAAAAA&#10;AAAAAAAAAAChAgAAZHJzL2Rvd25yZXYueG1sUEsFBgAAAAAEAAQA+QAAAJYDAAAAAA==&#10;" strokeweight="0"/>
                    <v:shape id="Freeform 11825" o:spid="_x0000_s2049" style="position:absolute;left:5664;top:921;width:599;height:100;visibility:visible;mso-wrap-style:square;v-text-anchor:top" coordsize="239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rL48QA&#10;AADdAAAADwAAAGRycy9kb3ducmV2LnhtbERPz2vCMBS+D/Y/hDfwMtZ0dcroGmWIop6kustuj+at&#10;6da8lCbW+t+bg7Djx/e7WI62FQP1vnGs4DVJQRBXTjdcK/g6bV7eQfiArLF1TAqu5GG5eHwoMNfu&#10;wiUNx1CLGMI+RwUmhC6X0leGLPrEdcSR+3G9xRBhX0vd4yWG21ZmaTqXFhuODQY7Whmq/o5nq2DP&#10;q5J+h8M3bWbz6/O63WYmnSo1eRo/P0AEGsO/+O7eaQXTtyzOjW/iE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6y+PEAAAA3QAAAA8AAAAAAAAAAAAAAAAAmAIAAGRycy9k&#10;b3ducmV2LnhtbFBLBQYAAAAABAAEAPUAAACJAwAAAAA=&#10;" path="m2398,400l2237,319,2063,246,1879,181,1685,126,1484,80,1276,45,1064,19,849,4,633,,419,7,207,24,,52e" filled="f" strokeweight="0">
                      <v:path arrowok="t" o:connecttype="custom" o:connectlocs="9,2;9,1;8,1;7,1;6,1;6,0;5,0;4,0;3,0;2,0;1,0;1,0;0,0" o:connectangles="0,0,0,0,0,0,0,0,0,0,0,0,0"/>
                      <o:lock v:ext="edit" aspectratio="t"/>
                    </v:shape>
                    <v:shape id="Freeform 11826" o:spid="_x0000_s2050" style="position:absolute;left:5658;top:916;width:619;height:104;visibility:visible;mso-wrap-style:square;v-text-anchor:top" coordsize="247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BA9sYA&#10;AADdAAAADwAAAGRycy9kb3ducmV2LnhtbESPQWvCQBSE74L/YXlCL6IbrRSNrlIKlZYepNGDx2f2&#10;mQ1m34bsRuO/7xYEj8PMfMOsNp2txJUaXzpWMBknIIhzp0suFBz2n6M5CB+QNVaOScGdPGzW/d4K&#10;U+1u/EvXLBQiQtinqMCEUKdS+tyQRT92NXH0zq6xGKJsCqkbvEW4reQ0Sd6kxZLjgsGaPgzll6y1&#10;CrbHw2T4Y7K7xf33aTvDdqd9q9TLoHtfggjUhWf40f7SCl5n0wX8v4lP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BA9sYAAADdAAAADwAAAAAAAAAAAAAAAACYAgAAZHJz&#10;L2Rvd25yZXYueG1sUEsFBgAAAAAEAAQA9QAAAIsDAAAAAA==&#10;" path="m2478,415l2353,351,2221,291,2082,236,1938,188,1788,143,1635,105,1476,73,1315,45,1152,25,987,11,820,3,653,,488,4,323,14,160,31,,53e" filled="f" strokeweight="0">
                      <v:path arrowok="t" o:connecttype="custom" o:connectlocs="10,2;9,2;9,1;8,1;7,1;7,1;6,1;6,0;5,0;4,0;4,0;3,0;2,0;2,0;1,0;0,0;0,0" o:connectangles="0,0,0,0,0,0,0,0,0,0,0,0,0,0,0,0,0"/>
                      <o:lock v:ext="edit" aspectratio="t"/>
                    </v:shape>
                    <v:shape id="Freeform 11827" o:spid="_x0000_s2051" style="position:absolute;left:5658;top:929;width:6;height:5;visibility:visible;mso-wrap-style:square;v-text-anchor:top" coordsize="2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xrPMAA&#10;AADdAAAADwAAAGRycy9kb3ducmV2LnhtbERPTUvDQBC9C/6HZQRvdlMrorHbUgqCiBdb9TzJjtng&#10;7kzIrk38985B8Ph43+vtnKI50Zh7YQfLRQWGuBXfc+fg7fh4dQcmF2SPUZgc/FCG7eb8bI21l4lf&#10;6XQondEQzjU6CKUMtbW5DZQwL2QgVu5TxoRF4dhZP+Kk4Sna66q6tQl71oaAA+0DtV+H7+RgtZMo&#10;00szSZP3z+/0Ee+bsHTu8mLePYApNJd/8Z/7yavvZqX79Y0+Abv5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xrPMAAAADdAAAADwAAAAAAAAAAAAAAAACYAgAAZHJzL2Rvd25y&#10;ZXYueG1sUEsFBgAAAAAEAAQA9QAAAIUDAAAAAA==&#10;" path="m,l7,1r9,7l23,19e" filled="f" strokeweight="0">
                      <v:path arrowok="t" o:connecttype="custom" o:connectlocs="0,0;0,0;0,0;0,0" o:connectangles="0,0,0,0"/>
                      <o:lock v:ext="edit" aspectratio="t"/>
                    </v:shape>
                    <v:shape id="Freeform 11828" o:spid="_x0000_s2052" style="position:absolute;left:5680;top:960;width:11;height:53;visibility:visible;mso-wrap-style:square;v-text-anchor:top" coordsize="45,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YMbsgA&#10;AADdAAAADwAAAGRycy9kb3ducmV2LnhtbESPT2sCMRTE74V+h/AKvWnWbpWyGsUqBaGCf+rF22Pz&#10;3CxuXrabqGs/vRGEHoeZ+Q0zmrS2EmdqfOlYQa+bgCDOnS65ULD7+ep8gPABWWPlmBRcycNk/Pw0&#10;wky7C2/ovA2FiBD2GSowIdSZlD43ZNF3XU0cvYNrLIYom0LqBi8Rbiv5liQDabHkuGCwppmh/Lg9&#10;WQWrv+t0vvzufxqzXy/ms1+5OaUHpV5f2ukQRKA2/Icf7YVWkL6nPbi/iU9Aj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VgxuyAAAAN0AAAAPAAAAAAAAAAAAAAAAAJgCAABk&#10;cnMvZG93bnJldi54bWxQSwUGAAAAAAQABAD1AAAAjQMAAAAA&#10;" path="m45,212l42,140,26,68,,e" filled="f" strokeweight="0">
                      <v:path arrowok="t" o:connecttype="custom" o:connectlocs="0,1;0,1;0,0;0,0" o:connectangles="0,0,0,0"/>
                      <o:lock v:ext="edit" aspectratio="t"/>
                    </v:shape>
                    <v:shape id="Freeform 11829" o:spid="_x0000_s2053" style="position:absolute;left:5946;top:772;width:567;height:176;visibility:visible;mso-wrap-style:square;v-text-anchor:top" coordsize="2268,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fqPMUA&#10;AADdAAAADwAAAGRycy9kb3ducmV2LnhtbESPzWvCQBTE74X+D8sTeqsbvyW6ShGqFbz4cfH2yD6T&#10;mOzbmF1j+t+7QqHHYWZ+w8yXrSlFQ7XLLSvodSMQxInVOacKTsfvzykI55E1lpZJwS85WC7e3+YY&#10;a/vgPTUHn4oAYRejgsz7KpbSJRkZdF1bEQfvYmuDPsg6lbrGR4CbUvajaCwN5hwWMqxolVFSHO5G&#10;QVESTYqpv9pmfR/lvc12vbudlfrotF8zEJ5a/x/+a/9oBYPhoA+vN+EJyM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d+o8xQAAAN0AAAAPAAAAAAAAAAAAAAAAAJgCAABkcnMv&#10;ZG93bnJldi54bWxQSwUGAAAAAAQABAD1AAAAigMAAAAA&#10;" path="m2268,702r-69,-97l2112,514,2009,426,1889,345,1756,271,1609,203,1451,145,1283,97,1107,57,925,28,740,8,553,,366,2,181,15,,39e" filled="f" strokeweight="0">
                      <v:path arrowok="t" o:connecttype="custom" o:connectlocs="9,3;9,3;8,2;8,2;8,2;7,1;6,1;6,1;5,1;4,0;4,0;3,0;2,0;2,0;1,0;0,0" o:connectangles="0,0,0,0,0,0,0,0,0,0,0,0,0,0,0,0"/>
                      <o:lock v:ext="edit" aspectratio="t"/>
                    </v:shape>
                    <v:shape id="Freeform 11830" o:spid="_x0000_s2054" style="position:absolute;left:5944;top:763;width:493;height:97;visibility:visible;mso-wrap-style:square;v-text-anchor:top" coordsize="1973,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8v2sUA&#10;AADdAAAADwAAAGRycy9kb3ducmV2LnhtbESPQUsDMRSE74L/IbyCN5vULVK2TUsRLR682Fbw+Ni8&#10;7i5NXuIm3cZ/bwTB4zAz3zCrTXZWjDTE3rOG2VSBIG686bnVcDy83C9AxIRs0HomDd8UYbO+vVlh&#10;bfyV32ncp1YUCMcaNXQphVrK2HTkME59IC7eyQ8OU5FDK82A1wJ3Vj4o9Sgd9lwWOgz01FFz3l+c&#10;htSqrLYf4y68nT+/7HOezcPJan03ydsliEQ5/Yf/2q9GQzWvKvh9U56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3y/axQAAAN0AAAAPAAAAAAAAAAAAAAAAAJgCAABkcnMv&#10;ZG93bnJldi54bWxQSwUGAAAAAAQABAD1AAAAigMAAAAA&#10;" path="m,39l183,16,370,3,560,,750,9,938,28r184,29l1300,98r171,50l1632,207r148,67l1917,349r56,37e" filled="f" strokeweight="0">
                      <v:path arrowok="t" o:connecttype="custom" o:connectlocs="0,0;1,0;1,0;2,0;3,0;3,0;4,0;5,1;6,1;6,1;7,1;7,2;8,2" o:connectangles="0,0,0,0,0,0,0,0,0,0,0,0,0"/>
                      <o:lock v:ext="edit" aspectratio="t"/>
                    </v:shape>
                    <v:shape id="Freeform 11831" o:spid="_x0000_s2055" style="position:absolute;left:5932;top:742;width:624;height:193;visibility:visible;mso-wrap-style:square;v-text-anchor:top" coordsize="2498,7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Z7ccUA&#10;AADdAAAADwAAAGRycy9kb3ducmV2LnhtbESP0WoCMRRE34X+Q7hCX6QmrWLL1iilIlRfRO0HXJLb&#10;3cXNzZLE3fXvm0LBx2FmzjDL9eAa0VGItWcNz1MFgth4W3Op4fu8fXoDEROyxcYzabhRhPXqYbTE&#10;wvqej9SdUikyhGOBGqqU2kLKaCpyGKe+Jc7ejw8OU5ahlDZgn+GukS9KLaTDmvNChS19VmQup6vT&#10;sFc0qPAaTbeZHNrD0exK7ndaP46Hj3cQiYZ0D/+3v6yG2Xw2h783+Qn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VntxxQAAAN0AAAAPAAAAAAAAAAAAAAAAAJgCAABkcnMv&#10;ZG93bnJldi54bWxQSwUGAAAAAAQABAD1AAAAigMAAAAA&#10;" path="m2498,774l2427,674r-88,-96l2235,487,2115,402,1981,322,1835,251,1675,187,1506,132,1329,87,1145,50,956,23,764,6,570,,377,4,186,18,,44e" filled="f" strokeweight="0">
                      <v:path arrowok="t" o:connecttype="custom" o:connectlocs="10,3;9,2;9,2;9,2;8,1;8,1;7,1;6,1;6,0;5,0;4,0;4,0;3,0;2,0;1,0;1,0;0,0" o:connectangles="0,0,0,0,0,0,0,0,0,0,0,0,0,0,0,0,0"/>
                      <o:lock v:ext="edit" aspectratio="t"/>
                    </v:shape>
                    <v:line id="Line 11832" o:spid="_x0000_s2056" style="position:absolute;flip:x y;visibility:visible;mso-wrap-style:square" from="5944,773" to="5946,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ZRpcQAAADdAAAADwAAAGRycy9kb3ducmV2LnhtbESPQWsCMRSE74X+h/CEXopmW1stq1Gk&#10;1CLeuur9sXndLCYvSxJ1/feNIPQ4zHwzzHzZOyvOFGLrWcHLqABBXHvdcqNgv1sPP0DEhKzReiYF&#10;V4qwXDw+zLHU/sI/dK5SI3IJxxIVmJS6UspYG3IYR74jzt6vDw5TlqGROuAllzsrX4tiIh22nBcM&#10;dvRpqD5WJ6dgPD3sNkf7bLbr6MzXt63qSbgq9TToVzMQifr0H77TG525t/E73N7kJ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BlGlxAAAAN0AAAAPAAAAAAAAAAAA&#10;AAAAAKECAABkcnMvZG93bnJldi54bWxQSwUGAAAAAAQABAD5AAAAkgMAAAAA&#10;" strokeweight="0"/>
                    <v:shape id="Freeform 11833" o:spid="_x0000_s2057" style="position:absolute;left:6263;top:1019;width:14;height:2;visibility:visible;mso-wrap-style:square;v-text-anchor:top" coordsize="5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qrU8QA&#10;AADdAAAADwAAAGRycy9kb3ducmV2LnhtbESP3WoCMRSE7wt9h3AK3mm2ulVZjVIUxd5Z6wMcNmd/&#10;6OZkm0RdfXojCL0cZuYbZr7sTCPO5HxtWcH7IAFBnFtdc6ng+LPpT0H4gKyxsUwKruRhuXh9mWOm&#10;7YW/6XwIpYgQ9hkqqEJoMyl9XpFBP7AtcfQK6wyGKF0ptcNLhJtGDpNkLA3WHBcqbGlVUf57OBkF&#10;q0Y6vW2727rQ6f6P04/TpPhSqvfWfc5ABOrCf/jZ3mkFo3Q0hseb+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2qq1PEAAAA3QAAAA8AAAAAAAAAAAAAAAAAmAIAAGRycy9k&#10;b3ducmV2LnhtbFBLBQYAAAAABAAEAPUAAACJAwAAAAA=&#10;" path="m57,5l38,,18,2,,10e" filled="f" strokeweight="0">
                      <v:path arrowok="t" o:connecttype="custom" o:connectlocs="0,0;0,0;0,0;0,0" o:connectangles="0,0,0,0"/>
                      <o:lock v:ext="edit" aspectratio="t"/>
                    </v:shape>
                    <v:shape id="Freeform 11834" o:spid="_x0000_s2058" style="position:absolute;left:6437;top:860;width:82;height:81;visibility:visible;mso-wrap-style:square;v-text-anchor:top" coordsize="327,3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U7pMUA&#10;AADdAAAADwAAAGRycy9kb3ducmV2LnhtbESPT2vCQBTE7wW/w/IEb7pRS5XoKhIQ24tt/Xd+ZJ9J&#10;MPs2ZFeTfPuuIPQ4zMxvmOW6NaV4UO0KywrGowgEcWp1wZmC03E7nINwHlljaZkUdORgveq9LTHW&#10;tuFfehx8JgKEXYwKcu+rWEqX5mTQjWxFHLyrrQ36IOtM6hqbADelnETRhzRYcFjIsaIkp/R2uBsF&#10;381s5662czLrfu6X5JxcvvaFUoN+u1mA8NT6//Cr/akVTN+nM3i+CU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VTukxQAAAN0AAAAPAAAAAAAAAAAAAAAAAJgCAABkcnMv&#10;ZG93bnJldi54bWxQSwUGAAAAAAQABAD1AAAAigMAAAAA&#10;" path="m327,326l259,233,181,146,94,68,,e" filled="f" strokeweight="0">
                      <v:path arrowok="t" o:connecttype="custom" o:connectlocs="1,1;1,1;1,0;1,0;0,0" o:connectangles="0,0,0,0,0"/>
                      <o:lock v:ext="edit" aspectratio="t"/>
                    </v:shape>
                    <v:shape id="Freeform 11835" o:spid="_x0000_s2059" style="position:absolute;left:6513;top:941;width:6;height:7;visibility:visible;mso-wrap-style:square;v-text-anchor:top" coordsize="2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7tm8QA&#10;AADdAAAADwAAAGRycy9kb3ducmV2LnhtbERPy4rCMBTdC/MP4Q64GcZ0fAzSMYqIgqsZ62Ph7tJc&#10;m2JzU5pY69+bxYDLw3nPFp2tREuNLx0r+BokIIhzp0suFBwPm88pCB+QNVaOScGDPCzmb70Zptrd&#10;OaN2HwoRQ9inqMCEUKdS+tyQRT9wNXHkLq6xGCJsCqkbvMdwW8lhknxLiyXHBoM1rQzl1/3NKrDt&#10;r/1by8l4vcuSy8f1ZLLzMlOq/94tf0AE6sJL/O/eagWj8SjOjW/iE5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O7ZvEAAAA3QAAAA8AAAAAAAAAAAAAAAAAmAIAAGRycy9k&#10;b3ducmV2LnhtbFBLBQYAAAAABAAEAPUAAACJAwAAAAA=&#10;" path="m25,l13,4,4,13,,26e" filled="f" strokeweight="0">
                      <v:path arrowok="t" o:connecttype="custom" o:connectlocs="0,0;0,0;0,0;0,0" o:connectangles="0,0,0,0"/>
                      <o:lock v:ext="edit" aspectratio="t"/>
                    </v:shape>
                    <v:line id="Line 11836" o:spid="_x0000_s2060" style="position:absolute;flip:y;visibility:visible;mso-wrap-style:square" from="4101,3391" to="6237,3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klcgAAADdAAAADwAAAGRycy9kb3ducmV2LnhtbESPQUsDMRSE74L/ITzBm83WitZ1s6Uo&#10;LSJUaWsP3l43r7tLNy9LknbjvzeC4HGYmW+YYhZNJ87kfGtZwXiUgSCurG65VvC5XdxMQfiArLGz&#10;TAq+ycOsvLwoMNd24DWdN6EWCcI+RwVNCH0upa8aMuhHtidO3sE6gyFJV0vtcEhw08nbLLuXBltO&#10;Cw329NxQddycjIL1+wPv3fIUj3E/rD6+dvXb7mWu1PVVnD+BCBTDf/iv/aoVTO4mj/D7Jj0BWf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G/klcgAAADdAAAADwAAAAAA&#10;AAAAAAAAAAChAgAAZHJzL2Rvd25yZXYueG1sUEsFBgAAAAAEAAQA+QAAAJYDAAAAAA==&#10;" strokeweight="0"/>
                    <v:line id="Line 11837" o:spid="_x0000_s2061" style="position:absolute;flip:x;visibility:visible;mso-wrap-style:square" from="4145,3404" to="6239,3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M+dcQAAADdAAAADwAAAGRycy9kb3ducmV2LnhtbERPTWsCMRC9F/ofwhS8abYqWrZGkYpS&#10;Ciraeuht3Ex3FzeTJYlu+u+bg9Dj433PFtE04kbO15YVPA8yEMSF1TWXCr4+1/0XED4ga2wsk4Jf&#10;8rCYPz7MMNe24wPdjqEUKYR9jgqqENpcSl9UZNAPbEucuB/rDIYEXSm1wy6Fm0YOs2wiDdacGips&#10;6a2i4nK8GgWH3ZTPbnONl3jutvvvU/lxWi2V6j3F5SuIQDH8i+/ud61gNB6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Uz51xAAAAN0AAAAPAAAAAAAAAAAA&#10;AAAAAKECAABkcnMvZG93bnJldi54bWxQSwUGAAAAAAQABAD5AAAAkgMAAAAA&#10;" strokeweight="0"/>
                    <v:line id="Line 11838" o:spid="_x0000_s2062" style="position:absolute;flip:x;visibility:visible;mso-wrap-style:square" from="4299,2425" to="5266,2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b7sgAAADdAAAADwAAAGRycy9kb3ducmV2LnhtbESPQWsCMRSE74X+h/AKvWnWVmpZjSIt&#10;LaVQZa0evD03z93FzcuSRDf9901B6HGYmW+Y2SKaVlzI+caygtEwA0FcWt1wpWD7/TZ4BuEDssbW&#10;Min4IQ+L+e3NDHNtey7osgmVSBD2OSqoQ+hyKX1Zk0E/tB1x8o7WGQxJukpqh32Cm1Y+ZNmTNNhw&#10;Wqixo5eaytPmbBQUqwkf3Ps5nuKh/1rvd9Xn7nWp1P1dXE5BBIrhP3xtf2gFj+PxCP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h+b7sgAAADdAAAADwAAAAAA&#10;AAAAAAAAAAChAgAAZHJzL2Rvd25yZXYueG1sUEsFBgAAAAAEAAQA+QAAAJYDAAAAAA==&#10;" strokeweight="0"/>
                    <v:line id="Line 11839" o:spid="_x0000_s2063" style="position:absolute;flip:y;visibility:visible;mso-wrap-style:square" from="4636,2526" to="5283,2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0FmcgAAADdAAAADwAAAGRycy9kb3ducmV2LnhtbESPS2vDMBCE74X+B7GB3Bo5D9rgRgmh&#10;pSEUmpLXIbeNtbVNrJWRlFj991Wh0OMwM98ws0U0jbiR87VlBcNBBoK4sLrmUsFh//YwBeEDssbG&#10;Min4Jg+L+f3dDHNtO97SbRdKkSDsc1RQhdDmUvqiIoN+YFvi5H1ZZzAk6UqpHXYJbho5yrJHabDm&#10;tFBhSy8VFZfd1SjYbp747FbXeInn7uPzdCzfj69Lpfq9uHwGESiG//Bfe60VjCeTE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s0FmcgAAADdAAAADwAAAAAA&#10;AAAAAAAAAAChAgAAZHJzL2Rvd25yZXYueG1sUEsFBgAAAAAEAAQA+QAAAJYDAAAAAA==&#10;" strokeweight="0"/>
                    <v:shape id="Freeform 11840" o:spid="_x0000_s2064" style="position:absolute;left:4499;top:2864;width:395;height:163;visibility:visible;mso-wrap-style:square;v-text-anchor:top" coordsize="1581,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HXnscA&#10;AADdAAAADwAAAGRycy9kb3ducmV2LnhtbESPW2sCMRSE3wX/QziCb5q1XihboxTLQin0wQu0j6eb&#10;42bp5mSbRN3215uC4OMwM98wy3VnG3EmH2rHCibjDARx6XTNlYLDvhg9gggRWWPjmBT8UoD1qt9b&#10;Yq7dhbd03sVKJAiHHBWYGNtcylAashjGriVO3tF5izFJX0nt8ZLgtpEPWbaQFmtOCwZb2hgqv3cn&#10;q6Awk439+lvwW/H+4j8/tu2Rf+ZKDQfd8xOISF28h2/tV61gOptN4f9NegJyd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bh157HAAAA3QAAAA8AAAAAAAAAAAAAAAAAmAIAAGRy&#10;cy9kb3ducmV2LnhtbFBLBQYAAAAABAAEAPUAAACMAwAAAAA=&#10;" path="m,653l401,507,799,349,1193,180,1581,e" filled="f" strokeweight="0">
                      <v:path arrowok="t" o:connecttype="custom" o:connectlocs="0,2;1,2;3,1;4,1;6,0" o:connectangles="0,0,0,0,0"/>
                      <o:lock v:ext="edit" aspectratio="t"/>
                    </v:shape>
                    <v:line id="Line 11841" o:spid="_x0000_s2065" style="position:absolute;flip:y;visibility:visible;mso-wrap-style:square" from="4166,3383" to="6142,37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g4dsgAAADdAAAADwAAAGRycy9kb3ducmV2LnhtbESPQWsCMRSE70L/Q3iF3jTbdrFlNYq0&#10;tJRCFW09eHtuXncXNy9LEt303zeC4HGYmW+Y6TyaVpzI+caygvtRBoK4tLrhSsHP99vwGYQPyBpb&#10;y6TgjzzMZzeDKRba9rym0yZUIkHYF6igDqErpPRlTQb9yHbEyfu1zmBI0lVSO+wT3LTyIcvG0mDD&#10;aaHGjl5qKg+bo1GwXj7x3r0f4yHu+6/Vblt9bl8XSt3dxsUERKAYruFL+0MreMzzHM5v0hOQs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mg4dsgAAADdAAAADwAAAAAA&#10;AAAAAAAAAAChAgAAZHJzL2Rvd25yZXYueG1sUEsFBgAAAAAEAAQA+QAAAJYDAAAAAA==&#10;" strokeweight="0"/>
                    <v:line id="Line 11842" o:spid="_x0000_s2066" style="position:absolute;flip:x;visibility:visible;mso-wrap-style:square" from="4261,3086" to="6155,3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Sd7cgAAADdAAAADwAAAGRycy9kb3ducmV2LnhtbESPT0sDMRTE7wW/Q3iCtzZbrbasTUtR&#10;FBFq6b+Dt9fN6+7SzcuSpN347Y0g9DjMzG+Y6TyaRlzI+dqyguEgA0FcWF1zqWC3fetPQPiArLGx&#10;TAp+yMN8dtObYq5tx2u6bEIpEoR9jgqqENpcSl9UZNAPbEucvKN1BkOSrpTaYZfgppH3WfYkDdac&#10;Fips6aWi4rQ5GwXrrzEf3Ps5nuKhW66+9+Xn/nWh1N1tXDyDCBTDNfzf/tAKHkajR/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SSd7cgAAADdAAAADwAAAAAA&#10;AAAAAAAAAAChAgAAZHJzL2Rvd25yZXYueG1sUEsFBgAAAAAEAAQA+QAAAJYDAAAAAA==&#10;" strokeweight="0"/>
                    <v:line id="Line 11843" o:spid="_x0000_s2067" style="position:absolute;flip:x;visibility:visible;mso-wrap-style:square" from="4267,3065" to="6155,3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DmscAAADdAAAADwAAAGRycy9kb3ducmV2LnhtbESPQWsCMRSE74X+h/AKvWm2VbRsjSIt&#10;llJQ0erB23Pzuru4eVmS6Kb/vhGEHoeZ+YaZzKJpxIWcry0reOpnIIgLq2suFey+F70XED4ga2ws&#10;k4Jf8jCb3t9NMNe24w1dtqEUCcI+RwVVCG0upS8qMuj7tiVO3o91BkOSrpTaYZfgppHPWTaSBmtO&#10;CxW29FZRcdqejYLNasxH93GOp3jsluvDvvzav8+VenyI81cQgWL4D9/an1rBYDgcwf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9gOaxwAAAN0AAAAPAAAAAAAA&#10;AAAAAAAAAKECAABkcnMvZG93bnJldi54bWxQSwUGAAAAAAQABAD5AAAAlQMAAAAA&#10;" strokeweight="0"/>
                    <v:line id="Line 11844" o:spid="_x0000_s2068" style="position:absolute;flip:y;visibility:visible;mso-wrap-style:square" from="4480,3676" to="5818,3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qmAccAAADdAAAADwAAAGRycy9kb3ducmV2LnhtbESPQWsCMRSE70L/Q3iF3jTbKlq2RpEW&#10;SylU0erB23Pzuru4eVmS6Kb/vikIHoeZ+YaZzqNpxIWcry0reBxkIIgLq2suFey+l/1nED4ga2ws&#10;k4Jf8jCf3fWmmGvb8YYu21CKBGGfo4IqhDaX0hcVGfQD2xIn78c6gyFJV0rtsEtw08inLBtLgzWn&#10;hQpbeq2oOG3PRsFmNeGjez/HUzx2X+vDvvzcvy2UeriPixcQgWK4ha/tD61gOBpN4P9Neg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uqYBxwAAAN0AAAAPAAAAAAAA&#10;AAAAAAAAAKECAABkcnMvZG93bnJldi54bWxQSwUGAAAAAAQABAD5AAAAlQMAAAAA&#10;" strokeweight="0"/>
                    <v:line id="Line 11845" o:spid="_x0000_s2069" style="position:absolute;flip:y;visibility:visible;mso-wrap-style:square" from="4482,3589" to="5820,3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Uyc8QAAADdAAAADwAAAGRycy9kb3ducmV2LnhtbERPTWsCMRC9F/ofwhS8abYqWrZGkYpS&#10;Ciraeuht3Ex3FzeTJYlu+u+bg9Dj433PFtE04kbO15YVPA8yEMSF1TWXCr4+1/0XED4ga2wsk4Jf&#10;8rCYPz7MMNe24wPdjqEUKYR9jgqqENpcSl9UZNAPbEucuB/rDIYEXSm1wy6Fm0YOs2wiDdacGips&#10;6a2i4nK8GgWH3ZTPbnONl3jutvvvU/lxWi2V6j3F5SuIQDH8i+/ud61gNB6n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JTJzxAAAAN0AAAAPAAAAAAAAAAAA&#10;AAAAAKECAABkcnMvZG93bnJldi54bWxQSwUGAAAAAAQABAD5AAAAkgMAAAAA&#10;" strokeweight="0"/>
                    <v:shape id="Freeform 11846" o:spid="_x0000_s2070" style="position:absolute;left:4000;top:3851;width:1222;height:455;visibility:visible;mso-wrap-style:square;v-text-anchor:top" coordsize="4887,1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W88MUA&#10;AADdAAAADwAAAGRycy9kb3ducmV2LnhtbESP3YrCMBSE7wXfIRzBO01dRddqFF3wj71a9QEOzbEt&#10;Nielibbdp98Iwl4OM/MNs1w3phBPqlxuWcFoGIEgTqzOOVVwvewGnyCcR9ZYWCYFLTlYr7qdJcba&#10;1vxDz7NPRYCwi1FB5n0ZS+mSjAy6oS2Jg3ezlUEfZJVKXWEd4KaQH1E0lQZzDgsZlvSVUXI/P4yC&#10;y2abt4fp774Y3R7b9nSaYT37VqrfazYLEJ4a/x9+t49awXgymcPrTXg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ZbzwxQAAAN0AAAAPAAAAAAAAAAAAAAAAAJgCAABkcnMv&#10;ZG93bnJldi54bWxQSwUGAAAAAAQABAD1AAAAigMAAAAA&#10;" path="m,1642r238,54l483,1740r248,35l984,1800r254,14l1493,1819r254,-5l1999,1799r249,-24l2492,1740r238,-45l2961,1641r223,-62l3396,1507r204,-79l3790,1339r178,-95l4132,1142r151,-110l4417,918,4536,798,4639,672r85,-128l4792,412r50,-135l4874,140,4887,1r,-1e" filled="f" strokeweight="0">
                      <v:path arrowok="t" o:connecttype="custom" o:connectlocs="0,7;1,7;2,7;3,7;4,7;5,7;6,7;7,7;8,7;9,7;10,7;11,7;12,7;13,6;13,6;14,6;15,5;16,5;16,5;17,4;17,4;18,3;18,3;19,2;19,2;19,1;19,1;19,0;19,0" o:connectangles="0,0,0,0,0,0,0,0,0,0,0,0,0,0,0,0,0,0,0,0,0,0,0,0,0,0,0,0,0"/>
                      <o:lock v:ext="edit" aspectratio="t"/>
                    </v:shape>
                    <v:shape id="Freeform 11847" o:spid="_x0000_s2071" style="position:absolute;left:4068;top:3772;width:1156;height:447;visibility:visible;mso-wrap-style:square;v-text-anchor:top" coordsize="4624,17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uY48QA&#10;AADdAAAADwAAAGRycy9kb3ducmV2LnhtbERPy2oCMRTdF/yHcAU3RZP6okyNItWpLoRSW9rtZXKd&#10;iU5uhkmq079vFoUuD+e9WHWuFldqg/Ws4WGkQBAX3lguNXy858NHECEiG6w9k4YfCrBa9u4WmBl/&#10;4ze6HmMpUgiHDDVUMTaZlKGoyGEY+YY4cSffOowJtqU0Ld5SuKvlWKm5dGg5NVTY0HNFxeX47TRc&#10;Pl8P9uVkgzrvYp5vN5N7Fb60HvS79ROISF38F/+590bDZDpL+9Ob9AT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rmOPEAAAA3QAAAA8AAAAAAAAAAAAAAAAAmAIAAGRycy9k&#10;b3ducmV2LnhtbFBLBQYAAAAABAAEAPUAAACJAwAAAAA=&#10;" path="m,1671r221,39l471,1746r252,24l977,1786r254,5l1486,1786r252,-16l1986,1745r244,-35l2468,1667r231,-54l2922,1550r213,-72l3338,1398r190,-87l3707,1215r164,-103l4021,1004,4156,889,4274,769,4377,644r86,-129l4531,382r50,-135l4612,111,4624,e" filled="f" strokeweight="0">
                      <v:path arrowok="t" o:connecttype="custom" o:connectlocs="0,6;1,7;2,7;3,7;4,7;5,7;6,7;7,7;8,7;9,7;10,6;11,6;12,6;12,6;13,5;14,5;15,5;15,4;16,4;16,3;17,3;17,2;18,2;18,1;18,1;18,0;18,0" o:connectangles="0,0,0,0,0,0,0,0,0,0,0,0,0,0,0,0,0,0,0,0,0,0,0,0,0,0,0"/>
                      <o:lock v:ext="edit" aspectratio="t"/>
                    </v:shape>
                    <v:shape id="Freeform 11848" o:spid="_x0000_s2072" style="position:absolute;left:4497;top:4287;width:222;height:36;visibility:visible;mso-wrap-style:square;v-text-anchor:top" coordsize="888,1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lSSMQA&#10;AADdAAAADwAAAGRycy9kb3ducmV2LnhtbESPQWsCMRSE7wX/Q3hCL0Wztl2R1SilIPZU6qr3R/LM&#10;brt5WTZxXf99Uyh4HGbmG2a1GVwjeupC7VnBbJqBINbe1GwVHA/byQJEiMgGG8+k4EYBNuvRwwoL&#10;46+8p76MViQIhwIVVDG2hZRBV+QwTH1LnLyz7xzGJDsrTYfXBHeNfM6yuXRYc1qosKX3ivRPeXEK&#10;grG9/Zb9/ovzU8h3w5PW5adSj+PhbQki0hDv4f/2h1Hw8prP4O9Ne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ZUkjEAAAA3QAAAA8AAAAAAAAAAAAAAAAAmAIAAGRycy9k&#10;b3ducmV2LnhtbFBLBQYAAAAABAAEAPUAAACJAwAAAAA=&#10;" path="m,146l224,123,447,92,669,51,888,e" filled="f" strokeweight="0">
                      <v:path arrowok="t" o:connecttype="custom" o:connectlocs="0,0;1,0;2,0;3,0;4,0" o:connectangles="0,0,0,0,0"/>
                      <o:lock v:ext="edit" aspectratio="t"/>
                    </v:shape>
                    <v:shape id="Freeform 11849" o:spid="_x0000_s2073" style="position:absolute;left:4517;top:4108;width:169;height:27;visibility:visible;mso-wrap-style:square;v-text-anchor:top" coordsize="676,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oYWcgA&#10;AADdAAAADwAAAGRycy9kb3ducmV2LnhtbESPT2sCMRTE7wW/Q3hCL0WzVSuyNUqptNiL4h8Eb4/k&#10;dXfp5mVNUnf99k2h0OMwM79h5svO1uJKPlSOFTwOMxDE2pmKCwXHw9tgBiJEZIO1Y1JwowDLRe9u&#10;jrlxLe/ouo+FSBAOOSooY2xyKYMuyWIYuoY4eZ/OW4xJ+kIaj22C21qOsmwqLVacFkps6LUk/bX/&#10;tgra9fl20XozmRb+4WO7Gp+27/Gk1H2/e3kGEamL/+G/9tooGE+eRvD7Jj0Bu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hhZyAAAAN0AAAAPAAAAAAAAAAAAAAAAAJgCAABk&#10;cnMvZG93bnJldi54bWxQSwUGAAAAAAQABAD1AAAAjQMAAAAA&#10;" path="m,109l227,83,452,46,676,e" filled="f" strokeweight="0">
                      <v:path arrowok="t" o:connecttype="custom" o:connectlocs="0,0;1,0;2,0;3,0" o:connectangles="0,0,0,0"/>
                      <o:lock v:ext="edit" aspectratio="t"/>
                    </v:shape>
                    <v:shape id="Freeform 11850" o:spid="_x0000_s2074" style="position:absolute;left:4538;top:4176;width:191;height:31;visibility:visible;mso-wrap-style:square;v-text-anchor:top" coordsize="761,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bKOMQA&#10;AADdAAAADwAAAGRycy9kb3ducmV2LnhtbESPwW7CMBBE75X6D9ZW4lacAkVtwCCEhOBKwqW3rb0k&#10;KfE6iQ2Ev8dIlTiOZuaNZr7sbS0u1PnKsYKPYQKCWDtTcaHgkG/ev0D4gGywdkwKbuRhuXh9mWNq&#10;3JX3dMlCISKEfYoKyhCaVEqvS7Loh64hjt7RdRZDlF0hTYfXCLe1HCXJVFqsOC6U2NC6JH3KzlZB&#10;e3D5yQapv/9aPZr+/Gb5tq2UGrz1qxmIQH14hv/bO6NgPPkcw+NNfAJ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2yjjEAAAA3QAAAA8AAAAAAAAAAAAAAAAAmAIAAGRycy9k&#10;b3ducmV2LnhtbFBLBQYAAAAABAAEAPUAAACJAwAAAAA=&#10;" path="m,123l256,92,510,52,761,e" filled="f" strokeweight="0">
                      <v:path arrowok="t" o:connecttype="custom" o:connectlocs="0,1;1,1;2,0;3,0" o:connectangles="0,0,0,0"/>
                      <o:lock v:ext="edit" aspectratio="t"/>
                    </v:shape>
                    <v:shape id="Freeform 11851" o:spid="_x0000_s2075" style="position:absolute;left:4539;top:4160;width:190;height:31;visibility:visible;mso-wrap-style:square;v-text-anchor:top" coordsize="761,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9STMQA&#10;AADdAAAADwAAAGRycy9kb3ducmV2LnhtbESPwW7CMBBE75X4B2uReisOlCIIGISQqnJtwoXbYi9J&#10;IF4nsQvp3+NKlTiOZuaNZrXpbS1u1PnKsYLxKAFBrJ2puFBwyD/f5iB8QDZYOyYFv+Rhsx68rDA1&#10;7s7fdMtCISKEfYoKyhCaVEqvS7LoR64hjt7ZdRZDlF0hTYf3CLe1nCTJTFqsOC6U2NCuJH3NfqyC&#10;9uDyqw1SLy6tnsyOpyz/aiulXof9dgkiUB+e4f/23ih4n35M4e9Nf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0fUkzEAAAA3QAAAA8AAAAAAAAAAAAAAAAAmAIAAGRycy9k&#10;b3ducmV2LnhtbFBLBQYAAAAABAAEAPUAAACJAwAAAAA=&#10;" path="m,123l256,92,510,52,761,e" filled="f" strokeweight="0">
                      <v:path arrowok="t" o:connecttype="custom" o:connectlocs="0,1;1,1;2,0;3,0" o:connectangles="0,0,0,0"/>
                      <o:lock v:ext="edit" aspectratio="t"/>
                    </v:shape>
                    <v:shape id="Freeform 11852" o:spid="_x0000_s2076" style="position:absolute;left:4562;top:3855;width:142;height:61;visibility:visible;mso-wrap-style:square;v-text-anchor:top" coordsize="569,2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uL4cMA&#10;AADdAAAADwAAAGRycy9kb3ducmV2LnhtbESPT4vCMBTE74LfITzBm6b+W6QaRSoLsrdWD3t8NM+2&#10;2ryUJlvrt98IgsdhZn7DbPe9qUVHrassK5hNIxDEudUVFwou5+/JGoTzyBpry6TgSQ72u+Fgi7G2&#10;D06py3whAoRdjApK75tYSpeXZNBNbUMcvKttDfog20LqFh8Bbmo5j6IvabDisFBiQ0lJ+T37Mwry&#10;W5QeL82881WSJr8/JkuPh0yp8ag/bEB46v0n/G6ftILFcrWC15vwBOTu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uL4cMAAADdAAAADwAAAAAAAAAAAAAAAACYAgAAZHJzL2Rv&#10;d25yZXYueG1sUEsFBgAAAAAEAAQA9QAAAIgDAAAAAA==&#10;" path="m,243l149,199,294,143,435,77,569,e" filled="f" strokeweight="0">
                      <v:path arrowok="t" o:connecttype="custom" o:connectlocs="0,1;0,1;1,1;2,0;2,0" o:connectangles="0,0,0,0,0"/>
                      <o:lock v:ext="edit" aspectratio="t"/>
                    </v:shape>
                    <v:line id="Line 11853" o:spid="_x0000_s2077" style="position:absolute;flip:x;visibility:visible;mso-wrap-style:square" from="3305,782" to="5945,1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VR8gAAADdAAAADwAAAGRycy9kb3ducmV2LnhtbESPT0sDMRTE74LfITzBm83WalvWpqVY&#10;FBFq6b+Dt9fN6+7SzcuSpN347Y0g9DjMzG+YySyaRlzI+dqygn4vA0FcWF1zqWC3fXsYg/ABWWNj&#10;mRT8kIfZ9PZmgrm2Ha/psgmlSBD2OSqoQmhzKX1RkUHfsy1x8o7WGQxJulJqh12Cm0Y+ZtlQGqw5&#10;LVTY0mtFxWlzNgrWXyM+uPdzPMVDt1x978vP/WKu1P1dnL+ACBTDNfzf/tAKBk/PQ/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C+VR8gAAADdAAAADwAAAAAA&#10;AAAAAAAAAAChAgAAZHJzL2Rvd25yZXYueG1sUEsFBgAAAAAEAAQA+QAAAJYDAAAAAA==&#10;" strokeweight="0"/>
                    <v:line id="Line 11854" o:spid="_x0000_s2078" style="position:absolute;flip:y;visibility:visible;mso-wrap-style:square" from="3303,773" to="5943,1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Mw3MgAAADdAAAADwAAAGRycy9kb3ducmV2LnhtbESPW2sCMRSE3wX/QziFvmm29qJsjSIt&#10;LaVgxduDb8fN6e7i5mRJopv++6ZQ8HGYmW+Y6TyaRlzI+dqygrthBoK4sLrmUsFu+zaYgPABWWNj&#10;mRT8kIf5rN+bYq5tx2u6bEIpEoR9jgqqENpcSl9UZNAPbUucvG/rDIYkXSm1wy7BTSNHWfYkDdac&#10;Fips6aWi4rQ5GwXrrzEf3fs5nuKxW64O+/Jz/7pQ6vYmLp5BBIrhGv5vf2gF9w+PY/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2Mw3MgAAADdAAAADwAAAAAA&#10;AAAAAAAAAAChAgAAZHJzL2Rvd25yZXYueG1sUEsFBgAAAAAEAAQA+QAAAJYDAAAAAA==&#10;" strokeweight="0"/>
                    <v:line id="Line 11855" o:spid="_x0000_s2079" style="position:absolute;flip:x;visibility:visible;mso-wrap-style:square" from="3291,753" to="5931,1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ykrsUAAADdAAAADwAAAGRycy9kb3ducmV2LnhtbERPy2oCMRTdF/oP4Qrd1YxtfTA1iigt&#10;RVBR66K76+R2ZnByMyTRSf++WRS6PJz3dB5NI27kfG1ZwaCfgSAurK65VPB5fHucgPABWWNjmRT8&#10;kIf57P5uirm2He/pdgilSCHsc1RQhdDmUvqiIoO+b1vixH1bZzAk6EqpHXYp3DTyKctG0mDNqaHC&#10;lpYVFZfD1SjYb8d8du/XeInnbrP7OpXr02qh1EMvLl5BBIrhX/zn/tAKnl+GaW56k56A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vykrsUAAADdAAAADwAAAAAAAAAA&#10;AAAAAAChAgAAZHJzL2Rvd25yZXYueG1sUEsFBgAAAAAEAAQA+QAAAJMDAAAAAA==&#10;" strokeweight="0"/>
                    <v:line id="Line 11856" o:spid="_x0000_s2080" style="position:absolute;flip:x;visibility:visible;mso-wrap-style:square" from="4541,2934" to="5540,3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ABNckAAADdAAAADwAAAGRycy9kb3ducmV2LnhtbESPW2sCMRSE3wv9D+EU+qbZXrx0axRp&#10;sRTBFm196Ntxc7q7uDlZkujGf98IQh+HmfmGmcyiacSRnK8tK7jrZyCIC6trLhV8fy16YxA+IGts&#10;LJOCE3mYTa+vJphr2/GajptQigRhn6OCKoQ2l9IXFRn0fdsSJ+/XOoMhSVdK7bBLcNPI+ywbSoM1&#10;p4UKW3qpqNhvDkbB+mPEO/d2iPu461afP9tyuX2dK3V7E+fPIALF8B++tN+1gofHwROc36QnIKd/&#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2wATXJAAAA3QAAAA8AAAAA&#10;AAAAAAAAAAAAoQIAAGRycy9kb3ducmV2LnhtbFBLBQYAAAAABAAEAPkAAACXAwAAAAA=&#10;" strokeweight="0"/>
                    <v:line id="Line 11857" o:spid="_x0000_s2081" style="position:absolute;flip:x;visibility:visible;mso-wrap-style:square" from="3947,1013" to="5690,1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ZiFcQAAADdAAAADwAAAGRycy9kb3ducmV2LnhtbERPTWsCMRC9C/0PYQreNFstWrZGkYpS&#10;ClW09dDbuJnuLm4mSxLd9N83B8Hj433PFtE04krO15YVPA0zEMSF1TWXCr6/1oMXED4ga2wsk4I/&#10;8rCYP/RmmGvb8Z6uh1CKFMI+RwVVCG0upS8qMuiHtiVO3K91BkOCrpTaYZfCTSNHWTaRBmtODRW2&#10;9FZRcT5cjIL9dsont7nEczx1n7ufY/lxXC2V6j/G5SuIQDHcxTf3u1Ywfp6k/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5mIVxAAAAN0AAAAPAAAAAAAAAAAA&#10;AAAAAKECAABkcnMvZG93bnJldi54bWxQSwUGAAAAAAQABAD5AAAAkgMAAAAA&#10;" strokeweight="0"/>
                    <v:line id="Line 11858" o:spid="_x0000_s2082" style="position:absolute;flip:x;visibility:visible;mso-wrap-style:square" from="4538,2974" to="5160,3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rHjsgAAADdAAAADwAAAGRycy9kb3ducmV2LnhtbESPQWsCMRSE74X+h/AKvdWsrWhZjSIt&#10;LUWoslYP3p6b5+7i5mVJopv++6ZQ6HGYmW+Y2SKaVlzJ+cayguEgA0FcWt1wpWD39fbwDMIHZI2t&#10;ZVLwTR4W89ubGeba9lzQdRsqkSDsc1RQh9DlUvqyJoN+YDvi5J2sMxiSdJXUDvsEN618zLKxNNhw&#10;Wqixo5eayvP2YhQU6wkf3fslnuOx/9wc9tVq/7pU6v4uLqcgAsXwH/5rf2gFT6PxE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arHjsgAAADdAAAADwAAAAAA&#10;AAAAAAAAAAChAgAAZHJzL2Rvd25yZXYueG1sUEsFBgAAAAAEAAQA+QAAAJYDAAAAAA==&#10;" strokeweight="0"/>
                    <v:line id="Line 11859" o:spid="_x0000_s2083" style="position:absolute;flip:x;visibility:visible;mso-wrap-style:square" from="3919,934" to="5663,1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hZ+cgAAADdAAAADwAAAGRycy9kb3ducmV2LnhtbESPT2sCMRTE74V+h/AEbzWrFitbo0hL&#10;RQq1+O/g7bl53V3cvCxJdNNv3xQKPQ4z8xtmtoimETdyvrasYDjIQBAXVtdcKjjs3x6mIHxA1thY&#10;JgXf5GExv7+bYa5tx1u67UIpEoR9jgqqENpcSl9UZNAPbEucvC/rDIYkXSm1wy7BTSNHWTaRBmtO&#10;CxW29FJRcdldjYLt5onPbnWNl3juPj5Px/L9+LpUqt+Ly2cQgWL4D/+111rB+HEy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XhZ+cgAAADdAAAADwAAAAAA&#10;AAAAAAAAAAChAgAAZHJzL2Rvd25yZXYueG1sUEsFBgAAAAAEAAQA+QAAAJYDAAAAAA==&#10;" strokeweight="0"/>
                    <v:line id="Line 11860" o:spid="_x0000_s2084" style="position:absolute;flip:y;visibility:visible;mso-wrap-style:square" from="3935,960" to="5679,1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T8YscAAADdAAAADwAAAGRycy9kb3ducmV2LnhtbESPQWsCMRSE74X+h/AK3mq2WmzZGkUq&#10;ihRq0erB23Pzuru4eVmS6MZ/bwqFHoeZ+YYZT6NpxIWcry0reOpnIIgLq2suFey+F4+vIHxA1thY&#10;JgVX8jCd3N+NMde24w1dtqEUCcI+RwVVCG0upS8qMuj7tiVO3o91BkOSrpTaYZfgppGDLBtJgzWn&#10;hQpbeq+oOG3PRsFm/cJHtzzHUzx2n1+Hffmxn8+U6j3E2RuIQDH8h//aK61g+Dwa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NPxixwAAAN0AAAAPAAAAAAAA&#10;AAAAAAAAAKECAABkcnMvZG93bnJldi54bWxQSwUGAAAAAAQABAD5AAAAlQMAAAAA&#10;" strokeweight="0"/>
                    <v:shape id="Freeform 11861" o:spid="_x0000_s2085" style="position:absolute;left:4499;top:2866;width:392;height:163;visibility:visible;mso-wrap-style:square;v-text-anchor:top" coordsize="1570,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SWfscA&#10;AADdAAAADwAAAGRycy9kb3ducmV2LnhtbESPQWvCQBCF74X+h2UKXkQ3tSIS3YRSEL2U0tiCxyE7&#10;JrHZ2SS7xtRf3y0IHh9v3vfmrdPB1KKnzlWWFTxPIxDEudUVFwq+9pvJEoTzyBpry6TglxykyePD&#10;GmNtL/xJfeYLESDsYlRQet/EUrq8JINuahvi4B1tZ9AH2RVSd3gJcFPLWRQtpMGKQ0OJDb2VlP9k&#10;ZxPe0AfMtti21/69OH2bdjxcP8ZKjZ6G1xUIT4O/H9/SO63gZb6Yw/+agACZ/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kln7HAAAA3QAAAA8AAAAAAAAAAAAAAAAAmAIAAGRy&#10;cy9kb3ducmV2LnhtbFBLBQYAAAAABAAEAPUAAACMAwAAAAA=&#10;" path="m,650l398,504,794,347,1184,179,1570,e" filled="f" strokeweight="0">
                      <v:path arrowok="t" o:connecttype="custom" o:connectlocs="0,3;1,2;3,2;4,1;6,0" o:connectangles="0,0,0,0,0"/>
                      <o:lock v:ext="edit" aspectratio="t"/>
                    </v:shape>
                    <v:shape id="Freeform 11862" o:spid="_x0000_s2086" style="position:absolute;left:4678;top:2673;width:219;height:41;visibility:visible;mso-wrap-style:square;v-text-anchor:top" coordsize="87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yvzMYA&#10;AADdAAAADwAAAGRycy9kb3ducmV2LnhtbESPT2vCQBTE7wW/w/KE3uqmsVFJXUUqUk/1L0Jvj+xr&#10;Epp9G3ZXTb+9KxQ8DjPzG2Y670wjLuR8bVnB6yABQVxYXXOp4HhYvUxA+ICssbFMCv7Iw3zWe5pi&#10;ru2Vd3TZh1JECPscFVQhtLmUvqjIoB/Yljh6P9YZDFG6UmqH1wg3jUyTZCQN1hwXKmzpo6Lid382&#10;Cko91m7x9XnaZunqvFnr72VaZEo997vFO4hAXXiE/9trrWD4Nsrg/iY+AT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syvzMYAAADdAAAADwAAAAAAAAAAAAAAAACYAgAAZHJz&#10;L2Rvd25yZXYueG1sUEsFBgAAAAAEAAQA9QAAAIsDAAAAAA==&#10;" path="m873,121l715,154,560,166,413,159,272,131,143,84,26,18,,e" filled="f" strokeweight="0">
                      <v:path arrowok="t" o:connecttype="custom" o:connectlocs="4,0;3,0;2,0;2,0;1,0;1,0;0,0;0,0" o:connectangles="0,0,0,0,0,0,0,0"/>
                      <o:lock v:ext="edit" aspectratio="t"/>
                    </v:shape>
                    <v:shape id="Freeform 11863" o:spid="_x0000_s2087" style="position:absolute;left:4661;top:2653;width:260;height:83;visibility:visible;mso-wrap-style:square;v-text-anchor:top" coordsize="1039,3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OMjMgA&#10;AADdAAAADwAAAGRycy9kb3ducmV2LnhtbESPT2vCQBTE74V+h+UVeilmYytRU1cRa6vixX8Hj4/s&#10;MwnNvg3ZrUm/vVsQehxm5jfMZNaZSlypcaVlBf0oBkGcWV1yruB0/OyNQDiPrLGyTAp+ycFs+vgw&#10;wVTblvd0PfhcBAi7FBUU3teplC4ryKCLbE0cvIttDPogm1zqBtsAN5V8jeNEGiw5LBRY06Kg7Pvw&#10;YxTIcf9rszwP99vBC+3GF/fRnlZHpZ6fuvk7CE+d/w/f22ut4G2QJPD3JjwBOb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I4yMyAAAAN0AAAAPAAAAAAAAAAAAAAAAAJgCAABk&#10;cnMvZG93bnJldi54bWxQSwUGAAAAAAQABAD1AAAAjQMAAAAA&#10;" path="m,l89,100r103,84l310,250r129,47l578,324r149,7l881,319r158,-33e" filled="f" strokeweight="0">
                      <v:path arrowok="t" o:connecttype="custom" o:connectlocs="0,0;1,1;1,1;1,1;2,1;2,1;3,1;4,1;4,1" o:connectangles="0,0,0,0,0,0,0,0,0"/>
                      <o:lock v:ext="edit" aspectratio="t"/>
                    </v:shape>
                    <v:shape id="Freeform 11864" o:spid="_x0000_s2088" style="position:absolute;left:4660;top:2660;width:264;height:84;visibility:visible;mso-wrap-style:square;v-text-anchor:top" coordsize="1056,3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r/8gA&#10;AADdAAAADwAAAGRycy9kb3ducmV2LnhtbESP3WrCQBSE7wt9h+UUvKub1qAldZWSUhSkAX8KenfI&#10;HpNo9mzIria+fVco9HKYmW+Y6bw3tbhS6yrLCl6GEQji3OqKCwW77dfzGwjnkTXWlknBjRzMZ48P&#10;U0y07XhN140vRICwS1BB6X2TSOnykgy6oW2Ig3e0rUEfZFtI3WIX4KaWr1E0lgYrDgslNpSWlJ83&#10;F6PguMvyyfdh8bPax+lyjdtTlRWfSg2e+o93EJ56/x/+ay+1glE8nsD9TXgCcvY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9Cv/yAAAAN0AAAAPAAAAAAAAAAAAAAAAAJgCAABk&#10;cnMvZG93bnJldi54bWxQSwUGAAAAAAQABAD1AAAAjQMAAAAA&#10;" path="m1056,291l913,321,773,336,637,335,508,316,386,283,273,234,170,170,80,92,,e" filled="f" strokeweight="0">
                      <v:path arrowok="t" o:connecttype="custom" o:connectlocs="4,1;4,1;3,1;3,1;2,1;2,1;1,1;1,1;0,1;0,0" o:connectangles="0,0,0,0,0,0,0,0,0,0"/>
                      <o:lock v:ext="edit" aspectratio="t"/>
                    </v:shape>
                    <v:line id="Line 11865" o:spid="_x0000_s2089" style="position:absolute;flip:y;visibility:visible;mso-wrap-style:square" from="4165,3384" to="6141,3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BuE8QAAADdAAAADwAAAGRycy9kb3ducmV2LnhtbERPTWsCMRC9C/0PYQreNFstWrZGkYpS&#10;ClW09dDbuJnuLm4mSxLd9N83B8Hj433PFtE04krO15YVPA0zEMSF1TWXCr6/1oMXED4ga2wsk4I/&#10;8rCYP/RmmGvb8Z6uh1CKFMI+RwVVCG0upS8qMuiHtiVO3K91BkOCrpTaYZfCTSNHWTaRBmtODRW2&#10;9FZRcT5cjIL9dsont7nEczx1n7ufY/lxXC2V6j/G5SuIQDHcxTf3u1Ywfp6ku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kG4TxAAAAN0AAAAPAAAAAAAAAAAA&#10;AAAAAKECAABkcnMvZG93bnJldi54bWxQSwUGAAAAAAQABAD5AAAAkgMAAAAA&#10;" strokeweight="0"/>
                    <v:line id="Line 11866" o:spid="_x0000_s2090" style="position:absolute;flip:x;visibility:visible;mso-wrap-style:square" from="4278,3410" to="6308,3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zLiMgAAADdAAAADwAAAGRycy9kb3ducmV2LnhtbESPT0sDMRTE74LfITzBm83WSm3XpqVY&#10;FBFq6b+Dt9fN6+7SzcuSpN347Y0g9DjMzG+YySyaRlzI+dqygn4vA0FcWF1zqWC3fXsYgfABWWNj&#10;mRT8kIfZ9PZmgrm2Ha/psgmlSBD2OSqoQmhzKX1RkUHfsy1x8o7WGQxJulJqh12Cm0Y+ZtlQGqw5&#10;LVTY0mtFxWlzNgrWX898cO/neIqHbrn63pef+8Vcqfu7OH8BESiGa/i//aEVDJ6G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9zLiMgAAADdAAAADwAAAAAA&#10;AAAAAAAAAAChAgAAZHJzL2Rvd25yZXYueG1sUEsFBgAAAAAEAAQA+QAAAJYDAAAAAA==&#10;" strokeweight="0"/>
                    <v:line id="Line 11867" o:spid="_x0000_s2091" style="position:absolute;flip:y;visibility:visible;mso-wrap-style:square" from="4293,3500" to="6323,3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0yMQAAADdAAAADwAAAGRycy9kb3ducmV2LnhtbERPTWsCMRC9C/0PYQreNFstWrZGkYpS&#10;ClW09dDbuJnuLm4mSxLd9N83B8Hj433PFtE04krO15YVPA0zEMSF1TWXCr6/1oMXED4ga2wsk4I/&#10;8rCYP/RmmGvb8Z6uh1CKFMI+RwVVCG0upS8qMuiHtiVO3K91BkOCrpTaYZfCTSNHWTaRBmtODRW2&#10;9FZRcT5cjIL9dsont7nEczx1n7ufY/lxXC2V6j/G5SuIQDHcxTf3u1Ywfp6m/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P/TIxAAAAN0AAAAPAAAAAAAAAAAA&#10;AAAAAKECAABkcnMvZG93bnJldi54bWxQSwUGAAAAAAQABAD5AAAAkgMAAAAA&#10;" strokeweight="0"/>
                    <v:line id="Line 11868" o:spid="_x0000_s2092" style="position:absolute;flip:x;visibility:visible;mso-wrap-style:square" from="3914,929" to="5657,1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NRU8cAAADdAAAADwAAAGRycy9kb3ducmV2LnhtbESPQWsCMRSE70L/Q3gFb5q1llq2RpGW&#10;ihRq0erB23Pzuru4eVmS6MZ/bwqFHoeZ+YaZzqNpxIWcry0rGA0zEMSF1TWXCnbf74NnED4ga2ws&#10;k4IreZjP7npTzLXteEOXbShFgrDPUUEVQptL6YuKDPqhbYmT92OdwZCkK6V22CW4aeRDlj1JgzWn&#10;hQpbeq2oOG3PRsFmPeGjW57jKR67z6/DvvzYvy2U6t/HxQuIQDH8h//aK61g/DgZwe+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c1FTxwAAAN0AAAAPAAAAAAAA&#10;AAAAAAAAAKECAABkcnMvZG93bnJldi54bWxQSwUGAAAAAAQABAD5AAAAlQMAAAAA&#10;" strokeweight="0"/>
                    <v:line id="Line 11869" o:spid="_x0000_s2093" style="position:absolute;flip:x;visibility:visible;mso-wrap-style:square" from="3682,2360" to="3706,3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HPJMgAAADdAAAADwAAAGRycy9kb3ducmV2LnhtbESPT2sCMRTE70K/Q3hCb5rVlipbo0hL&#10;RQq1+O/g7bl53V3cvCxJdNNv3xQKPQ4z8xtmtoimETdyvrasYDTMQBAXVtdcKjjs3wZTED4ga2ws&#10;k4Jv8rCY3/VmmGvb8ZZuu1CKBGGfo4IqhDaX0hcVGfRD2xIn78s6gyFJV0rtsEtw08hxlj1JgzWn&#10;hQpbeqmouOyuRsF2M+GzW13jJZ67j8/TsXw/vi6Vuu/H5TOIQDH8h//aa63g4XE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KHPJMgAAADdAAAADwAAAAAA&#10;AAAAAAAAAAChAgAAZHJzL2Rvd25yZXYueG1sUEsFBgAAAAAEAAQA+QAAAJYDAAAAAA==&#10;" strokeweight="0"/>
                    <v:line id="Line 11870" o:spid="_x0000_s2094" style="position:absolute;flip:x;visibility:visible;mso-wrap-style:square" from="3982,2432" to="4035,4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qv8cAAADdAAAADwAAAGRycy9kb3ducmV2LnhtbESPQWsCMRSE74L/IbxCb5ptLbWsRhFL&#10;RQq1aPXg7bl57i5uXpYkuum/bwqFHoeZ+YaZzqNpxI2cry0reBhmIIgLq2suFey/3gYvIHxA1thY&#10;JgXf5GE+6/emmGvb8ZZuu1CKBGGfo4IqhDaX0hcVGfRD2xIn72ydwZCkK6V22CW4aeRjlj1LgzWn&#10;hQpbWlZUXHZXo2C7GfPJra7xEk/dx+fxUL4fXhdK3d/FxQREoBj+w3/ttVYwehqP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7Wq/xwAAAN0AAAAPAAAAAAAA&#10;AAAAAAAAAKECAABkcnMvZG93bnJldi54bWxQSwUGAAAAAAQABAD5AAAAlQMAAAAA&#10;" strokeweight="0"/>
                    <v:line id="Line 11871" o:spid="_x0000_s2095" style="position:absolute;flip:x;visibility:visible;mso-wrap-style:square" from="2561,2790" to="2566,2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Tyy8cAAADdAAAADwAAAGRycy9kb3ducmV2LnhtbESPQWsCMRSE70L/Q3iF3jTbKlq2RpEW&#10;SylU0erB23Pzuru4eVmS6Kb/vikIHoeZ+YaZzqNpxIWcry0reBxkIIgLq2suFey+l/1nED4ga2ws&#10;k4Jf8jCf3fWmmGvb8YYu21CKBGGfo4IqhDaX0hcVGfQD2xIn78c6gyFJV0rtsEtw08inLBtLgzWn&#10;hQpbeq2oOG3PRsFmNeGjez/HUzx2X+vDvvzcvy2UeriPixcQgWK4ha/tD61gOJqM4P9Neg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BPLLxwAAAN0AAAAPAAAAAAAA&#10;AAAAAAAAAKECAABkcnMvZG93bnJldi54bWxQSwUGAAAAAAQABAD5AAAAlQMAAAAA&#10;" strokeweight="0"/>
                    <v:line id="Line 11872" o:spid="_x0000_s2096" style="position:absolute;flip:y;visibility:visible;mso-wrap-style:square" from="2558,2787" to="2563,2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hXUMgAAADdAAAADwAAAGRycy9kb3ducmV2LnhtbESPW2sCMRSE3wX/QziFvmm29qJsjSIt&#10;LaVgxduDb8fN6e7i5mRJopv++6ZQ8HGYmW+Y6TyaRlzI+dqygrthBoK4sLrmUsFu+zaYgPABWWNj&#10;mRT8kIf5rN+bYq5tx2u6bEIpEoR9jgqqENpcSl9UZNAPbUucvG/rDIYkXSm1wy7BTSNHWfYkDdac&#10;Fips6aWi4rQ5GwXrrzEf3fs5nuKxW64O+/Jz/7pQ6vYmLp5BBIrhGv5vf2gF9w/jR/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0hXUMgAAADdAAAADwAAAAAA&#10;AAAAAAAAAAChAgAAZHJzL2Rvd25yZXYueG1sUEsFBgAAAAAEAAQA+QAAAJYDAAAAAA==&#10;" strokeweight="0"/>
                    <v:shape id="Freeform 11873" o:spid="_x0000_s2097" style="position:absolute;left:2073;top:2350;width:829;height:564;visibility:visible;mso-wrap-style:square;v-text-anchor:top" coordsize="3315,22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EyIcYA&#10;AADdAAAADwAAAGRycy9kb3ducmV2LnhtbESPQWvCQBSE70L/w/IKXqRuqqm2aTZBCoI3MRZ6fWRf&#10;kzTZtyG7xvTfu4WCx2FmvmHSfDKdGGlwjWUFz8sIBHFpdcOVgs/z/ukVhPPIGjvLpOCXHOTZwyzF&#10;RNsrn2gsfCUChF2CCmrv+0RKV9Zk0C1tTxy8bzsY9EEOldQDXgPcdHIVRRtpsOGwUGNPHzWVbXEx&#10;CuJVM+53B73wb8evF+fic7Ftf5SaP067dxCeJn8P/7cPWsE63m7g7014Aj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EyIcYAAADdAAAADwAAAAAAAAAAAAAAAACYAgAAZHJz&#10;L2Rvd25yZXYueG1sUEsFBgAAAAAEAAQA9QAAAIsDAAAAAA==&#10;" path="m3315,253r-89,-37l3059,157,2884,108,2702,67,2515,35,2324,14,2130,2,1936,,1743,8,1553,25,1368,53,1188,89r-172,46l854,190,703,253,562,323,436,400,324,485r-96,89l147,669,84,767,37,869,9,973,,1078r7,106l33,1290r45,104l139,1495r79,98l313,1687r110,90l548,1860r138,78l837,2008r160,62l1168,2124r179,45l1532,2206r190,26l1915,2249r194,7l2302,2254r193,-13l2682,2218r183,-31l3041,2145r145,-44e" filled="f" strokeweight="0">
                      <v:path arrowok="t" o:connecttype="custom" o:connectlocs="13,1;13,1;12,1;11,1;11,0;10,0;9,0;8,0;8,0;7,0;6,0;6,0;5,1;4,1;4,1;3,1;2,1;2,2;1,2;1,2;1,3;0,3;0,4;0,4;0,4;0,5;0,5;0,6;1,6;1,6;1,7;2,7;2,7;3,8;3,8;4,8;5,8;5,9;6,9;7,9;8,9;8,9;9,9;10,9;11,9;11,9;12,9;13,8" o:connectangles="0,0,0,0,0,0,0,0,0,0,0,0,0,0,0,0,0,0,0,0,0,0,0,0,0,0,0,0,0,0,0,0,0,0,0,0,0,0,0,0,0,0,0,0,0,0,0,0"/>
                      <o:lock v:ext="edit" aspectratio="t"/>
                    </v:shape>
                    <v:shape id="Freeform 11874" o:spid="_x0000_s2098" style="position:absolute;left:2020;top:2658;width:845;height:327;visibility:visible;mso-wrap-style:square;v-text-anchor:top" coordsize="3378,13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sNp8UA&#10;AADdAAAADwAAAGRycy9kb3ducmV2LnhtbESPT2sCMRTE7wW/Q3hCL6Vm+wetq1FEFLZHrQq9PTbP&#10;3cXNS5pE3X77piB4HGbmN8x03plWXMiHxrKCl0EGgri0uuFKwe5r/fwBIkRkja1lUvBLAeaz3sMU&#10;c22vvKHLNlYiQTjkqKCO0eVShrImg2FgHXHyjtYbjEn6SmqP1wQ3rXzNsqE02HBaqNHRsqbytD0b&#10;BZ967A/OOxlW5vsJd5t18VPslXrsd4sJiEhdvIdv7UIreHsfjeD/TXoCc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w2nxQAAAN0AAAAPAAAAAAAAAAAAAAAAAJgCAABkcnMv&#10;ZG93bnJldi54bWxQSwUGAAAAAAQABAD1AAAAigMAAAAA&#10;" path="m3378,1177r-93,25l3098,1242r-194,32l2706,1295r-203,13l2299,1309r-205,-9l1892,1282r-200,-27l1497,1217r-189,-47l1127,1114,955,1050,794,978,646,899,510,813,388,721,282,623,191,522,118,417,61,308,24,198,3,86,,e" filled="f" strokeweight="0">
                      <v:path arrowok="t" o:connecttype="custom" o:connectlocs="13,4;13,5;12,5;12,5;11,5;10,5;9,5;8,5;8,5;7,5;6,5;5,4;5,4;4,4;3,4;3,3;2,3;2,3;1,2;1,2;1,1;0,1;0,1;0,0;0,0" o:connectangles="0,0,0,0,0,0,0,0,0,0,0,0,0,0,0,0,0,0,0,0,0,0,0,0,0"/>
                      <o:lock v:ext="edit" aspectratio="t"/>
                    </v:shape>
                    <v:shape id="Freeform 11875" o:spid="_x0000_s2099" style="position:absolute;left:4293;top:2765;width:155;height:49;visibility:visible;mso-wrap-style:square;v-text-anchor:top" coordsize="622,1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mZr8A&#10;AADdAAAADwAAAGRycy9kb3ducmV2LnhtbERPy4rCMBTdD/gP4QqzG1MdX1SjqDDg1qrg8tJc22pz&#10;U5JYO39vFoLLw3kv152pRUvOV5YVDAcJCOLc6ooLBafj388chA/IGmvLpOCfPKxXva8lpto++UBt&#10;FgoRQ9inqKAMoUml9HlJBv3ANsSRu1pnMEToCqkdPmO4qeUoSabSYMWxocSGdiXl9+xhFGz3x7YY&#10;1u48udym6GfzUYatUeq7320WIAJ14SN+u/dawe94FufGN/EJyN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OZaZmvwAAAN0AAAAPAAAAAAAAAAAAAAAAAJgCAABkcnMvZG93bnJl&#10;di54bWxQSwUGAAAAAAQABAD1AAAAhAMAAAAA&#10;" path="m,31l15,71r33,40l97,144r64,27l234,188r77,7l388,191r72,-14l525,154r49,-32l607,84,622,43,618,e" filled="f" strokeweight="0">
                      <v:path arrowok="t" o:connecttype="custom" o:connectlocs="0,0;0,0;0,1;0,1;0,1;1,1;1,1;1,1;2,1;2,1;2,1;2,0;2,0;2,0" o:connectangles="0,0,0,0,0,0,0,0,0,0,0,0,0,0"/>
                      <o:lock v:ext="edit" aspectratio="t"/>
                    </v:shape>
                    <v:shape id="Freeform 11876" o:spid="_x0000_s2100" style="position:absolute;left:4292;top:2777;width:163;height:45;visibility:visible;mso-wrap-style:square;v-text-anchor:top" coordsize="651,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E4aMYA&#10;AADdAAAADwAAAGRycy9kb3ducmV2LnhtbESP3WoCMRSE7wu+QzhC72pWu626GkWFQqFS8OcBDpuz&#10;m8XNyZKk6/btm0Khl8PMfMOst4NtRU8+NI4VTCcZCOLS6YZrBdfL29MCRIjIGlvHpOCbAmw3o4c1&#10;Ftrd+UT9OdYiQTgUqMDE2BVShtKQxTBxHXHyKuctxiR9LbXHe4LbVs6y7FVabDgtGOzoYKi8nb+s&#10;gpfD0cdPyhcm73d1dSr3H/vKKPU4HnYrEJGG+B/+a79rBc/5fAm/b9IT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wE4aMYAAADdAAAADwAAAAAAAAAAAAAAAACYAgAAZHJz&#10;L2Rvd25yZXYueG1sUEsFBgAAAAAEAAQA9QAAAIsDAAAAAA==&#10;" path="m651,r,6l639,49,612,87r-45,35l509,149r-68,20l366,179r-78,l210,169,139,150,77,123,27,88,,59e" filled="f" strokeweight="0">
                      <v:path arrowok="t" o:connecttype="custom" o:connectlocs="3,0;3,0;3,0;3,1;2,1;2,1;2,1;2,1;1,1;1,1;1,1;0,1;0,1;0,0" o:connectangles="0,0,0,0,0,0,0,0,0,0,0,0,0,0"/>
                      <o:lock v:ext="edit" aspectratio="t"/>
                    </v:shape>
                    <v:line id="Line 11877" o:spid="_x0000_s2101" style="position:absolute;flip:y;visibility:visible;mso-wrap-style:square" from="4074,2417" to="4127,4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qE78QAAADdAAAADwAAAGRycy9kb3ducmV2LnhtbERPTWsCMRC9C/0PYQreNFstVrZGkYpS&#10;ClW09dDbuJnuLm4mSxLd9N83B8Hj433PFtE04krO15YVPA0zEMSF1TWXCr6/1oMpCB+QNTaWScEf&#10;eVjMH3ozzLXteE/XQyhFCmGfo4IqhDaX0hcVGfRD2xIn7tc6gyFBV0rtsEvhppGjLJtIgzWnhgpb&#10;equoOB8uRsF++8Int7nEczx1n7ufY/lxXC2V6j/G5SuIQDHcxTf3u1Ywfp6m/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6oTvxAAAAN0AAAAPAAAAAAAAAAAA&#10;AAAAAKECAABkcnMvZG93bnJldi54bWxQSwUGAAAAAAQABAD5AAAAkgMAAAAA&#10;" strokeweight="0"/>
                    <v:line id="Line 11878" o:spid="_x0000_s2102" style="position:absolute;flip:x y;visibility:visible;mso-wrap-style:square" from="3025,2486" to="3370,3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KeQcMAAADdAAAADwAAAGRycy9kb3ducmV2LnhtbESPQWsCMRSE70L/Q3iFXkSztmJlNYpI&#10;LeLNtd4fm+dmMXlZklTXf98UCj0OM98Ms1z3zoobhdh6VjAZFyCIa69bbhR8nXajOYiYkDVaz6Tg&#10;QRHWq6fBEkvt73ykW5UakUs4lqjApNSVUsbakMM49h1x9i4+OExZhkbqgPdc7qx8LYqZdNhyXjDY&#10;0dZQfa2+nYK39/Npf7VDc9hFZz4+bVXPwkOpl+d+swCRqE//4T96rzM3nU/g901+AnL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CnkHDAAAA3QAAAA8AAAAAAAAAAAAA&#10;AAAAoQIAAGRycy9kb3ducmV2LnhtbFBLBQYAAAAABAAEAPkAAACRAwAAAAA=&#10;" strokeweight="0"/>
                    <v:line id="Line 11879" o:spid="_x0000_s2103" style="position:absolute;visibility:visible;mso-wrap-style:square" from="3009,2503" to="333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jIRMYAAADdAAAADwAAAGRycy9kb3ducmV2LnhtbESPQWvCQBSE70L/w/IK3nQTrTZNs0op&#10;Fu2ttQo9PrKvyWL2bciuGv+9Kwg9DjPzDVMse9uIE3XeOFaQjhMQxKXThisFu5+PUQbCB2SNjWNS&#10;cCEPy8XDoMBcuzN/02kbKhEh7HNUUIfQ5lL6siaLfuxa4uj9uc5iiLKrpO7wHOG2kZMkmUuLhuNC&#10;jS2911QetkerwHzN17PP5/3LXq7WIf3NDpmxO6WGj/3bK4hAffgP39sbrWD6lE3g9iY+Ab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aIyETGAAAA3QAAAA8AAAAAAAAA&#10;AAAAAAAAoQIAAGRycy9kb3ducmV2LnhtbFBLBQYAAAAABAAEAPkAAACUAwAAAAA=&#10;" strokeweight="0"/>
                    <v:line id="Line 11880" o:spid="_x0000_s2104" style="position:absolute;visibility:visible;mso-wrap-style:square" from="2923,2380" to="3268,2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Rt38YAAADdAAAADwAAAGRycy9kb3ducmV2LnhtbESPQWvCQBSE70L/w/IK3nSTWm2aZpUi&#10;Fu2ttQo9PrKvyWL2bciuGv+9Kwg9DjPzDVMsetuIE3XeOFaQjhMQxKXThisFu5+PUQbCB2SNjWNS&#10;cCEPi/nDoMBcuzN/02kbKhEh7HNUUIfQ5lL6siaLfuxa4uj9uc5iiLKrpO7wHOG2kU9JMpMWDceF&#10;Glta1lQetkerwHzN1tPPl/3rXq7WIf3NDpmxO6WGj/37G4hAffgP39sbrWDynE3g9iY+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Ebd/GAAAA3QAAAA8AAAAAAAAA&#10;AAAAAAAAoQIAAGRycy9kb3ducmV2LnhtbFBLBQYAAAAABAAEAPkAAACUAwAAAAA=&#10;" strokeweight="0"/>
                    <v:line id="Line 11881" o:spid="_x0000_s2105" style="position:absolute;visibility:visible;mso-wrap-style:square" from="2905,2382" to="3250,2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31q8YAAADdAAAADwAAAGRycy9kb3ducmV2LnhtbESPT2sCMRTE70K/Q3gFb5q1Wl23Rimi&#10;qLfWP+DxsXndDW5elk3U7bdvhILHYWZ+w8wWra3EjRpvHCsY9BMQxLnThgsFx8O6l4LwAVlj5ZgU&#10;/JKHxfylM8NMuzt/020fChEh7DNUUIZQZ1L6vCSLvu9q4uj9uMZiiLIppG7wHuG2km9JMpYWDceF&#10;EmtalpRf9lerwHyNN++7yWl6kqtNGJzTS2rsUanua/v5ASJQG57h//ZWKxiO0hE83sQnI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Yt9avGAAAA3QAAAA8AAAAAAAAA&#10;AAAAAAAAoQIAAGRycy9kb3ducmV2LnhtbFBLBQYAAAAABAAEAPkAAACUAwAAAAA=&#10;" strokeweight="0"/>
                    <v:line id="Line 11882" o:spid="_x0000_s2106" style="position:absolute;flip:y;visibility:visible;mso-wrap-style:square" from="2830,2382" to="2905,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0nd8gAAADdAAAADwAAAGRycy9kb3ducmV2LnhtbESPW2sCMRSE3wX/QziFvmm29qJsjSIt&#10;LaVgxduDb8fN6e7i5mRJopv++6ZQ8HGYmW+Y6TyaRlzI+dqygrthBoK4sLrmUsFu+zaYgPABWWNj&#10;mRT8kIf5rN+bYq5tx2u6bEIpEoR9jgqqENpcSl9UZNAPbUucvG/rDIYkXSm1wy7BTSNHWfYkDdac&#10;Fips6aWi4rQ5GwXrrzEf3fs5nuKxW64O+/Jz/7pQ6vYmLp5BBIrhGv5vf2gF9w+TR/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p0nd8gAAADdAAAADwAAAAAA&#10;AAAAAAAAAAChAgAAZHJzL2Rvd25yZXYueG1sUEsFBgAAAAAEAAQA+QAAAJYDAAAAAA==&#10;" strokeweight="0"/>
                    <v:line id="Line 11883" o:spid="_x0000_s2107" style="position:absolute;flip:x;visibility:visible;mso-wrap-style:square" from="2562,2799" to="2566,2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5AMcAAADdAAAADwAAAGRycy9kb3ducmV2LnhtbESPQWsCMRSE70L/Q3iF3jTbWqxsjSIt&#10;llJQ0erB23Pzuru4eVmS6Kb/vikIHoeZ+YaZzKJpxIWcry0reBxkIIgLq2suFey+F/0xCB+QNTaW&#10;ScEveZhN73oTzLXteEOXbShFgrDPUUEVQptL6YuKDPqBbYmT92OdwZCkK6V22CW4aeRTlo2kwZrT&#10;QoUtvVVUnLZno2CzeuGj+zjHUzx2y/VhX37t3+dKPdzH+SuIQDHcwtf2p1YwfB6P4P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T7kAxwAAAN0AAAAPAAAAAAAA&#10;AAAAAAAAAKECAABkcnMvZG93bnJldi54bWxQSwUGAAAAAAQABAD5AAAAlQMAAAAA&#10;" strokeweight="0"/>
                    <v:shape id="Freeform 11884" o:spid="_x0000_s2108" style="position:absolute;left:2566;top:2799;width:2;height:8;visibility:visible;mso-wrap-style:square;v-text-anchor:top" coordsize="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OeGMcA&#10;AADdAAAADwAAAGRycy9kb3ducmV2LnhtbESPT2vCQBTE70K/w/IKXkQ31fqH1FWkoHjpQQ2ot9fs&#10;axKafRuyq4nf3hUEj8PM/IaZL1tTiivVrrCs4GMQgSBOrS44U5Ac1v0ZCOeRNZaWScGNHCwXb505&#10;xto2vKPr3mciQNjFqCD3voqldGlOBt3AVsTB+7O1QR9knUldYxPgppTDKJpIgwWHhRwr+s4p/d9f&#10;jILdz+ZXD7Oz345Px0gmSdMbFyuluu/t6guEp9a/ws/2VisYfc6m8HgTno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TnhjHAAAA3QAAAA8AAAAAAAAAAAAAAAAAmAIAAGRy&#10;cy9kb3ducmV2LnhtbFBLBQYAAAAABAAEAPUAAACMAwAAAAA=&#10;" path="m,l,12,,22r,8l,34r1,2l2,35,3,31,5,24e" filled="f" strokeweight="0">
                      <v:path arrowok="t" o:connecttype="custom" o:connectlocs="0,0;0,0;0,0;0,0;0,0;0,0;0,0;0,0;0,0" o:connectangles="0,0,0,0,0,0,0,0,0"/>
                      <o:lock v:ext="edit" aspectratio="t"/>
                    </v:shape>
                    <v:line id="Line 11885" o:spid="_x0000_s2109" style="position:absolute;flip:x;visibility:visible;mso-wrap-style:square" from="2568,2792" to="2570,2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yI6cQAAADdAAAADwAAAGRycy9kb3ducmV2LnhtbERPTWsCMRC9C/0PYQreNFstVrZGkYpS&#10;ClW09dDbuJnuLm4mSxLd9N83B8Hj433PFtE04krO15YVPA0zEMSF1TWXCr6/1oMpCB+QNTaWScEf&#10;eVjMH3ozzLXteE/XQyhFCmGfo4IqhDaX0hcVGfRD2xIn7tc6gyFBV0rtsEvhppGjLJtIgzWnhgpb&#10;equoOB8uRsF++8Int7nEczx1n7ufY/lxXC2V6j/G5SuIQDHcxTf3u1Ywfp6mu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nIjpxAAAAN0AAAAPAAAAAAAAAAAA&#10;AAAAAKECAABkcnMvZG93bnJldi54bWxQSwUGAAAAAAQABAD5AAAAkgMAAAAA&#10;" strokeweight="0"/>
                    <v:shape id="Freeform 11886" o:spid="_x0000_s2110" style="position:absolute;left:2349;top:2764;width:210;height:56;visibility:visible;mso-wrap-style:square;v-text-anchor:top" coordsize="837,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P608cA&#10;AADdAAAADwAAAGRycy9kb3ducmV2LnhtbESPQUsDMRSE74L/ITzBm81aXW3XpkUEQQ976FYsvT02&#10;r5ulycuyiW367xtB8DjMzDfMYpWcFUcaQ+9Zwf2kAEHcet1zp+Br8343AxEiskbrmRScKcBqeX21&#10;wEr7E6/p2MROZAiHChWYGIdKytAachgmfiDO3t6PDmOWYyf1iKcMd1ZOi+JJOuw5Lxgc6M1Qe2h+&#10;nII61YfvpqhD+Tzd2tJuUvm5M0rd3qTXFxCRUvwP/7U/tIKHx9kcft/k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z+tPHAAAA3QAAAA8AAAAAAAAAAAAAAAAAmAIAAGRy&#10;cy9kb3ducmV2LnhtbFBLBQYAAAAABAAEAPUAAACMAwAAAAA=&#10;" path="m,l132,62r136,53l407,158r141,32l692,213r145,13e" filled="f" strokeweight="0">
                      <v:path arrowok="t" o:connecttype="custom" o:connectlocs="0,0;1,0;1,0;2,0;2,1;3,1;3,1" o:connectangles="0,0,0,0,0,0,0"/>
                      <o:lock v:ext="edit" aspectratio="t"/>
                    </v:shape>
                    <v:shape id="Freeform 11887" o:spid="_x0000_s2111" style="position:absolute;left:2573;top:2787;width:249;height:41;visibility:visible;mso-wrap-style:square;v-text-anchor:top" coordsize="995,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4DVsMA&#10;AADdAAAADwAAAGRycy9kb3ducmV2LnhtbERPTWvCQBC9F/wPywi91U1sqDXNRkRoKXipidDrmJ0m&#10;0exsyG5N+u+7B8Hj431nm8l04kqDay0riBcRCOLK6pZrBcfy/ekVhPPIGjvLpOCPHGzy2UOGqbYj&#10;H+ha+FqEEHYpKmi871MpXdWQQbewPXHgfuxg0Ac41FIPOIZw08llFL1Igy2HhgZ72jVUXYpfoyD5&#10;sjGvkuJ0HM13Qod9+bGMz0o9zqftGwhPk7+Lb+5PreA5WYf94U14Aj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L4DVsMAAADdAAAADwAAAAAAAAAAAAAAAACYAgAAZHJzL2Rv&#10;d25yZXYueG1sUEsFBgAAAAAEAAQA9QAAAIgDAAAAAA==&#10;" path="m,161r169,4l338,157,507,137,673,103,835,57,995,e" filled="f" strokeweight="0">
                      <v:path arrowok="t" o:connecttype="custom" o:connectlocs="0,0;1,0;1,0;2,0;3,0;3,0;4,0" o:connectangles="0,0,0,0,0,0,0"/>
                      <o:lock v:ext="edit" aspectratio="t"/>
                    </v:shape>
                    <v:line id="Line 11888" o:spid="_x0000_s2112" style="position:absolute;flip:y;visibility:visible;mso-wrap-style:square" from="2741,2767" to="2750,28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3qcgAAADdAAAADwAAAGRycy9kb3ducmV2LnhtbESPT0sDMRTE74LfIbyCN5utim3XpqUo&#10;ight6b+Dt9fN6+7SzcuSpN347Y0g9DjMzG+YySyaRlzI+dqygkE/A0FcWF1zqWC3fb8fgfABWWNj&#10;mRT8kIfZ9PZmgrm2Ha/psgmlSBD2OSqoQmhzKX1RkUHfty1x8o7WGQxJulJqh12Cm0Y+ZNmzNFhz&#10;WqiwpdeKitPmbBSsl0M+uI9zPMVDt1h978uv/dtcqbtenL+ACBTDNfzf/tQKHp/GA/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H+3qcgAAADdAAAADwAAAAAA&#10;AAAAAAAAAAChAgAAZHJzL2Rvd25yZXYueG1sUEsFBgAAAAAEAAQA+QAAAJYDAAAAAA==&#10;" strokeweight="0"/>
                    <v:line id="Line 11889" o:spid="_x0000_s2113" style="position:absolute;flip:y;visibility:visible;mso-wrap-style:square" from="2751,2772" to="2759,2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p3sgAAADdAAAADwAAAGRycy9kb3ducmV2LnhtbESPT0sDMRTE7wW/Q3iCtzZrFW3XpqW0&#10;KCLU0n8Hb6+b5+7SzcuSpN347Y0g9DjMzG+YySyaRlzI+dqygvtBBoK4sLrmUsF+99ofgfABWWNj&#10;mRT8kIfZ9KY3wVzbjjd02YZSJAj7HBVUIbS5lL6oyKAf2JY4ed/WGQxJulJqh12Cm0YOs+xJGqw5&#10;LVTY0qKi4rQ9GwWbz2c+urdzPMVjt1p/HcqPw3Ku1N1tnL+ACBTDNfzfftcKHh7HQ/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0p3sgAAADdAAAADwAAAAAA&#10;AAAAAAAAAAChAgAAZHJzL2Rvd25yZXYueG1sUEsFBgAAAAAEAAQA+QAAAJYDAAAAAA==&#10;" strokeweight="0"/>
                    <v:line id="Line 11890" o:spid="_x0000_s2114" style="position:absolute;flip:x;visibility:visible;mso-wrap-style:square" from="4277,2214" to="4309,3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MRcgAAADdAAAADwAAAGRycy9kb3ducmV2LnhtbESPQUsDMRSE74L/ITzBm83WitZ1s6Uo&#10;LSJUaWsP3l43r7tLNy9LknbjvzeC4HGYmW+YYhZNJ87kfGtZwXiUgSCurG65VvC5XdxMQfiArLGz&#10;TAq+ycOsvLwoMNd24DWdN6EWCcI+RwVNCH0upa8aMuhHtidO3sE6gyFJV0vtcEhw08nbLLuXBltO&#10;Cw329NxQddycjIL1+wPv3fIUj3E/rD6+dvXb7mWu1PVVnD+BCBTDf/iv/aoVTO4eJ/D7Jj0BWf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GMRcgAAADdAAAADwAAAAAA&#10;AAAAAAAAAAChAgAAZHJzL2Rvd25yZXYueG1sUEsFBgAAAAAEAAQA+QAAAJYDAAAAAA==&#10;" strokeweight="0"/>
                    <v:line id="Line 11891" o:spid="_x0000_s2115" style="position:absolute;flip:y;visibility:visible;mso-wrap-style:square" from="2637,2785" to="2638,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gUMcgAAADdAAAADwAAAGRycy9kb3ducmV2LnhtbESPT0sDMRTE7wW/Q3iCtzZbLdquTUtR&#10;FBFq6b+Dt9fN6+7SzcuSpN347Y0g9DjMzG+Y6TyaRlzI+dqyguEgA0FcWF1zqWC3feuPQfiArLGx&#10;TAp+yMN8dtObYq5tx2u6bEIpEoR9jgqqENpcSl9UZNAPbEucvKN1BkOSrpTaYZfgppH3WfYoDdac&#10;Fips6aWi4rQ5GwXrryc+uPdzPMVDt1x978vP/etCqbvbuHgGESiGa/i//aEVPIwmI/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AgUMcgAAADdAAAADwAAAAAA&#10;AAAAAAAAAAChAgAAZHJzL2Rvd25yZXYueG1sUEsFBgAAAAAEAAQA+QAAAJYDAAAAAA==&#10;" strokeweight="0"/>
                    <v:line id="Line 11892" o:spid="_x0000_s2116" style="position:absolute;flip:x y;visibility:visible;mso-wrap-style:square" from="4455,2777" to="4461,3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AOn8QAAADdAAAADwAAAGRycy9kb3ducmV2LnhtbESPW2sCMRSE3wv9D+EU+lI025uXrVFK&#10;qSJ9c9X3w+a4WUxOliTV9d83QsHHYeabYWaL3llxohBbzwqehwUI4trrlhsFu+1yMAERE7JG65kU&#10;XCjCYn5/N8NS+zNv6FSlRuQSjiUqMCl1pZSxNuQwDn1HnL2DDw5TlqGROuA5lzsrX4piJB22nBcM&#10;dvRlqD5Wv07B63i/XR/tk/lZRme+V7aqR+Gi1OND//kBIlGfbuF/eq0z9zZ9h+ub/ATk/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YA6fxAAAAN0AAAAPAAAAAAAAAAAA&#10;AAAAAKECAABkcnMvZG93bnJldi54bWxQSwUGAAAAAAQABAD5AAAAkgMAAAAA&#10;" strokeweight="0"/>
                    <v:line id="Line 11893" o:spid="_x0000_s2117" style="position:absolute;visibility:visible;mso-wrap-style:square" from="2064,3557" to="2520,4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pYmsYAAADdAAAADwAAAGRycy9kb3ducmV2LnhtbESPQWvCQBSE70L/w/IK3nRjbdMYXUXE&#10;or21VsHjI/uaLGbfhuyq8d+7QqHHYWa+YWaLztbiQq03jhWMhgkI4sJpw6WC/c/HIAPhA7LG2jEp&#10;uJGHxfypN8Ncuyt/02UXShEh7HNUUIXQ5FL6oiKLfuga4uj9utZiiLItpW7xGuG2li9JkkqLhuNC&#10;hQ2tKipOu7NVYL7Szdvn+2FykOtNGB2zU2bsXqn+c7ecggjUhf/wX3urFYxfJyk8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xqWJrGAAAA3QAAAA8AAAAAAAAA&#10;AAAAAAAAoQIAAGRycy9kb3ducmV2LnhtbFBLBQYAAAAABAAEAPkAAACUAwAAAAA=&#10;" strokeweight="0"/>
                    <v:shape id="Freeform 11894" o:spid="_x0000_s2118" style="position:absolute;left:2028;top:3496;width:816;height:223;visibility:visible;mso-wrap-style:square;v-text-anchor:top" coordsize="3263,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gZuscA&#10;AADdAAAADwAAAGRycy9kb3ducmV2LnhtbESPT2vCQBTE74V+h+UVvNVNtTQmukpaKBVP/gOvz+xr&#10;EpJ9G7NbE799t1DwOMzMb5jFajCNuFLnKssKXsYRCOLc6ooLBcfD5/MMhPPIGhvLpOBGDlbLx4cF&#10;ptr2vKPr3hciQNilqKD0vk2ldHlJBt3YtsTB+7adQR9kV0jdYR/gppGTKHqTBisOCyW29FFSXu9/&#10;jIJdXSdFkl36eLN9j2f6q9+czplSo6chm4PwNPh7+L+91gqmr0kMf2/CE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8YGbrHAAAA3QAAAA8AAAAAAAAAAAAAAAAAmAIAAGRy&#10;cy9kb3ducmV2LnhtbFBLBQYAAAAABAAEAPUAAACMAwAAAAA=&#10;" path="m,l73,106r90,101l270,305r121,92l528,483r148,79l838,635r171,64l1190,754r189,47l1574,839r199,27l1976,885r204,8l2385,892r202,-12l2786,858r194,-31l3167,786r96,-25e" filled="f" strokeweight="0">
                      <v:path arrowok="t" o:connecttype="custom" o:connectlocs="0,0;0,0;1,1;1,1;2,1;2,2;3,2;3,2;4,3;5,3;6,3;6,3;7,3;8,3;9,3;9,3;10,3;11,3;12,3;13,3;13,3" o:connectangles="0,0,0,0,0,0,0,0,0,0,0,0,0,0,0,0,0,0,0,0,0"/>
                      <o:lock v:ext="edit" aspectratio="t"/>
                    </v:shape>
                    <v:line id="Line 11895" o:spid="_x0000_s2119" style="position:absolute;flip:x y;visibility:visible;mso-wrap-style:square" from="1913,3397" to="2498,4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GhAcEAAADdAAAADwAAAGRycy9kb3ducmV2LnhtbERPTUsDMRC9C/0PYQQvYrNVaXVtWkSs&#10;lN661fuwGTdLk8mSxHb7752D4PHxvpfrMXh1opT7yAZm0woUcRttz52Bz8Pm7glULsgWfWQycKEM&#10;69Xkaom1jWfe06kpnZIQzjUacKUMtda5dRQwT+NALNx3TAGLwNRpm/As4cHr+6qa64A9S4PDgd4c&#10;tcfmJxh4WHwdtkd/63abHNz7h2/aeboYc3M9vr6AKjSWf/Gfe2vF9/gsc+WNPAG9+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YaEBwQAAAN0AAAAPAAAAAAAAAAAAAAAA&#10;AKECAABkcnMvZG93bnJldi54bWxQSwUGAAAAAAQABAD5AAAAjwMAAAAA&#10;" strokeweight="0"/>
                    <v:line id="Line 11896" o:spid="_x0000_s2120" style="position:absolute;flip:x y;visibility:visible;mso-wrap-style:square" from="1914,3367" to="2499,4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0EmsQAAADdAAAADwAAAGRycy9kb3ducmV2LnhtbESPQWsCMRSE70L/Q3iFXopmW4vVrVGK&#10;aBFvXfX+2LxuFpOXJYm6/vumUPA4zHwzzHzZOysuFGLrWcHLqABBXHvdcqPgsN8MpyBiQtZoPZOC&#10;G0VYLh4Gcyy1v/I3XarUiFzCsUQFJqWulDLWhhzGke+Is/fjg8OUZWikDnjN5c7K16KYSIct5wWD&#10;Ha0M1afq7BSM34/77ck+m90mOrP+slU9CTelnh77zw8Qifp0D//TW525t9kM/t7k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LQSaxAAAAN0AAAAPAAAAAAAAAAAA&#10;AAAAAKECAABkcnMvZG93bnJldi54bWxQSwUGAAAAAAQABAD5AAAAkgMAAAAA&#10;" strokeweight="0"/>
                    <v:line id="Line 11897" o:spid="_x0000_s2121" style="position:absolute;flip:y;visibility:visible;mso-wrap-style:square" from="2365,3767" to="2427,37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IKMQAAADdAAAADwAAAGRycy9kb3ducmV2LnhtbERPy2oCMRTdF/oP4Ra6q5lafDAaRSwt&#10;RVDR1oW76+R2ZnByMyTRiX9vFoUuD+c9nUfTiCs5X1tW8NrLQBAXVtdcKvj5/ngZg/ABWWNjmRTc&#10;yMN89vgwxVzbjnd03YdSpBD2OSqoQmhzKX1RkUHfsy1x4n6tMxgSdKXUDrsUbhrZz7KhNFhzaqiw&#10;pWVFxXl/MQp2mxGf3OclnuOpW2+Ph3J1eF8o9fwUFxMQgWL4F/+5v7SCt0GW9qc36Qn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2IgoxAAAAN0AAAAPAAAAAAAAAAAA&#10;AAAAAKECAABkcnMvZG93bnJldi54bWxQSwUGAAAAAAQABAD5AAAAkgMAAAAA&#10;" strokeweight="0"/>
                    <v:shape id="Freeform 11898" o:spid="_x0000_s2122" style="position:absolute;left:2343;top:3733;width:108;height:26;visibility:visible;mso-wrap-style:square;v-text-anchor:top" coordsize="43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pTo8YA&#10;AADdAAAADwAAAGRycy9kb3ducmV2LnhtbESPQWvCQBSE7wX/w/IEb3WjoaWkriJKqTdpogdvj+wz&#10;Sc2+Ddk1ifn13UKhx2FmvmFWm8HUoqPWVZYVLOYRCOLc6ooLBafs4/kNhPPIGmvLpOBBDjbrydMK&#10;E217/qIu9YUIEHYJKii9bxIpXV6SQTe3DXHwrrY16INsC6lb7APc1HIZRa/SYMVhocSGdiXlt/Ru&#10;FMjs/j025/yyP17HZfd56msfF0rNpsP2HYSnwf+H/9oHrSB+iRbw+yY8Ab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pTo8YAAADdAAAADwAAAAAAAAAAAAAAAACYAgAAZHJz&#10;L2Rvd25yZXYueG1sUEsFBgAAAAAEAAQA9QAAAIsDAAAAAA==&#10;" path="m,91r75,9l151,99,226,89,299,69,368,38,433,e" filled="f" strokeweight="0">
                      <v:path arrowok="t" o:connecttype="custom" o:connectlocs="0,1;0,1;0,1;1,1;1,0;1,0;2,0" o:connectangles="0,0,0,0,0,0,0"/>
                      <o:lock v:ext="edit" aspectratio="t"/>
                    </v:shape>
                    <v:shape id="Freeform 11899" o:spid="_x0000_s2123" style="position:absolute;left:1999;top:3390;width:843;height:353;visibility:visible;mso-wrap-style:square;v-text-anchor:top" coordsize="3374,1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p+eccA&#10;AADdAAAADwAAAGRycy9kb3ducmV2LnhtbESPQWvCQBSE70L/w/IKvdVNUyKauooRpJ5KjSL29si+&#10;JsHs25Bdk/TfdwsFj8PMfMMs16NpRE+dqy0reJlGIIgLq2suFZyOu+c5COeRNTaWScEPOVivHiZL&#10;TLUd+EB97ksRIOxSVFB536ZSuqIig25qW+LgfdvOoA+yK6XucAhw08g4imbSYM1hocKWthUV1/xm&#10;FLzPjtfF+TPzQ5642/kju3wtNnulnh7HzRsIT6O/h//be63gNYli+HsTn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6fnnHAAAA3QAAAA8AAAAAAAAAAAAAAAAAmAIAAGRy&#10;cy9kb3ducmV2LnhtbFBLBQYAAAAABAAEAPUAAACMAwAAAAA=&#10;" path="m1,l,48,1,96r5,49l14,192r24,94l73,378r45,90l172,553r63,84l306,716r79,76l472,863r94,68l667,997r108,60l888,1112r119,51l1132,1211r129,42l1394,1290r136,33l1671,1350r142,23l1958,1390r145,12l2249,1409r147,1l2542,1406r146,-10l2830,1382r142,-20l3110,1336r134,-29l3374,1270e" filled="f" strokeweight="0">
                      <v:path arrowok="t" o:connecttype="custom" o:connectlocs="0,0;0,0;0,1;0,1;0,1;0,1;0,2;0,2;1,2;1,3;1,3;1,3;2,4;2,4;2,4;3,4;3,5;4,5;4,5;5,5;5,5;6,5;6,5;7,6;7,6;8,6;9,6;9,6;10,6;10,6;11,6;11,5;12,5;13,5;13,5" o:connectangles="0,0,0,0,0,0,0,0,0,0,0,0,0,0,0,0,0,0,0,0,0,0,0,0,0,0,0,0,0,0,0,0,0,0,0"/>
                      <o:lock v:ext="edit" aspectratio="t"/>
                    </v:shape>
                    <v:shape id="Freeform 11900" o:spid="_x0000_s2124" style="position:absolute;left:2254;top:3693;width:74;height:61;visibility:visible;mso-wrap-style:square;v-text-anchor:top" coordsize="29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ICjsQA&#10;AADdAAAADwAAAGRycy9kb3ducmV2LnhtbESPwWrDMBBE74X+g9hCb43cmIbGjWxC6kKusfsBG2tj&#10;m1grIymx8/dRoZDjMDNvmE0xm0FcyfnesoL3RQKCuLG651bBb/3z9gnCB2SNg2VScCMPRf78tMFM&#10;24kPdK1CKyKEfYYKuhDGTErfdGTQL+xIHL2TdQZDlK6V2uEU4WaQyyRZSYM9x4UOR9p11Jyri1Fw&#10;PI392e6pLtf19nD5dlVdppVSry/z9gtEoDk8wv/tvVaQfiQp/L2JT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yAo7EAAAA3QAAAA8AAAAAAAAAAAAAAAAAmAIAAGRycy9k&#10;b3ducmV2LnhtbFBLBQYAAAAABAAEAPUAAACJAwAAAAA=&#10;" path="m295,244r-30,-2l192,229,126,207,71,177,30,141,6,102,,60,12,19,25,e" filled="f" strokeweight="0">
                      <v:path arrowok="t" o:connecttype="custom" o:connectlocs="1,1;1,1;1,1;1,1;0,1;0,1;0,1;0,0;0,0;0,0" o:connectangles="0,0,0,0,0,0,0,0,0,0"/>
                      <o:lock v:ext="edit" aspectratio="t"/>
                    </v:shape>
                    <v:shape id="Freeform 11901" o:spid="_x0000_s2125" style="position:absolute;left:2230;top:3683;width:135;height:96;visibility:visible;mso-wrap-style:square;v-text-anchor:top" coordsize="543,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0ZqccA&#10;AADdAAAADwAAAGRycy9kb3ducmV2LnhtbESPT2vCQBTE70K/w/IKvemmfxRNXaUUC8UeRA14fWZf&#10;k5Ds2212o/Hbu0LB4zAzv2Hmy9404kStrywreB4lIIhzqysuFGT7r+EUhA/IGhvLpOBCHpaLh8Ec&#10;U23PvKXTLhQiQtinqKAMwaVS+rwkg35kHXH0fm1rMETZFlK3eI5w08iXJJlIgxXHhRIdfZaU17vO&#10;KPjrXHbcbg680uPZqp512dr91Eo9PfYf7yAC9eEe/m9/awWv4+QNbm/iE5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tGanHAAAA3QAAAA8AAAAAAAAAAAAAAAAAmAIAAGRy&#10;cy9kb3ducmV2LnhtbFBLBQYAAAAABAAEAPUAAACMAwAAAAA=&#10;" path="m106,l64,29,23,74,1,122,,173r20,49l58,269r57,41l187,344r83,24l360,382r93,3l543,376e" filled="f" strokeweight="0">
                      <v:path arrowok="t" o:connecttype="custom" o:connectlocs="0,0;0,0;0,0;0,0;0,1;0,1;0,1;0,1;1,1;1,1;1,1;2,1;2,1" o:connectangles="0,0,0,0,0,0,0,0,0,0,0,0,0"/>
                      <o:lock v:ext="edit" aspectratio="t"/>
                    </v:shape>
                    <v:shape id="Freeform 11902" o:spid="_x0000_s2126" style="position:absolute;left:2260;top:3698;width:83;height:58;visibility:visible;mso-wrap-style:square;v-text-anchor:top" coordsize="332,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rOKMYA&#10;AADdAAAADwAAAGRycy9kb3ducmV2LnhtbESPT4vCMBTE7wt+h/AEb2uqorhdo6ggK/binz3s8dE8&#10;22rzUpqodT+9EQSPw8z8hpnMGlOKK9WusKyg141AEKdWF5wp+D2sPscgnEfWWFomBXdyMJu2PiYY&#10;a3vjHV33PhMBwi5GBbn3VSylS3My6Lq2Ig7e0dYGfZB1JnWNtwA3pexH0UgaLDgs5FjRMqf0vL8Y&#10;BfZnk/xtV2Wztfev5H+3MMlp3Veq027m3yA8Nf4dfrXXWsFgGA3h+SY8ATl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rOKMYAAADdAAAADwAAAAAAAAAAAAAAAACYAgAAZHJz&#10;L2Rvd25yZXYueG1sUEsFBgAAAAAEAAQA9QAAAIsDAAAAAA==&#10;" path="m332,232l246,216,169,190,103,155,52,114,18,69,1,21,,e" filled="f" strokeweight="0">
                      <v:path arrowok="t" o:connecttype="custom" o:connectlocs="1,1;1,1;1,1;1,1;0,1;0,0;0,0;0,0" o:connectangles="0,0,0,0,0,0,0,0"/>
                      <o:lock v:ext="edit" aspectratio="t"/>
                    </v:shape>
                    <v:shape id="Freeform 11903" o:spid="_x0000_s2127" style="position:absolute;left:2270;top:3689;width:74;height:35;visibility:visible;mso-wrap-style:square;v-text-anchor:top" coordsize="297,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g8ZsUA&#10;AADdAAAADwAAAGRycy9kb3ducmV2LnhtbESPQWsCMRSE7wX/Q3iCt5pYqchqdhGhoIUWqnvx9tg8&#10;dxc3L3ETdfvvm0Khx2FmvmHWxWA7cac+tI41zKYKBHHlTMu1hvL49rwEESKywc4xafimAEU+elpj&#10;ZtyDv+h+iLVIEA4Zamhi9JmUoWrIYpg6T5y8s+stxiT7WpoeHwluO/mi1EJabDktNOhp21B1Odys&#10;hmFWldLOr5/mQ7X+bEv/ftqftJ6Mh80KRKQh/of/2jujYf6qFvD7Jj0B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uDxmxQAAAN0AAAAPAAAAAAAAAAAAAAAAAJgCAABkcnMv&#10;ZG93bnJldi54bWxQSwUGAAAAAAQABAD1AAAAigMAAAAA&#10;" path="m,l49,46r56,37l166,111r65,18l297,138e" filled="f" strokeweight="0">
                      <v:path arrowok="t" o:connecttype="custom" o:connectlocs="0,0;0,0;0,0;0,1;1,1;1,1" o:connectangles="0,0,0,0,0,0"/>
                      <o:lock v:ext="edit" aspectratio="t"/>
                    </v:shape>
                    <v:line id="Line 11904" o:spid="_x0000_s2128" style="position:absolute;flip:x;visibility:visible;mso-wrap-style:square" from="2260,3685" to="2261,3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EQXMcAAADdAAAADwAAAGRycy9kb3ducmV2LnhtbESPQWsCMRSE74L/ITyhN83W0lq2RhFL&#10;RQq1aOuht+fmdXdx87Ik0Y3/3hQKHoeZ+YaZzqNpxJmcry0ruB9lIIgLq2suFXx/vQ2fQfiArLGx&#10;TAou5GE+6/emmGvb8ZbOu1CKBGGfo4IqhDaX0hcVGfQj2xIn79c6gyFJV0rtsEtw08hxlj1JgzWn&#10;hQpbWlZUHHcno2C7mfDBrU7xGA/dx+fPvnzfvy6UuhvExQuIQDHcwv/ttVbw8JhN4O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MRBcxwAAAN0AAAAPAAAAAAAA&#10;AAAAAAAAAKECAABkcnMvZG93bnJldi54bWxQSwUGAAAAAAQABAD5AAAAlQMAAAAA&#10;" strokeweight="0"/>
                    <v:shape id="Freeform 11905" o:spid="_x0000_s2129" style="position:absolute;left:2344;top:3724;width:47;height:1;visibility:visible;mso-wrap-style:square;v-text-anchor:top" coordsize="1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f7w8UA&#10;AADdAAAADwAAAGRycy9kb3ducmV2LnhtbERPTWsCMRC9C/6HMAVvmlWxyGqUKgptaYVaRb0Nm3F3&#10;cTNZklS3/fXmUPD4eN/TeWMqcSXnS8sK+r0EBHFmdcm5gt33ujsG4QOyxsoyKfglD/NZuzXFVNsb&#10;f9F1G3IRQ9inqKAIoU6l9FlBBn3P1sSRO1tnMETocqkd3mK4qeQgSZ6lwZJjQ4E1LQvKLtsfo8Cd&#10;5Cocjp9vf4tzf/9+ch+74WasVOepeZmACNSEh/jf/aoVDEdJnBvfxCc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x/vDxQAAAN0AAAAPAAAAAAAAAAAAAAAAAJgCAABkcnMv&#10;ZG93bnJldi54bWxQSwUGAAAAAAQABAD1AAAAigMAAAAA&#10;" path="m,l93,6,187,1e" filled="f" strokeweight="0">
                      <v:path arrowok="t" o:connecttype="custom" o:connectlocs="0,0;1,0;1,0" o:connectangles="0,0,0"/>
                      <o:lock v:ext="edit" aspectratio="t"/>
                    </v:shape>
                    <v:line id="Line 11906" o:spid="_x0000_s2130" style="position:absolute;visibility:visible;mso-wrap-style:square" from="2360,3758" to="2365,37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5W8sYAAADdAAAADwAAAGRycy9kb3ducmV2LnhtbESPQWvCQBSE74X+h+UVvOnGFm2Sukop&#10;FetNUwM9PrKvyWL2bciuGv99VxB6HGbmG2axGmwrztR741jBdJKAIK6cNlwrOHyvxykIH5A1to5J&#10;wZU8rJaPDwvMtbvwns5FqEWEsM9RQRNCl0vpq4Ys+onriKP363qLIcq+lrrHS4TbVj4nyVxaNBwX&#10;Guzoo6HqWJysArObb2bb1zIr5ecmTH/SY2rsQanR0/D+BiLQEP7D9/aXVvAySzK4vYlP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MeVvLGAAAA3QAAAA8AAAAAAAAA&#10;AAAAAAAAoQIAAGRycy9kb3ducmV2LnhtbFBLBQYAAAAABAAEAPkAAACUAwAAAAA=&#10;" strokeweight="0"/>
                    <v:shape id="Freeform 11907" o:spid="_x0000_s2131" style="position:absolute;left:2003;top:3209;width:1;height:85;visibility:visible;mso-wrap-style:square;v-text-anchor:top" coordsize="4,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6QA8IA&#10;AADdAAAADwAAAGRycy9kb3ducmV2LnhtbERPy4rCMBTdD/gP4QpuBk3q4INqFGdwRHHl4wMuzbWt&#10;Njelidr5+8lCcHk47/mytZV4UONLxxqSgQJBnDlTcq7hfPrtT0H4gGywckwa/sjDctH5mGNq3JMP&#10;9DiGXMQQ9ilqKEKoUyl9VpBFP3A1ceQurrEYImxyaRp8xnBbyaFSY2mx5NhQYE0/BWW3491q2JWT&#10;zf3zeh3hRA1pq77343Wy17rXbVczEIHa8Ba/3Fuj4WuUxP3xTXwC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HpADwgAAAN0AAAAPAAAAAAAAAAAAAAAAAJgCAABkcnMvZG93&#10;bnJldi54bWxQSwUGAAAAAAQABAD1AAAAhwMAAAAA&#10;" path="m4,l,169,1,340e" filled="f" strokeweight="0">
                      <v:path arrowok="t" o:connecttype="custom" o:connectlocs="0,0;0,1;0,1" o:connectangles="0,0,0"/>
                      <o:lock v:ext="edit" aspectratio="t"/>
                    </v:shape>
                    <v:line id="Line 11908" o:spid="_x0000_s2132" style="position:absolute;flip:x;visibility:visible;mso-wrap-style:square" from="1998,2671" to="2022,3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27bsgAAADdAAAADwAAAGRycy9kb3ducmV2LnhtbESPS2vDMBCE74X+B7GB3hrZKX3gRAmh&#10;oaUU0pLXIbeNtbFNrJWRlFj991Gh0OMwM98wk1k0rbiQ841lBfkwA0FcWt1wpWC7ebt/AeEDssbW&#10;Min4IQ+z6e3NBAtte17RZR0qkSDsC1RQh9AVUvqyJoN+aDvi5B2tMxiSdJXUDvsEN60cZdmTNNhw&#10;Wqixo9eaytP6bBSsvp754N7P8RQP/fJ7v6s+d4u5UneDOB+DCBTDf/iv/aEVPDzmOfy+SU9AT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027bsgAAADdAAAADwAAAAAA&#10;AAAAAAAAAAChAgAAZHJzL2Rvd25yZXYueG1sUEsFBgAAAAAEAAQA+QAAAJYDAAAAAA==&#10;" strokeweight="0"/>
                    <v:line id="Line 11909" o:spid="_x0000_s2133" style="position:absolute;visibility:visible;mso-wrap-style:square" from="1935,3345" to="2012,3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NSXsUAAADdAAAADwAAAGRycy9kb3ducmV2LnhtbESPQWvCQBSE7wX/w/IEb3UTizaNriJS&#10;0d7UKvT4yD6TxezbkF01/nu3UOhxmJlvmNmis7W4UeuNYwXpMAFBXDhtuFRw/F6/ZiB8QNZYOyYF&#10;D/KwmPdeZphrd+c93Q6hFBHCPkcFVQhNLqUvKrLoh64hjt7ZtRZDlG0pdYv3CLe1HCXJRFo0HBcq&#10;bGhVUXE5XK0Cs5tsxl/vp4+T/NyE9Ce7ZMYelRr0u+UURKAu/If/2lut4G2cjuD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GNSXsUAAADdAAAADwAAAAAAAAAA&#10;AAAAAAChAgAAZHJzL2Rvd25yZXYueG1sUEsFBgAAAAAEAAQA+QAAAJMDAAAAAA==&#10;" strokeweight="0"/>
                    <v:shape id="Freeform 11910" o:spid="_x0000_s2134" style="position:absolute;left:1998;top:3392;width:30;height:104;visibility:visible;mso-wrap-style:square;v-text-anchor:top" coordsize="118,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xEpscA&#10;AADdAAAADwAAAGRycy9kb3ducmV2LnhtbESPQWvCQBSE7wX/w/IEb3VjxVJjNmITBG9SW0Vvr9nX&#10;JJh9G7Krxv76bqHQ4zAz3zDJsjeNuFLnassKJuMIBHFhdc2lgo/39eMLCOeRNTaWScGdHCzTwUOC&#10;sbY3fqPrzpciQNjFqKDyvo2ldEVFBt3YtsTB+7KdQR9kV0rd4S3ATSOfouhZGqw5LFTYUlZRcd5d&#10;jIL8NT/o7Psy3x7lff8532T7/FQrNRr2qwUIT73/D/+1N1rBdDaZwu+b8ARk+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7cRKbHAAAA3QAAAA8AAAAAAAAAAAAAAAAAmAIAAGRy&#10;cy9kb3ducmV2LnhtbFBLBQYAAAAABAAEAPUAAACMAwAAAAA=&#10;" path="m,l4,88r13,86l41,258r34,82l118,416e" filled="f" strokeweight="0">
                      <v:path arrowok="t" o:connecttype="custom" o:connectlocs="0,0;0,1;0,1;0,1;0,1;1,2" o:connectangles="0,0,0,0,0,0"/>
                      <o:lock v:ext="edit" aspectratio="t"/>
                    </v:shape>
                    <v:line id="Line 11911" o:spid="_x0000_s2135" style="position:absolute;flip:x;visibility:visible;mso-wrap-style:square" from="1936,3267" to="2002,3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oY9sgAAADdAAAADwAAAGRycy9kb3ducmV2LnhtbESPW2sCMRSE3wv9D+EIfatZe1HZGkVa&#10;WkpBxdtD346b4+7i5mRJopv++6ZQ8HGYmW+YySyaRlzI+dqygkE/A0FcWF1zqWC3fb8fg/ABWWNj&#10;mRT8kIfZ9PZmgrm2Ha/psgmlSBD2OSqoQmhzKX1RkUHfty1x8o7WGQxJulJqh12Cm0Y+ZNlQGqw5&#10;LVTY0mtFxWlzNgrWyxEf3Mc5nuKhW6y+9+XX/m2u1F0vzl9ABIrhGv5vf2oFj8+D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zoY9sgAAADdAAAADwAAAAAA&#10;AAAAAAAAAAChAgAAZHJzL2Rvd25yZXYueG1sUEsFBgAAAAAEAAQA+QAAAJYDAAAAAA==&#10;" strokeweight="0"/>
                    <v:line id="Line 11912" o:spid="_x0000_s2136" style="position:absolute;flip:x;visibility:visible;mso-wrap-style:square" from="1920,3252" to="2003,3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a9bcgAAADdAAAADwAAAGRycy9kb3ducmV2LnhtbESPQWsCMRSE74X+h/AKvWnWFmtZjSIt&#10;LaVQZa0evD03z93FzcuSRDf9901B6HGYmW+Y2SKaVlzI+caygtEwA0FcWt1wpWD7/TZ4BuEDssbW&#10;Min4IQ+L+e3NDHNtey7osgmVSBD2OSqoQ+hyKX1Zk0E/tB1x8o7WGQxJukpqh32Cm1Y+ZNmTNNhw&#10;Wqixo5eaytPmbBQUqwkf3Ps5nuKh/1rvd9Xn7nWp1P1dXE5BBIrhP3xtf2gFj+PRGP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Ha9bcgAAADdAAAADwAAAAAA&#10;AAAAAAAAAAChAgAAZHJzL2Rvd25yZXYueG1sUEsFBgAAAAAEAAQA+QAAAJYDAAAAAA==&#10;" strokeweight="0"/>
                    <v:shape id="Freeform 11913" o:spid="_x0000_s2137" style="position:absolute;left:1914;top:3345;width:21;height:22;visibility:visible;mso-wrap-style:square;v-text-anchor:top" coordsize="8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hN6sUA&#10;AADdAAAADwAAAGRycy9kb3ducmV2LnhtbESPQUvDQBSE70L/w/IK3uymFoPEbksoiD2JRsUeX7Ov&#10;ydLs25B9pvHfu4LgcZiZb5j1dvKdGmmILrCB5SIDRVwH67gx8P72eHMPKgqyxS4wGfimCNvN7GqN&#10;hQ0XfqWxkkYlCMcCDbQifaF1rFvyGBehJ07eKQweJcmh0XbAS4L7Tt9mWa49Ok4LLfa0a6k+V1/e&#10;wP4wldXn6nB8zscncR/y4koujbmeT+UDKKFJ/sN/7b01sLpb5vD7Jj0Bv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2E3qxQAAAN0AAAAPAAAAAAAAAAAAAAAAAJgCAABkcnMv&#10;ZG93bnJldi54bWxQSwUGAAAAAAQABAD1AAAAigMAAAAA&#10;" path="m85,l55,10,27,30,9,56,,89e" filled="f" strokeweight="0">
                      <v:path arrowok="t" o:connecttype="custom" o:connectlocs="0,0;0,0;0,0;0,0;0,0" o:connectangles="0,0,0,0,0"/>
                      <o:lock v:ext="edit" aspectratio="t"/>
                    </v:shape>
                    <v:shape id="Freeform 11914" o:spid="_x0000_s2138" style="position:absolute;left:1912;top:3340;width:8;height:20;visibility:visible;mso-wrap-style:square;v-text-anchor:top" coordsize="3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pbpMUA&#10;AADdAAAADwAAAGRycy9kb3ducmV2LnhtbESPS2/CMBCE75X4D9Yi9VYcaHkoYFBVCcqxvO6reHEi&#10;4nWIDQn59bhSpR5HM/ONZrFqbSnuVPvCsYLhIAFBnDldsFFwPKzfZiB8QNZYOiYFD/KwWvZeFphq&#10;1/CO7vtgRISwT1FBHkKVSumznCz6gauIo3d2tcUQZW2krrGJcFvKUZJMpMWC40KOFX3llF32N6vg&#10;SpdR15hTszl2393P2Bw+Zm2n1Gu//ZyDCNSG//Bfe6sVvI+HU/h9E5+AX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6lukxQAAAN0AAAAPAAAAAAAAAAAAAAAAAJgCAABkcnMv&#10;ZG93bnJldi54bWxQSwUGAAAAAAQABAD1AAAAigMAAAAA&#10;" path="m31,l9,35,1,55,,76e" filled="f" strokeweight="0">
                      <v:path arrowok="t" o:connecttype="custom" o:connectlocs="0,0;0,0;0,0;0,0" o:connectangles="0,0,0,0"/>
                      <o:lock v:ext="edit" aspectratio="t"/>
                    </v:shape>
                    <v:line id="Line 11915" o:spid="_x0000_s2139" style="position:absolute;visibility:visible;mso-wrap-style:square" from="1912,3360" to="1914,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tltMIAAADdAAAADwAAAGRycy9kb3ducmV2LnhtbERPz2vCMBS+D/Y/hDfwNtNOdLUaZYji&#10;dtNOweOjebbB5qU0Uet/bw6DHT++3/Nlbxtxo84bxwrSYQKCuHTacKXg8Lt5z0D4gKyxcUwKHuRh&#10;uXh9mWOu3Z33dCtCJWII+xwV1CG0uZS+rMmiH7qWOHJn11kMEXaV1B3eY7ht5EeSTKRFw7GhxpZW&#10;NZWX4moVmN1kO/75PE6Pcr0N6Sm7ZMYelBq89V8zEIH68C/+c39rBaNxGufGN/EJ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YtltMIAAADdAAAADwAAAAAAAAAAAAAA&#10;AAChAgAAZHJzL2Rvd25yZXYueG1sUEsFBgAAAAAEAAQA+QAAAJADAAAAAA==&#10;" strokeweight="0"/>
                    <v:line id="Line 11916" o:spid="_x0000_s2140" style="position:absolute;visibility:visible;mso-wrap-style:square" from="1911,3390" to="1913,3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fAL8UAAADdAAAADwAAAGRycy9kb3ducmV2LnhtbESPQWvCQBSE74L/YXlCb3UTRRtTVxGx&#10;WG9qFXp8ZJ/JYvZtyG41/fddoeBxmJlvmPmys7W4UeuNYwXpMAFBXDhtuFRw+vp4zUD4gKyxdkwK&#10;fsnDctHvzTHX7s4Huh1DKSKEfY4KqhCaXEpfVGTRD11DHL2Lay2GKNtS6hbvEW5rOUqSqbRoOC5U&#10;2NC6ouJ6/LEKzH66nezezrOz3GxD+p1dM2NPSr0MutU7iEBdeIb/259awXiSzuDxJj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fAL8UAAADdAAAADwAAAAAAAAAA&#10;AAAAAAChAgAAZHJzL2Rvd25yZXYueG1sUEsFBgAAAAAEAAQA+QAAAJMDAAAAAA==&#10;" strokeweight="0"/>
                    <v:line id="Line 11917" o:spid="_x0000_s2141" style="position:absolute;flip:x;visibility:visible;mso-wrap-style:square" from="1913,3367" to="1914,3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3USMQAAADdAAAADwAAAGRycy9kb3ducmV2LnhtbERPy2oCMRTdC/5DuEJ3NaOlrYxGEUtL&#10;KdTia+HuOrnODE5uhiQ66d83i4LLw3nPFtE04kbO15YVjIYZCOLC6ppLBfvd++MEhA/IGhvLpOCX&#10;PCzm/d4Mc2073tBtG0qRQtjnqKAKoc2l9EVFBv3QtsSJO1tnMCToSqkddincNHKcZS/SYM2pocKW&#10;VhUVl+3VKNisX/nkPq7xEk/d98/xUH4d3pZKPQzicgoiUAx38b/7Uyt4eh6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bdRIxAAAAN0AAAAPAAAAAAAAAAAA&#10;AAAAAKECAABkcnMvZG93bnJldi54bWxQSwUGAAAAAAQABAD5AAAAkgMAAAAA&#10;" strokeweight="0"/>
                    <v:line id="Line 11918" o:spid="_x0000_s2142" style="position:absolute;flip:x;visibility:visible;mso-wrap-style:square" from="1911,3360" to="1912,3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Fx08cAAADdAAAADwAAAGRycy9kb3ducmV2LnhtbESPQWsCMRSE74X+h/AK3mpWi23ZGkVa&#10;KiJo0erB23Pzuru4eVmS6MZ/bwqFHoeZ+YYZT6NpxIWcry0rGPQzEMSF1TWXCnbfn4+vIHxA1thY&#10;JgVX8jCd3N+NMde24w1dtqEUCcI+RwVVCG0upS8qMuj7tiVO3o91BkOSrpTaYZfgppHDLHuWBmtO&#10;CxW29F5RcdqejYLN+oWPbn6Op3jsVl+Hfbncf8yU6j3E2RuIQDH8h//aC63gaTQc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IXHTxwAAAN0AAAAPAAAAAAAA&#10;AAAAAAAAAKECAABkcnMvZG93bnJldi54bWxQSwUGAAAAAAQABAD5AAAAlQMAAAAA&#10;" strokeweight="0"/>
                    <v:shape id="Freeform 11919" o:spid="_x0000_s2143" style="position:absolute;left:1920;top:3336;width:16;height:4;visibility:visible;mso-wrap-style:square;v-text-anchor:top" coordsize="67,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bQzccA&#10;AADdAAAADwAAAGRycy9kb3ducmV2LnhtbESPW2vCQBSE3wX/w3KEvunGFIukrhIKvYD44K3t4yF7&#10;mg3Nng3ZbYz++q4g+DjMzDfMYtXbWnTU+sqxgukkAUFcOF1xqeCwfx3PQfiArLF2TArO5GG1HA4W&#10;mGl34i11u1CKCGGfoQITQpNJ6QtDFv3ENcTR+3GtxRBlW0rd4inCbS3TJHmSFiuOCwYbejFU/O7+&#10;rILN2+Hovqbd92X7eTnntXnf52tW6mHU588gAvXhHr61P7SCx1mawvVNfAJy+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W0M3HAAAA3QAAAA8AAAAAAAAAAAAAAAAAmAIAAGRy&#10;cy9kb3ducmV2LnhtbFBLBQYAAAAABAAEAPUAAACMAwAAAAA=&#10;" path="m67,4l43,,20,5,,17e" filled="f" strokeweight="0">
                      <v:path arrowok="t" o:connecttype="custom" o:connectlocs="0,0;0,0;0,0;0,0" o:connectangles="0,0,0,0"/>
                      <o:lock v:ext="edit" aspectratio="t"/>
                    </v:shape>
                    <v:shape id="Freeform 11920" o:spid="_x0000_s2144" style="position:absolute;left:1934;top:3337;width:2;height:8;visibility:visible;mso-wrap-style:square;v-text-anchor:top" coordsize="8,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9HuMcA&#10;AADdAAAADwAAAGRycy9kb3ducmV2LnhtbESPwU7DMBBE75X4B2uRuFGHhiIa4lSFqhL0RumltyVe&#10;Eot4Hdluk/L1GAmpx9HMvNGUy9F24kQ+GMcK7qYZCOLaacONgv3H5vYRRIjIGjvHpOBMAZbV1aTE&#10;QruB3+m0i41IEA4FKmhj7AspQ92SxTB1PXHyvpy3GJP0jdQehwS3nZxl2YO0aDgttNjTS0v19+5o&#10;Fbyt7xeLc/652hpvnuc4/MT8sFbq5npcPYGINMZL+L/9qhXk81kOf2/SE5D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BPR7jHAAAA3QAAAA8AAAAAAAAAAAAAAAAAmAIAAGRy&#10;cy9kb3ducmV2LnhtbFBLBQYAAAAABAAEAPUAAACMAwAAAAA=&#10;" path="m8,l1,9,,21,3,31e" filled="f" strokeweight="0">
                      <v:path arrowok="t" o:connecttype="custom" o:connectlocs="0,0;0,0;0,0;0,0" o:connectangles="0,0,0,0"/>
                      <o:lock v:ext="edit" aspectratio="t"/>
                    </v:shape>
                    <v:line id="Line 11921" o:spid="_x0000_s2145" style="position:absolute;visibility:visible;mso-wrap-style:square" from="1998,3391" to="1999,3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qlDMYAAADdAAAADwAAAGRycy9kb3ducmV2LnhtbESPT2sCMRTE7wW/Q3iCt5rVVrvdGkWK&#10;Yr1Z/4DHx+a5G9y8LJuo229vhILHYWZ+w0xmra3ElRpvHCsY9BMQxLnThgsF+93yNQXhA7LGyjEp&#10;+CMPs2nnZYKZdjf+pes2FCJC2GeooAyhzqT0eUkWfd/VxNE7ucZiiLIppG7wFuG2ksMkGUuLhuNC&#10;iTV9l5SftxerwGzGq9H64/B5kItVGBzTc2rsXqlet51/gQjUhmf4v/2jFbyNhu/weBOf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qpQzGAAAA3QAAAA8AAAAAAAAA&#10;AAAAAAAAoQIAAGRycy9kb3ducmV2LnhtbFBLBQYAAAAABAAEAPkAAACUAwAAAAA=&#10;" strokeweight="0"/>
                    <v:line id="Line 11922" o:spid="_x0000_s2146" style="position:absolute;flip:y;visibility:visible;mso-wrap-style:square" from="6547,2941" to="6548,2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p30MgAAADdAAAADwAAAGRycy9kb3ducmV2LnhtbESPT2sCMRTE74V+h/AEbzWrYitbo0hL&#10;RQq1+O/g7bl53V3cvCxJdNNv3xQKPQ4z8xtmtoimETdyvrasYDjIQBAXVtdcKjjs3x6mIHxA1thY&#10;JgXf5GExv7+bYa5tx1u67UIpEoR9jgqqENpcSl9UZNAPbEucvC/rDIYkXSm1wy7BTSNHWfYoDdac&#10;Fips6aWi4rK7GgXbzROf3eoaL/HcfXyejuX78XWpVL8Xl88gAsXwH/5rr7WC8WQ0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hp30MgAAADdAAAADwAAAAAA&#10;AAAAAAAAAAChAgAAZHJzL2Rvd25yZXYueG1sUEsFBgAAAAAEAAQA+QAAAJYDAAAAAA==&#10;" strokeweight="0"/>
                    <v:line id="Line 11923" o:spid="_x0000_s2147" style="position:absolute;flip:x y;visibility:visible;mso-wrap-style:square" from="6683,3108" to="6726,3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xWksQAAADdAAAADwAAAGRycy9kb3ducmV2LnhtbESPQWsCMRSE74X+h/AKvRTN1tJVVqMU&#10;qUV6c9X7Y/PcLCYvSxJ1/fdNodDjMPPNMIvV4Ky4UoidZwWv4wIEceN1x62Cw34zmoGICVmj9UwK&#10;7hRhtXx8WGCl/Y13dK1TK3IJxwoVmJT6SsrYGHIYx74nzt7JB4cpy9BKHfCWy52Vk6IopcOO84LB&#10;ntaGmnN9cQrepsf99mxfzPcmOvP5ZeumDHelnp+GjzmIREP6D//RW52590kJv2/yE5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7FaSxAAAAN0AAAAPAAAAAAAAAAAA&#10;AAAAAKECAABkcnMvZG93bnJldi54bWxQSwUGAAAAAAQABAD5AAAAkgMAAAAA&#10;" strokeweight="0"/>
                    <v:line id="Line 11924" o:spid="_x0000_s2148" style="position:absolute;visibility:visible;mso-wrap-style:square" from="6684,3107" to="6727,3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g7e8UAAADdAAAADwAAAGRycy9kb3ducmV2LnhtbESPQWsCMRSE74X+h/AK3jSroq6rUUQU&#10;25u1Ch4fm+ducPOybKKu/74pCD0OM/MNM1+2thJ3arxxrKDfS0AQ504bLhQcf7bdFIQPyBorx6Tg&#10;SR6Wi/e3OWbaPfib7odQiAhhn6GCMoQ6k9LnJVn0PVcTR+/iGoshyqaQusFHhNtKDpJkLC0ajgsl&#10;1rQuKb8eblaB2Y93o6/JaXqSm13on9NrauxRqc5Hu5qBCNSG//Cr/akVDEeDCfy9iU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ng7e8UAAADdAAAADwAAAAAAAAAA&#10;AAAAAAChAgAAZHJzL2Rvd25yZXYueG1sUEsFBgAAAAAEAAQA+QAAAJMDAAAAAA==&#10;" strokeweight="0"/>
                    <v:shape id="Freeform 11925" o:spid="_x0000_s2149" style="position:absolute;left:6726;top:3178;width:6;height:6;visibility:visible;mso-wrap-style:square;v-text-anchor:top" coordsize="2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HUm8MA&#10;AADdAAAADwAAAGRycy9kb3ducmV2LnhtbERPz2vCMBS+C/4P4Q282dQOu9EZRQTBgwerG2y3R/PW&#10;ljUvIcls998vh8GOH9/vzW4yg7iTD71lBassB0HcWN1zq+D1dlw+gwgRWeNgmRT8UIDddj7bYKXt&#10;yDXdr7EVKYRDhQq6GF0lZWg6Mhgy64gT92m9wZigb6X2OKZwM8giz0tpsOfU0KGjQ0fN1/XbKKjf&#10;T6MvXbEq8/jhmidbX85vtVKLh2n/AiLSFP/Ff+6TVvC4LtLc9CY9Ab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HUm8MAAADdAAAADwAAAAAAAAAAAAAAAACYAgAAZHJzL2Rv&#10;d25yZXYueG1sUEsFBgAAAAAEAAQA9QAAAIgDAAAAAA==&#10;" path="m,25l9,22r8,-7l23,8,25,e" filled="f" strokeweight="0">
                      <v:path arrowok="t" o:connecttype="custom" o:connectlocs="0,0;0,0;0,0;0,0;0,0" o:connectangles="0,0,0,0,0"/>
                      <o:lock v:ext="edit" aspectratio="t"/>
                    </v:shape>
                    <v:line id="Line 11926" o:spid="_x0000_s2150" style="position:absolute;flip:y;visibility:visible;mso-wrap-style:square" from="6726,3179" to="6727,3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d91cgAAADdAAAADwAAAGRycy9kb3ducmV2LnhtbESPT0sDMRTE7wW/Q3iCtzZrRW3XpqW0&#10;KCLU0n8Hb6+b5+7SzcuSpN347Y0g9DjMzG+YySyaRlzI+dqygvtBBoK4sLrmUsF+99ofgfABWWNj&#10;mRT8kIfZ9KY3wVzbjjd02YZSJAj7HBVUIbS5lL6oyKAf2JY4ed/WGQxJulJqh12Cm0YOs+xJGqw5&#10;LVTY0qKi4rQ9GwWbz2c+urdzPMVjt1p/HcqPw3Ku1N1tnL+ACBTDNfzfftcKHh6H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1d91cgAAADdAAAADwAAAAAA&#10;AAAAAAAAAAChAgAAZHJzL2Rvd25yZXYueG1sUEsFBgAAAAAEAAQA+QAAAJYDAAAAAA==&#10;" strokeweight="0"/>
                    <v:shape id="Freeform 11927" o:spid="_x0000_s2151" style="position:absolute;left:6683;top:3107;width:1;height:1;visibility:visible;mso-wrap-style:square;v-text-anchor:top" coordsize="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8LH8QA&#10;AADdAAAADwAAAGRycy9kb3ducmV2LnhtbERPy0oDMRTdC/5DuIK7NmOLRcfJFCm+oJs6lUJ3l8l1&#10;Mji5GZPYRr++WRRcHs67WiY7iAP50DtWcDMtQBC3TvfcKfjYPk/uQISIrHFwTAp+KcCyvryosNTu&#10;yO90aGIncgiHEhWYGMdSytAashimbiTO3KfzFmOGvpPa4zGH20HOimIhLfacGwyOtDLUfjU/VsHL&#10;/X50f7O0+l5sm83TLnlTvK6Vur5Kjw8gIqX4Lz6737SC+e08789v8hOQ9Q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vCx/EAAAA3QAAAA8AAAAAAAAAAAAAAAAAmAIAAGRycy9k&#10;b3ducmV2LnhtbFBLBQYAAAAABAAEAPUAAACJAwAAAAA=&#10;" path="m,6l3,4,5,e" filled="f" strokeweight="0">
                      <v:path arrowok="t" o:connecttype="custom" o:connectlocs="0,0;0,0;0,0" o:connectangles="0,0,0"/>
                      <o:lock v:ext="edit" aspectratio="t"/>
                    </v:shape>
                    <v:shape id="Freeform 11928" o:spid="_x0000_s2152" style="position:absolute;left:6684;top:3106;width:1;height:1;visibility:visible;mso-wrap-style:square;v-text-anchor:top" coordsize="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igtMYA&#10;AADdAAAADwAAAGRycy9kb3ducmV2LnhtbESPQWvCQBSE7wX/w/IEb3WjQZHUVURpVYqg0UOPj+xr&#10;NjT7NmRXjf/eLRR6HGbmG2a+7GwtbtT6yrGC0TABQVw4XXGp4HJ+f52B8AFZY+2YFDzIw3LRe5lj&#10;pt2dT3TLQykihH2GCkwITSalLwxZ9EPXEEfv27UWQ5RtKXWL9wi3tRwnyVRarDguGGxobaj4ya9W&#10;wSE/bz6PUzPep8fLdTvxX+sP6ZQa9LvVG4hAXfgP/7V3WkE6SUfw+yY+Abl4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igtMYAAADdAAAADwAAAAAAAAAAAAAAAACYAgAAZHJz&#10;L2Rvd25yZXYueG1sUEsFBgAAAAAEAAQA9QAAAIsDAAAAAA==&#10;" path="m1,4l,1,,e" filled="f" strokeweight="0">
                      <v:path arrowok="t" o:connecttype="custom" o:connectlocs="1,0;0,0;0,0" o:connectangles="0,0,0"/>
                      <o:lock v:ext="edit" aspectratio="t"/>
                    </v:shape>
                    <v:shape id="Freeform 11929" o:spid="_x0000_s2153" style="position:absolute;left:6678;top:3103;width:6;height:3;visibility:visible;mso-wrap-style:square;v-text-anchor:top" coordsize="2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2QK8UA&#10;AADdAAAADwAAAGRycy9kb3ducmV2LnhtbESPUWvCQBCE3wv9D8cWfCn1oqESoqeIRZBCHxr9AUtu&#10;mwSzezF3jdFf3ysU+jjMzDfMajNyqwbqfePEwGyagCIpnW2kMnA67l8yUD6gWGydkIEbedisHx9W&#10;mFt3lU8ailCpCBGfo4E6hC7X2pc1Mfqp60ii9+V6xhBlX2nb4zXCudXzJFloxkbiQo0d7Woqz8U3&#10;G3h/4+qjuDxnaTbseLwHvuCNjZk8jdslqEBj+A//tQ/WQPqazuH3TXwCe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ZArxQAAAN0AAAAPAAAAAAAAAAAAAAAAAJgCAABkcnMv&#10;ZG93bnJldi54bWxQSwUGAAAAAAQABAD1AAAAigMAAAAA&#10;" path="m,13l12,9,21,e" filled="f" strokeweight="0">
                      <v:path arrowok="t" o:connecttype="custom" o:connectlocs="0,0;0,0;0,0" o:connectangles="0,0,0"/>
                      <o:lock v:ext="edit" aspectratio="t"/>
                    </v:shape>
                    <v:shape id="Freeform 11930" o:spid="_x0000_s2154" style="position:absolute;left:6678;top:3100;width:1;height:2;visibility:visible;mso-wrap-style:square;v-text-anchor:top" coordsize="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6d8YA&#10;AADdAAAADwAAAGRycy9kb3ducmV2LnhtbESPS2vDMBCE74H+B7GF3GK5NWlj10poAn2QnvIg58Va&#10;P7C1MpaSuP++KgRyHGbnm518NZpOXGhwjWUFT1EMgriwuuFKwfHwMVuAcB5ZY2eZFPySg9XyYZJj&#10;pu2Vd3TZ+0oECLsMFdTe95mUrqjJoItsTxy80g4GfZBDJfWA1wA3nXyO4xdpsOHQUGNPm5qKdn82&#10;4Q1Ox9fT53r+1f2sN2nZyuM2LZWaPo7vbyA8jf5+fEt/awXJPEngf01A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ro6d8YAAADdAAAADwAAAAAAAAAAAAAAAACYAgAAZHJz&#10;L2Rvd25yZXYueG1sUEsFBgAAAAAEAAQA9QAAAIsDAAAAAA==&#10;" path="m,5l3,3,4,e" filled="f" strokeweight="0">
                      <v:path arrowok="t" o:connecttype="custom" o:connectlocs="0,0;0,0;0,0" o:connectangles="0,0,0"/>
                      <o:lock v:ext="edit" aspectratio="t"/>
                    </v:shape>
                    <v:line id="Line 11931" o:spid="_x0000_s2155" style="position:absolute;visibility:visible;mso-wrap-style:square" from="6680,3100" to="6684,3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3Mz0cYAAADdAAAADwAAAGRycy9kb3ducmV2LnhtbESPT2sCMRTE74LfITzBm2bVardbo4i0&#10;WG/WP+DxsXnuBjcvyybq9ts3hYLHYWZ+w8yXra3EnRpvHCsYDRMQxLnThgsFx8PnIAXhA7LGyjEp&#10;+CEPy0W3M8dMuwd/030fChEh7DNUUIZQZ1L6vCSLfuhq4uhdXGMxRNkUUjf4iHBbyXGSzKRFw3Gh&#10;xJrWJeXX/c0qMLvZZrp9Pb2d5McmjM7pNTX2qFS/167eQQRqwzP83/7SCibTyQv8vYlP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NzM9HGAAAA3QAAAA8AAAAAAAAA&#10;AAAAAAAAoQIAAGRycy9kb3ducmV2LnhtbFBLBQYAAAAABAAEAPkAAACUAwAAAAA=&#10;" strokeweight="0"/>
                    <v:line id="Line 11932" o:spid="_x0000_s2156" style="position:absolute;visibility:visible;mso-wrap-style:square" from="6679,3100" to="6680,3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WSsYAAADdAAAADwAAAGRycy9kb3ducmV2LnhtbESPT2vCQBTE7wW/w/IEb3WjEo3RVaRU&#10;bG+tf8DjI/tMFrNvQ3bV+O27hUKPw8z8hlmuO1uLO7XeOFYwGiYgiAunDZcKjoftawbCB2SNtWNS&#10;8CQP61XvZYm5dg/+pvs+lCJC2OeooAqhyaX0RUUW/dA1xNG7uNZiiLItpW7xEeG2luMkmUqLhuNC&#10;hQ29VVRc9zerwHxNd+nn7DQ/yfddGJ2za2bsUalBv9ssQATqwn/4r/2hFUzSSQq/b+ITkK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w/lkrGAAAA3QAAAA8AAAAAAAAA&#10;AAAAAAAAoQIAAGRycy9kb3ducmV2LnhtbFBLBQYAAAAABAAEAPkAAACUAwAAAAA=&#10;" strokeweight="0"/>
                    <v:line id="Line 11933" o:spid="_x0000_s2157" style="position:absolute;flip:x y;visibility:visible;mso-wrap-style:square" from="6263,1021" to="6412,1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XAT8QAAADdAAAADwAAAGRycy9kb3ducmV2LnhtbESPQWsCMRSE74X+h/AKvZSabaVbWY1S&#10;pIr05qr3x+a5WUxeliTq+u8bodDjMPPNMLPF4Ky4UIidZwVvowIEceN1x62C/W71OgERE7JG65kU&#10;3CjCYv74MMNK+ytv6VKnVuQSjhUqMCn1lZSxMeQwjnxPnL2jDw5TlqGVOuA1lzsr34uilA47zgsG&#10;e1oaak712SkYfx52m5N9MT+r6Mz32tZNGW5KPT8NX1MQiYb0H/6jNzpzH+MS7m/yE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NcBPxAAAAN0AAAAPAAAAAAAAAAAA&#10;AAAAAKECAABkcnMvZG93bnJldi54bWxQSwUGAAAAAAQABAD5AAAAkgMAAAAA&#10;" strokeweight="0"/>
                    <v:line id="Line 11934" o:spid="_x0000_s2158" style="position:absolute;flip:x y;visibility:visible;mso-wrap-style:square" from="6513,948" to="6733,1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ll1MQAAADdAAAADwAAAGRycy9kb3ducmV2LnhtbESPT2sCMRTE74V+h/AKvZSabcU/rEYp&#10;UkW8udb7Y/PcLCYvSxJ1/faNUOhxmPnNMPNl76y4UoitZwUfgwIEce11y42Cn8P6fQoiJmSN1jMp&#10;uFOE5eL5aY6l9jfe07VKjcglHEtUYFLqSiljbchhHPiOOHsnHxymLEMjdcBbLndWfhbFWDpsOS8Y&#10;7GhlqD5XF6dgODketmf7Znbr6Mz3xlb1ONyVen3pv2YgEvXpP/xHb3XmRsMJPN7k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eWXUxAAAAN0AAAAPAAAAAAAAAAAA&#10;AAAAAKECAABkcnMvZG93bnJldi54bWxQSwUGAAAAAAQABAD5AAAAkgMAAAAA&#10;" strokeweight="0"/>
                    <v:line id="Line 11935" o:spid="_x0000_s2159" style="position:absolute;visibility:visible;mso-wrap-style:square" from="6519,941" to="6739,13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451MMAAADdAAAADwAAAGRycy9kb3ducmV2LnhtbERPz2vCMBS+C/sfwhvsZlMVXdcZZchG&#10;5811Cjs+mrc22LyUJrP1vzeHgceP7/d6O9pWXKj3xrGCWZKCIK6cNlwrOH5/TDMQPiBrbB2Tgit5&#10;2G4eJmvMtRv4iy5lqEUMYZ+jgiaELpfSVw1Z9InriCP363qLIcK+lrrHIYbbVs7TdCUtGo4NDXa0&#10;a6g6l39WgTmsiuX++fRyku9FmP1k58zYo1JPj+PbK4hAY7iL/92fWsFiuYhz45v4BOTm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I+OdTDAAAA3QAAAA8AAAAAAAAAAAAA&#10;AAAAoQIAAGRycy9kb3ducmV2LnhtbFBLBQYAAAAABAAEAPkAAACRAwAAAAA=&#10;" strokeweight="0"/>
                    <v:line id="Line 11936" o:spid="_x0000_s2160" style="position:absolute;visibility:visible;mso-wrap-style:square" from="6556,935" to="6776,1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KcT8UAAADdAAAADwAAAGRycy9kb3ducmV2LnhtbESPT4vCMBTE7wv7HcJb8Kapim6tRhFR&#10;3L25/gGPj+bZBpuX0kSt336zIOxxmJnfMLNFaytxp8Ybxwr6vQQEce604ULB8bDppiB8QNZYOSYF&#10;T/KwmL+/zTDT7sE/dN+HQkQI+wwVlCHUmZQ+L8mi77maOHoX11gMUTaF1A0+ItxWcpAkY2nRcFwo&#10;saZVSfl1f7MKzG68HX1/niYnud6G/jm9psYelep8tMspiEBt+A+/2l9awXA0nMD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KcT8UAAADdAAAADwAAAAAAAAAA&#10;AAAAAAChAgAAZHJzL2Rvd25yZXYueG1sUEsFBgAAAAAEAAQA+QAAAJMDAAAAAA==&#10;" strokeweight="0"/>
                    <v:shape id="Freeform 11937" o:spid="_x0000_s2161" style="position:absolute;left:5691;top:1002;width:634;height:197;visibility:visible;mso-wrap-style:square;v-text-anchor:top" coordsize="2536,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VSYsUA&#10;AADdAAAADwAAAGRycy9kb3ducmV2LnhtbERPy2rCQBTdC/7DcAU3UifaB5JmFFsolS4EUzfZXTK3&#10;mWjmTsxMNP37zqLg8nDe2WawjbhS52vHChbzBARx6XTNlYLj98fDCoQPyBobx6Tglzxs1uNRhql2&#10;Nz7QNQ+ViCHsU1RgQmhTKX1pyKKfu5Y4cj+usxgi7CqpO7zFcNvIZZK8SIs1xwaDLb0bKs95bxV8&#10;9rO+2G33XzRcFrOTSQ55cXpTajoZtq8gAg3hLv5377SCx+enuD++i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NVJixQAAAN0AAAAPAAAAAAAAAAAAAAAAAJgCAABkcnMv&#10;ZG93bnJldi54bWxQSwUGAAAAAAQABAD1AAAAigMAAAAA&#10;" path="m2536,786l2465,684r-90,-97l2270,494,2149,408,2012,328,1863,255,1701,190,1530,134,1350,88,1163,50,971,24,776,6,579,,383,4,189,20,,44e" filled="f" strokeweight="0">
                      <v:path arrowok="t" o:connecttype="custom" o:connectlocs="10,3;10,3;9,2;9,2;9,2;8,1;7,1;7,1;6,1;5,1;5,0;4,0;3,0;2,0;2,0;1,0;0,0" o:connectangles="0,0,0,0,0,0,0,0,0,0,0,0,0,0,0,0,0"/>
                      <o:lock v:ext="edit" aspectratio="t"/>
                    </v:shape>
                    <v:shape id="Freeform 11938" o:spid="_x0000_s2162" style="position:absolute;left:5680;top:948;width:683;height:212;visibility:visible;mso-wrap-style:square;v-text-anchor:top" coordsize="2733,8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DVssQA&#10;AADdAAAADwAAAGRycy9kb3ducmV2LnhtbESP3WrCQBSE74W+w3IKvRHd2PpH6iqlVdHLRB/gkD1m&#10;Q7NnQ3Yb07d3BcHLYWa+YVab3taio9ZXjhVMxgkI4sLpiksF59NutAThA7LG2jEp+CcPm/XLYIWp&#10;dlfOqMtDKSKEfYoKTAhNKqUvDFn0Y9cQR+/iWoshyraUusVrhNtavifJXFqsOC4YbOjbUPGb/1kF&#10;P5dzt838tttbaRZH4xwO84NSb6/91yeIQH14hh/tg1bwMZtO4P4mPgG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Q1bLEAAAA3QAAAA8AAAAAAAAAAAAAAAAAmAIAAGRycy9k&#10;b3ducmV2LnhtbFBLBQYAAAAABAAEAPUAAACJAwAAAAA=&#10;" path="m,47l191,22,387,6,586,,785,4,984,18r196,24l1372,76r186,44l1736,171r170,61l2065,302r148,76l2347,460r120,90l2572,644r88,100l2733,847e" filled="f" strokeweight="0">
                      <v:path arrowok="t" o:connecttype="custom" o:connectlocs="0,0;1,0;1,0;2,0;3,0;4,0;4,0;5,0;6,1;7,1;7,1;8,1;8,2;9,2;9,2;10,3;10,3;11,3" o:connectangles="0,0,0,0,0,0,0,0,0,0,0,0,0,0,0,0,0,0"/>
                      <o:lock v:ext="edit" aspectratio="t"/>
                    </v:shape>
                    <v:line id="Line 11939" o:spid="_x0000_s2163" style="position:absolute;flip:x y;visibility:visible;mso-wrap-style:square" from="6277,1020" to="6426,1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i1McQAAADdAAAADwAAAGRycy9kb3ducmV2LnhtbESPQWsCMRSE74X+h/AEL0Wz1VbLapQi&#10;WsRbV70/Nq+bxeRlSVJd/31TKPQ4zHwzzHLdOyuuFGLrWcHzuABBXHvdcqPgdNyN3kDEhKzReiYF&#10;d4qwXj0+LLHU/safdK1SI3IJxxIVmJS6UspYG3IYx74jzt6XDw5TlqGROuAtlzsrJ0Uxkw5bzgsG&#10;O9oYqi/Vt1MwnZ+P+4t9ModddGb7Yat6Fu5KDQf9+wJEoj79h//ovc7c68sEft/kJ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CLUxxAAAAN0AAAAPAAAAAAAAAAAA&#10;AAAAAKECAABkcnMvZG93bnJldi54bWxQSwUGAAAAAAQABAD5AAAAkgMAAAAA&#10;" strokeweight="0"/>
                    <v:line id="Line 11940" o:spid="_x0000_s2164" style="position:absolute;flip:x y;visibility:visible;mso-wrap-style:square" from="5697,2386" to="6252,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QQqsQAAADdAAAADwAAAGRycy9kb3ducmV2LnhtbESPQWsCMRSE74X+h/CEXopmW1stq1Gk&#10;1CLeuur9sXndLCYvSxJ1/feNIPQ4zHwzzHzZOyvOFGLrWcHLqABBXHvdcqNgv1sPP0DEhKzReiYF&#10;V4qwXDw+zLHU/sI/dK5SI3IJxxIVmJS6UspYG3IYR74jzt6vDw5TlqGROuAllzsrX4tiIh22nBcM&#10;dvRpqD5WJ6dgPD3sNkf7bLbr6MzXt63qSbgq9TToVzMQifr0H77TG52597cx3N7kJ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RBCqxAAAAN0AAAAPAAAAAAAAAAAA&#10;AAAAAKECAABkcnMvZG93bnJldi54bWxQSwUGAAAAAAQABAD5AAAAkgMAAAAA&#10;" strokeweight="0"/>
                    <v:line id="Line 11941" o:spid="_x0000_s2165" style="position:absolute;visibility:visible;mso-wrap-style:square" from="5669,2464" to="6214,2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VArMYAAADdAAAADwAAAGRycy9kb3ducmV2LnhtbESPW2sCMRSE3wv9D+EIvtWs9dLt1iil&#10;KOpb6wV8PGyOu8HNybKJuv57Iwh9HGbmG2Yya20lLtR441hBv5eAIM6dNlwo2G0XbykIH5A1Vo5J&#10;wY08zKavLxPMtLvyH102oRARwj5DBWUIdSalz0uy6HuuJo7e0TUWQ5RNIXWD1wi3lXxPkrG0aDgu&#10;lFjTT0n5aXO2CszveDlaf+w/93K+DP1DekqN3SnV7bTfXyACteE//GyvtILBaDiEx5v4BOT0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1QKzGAAAA3QAAAA8AAAAAAAAA&#10;AAAAAAAAoQIAAGRycy9kb3ducmV2LnhtbFBLBQYAAAAABAAEAPkAAACUAwAAAAA=&#10;" strokeweight="0"/>
                    <v:shape id="Freeform 11942" o:spid="_x0000_s2166" style="position:absolute;left:4938;top:2799;width:3;height:3;visibility:visible;mso-wrap-style:square;v-text-anchor:top" coordsize="1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DwMMQA&#10;AADdAAAADwAAAGRycy9kb3ducmV2LnhtbESPT4vCMBTE7wt+h/AEb2uitYtUo4issOzNP7DXR/Ns&#10;i81LbbJt99tvBMHjMDO/Ydbbwdaio9ZXjjXMpgoEce5MxYWGy/nwvgThA7LB2jFp+CMP283obY2Z&#10;cT0fqTuFQkQI+ww1lCE0mZQ+L8min7qGOHpX11oMUbaFNC32EW5rOVfqQ1qsOC6U2NC+pPx2+rUa&#10;1Gei+vPP96Kj3T43yZBelvdG68l42K1ABBrCK/xsfxkNSbpI4fEmPg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g8DDEAAAA3QAAAA8AAAAAAAAAAAAAAAAAmAIAAGRycy9k&#10;b3ducmV2LnhtbFBLBQYAAAAABAAEAPUAAACJAwAAAAA=&#10;" path="m,12l7,8,12,e" filled="f" strokeweight="0">
                      <v:path arrowok="t" o:connecttype="custom" o:connectlocs="0,0;0,0;0,0" o:connectangles="0,0,0"/>
                      <o:lock v:ext="edit" aspectratio="t"/>
                    </v:shape>
                    <v:shape id="Freeform 11943" o:spid="_x0000_s2167" style="position:absolute;left:4898;top:2702;width:15;height:4;visibility:visible;mso-wrap-style:square;v-text-anchor:top" coordsize="6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TyR8cA&#10;AADdAAAADwAAAGRycy9kb3ducmV2LnhtbESPQWvCQBSE74L/YXlCb7pJ04aSugYJpBQ9VW2ht9fs&#10;Mwlm34bsVuO/d4VCj8PMfMMs89F04kyDay0riBcRCOLK6pZrBYd9OX8B4Tyyxs4yKbiSg3w1nSwx&#10;0/bCH3Te+VoECLsMFTTe95mUrmrIoFvYnjh4RzsY9EEOtdQDXgLcdPIxilJpsOWw0GBPRUPVafdr&#10;FHz/bE+fabHfHJKNjLEq367b5Euph9m4fgXhafT/4b/2u1aQPD+lcH8Tno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5E8kfHAAAA3QAAAA8AAAAAAAAAAAAAAAAAmAIAAGRy&#10;cy9kb3ducmV2LnhtbFBLBQYAAAAABAAEAPUAAACMAwAAAAA=&#10;" path="m60,13l42,3,21,,,3e" filled="f" strokeweight="0">
                      <v:path arrowok="t" o:connecttype="custom" o:connectlocs="0,0;0,0;0,0;0,0" o:connectangles="0,0,0,0"/>
                      <o:lock v:ext="edit" aspectratio="t"/>
                    </v:shape>
                    <v:shape id="Freeform 11944" o:spid="_x0000_s2168" style="position:absolute;left:4940;top:2741;width:3;height:3;visibility:visible;mso-wrap-style:square;v-text-anchor:top" coordsize="1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E8MQA&#10;AADdAAAADwAAAGRycy9kb3ducmV2LnhtbESPQWsCMRSE7wX/Q3iCt5rVbVdZjSKl0p4KXXvx9tg8&#10;d4Obl2UTNf33TUHwOMzMN8x6G20nrjR441jBbJqBIK6dNtwo+Dnsn5cgfEDW2DkmBb/kYbsZPa2x&#10;1O7G33StQiMShH2JCtoQ+lJKX7dk0U9dT5y8kxsshiSHRuoBbwluOznPskJaNJwWWuzpraX6XF2s&#10;gmOo5PvlfIgm+tzkxcdXgYaUmozjbgUiUAyP8L39qRXkry8L+H+Tno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fhPDEAAAA3QAAAA8AAAAAAAAAAAAAAAAAmAIAAGRycy9k&#10;b3ducmV2LnhtbFBLBQYAAAAABAAEAPUAAACJAwAAAAA=&#10;" path="m,12l7,8,11,e" filled="f" strokeweight="0">
                      <v:path arrowok="t" o:connecttype="custom" o:connectlocs="0,0;0,0;0,0" o:connectangles="0,0,0"/>
                      <o:lock v:ext="edit" aspectratio="t"/>
                    </v:shape>
                    <v:shape id="Freeform 11945" o:spid="_x0000_s2169" style="position:absolute;left:4922;top:2724;width:15;height:3;visibility:visible;mso-wrap-style:square;v-text-anchor:top" coordsize="5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ppsIA&#10;AADdAAAADwAAAGRycy9kb3ducmV2LnhtbERP3WrCMBS+F/YO4Qi709RtiutMixY2BoKwbg9w1hyT&#10;YnNSmqjd2y8Xgpcf3/+mHF0nLjSE1rOCxTwDQdx43bJR8PP9PluDCBFZY+eZFPxRgLJ4mGww1/7K&#10;X3SpoxEphEOOCmyMfS5laCw5DHPfEyfu6AeHMcHBSD3gNYW7Tj5l2Uo6bDk1WOypstSc6rNTQNW+&#10;1rvfD3PouHq1Vm/XdmWUepyO2zcQkcZ4F9/cn1rB8/IlzU1v0hOQ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j6mmwgAAAN0AAAAPAAAAAAAAAAAAAAAAAJgCAABkcnMvZG93&#10;bnJldi54bWxQSwUGAAAAAAQABAD1AAAAhwMAAAAA&#10;" path="m59,13l30,,,3e" filled="f" strokeweight="0">
                      <v:path arrowok="t" o:connecttype="custom" o:connectlocs="0,0;0,0;0,0" o:connectangles="0,0,0"/>
                      <o:lock v:ext="edit" aspectratio="t"/>
                    </v:shape>
                    <v:line id="Line 11946" o:spid="_x0000_s2170" style="position:absolute;visibility:visible;mso-wrap-style:square" from="4937,2727" to="4938,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TvMsYAAADdAAAADwAAAGRycy9kb3ducmV2LnhtbESPT2sCMRTE74LfITyhN81q1a5bo0hp&#10;UW/WP+DxsXndDW5elk2q67dvCoLHYWZ+w8yXra3ElRpvHCsYDhIQxLnThgsFx8NXPwXhA7LGyjEp&#10;uJOH5aLbmWOm3Y2/6boPhYgQ9hkqKEOoMyl9XpJFP3A1cfR+XGMxRNkUUjd4i3BbyVGSTKVFw3Gh&#10;xJo+Ssov+1+rwOym68n27TQ7yc91GJ7TS2rsUamXXrt6BxGoDc/wo73RCl4n4xn8v4lP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V07zLGAAAA3QAAAA8AAAAAAAAA&#10;AAAAAAAAoQIAAGRycy9kb3ducmV2LnhtbFBLBQYAAAAABAAEAPkAAACUAwAAAAA=&#10;" strokeweight="0"/>
                    <v:line id="Line 11947" o:spid="_x0000_s2171" style="position:absolute;flip:x y;visibility:visible;mso-wrap-style:square" from="4896,2702" to="4898,2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8YAMEAAADdAAAADwAAAGRycy9kb3ducmV2LnhtbERPTUsDMRC9C/0PYQQvYrMqbWVtWopY&#10;Kd66rfdhM26WJpMlie323zsHwePjfS/XY/DqTCn3kQ08TitQxG20PXcGjoftwwuoXJAt+shk4EoZ&#10;1qvJzRJrGy+8p3NTOiUhnGs04EoZaq1z6yhgnsaBWLjvmAIWganTNuFFwoPXT1U11wF7lgaHA705&#10;ak/NTzDwvPg67E7+3n1uc3DvH75p5+lqzN3tuHkFVWgs/+I/986KbzaT/fJGnoBe/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TxgAwQAAAN0AAAAPAAAAAAAAAAAAAAAA&#10;AKECAABkcnMvZG93bnJldi54bWxQSwUGAAAAAAQABAD5AAAAjwMAAAAA&#10;" strokeweight="0"/>
                    <v:line id="Line 11948" o:spid="_x0000_s2172" style="position:absolute;flip:x y;visibility:visible;mso-wrap-style:square" from="4898,2703" to="4922,2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O9m8MAAADdAAAADwAAAGRycy9kb3ducmV2LnhtbESPQWsCMRSE70L/Q3iFXkSzVrSyNUop&#10;VaQ313p/bJ6bxeRlSVJd/30jCD0OM98Ms1z3zooLhdh6VjAZFyCIa69bbhT8HDajBYiYkDVaz6Tg&#10;RhHWq6fBEkvtr7ynS5UakUs4lqjApNSVUsbakMM49h1x9k4+OExZhkbqgNdc7qx8LYq5dNhyXjDY&#10;0aeh+lz9OgXTt+Nhd7ZD872JznxtbVXPw02pl+f+4x1Eoj79hx/0TmduNpvA/U1+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YDvZvDAAAA3QAAAA8AAAAAAAAAAAAA&#10;AAAAoQIAAGRycy9kb3ducmV2LnhtbFBLBQYAAAAABAAEAPkAAACRAwAAAAA=&#10;" strokeweight="0"/>
                    <v:shape id="Freeform 11949" o:spid="_x0000_s2173" style="position:absolute;left:4922;top:2724;width:3;height:9;visibility:visible;mso-wrap-style:square;v-text-anchor:top" coordsize="1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KA98QA&#10;AADdAAAADwAAAGRycy9kb3ducmV2LnhtbESP3WrCQBSE7wt9h+UUeqebWBSNriJSoQUV/HmAY/aY&#10;BLNnQ/ZU07fvCkIvh5lvhpktOlerG7Wh8mwg7SegiHNvKy4MnI7r3hhUEGSLtWcy8EsBFvPXlxlm&#10;1t95T7eDFCqWcMjQQCnSZFqHvCSHoe8b4uhdfOtQomwLbVu8x3JX60GSjLTDiuNCiQ2tSsqvhx9n&#10;4GPUpPJ51pOV/U63YbmTzVpvjXl/65ZTUEKd/Ief9JeN3HA4gMeb+AT0/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igPfEAAAA3QAAAA8AAAAAAAAAAAAAAAAAmAIAAGRycy9k&#10;b3ducmV2LnhtbFBLBQYAAAAABAAEAPUAAACJAwAAAAA=&#10;" path="m12,34l10,16,,e" filled="f" strokeweight="0">
                      <v:path arrowok="t" o:connecttype="custom" o:connectlocs="0,0;0,0;0,0" o:connectangles="0,0,0"/>
                      <o:lock v:ext="edit" aspectratio="t"/>
                    </v:shape>
                    <v:line id="Line 11950" o:spid="_x0000_s2174" style="position:absolute;flip:y;visibility:visible;mso-wrap-style:square" from="4938,2744" to="4940,28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k5QscAAADdAAAADwAAAGRycy9kb3ducmV2LnhtbESPQWsCMRSE74X+h/AK3mq2im3ZGkUq&#10;ihS0aPXg7bl53V3cvCxJdNN/bwqFHoeZ+YYZT6NpxJWcry0reOpnIIgLq2suFey/Fo+vIHxA1thY&#10;JgU/5GE6ub8bY65tx1u67kIpEoR9jgqqENpcSl9UZND3bUucvG/rDIYkXSm1wy7BTSMHWfYsDdac&#10;Fips6b2i4ry7GAXbzQuf3PISz/HUrT+Ph/LjMJ8p1XuIszcQgWL4D/+1V1rBcDQa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uTlCxwAAAN0AAAAPAAAAAAAA&#10;AAAAAAAAAKECAABkcnMvZG93bnJldi54bWxQSwUGAAAAAAQABAD5AAAAlQMAAAAA&#10;" strokeweight="0"/>
                    <v:shape id="Freeform 11951" o:spid="_x0000_s2175" style="position:absolute;left:4925;top:2732;width:15;height:12;visibility:visible;mso-wrap-style:square;v-text-anchor:top" coordsize="6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9YLscA&#10;AADdAAAADwAAAGRycy9kb3ducmV2LnhtbESPT2vCQBTE7wW/w/IEb3Xjv1JSV9GC1IoUYr309sg+&#10;k9Xs2zS7jfHbd4VCj8PM/IaZLztbiZYabxwrGA0TEMS504YLBcfPzeMzCB+QNVaOScGNPCwXvYc5&#10;ptpdOaP2EAoRIexTVFCGUKdS+rwki37oauLonVxjMUTZFFI3eI1wW8lxkjxJi4bjQok1vZaUXw4/&#10;VsHX0Wze3sffVt+ow93+I2vNea3UoN+tXkAE6sJ/+K+91Qoms9kU7m/iE5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vWC7HAAAA3QAAAA8AAAAAAAAAAAAAAAAAmAIAAGRy&#10;cy9kb3ducmV2LnhtbFBLBQYAAAAABAAEAPUAAACMAwAAAAA=&#10;" path="m60,48l56,25,43,8,23,,,2e" filled="f" strokeweight="0">
                      <v:path arrowok="t" o:connecttype="custom" o:connectlocs="0,0;0,0;0,0;0,0;0,0" o:connectangles="0,0,0,0,0"/>
                      <o:lock v:ext="edit" aspectratio="t"/>
                    </v:shape>
                    <v:shape id="Freeform 11952" o:spid="_x0000_s2176" style="position:absolute;left:4896;top:2702;width:17;height:4;visibility:visible;mso-wrap-style:square;v-text-anchor:top" coordsize="68,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dVRMUA&#10;AADdAAAADwAAAGRycy9kb3ducmV2LnhtbESPQWvCQBSE7wX/w/IEb3VjJUWiq4hUFIuKUfH6yD6T&#10;YPZtyK6a/vtuoeBxmJlvmMmsNZV4UONKywoG/QgEcWZ1ybmC03H5PgLhPLLGyjIp+CEHs2nnbYKJ&#10;tk8+0CP1uQgQdgkqKLyvEyldVpBB17c1cfCutjHog2xyqRt8Brip5EcUfUqDJYeFAmtaFJTd0rtR&#10;sN2c+TofXb52abXF/ep7mbtsoFSv287HIDy1/hX+b6+1gmEcx/D3JjwBO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F1VExQAAAN0AAAAPAAAAAAAAAAAAAAAAAJgCAABkcnMv&#10;ZG93bnJldi54bWxQSwUGAAAAAAQABAD1AAAAigMAAAAA&#10;" path="m68,16l54,5,37,,,2e" filled="f" strokeweight="0">
                      <v:path arrowok="t" o:connecttype="custom" o:connectlocs="0,0;0,0;0,0;0,0" o:connectangles="0,0,0,0"/>
                      <o:lock v:ext="edit" aspectratio="t"/>
                    </v:shape>
                    <v:line id="Line 11953" o:spid="_x0000_s2177" style="position:absolute;flip:y;visibility:visible;mso-wrap-style:square" from="4941,2741" to="4943,2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6a2scAAADdAAAADwAAAGRycy9kb3ducmV2LnhtbESPQWsCMRSE74X+h/AKvWm2FbVsjSIt&#10;llJQ0erB23Pzuru4eVmS6Kb/vhGEHoeZ+YaZzKJpxIWcry0reOpnIIgLq2suFey+F70XED4ga2ws&#10;k4Jf8jCb3t9NMNe24w1dtqEUCcI+RwVVCG0upS8qMuj7tiVO3o91BkOSrpTaYZfgppHPWTaSBmtO&#10;CxW29FZRcdqejYLNasxH93GOp3jsluvDvvzav8+VenyI81cQgWL4D9/an1rBYDgcwf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zpraxwAAAN0AAAAPAAAAAAAA&#10;AAAAAAAAAKECAABkcnMvZG93bnJldi54bWxQSwUGAAAAAAQABAD5AAAAlQMAAAAA&#10;" strokeweight="0"/>
                    <v:line id="Line 11954" o:spid="_x0000_s2178" style="position:absolute;flip:x y;visibility:visible;mso-wrap-style:square" from="4913,2706" to="4937,2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AdMQAAADdAAAADwAAAGRycy9kb3ducmV2LnhtbESPQWsCMRSE70L/Q3iFXqRm2+IqW6MU&#10;qUV6c633x+Z1s5i8LEnU9d83gtDjMPPNMIvV4Kw4U4idZwUvkwIEceN1x62Cn/3meQ4iJmSN1jMp&#10;uFKE1fJhtMBK+wvv6FynVuQSjhUqMCn1lZSxMeQwTnxPnL1fHxymLEMrdcBLLndWvhZFKR12nBcM&#10;9rQ21Bzrk1PwNjvst0c7Nt+b6Mznl62bMlyVenocPt5BJBrSf/hOb3XmptMZ3N7kJ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poB0xAAAAN0AAAAPAAAAAAAAAAAA&#10;AAAAAKECAABkcnMvZG93bnJldi54bWxQSwUGAAAAAAQABAD5AAAAkgMAAAAA&#10;" strokeweight="0"/>
                    <v:shape id="Freeform 11955" o:spid="_x0000_s2179" style="position:absolute;left:4936;top:2727;width:7;height:14;visibility:visible;mso-wrap-style:square;v-text-anchor:top" coordsize="25,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8I8QA&#10;AADdAAAADwAAAGRycy9kb3ducmV2LnhtbERPy2qDQBTdB/IPwy10l4ymmIfNGEoh0O5aTaHLi3Oj&#10;EueOcSZq+/WdRSHLw3nvD5NpxUC9aywriJcRCOLS6oYrBafiuNiCcB5ZY2uZFPyQg0M2n+0x1Xbk&#10;TxpyX4kQwi5FBbX3XSqlK2sy6Ja2Iw7c2fYGfYB9JXWPYwg3rVxF0VoabDg01NjRa03lJb8ZBePm&#10;Uowfq+TdXcsuLnZr9/v1vVXq8WF6eQbhafJ38b/7TSt4SpIwN7wJT0B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vfCPEAAAA3QAAAA8AAAAAAAAAAAAAAAAAmAIAAGRycy9k&#10;b3ducmV2LnhtbFBLBQYAAAAABAAEAPUAAACJAwAAAAA=&#10;" path="m25,57l20,24,12,10,,e" filled="f" strokeweight="0">
                      <v:path arrowok="t" o:connecttype="custom" o:connectlocs="0,0;0,0;0,0;0,0" o:connectangles="0,0,0,0"/>
                      <o:lock v:ext="edit" aspectratio="t"/>
                    </v:shape>
                    <v:shape id="Freeform 11956" o:spid="_x0000_s2180" style="position:absolute;left:5653;top:2362;width:1;height:21;visibility:visible;mso-wrap-style:square;v-text-anchor:top" coordsize="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kLpccA&#10;AADdAAAADwAAAGRycy9kb3ducmV2LnhtbESPQWvCQBSE70L/w/KE3pqNraY2ukoUChY9WK16fWSf&#10;SWj2bchuNf333YLgcZiZb5jpvDO1uFDrKssKBlEMgji3uuJCwdf+/WkMwnlkjbVlUvBLDuazh94U&#10;U22v/EmXnS9EgLBLUUHpfZNK6fKSDLrINsTBO9vWoA+yLaRu8RrgppbPcZxIgxWHhRIbWpaUf+9+&#10;jIJquMk+KFtsT8vEvfrF8ZCs7UGpx36XTUB46vw9fGuvtIKX0egN/t+EJ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5C6XHAAAA3QAAAA8AAAAAAAAAAAAAAAAAmAIAAGRy&#10;cy9kb3ducmV2LnhtbFBLBQYAAAAABAAEAPUAAACMAwAAAAA=&#10;" path="m3,l,39,,82e" filled="f" strokeweight="0">
                      <v:path arrowok="t" o:connecttype="custom" o:connectlocs="0,0;0,0;0,0" o:connectangles="0,0,0"/>
                      <o:lock v:ext="edit" aspectratio="t"/>
                    </v:shape>
                    <v:shape id="Freeform 11957" o:spid="_x0000_s2181" style="position:absolute;left:5651;top:2363;width:7;height:61;visibility:visible;mso-wrap-style:square;v-text-anchor:top" coordsize="28,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CcXcMA&#10;AADdAAAADwAAAGRycy9kb3ducmV2LnhtbERPTWvCQBC9F/oflin0ZjZpVWp0DaVQEBE1acDrkB2T&#10;YHY2ZFdN/333IPT4eN+rbDSduNHgWssKkigGQVxZ3XKtoPz5nnyAcB5ZY2eZFPySg2z9/LTCVNs7&#10;53QrfC1CCLsUFTTe96mUrmrIoItsTxy4sx0M+gCHWuoB7yHcdPItjufSYMuhocGevhqqLsXVKFi0&#10;s/543mzrvZ2WuTskJ7vdsVKvL+PnEoSn0f+LH+6NVvA+m4f94U14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CcXcMAAADdAAAADwAAAAAAAAAAAAAAAACYAgAAZHJzL2Rv&#10;d25yZXYueG1sUEsFBgAAAAAEAAQA9QAAAIgDAAAAAA==&#10;" path="m,l6,124,28,246e" filled="f" strokeweight="0">
                      <v:path arrowok="t" o:connecttype="custom" o:connectlocs="0,0;0,0;0,1" o:connectangles="0,0,0"/>
                      <o:lock v:ext="edit" aspectratio="t"/>
                    </v:shape>
                    <v:shape id="Freeform 11958" o:spid="_x0000_s2182" style="position:absolute;left:5654;top:2362;width:45;height:20;visibility:visible;mso-wrap-style:square;v-text-anchor:top" coordsize="17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yl18MA&#10;AADdAAAADwAAAGRycy9kb3ducmV2LnhtbESPQWsCMRSE74X+h/AK3rrZrXQpq1G0IHitinh83Tx3&#10;VzcvSxI1/feNIHgcZuYbZjqPphdXcr6zrKDIchDEtdUdNwp229X7FwgfkDX2lknBH3mYz15fplhp&#10;e+Mfum5CIxKEfYUK2hCGSkpft2TQZ3YgTt7ROoMhSddI7fCW4KaXH3leSoMdp4UWB/puqT5vLkZB&#10;eSwO0fXY7Lc6XrTPlyfzu1Rq9BYXExCBYniGH+21VjD+LAu4v0lPQ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yl18MAAADdAAAADwAAAAAAAAAAAAAAAACYAgAAZHJzL2Rv&#10;d25yZXYueG1sUEsFBgAAAAAEAAQA9QAAAIgDAAAAAA==&#10;" path="m178,77l93,31,,e" filled="f" strokeweight="0">
                      <v:path arrowok="t" o:connecttype="custom" o:connectlocs="1,0;1,0;0,0" o:connectangles="0,0,0"/>
                      <o:lock v:ext="edit" aspectratio="t"/>
                    </v:shape>
                    <v:line id="Line 11959" o:spid="_x0000_s2183" style="position:absolute;flip:x;visibility:visible;mso-wrap-style:square" from="5495,2363" to="5651,2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lWZMgAAADdAAAADwAAAGRycy9kb3ducmV2LnhtbESPT2sCMRTE74V+h/AEbzWrUitbo0hL&#10;RQq1+O/g7bl53V3cvCxJdNNv3xQKPQ4z8xtmtoimETdyvrasYDjIQBAXVtdcKjjs3x6mIHxA1thY&#10;JgXf5GExv7+bYa5tx1u67UIpEoR9jgqqENpcSl9UZNAPbEucvC/rDIYkXSm1wy7BTSNHWTaRBmtO&#10;CxW29FJRcdldjYLt5onPbnWNl3juPj5Px/L9+LpUqt+Ly2cQgWL4D/+111rB+HEy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5lWZMgAAADdAAAADwAAAAAA&#10;AAAAAAAAAAChAgAAZHJzL2Rvd25yZXYueG1sUEsFBgAAAAAEAAQA+QAAAJYDAAAAAA==&#10;" strokeweight="0"/>
                    <v:line id="Line 11960" o:spid="_x0000_s2184" style="position:absolute;flip:y;visibility:visible;mso-wrap-style:square" from="5521,2464" to="5669,2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Xz/8cAAADdAAAADwAAAGRycy9kb3ducmV2LnhtbESPQWsCMRSE74X+h/AK3mq2Sm3ZGkUq&#10;ihRq0erB23Pzuru4eVmS6MZ/bwqFHoeZ+YYZT6NpxIWcry0reOpnIIgLq2suFey+F4+vIHxA1thY&#10;JgVX8jCd3N+NMde24w1dtqEUCcI+RwVVCG0upS8qMuj7tiVO3o91BkOSrpTaYZfgppGDLBtJgzWn&#10;hQpbeq+oOG3PRsFm/cJHtzzHUzx2n1+Hffmxn8+U6j3E2RuIQDH8h//aK61g+Dwa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1fP/xwAAAN0AAAAPAAAAAAAA&#10;AAAAAAAAAKECAABkcnMvZG93bnJldi54bWxQSwUGAAAAAAQABAD5AAAAlQMAAAAA&#10;" strokeweight="0"/>
                    <v:line id="Line 11961" o:spid="_x0000_s2185" style="position:absolute;flip:x;visibility:visible;mso-wrap-style:square" from="5440,2522" to="5619,2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xri8gAAADdAAAADwAAAGRycy9kb3ducmV2LnhtbESPT0sDMRTE74LfITzBm83WalvWpqVY&#10;FBFq6b+Dt9fN6+7SzcuSpN347Y0g9DjMzG+YySyaRlzI+dqygn4vA0FcWF1zqWC3fXsYg/ABWWNj&#10;mRT8kIfZ9PZmgrm2Ha/psgmlSBD2OSqoQmhzKX1RkUHfsy1x8o7WGQxJulJqh12Cm0Y+ZtlQGqw5&#10;LVTY0mtFxWlzNgrWXyM+uPdzPMVDt1x978vP/WKu1P1dnL+ACBTDNfzf/tAKBs/D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zxri8gAAADdAAAADwAAAAAA&#10;AAAAAAAAAAChAgAAZHJzL2Rvd25yZXYueG1sUEsFBgAAAAAEAAQA+QAAAJYDAAAAAA==&#10;" strokeweight="0"/>
                    <v:line id="Line 11962" o:spid="_x0000_s2186" style="position:absolute;flip:y;visibility:visible;mso-wrap-style:square" from="5464,2543" to="5643,2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DOEMcAAADdAAAADwAAAGRycy9kb3ducmV2LnhtbESPQWsCMRSE74X+h/AKvWm2FbVsjSIt&#10;llJQ0erB23Pzuru4eVmS6Kb/vhGEHoeZ+YaZzKJpxIWcry0reOpnIIgLq2suFey+F70XED4ga2ws&#10;k4Jf8jCb3t9NMNe24w1dtqEUCcI+RwVVCG0upS8qMuj7tiVO3o91BkOSrpTaYZfgppHPWTaSBmtO&#10;CxW29FZRcdqejYLNasxH93GOp3jsluvDvvzav8+VenyI81cQgWL4D9/an1rBYDgawv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cM4QxwAAAN0AAAAPAAAAAAAA&#10;AAAAAAAAAKECAABkcnMvZG93bnJldi54bWxQSwUGAAAAAAQABAD5AAAAlQMAAAAA&#10;" strokeweight="0"/>
                    <v:line id="Line 11963" o:spid="_x0000_s2187" style="position:absolute;flip:x;visibility:visible;mso-wrap-style:square" from="5468,2552" to="5646,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JQZ8gAAADdAAAADwAAAGRycy9kb3ducmV2LnhtbESPT0sDMRTE74LfITzBm81W6SrbpqUo&#10;ihRU+u/Q2+vmdXfp5mVJ0m767RtB8DjMzG+YySyaVpzJ+cayguEgA0FcWt1wpWCzfn94AeEDssbW&#10;Mim4kIfZ9PZmgoW2PS/pvAqVSBD2BSqoQ+gKKX1Zk0E/sB1x8g7WGQxJukpqh32Cm1Y+ZlkuDTac&#10;Fmrs6LWm8rg6GQXL72feu49TPMZ9//Wz21aL7dtcqfu7OB+DCBTDf/iv/akVPI3yH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KJQZ8gAAADdAAAADwAAAAAA&#10;AAAAAAAAAAChAgAAZHJzL2Rvd25yZXYueG1sUEsFBgAAAAAEAAQA+QAAAJYDAAAAAA==&#10;" strokeweight="0"/>
                    <v:line id="Line 11964" o:spid="_x0000_s2188" style="position:absolute;flip:x;visibility:visible;mso-wrap-style:square" from="5438,2521" to="5617,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1/McAAADdAAAADwAAAGRycy9kb3ducmV2LnhtbESPQWsCMRSE70L/Q3iF3jTbSrVsjSIt&#10;llJQ0erB23Pzuru4eVmS6Kb/vikIHoeZ+YaZzKJpxIWcry0reBxkIIgLq2suFey+F/0XED4ga2ws&#10;k4Jf8jCb3vUmmGvb8YYu21CKBGGfo4IqhDaX0hcVGfQD2xIn78c6gyFJV0rtsEtw08inLBtJgzWn&#10;hQpbequoOG3PRsFmNeaj+zjHUzx2y/VhX37t3+dKPdzH+SuIQDHcwtf2p1YwfB6N4f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7vX8xwAAAN0AAAAPAAAAAAAA&#10;AAAAAAAAAKECAABkcnMvZG93bnJldi54bWxQSwUGAAAAAAQABAD5AAAAlQMAAAAA&#10;" strokeweight="0"/>
                    <v:shape id="Freeform 11965" o:spid="_x0000_s2189" style="position:absolute;left:5421;top:2580;width:19;height:16;visibility:visible;mso-wrap-style:square;v-text-anchor:top" coordsize="7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mEp8IA&#10;AADdAAAADwAAAGRycy9kb3ducmV2LnhtbERPy4rCMBTdD/gP4QruxlTFItUoUhBn4Sx8IC6vzbUt&#10;NjelydQ6X28WgsvDeS9WnalES40rLSsYDSMQxJnVJecKTsfN9wyE88gaK8uk4EkOVsve1wITbR+8&#10;p/bgcxFC2CWooPC+TqR0WUEG3dDWxIG72cagD7DJpW7wEcJNJcdRFEuDJYeGAmtKC8ruhz+jYE8X&#10;+TtL29PYULzdpOfs/3zdKTXod+s5CE+d/4jf7h+tYDKNw9zwJjwB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iYSnwgAAAN0AAAAPAAAAAAAAAAAAAAAAAJgCAABkcnMvZG93&#10;bnJldi54bWxQSwUGAAAAAAQABAD1AAAAhwMAAAAA&#10;" path="m77,l46,15,21,38,,65e" filled="f" strokeweight="0">
                      <v:path arrowok="t" o:connecttype="custom" o:connectlocs="0,0;0,0;0,0;0,0" o:connectangles="0,0,0,0"/>
                      <o:lock v:ext="edit" aspectratio="t"/>
                    </v:shape>
                    <v:line id="Line 11966" o:spid="_x0000_s2190" style="position:absolute;visibility:visible;mso-wrap-style:square" from="5440,2580" to="5464,2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GzUsYAAADdAAAADwAAAGRycy9kb3ducmV2LnhtbESPT2vCQBTE7wW/w/KE3nSjYozRVUQs&#10;trfWP+DxkX0mi9m3IbvV9Nt3C0KPw8z8hlmuO1uLO7XeOFYwGiYgiAunDZcKTse3QQbCB2SNtWNS&#10;8EMe1qveyxJz7R78RfdDKEWEsM9RQRVCk0vpi4os+qFriKN3da3FEGVbSt3iI8JtLcdJkkqLhuNC&#10;hQ1tKypuh2+rwHym++nH7Dw/y90+jC7ZLTP2pNRrv9ssQATqwn/42X7XCibTdA5/b+IT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7Bs1LGAAAA3QAAAA8AAAAAAAAA&#10;AAAAAAAAoQIAAGRycy9kb3ducmV2LnhtbFBLBQYAAAAABAAEAPkAAACUAwAAAAA=&#10;" strokeweight="0"/>
                    <v:shape id="Freeform 11967" o:spid="_x0000_s2191" style="position:absolute;left:5420;top:2579;width:18;height:15;visibility:visible;mso-wrap-style:square;v-text-anchor:top" coordsize="7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d8LL8A&#10;AADdAAAADwAAAGRycy9kb3ducmV2LnhtbERPy2qDQBTdF/IPww1k14xtSGyNoxRB6DY22d84Nyp1&#10;7ogzPvr3nUWhy8N5p/lqejHT6DrLCl72EQji2uqOGwXXr/L5DYTzyBp7y6Tghxzk2eYpxUTbhS80&#10;V74RIYRdggpa74dESle3ZNDt7UAcuIcdDfoAx0bqEZcQbnr5GkUnabDj0NDiQEVL9Xc1GQVumUt5&#10;Krye5vf+bqiIb3UcK7Xbrh9nEJ5W/y/+c39qBYdjHPaHN+EJyOw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tV3wsvwAAAN0AAAAPAAAAAAAAAAAAAAAAAJgCAABkcnMvZG93bnJl&#10;di54bWxQSwUGAAAAAAQABAD1AAAAhAMAAAAA&#10;" path="m72,l50,9,31,23,15,42,,61e" filled="f" strokeweight="0">
                      <v:path arrowok="t" o:connecttype="custom" o:connectlocs="0,0;0,0;0,0;0,0;0,0" o:connectangles="0,0,0,0,0"/>
                      <o:lock v:ext="edit" aspectratio="t"/>
                    </v:shape>
                    <v:shape id="Freeform 11968" o:spid="_x0000_s2192" style="position:absolute;left:5446;top:2601;width:18;height:17;visibility:visible;mso-wrap-style:square;v-text-anchor:top" coordsize="7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NFT8cA&#10;AADdAAAADwAAAGRycy9kb3ducmV2LnhtbESP0WrCQBRE34X+w3ILvohujFgldRUVtb60Re0H3GZv&#10;k2D2bsiuJvbr3ULBx2FmzjCzRWtKcaXaFZYVDAcRCOLU6oIzBV+nbX8KwnlkjaVlUnAjB4v5U2eG&#10;ibYNH+h69JkIEHYJKsi9rxIpXZqTQTewFXHwfmxt0AdZZ1LX2AS4KWUcRS/SYMFhIceK1jml5+PF&#10;KNgU7fq792Ga8e/7Z281eYtXMt4p1X1ul68gPLX+Ef5v77WC0XgyhL834QnI+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zRU/HAAAA3QAAAA8AAAAAAAAAAAAAAAAAmAIAAGRy&#10;cy9kb3ducmV2LnhtbFBLBQYAAAAABAAEAPUAAACMAwAAAAA=&#10;" path="m75,l46,16,19,38,,65e" filled="f" strokeweight="0">
                      <v:path arrowok="t" o:connecttype="custom" o:connectlocs="0,0;0,0;0,0;0,0" o:connectangles="0,0,0,0"/>
                      <o:lock v:ext="edit" aspectratio="t"/>
                    </v:shape>
                    <v:shape id="Freeform 11969" o:spid="_x0000_s2193" style="position:absolute;left:5454;top:2610;width:14;height:12;visibility:visible;mso-wrap-style:square;v-text-anchor:top" coordsize="5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Wd5MgA&#10;AADdAAAADwAAAGRycy9kb3ducmV2LnhtbESPT0vDQBTE70K/w/IK3uzGNraadlusYP+AB1tFenxk&#10;n0kw+zbsrkn67bsFweMwM79hFqve1KIl5yvLCu5HCQji3OqKCwWfH693jyB8QNZYWyYFZ/KwWg5u&#10;Fphp2/GB2mMoRISwz1BBGUKTSenzkgz6kW2Io/dtncEQpSukdthFuKnlOEmm0mDFcaHEhl5Kyn+O&#10;v0bBSbpu97Xdu00+Sw9P7Vuq39epUrfD/nkOIlAf/sN/7Z1WMHmYjeH6Jj4Bub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NZ3kyAAAAN0AAAAPAAAAAAAAAAAAAAAAAJgCAABk&#10;cnMvZG93bnJldi54bWxQSwUGAAAAAAQABAD1AAAAjQMAAAAA&#10;" path="m56,l23,19,,49e" filled="f" strokeweight="0">
                      <v:path arrowok="t" o:connecttype="custom" o:connectlocs="0,0;0,0;0,0" o:connectangles="0,0,0"/>
                      <o:lock v:ext="edit" aspectratio="t"/>
                    </v:shape>
                    <v:shape id="Freeform 11970" o:spid="_x0000_s2194" style="position:absolute;left:5420;top:2594;width:1;height:2;visibility:visible;mso-wrap-style:square;v-text-anchor:top" coordsize="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scrcUA&#10;AADdAAAADwAAAGRycy9kb3ducmV2LnhtbESP3WoCMRSE7wu+QzhCb4omVqqyGkUqQi/aC38e4JAc&#10;dxc3J0sS161P3xQKvRxm5htmteldIzoKsfasYTJWIIiNtzWXGs6n/WgBIiZki41n0vBNETbrwdMK&#10;C+vvfKDumEqRIRwL1FCl1BZSRlORwzj2LXH2Lj44TFmGUtqA9wx3jXxVaiYd1pwXKmzpvSJzPd6c&#10;BlOHeUk73Cn10lH/NTHn0+NT6+dhv12CSNSn//Bf+8NqmL7Np/D7Jj8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OxytxQAAAN0AAAAPAAAAAAAAAAAAAAAAAJgCAABkcnMv&#10;ZG93bnJldi54bWxQSwUGAAAAAAQABAD1AAAAigMAAAAA&#10;" path="m4,7l2,5,1,3,,2,,e" filled="f" strokeweight="0">
                      <v:path arrowok="t" o:connecttype="custom" o:connectlocs="0,0;0,0;0,0;0,0;0,0" o:connectangles="0,0,0,0,0"/>
                      <o:lock v:ext="edit" aspectratio="t"/>
                    </v:shape>
                    <v:line id="Line 11971" o:spid="_x0000_s2195" style="position:absolute;flip:x y;visibility:visible;mso-wrap-style:square" from="5421,2596" to="5446,2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FCY8QAAADdAAAADwAAAGRycy9kb3ducmV2LnhtbESPQWsCMRSE70L/Q3iFXopmW1uVrVGK&#10;aBFvXfX+2LxuFpOXJYm6/vumUPA4zHwzzHzZOysuFGLrWcHLqABBXHvdcqPgsN8MZyBiQtZoPZOC&#10;G0VYLh4Gcyy1v/I3XarUiFzCsUQFJqWulDLWhhzGke+Is/fjg8OUZWikDnjN5c7K16KYSIct5wWD&#10;Ha0M1afq7BSMp8f99mSfzW4TnVl/2aqehJtST4/95weIRH26h//prc7c+/QN/t7k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wUJjxAAAAN0AAAAPAAAAAAAAAAAA&#10;AAAAAKECAABkcnMvZG93bnJldi54bWxQSwUGAAAAAAQABAD5AAAAkgMAAAAA&#10;" strokeweight="0"/>
                    <v:line id="Line 11972" o:spid="_x0000_s2196" style="position:absolute;visibility:visible;mso-wrap-style:square" from="5446,2618" to="5454,2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UvisYAAADdAAAADwAAAGRycy9kb3ducmV2LnhtbESPT2vCQBTE7wW/w/IEb3VjJRqjq0hR&#10;bG+tf8DjI/tMFrNvQ3bV+O27hUKPw8z8hlmsOluLO7XeOFYwGiYgiAunDZcKjoftawbCB2SNtWNS&#10;8CQPq2XvZYG5dg/+pvs+lCJC2OeooAqhyaX0RUUW/dA1xNG7uNZiiLItpW7xEeG2lm9JMpEWDceF&#10;Cht6r6i47m9Wgfma7NLP6Wl2kptdGJ2za2bsUalBv1vPQQTqwn/4r/2hFYzTaQq/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pVL4rGAAAA3QAAAA8AAAAAAAAA&#10;AAAAAAAAoQIAAGRycy9kb3ducmV2LnhtbFBLBQYAAAAABAAEAPkAAACUAwAAAAA=&#10;" strokeweight="0"/>
                    <v:line id="Line 11973" o:spid="_x0000_s2197" style="position:absolute;flip:x;visibility:visible;mso-wrap-style:square" from="5411,2594" to="5420,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vGuscAAADdAAAADwAAAGRycy9kb3ducmV2LnhtbESPQWsCMRSE70L/Q3iF3jTbSrVsjSIt&#10;llJQ0erB23Pzuru4eVmS6Kb/vikIHoeZ+YaZzKJpxIWcry0reBxkIIgLq2suFey+F/0XED4ga2ws&#10;k4Jf8jCb3vUmmGvb8YYu21CKBGGfo4IqhDaX0hcVGfQD2xIn78c6gyFJV0rtsEtw08inLBtJgzWn&#10;hQpbequoOG3PRsFmNeaj+zjHUzx2y/VhX37t3+dKPdzH+SuIQDHcwtf2p1YwfB6P4P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e8a6xwAAAN0AAAAPAAAAAAAA&#10;AAAAAAAAAKECAABkcnMvZG93bnJldi54bWxQSwUGAAAAAAQABAD5AAAAlQMAAAAA&#10;" strokeweight="0"/>
                    <v:line id="Line 11974" o:spid="_x0000_s2198" style="position:absolute;flip:x y;visibility:visible;mso-wrap-style:square" from="5464,2601" to="5468,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PcFMQAAADdAAAADwAAAGRycy9kb3ducmV2LnhtbESPQWsCMRSE74X+h/CEXopmbakrq1GK&#10;1CK9da33x+a5WUxeliTV9d83BcHjMPPNMMv14Kw4U4idZwXTSQGCuPG641bBz347noOICVmj9UwK&#10;rhRhvXp8WGKl/YW/6VynVuQSjhUqMCn1lZSxMeQwTnxPnL2jDw5TlqGVOuAllzsrX4piJh12nBcM&#10;9rQx1JzqX6fgtTzsdyf7bL620ZmPT1s3s3BV6mk0vC9AJBrSPXyjdzpzb2UJ/2/yE5C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E9wUxAAAAN0AAAAPAAAAAAAAAAAA&#10;AAAAAKECAABkcnMvZG93bnJldi54bWxQSwUGAAAAAAQABAD5AAAAkgMAAAAA&#10;" strokeweight="0"/>
                    <v:shape id="Freeform 11975" o:spid="_x0000_s2199" style="position:absolute;left:5304;top:2399;width:161;height:32;visibility:visible;mso-wrap-style:square;v-text-anchor:top" coordsize="646,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WbasMA&#10;AADdAAAADwAAAGRycy9kb3ducmV2LnhtbERPyW7CMBC9V+IfrEHqpSIOXQAFDKoqKsGxwAcM8WSB&#10;eJzGxkn/Hh+Qenx6+2ozmEYE6lxtWcE0SUEQ51bXXCo4Hb8nCxDOI2tsLJOCP3KwWY+eVphp2/MP&#10;hYMvRQxhl6GCyvs2k9LlFRl0iW2JI1fYzqCPsCul7rCP4aaRr2k6kwZrjg0VtvRVUX493IyCl/5y&#10;rY/bdL8dfov3XbiF834WlHoeD59LEJ4G/y9+uHdawdvHPM6Nb+ITk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9WbasMAAADdAAAADwAAAAAAAAAAAAAAAACYAgAAZHJzL2Rv&#10;d25yZXYueG1sUEsFBgAAAAAEAAQA9QAAAIgDAAAAAA==&#10;" path="m,105r94,15l190,126r95,-5l380,106,472,80,562,45,646,e" filled="f" strokeweight="0">
                      <v:path arrowok="t" o:connecttype="custom" o:connectlocs="0,1;0,1;1,1;1,1;1,1;2,0;2,0;2,0" o:connectangles="0,0,0,0,0,0,0,0"/>
                      <o:lock v:ext="edit" aspectratio="t"/>
                    </v:shape>
                    <v:shape id="Freeform 11976" o:spid="_x0000_s2200" style="position:absolute;left:5284;top:2488;width:237;height:44;visibility:visible;mso-wrap-style:square;v-text-anchor:top" coordsize="948,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n7HMYA&#10;AADdAAAADwAAAGRycy9kb3ducmV2LnhtbESPQUvDQBSE74L/YXlCb3ajRWvTbkOwFLUXaVR6fWRf&#10;ssHs23R3beO/dwXB4zAz3zCrYrS9OJEPnWMFN9MMBHHtdMetgve37fUDiBCRNfaOScE3BSjWlxcr&#10;zLU7855OVWxFgnDIUYGJccilDLUhi2HqBuLkNc5bjEn6VmqP5wS3vbzNsntpseO0YHCgR0P1Z/Vl&#10;FVTNi1v43eajHZ6a0nSvsx0eD0pNrsZyCSLSGP/Df+1nrWB2N1/A75v0B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An7HMYAAADdAAAADwAAAAAAAAAAAAAAAACYAgAAZHJz&#10;L2Rvd25yZXYueG1sUEsFBgAAAAAEAAQA9QAAAIsDAAAAAA==&#10;" path="m,152r130,18l263,177r132,-5l523,157,646,132,759,96,861,52,948,e" filled="f" strokeweight="0">
                      <v:path arrowok="t" o:connecttype="custom" o:connectlocs="0,0;1,0;1,1;2,1;2,0;3,0;3,0;4,0;4,0" o:connectangles="0,0,0,0,0,0,0,0,0"/>
                      <o:lock v:ext="edit" aspectratio="t"/>
                    </v:shape>
                    <v:shape id="Freeform 11977" o:spid="_x0000_s2201" style="position:absolute;left:5284;top:2425;width:20;height:101;visibility:visible;mso-wrap-style:square;v-text-anchor:top" coordsize="79,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nivMIA&#10;AADdAAAADwAAAGRycy9kb3ducmV2LnhtbERPTU/CQBC9m/AfNkPCxcgWDAYrC0GJgXATjeexO3Yb&#10;urOlO9Dy79mDiceX971Y9b5WF2pjFdjAZJyBIi6Crbg08PX5/jAHFQXZYh2YDFwpwmo5uFtgbkPH&#10;H3Q5SKlSCMccDTiRJtc6Fo48xnFoiBP3G1qPkmBbattil8J9radZ9qQ9VpwaHDb05qg4Hs7ewP2m&#10;28vx9PPtn/WOXksn22ZijRkN+/ULKKFe/sV/7p018Dibp/3pTXoCe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2eK8wgAAAN0AAAAPAAAAAAAAAAAAAAAAAJgCAABkcnMvZG93&#10;bnJldi54bWxQSwUGAAAAAAQABAD1AAAAhwMAAAAA&#10;" path="m,402l13,367,27,324,40,274,52,220,70,105,76,51,79,e" filled="f" strokeweight="0">
                      <v:path arrowok="t" o:connecttype="custom" o:connectlocs="0,2;0,2;0,1;0,1;0,1;0,1;0,0;0,0" o:connectangles="0,0,0,0,0,0,0,0"/>
                      <o:lock v:ext="edit" aspectratio="t"/>
                    </v:shape>
                    <v:shape id="Freeform 11978" o:spid="_x0000_s2202" style="position:absolute;left:5267;top:2425;width:17;height:101;visibility:visible;mso-wrap-style:square;v-text-anchor:top" coordsize="70,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k6gccA&#10;AADdAAAADwAAAGRycy9kb3ducmV2LnhtbESPQWvCQBSE7wX/w/IKvdWNjbYhdRWRCupBqBVzfc2+&#10;JsHs25DdxuTfu0Khx2FmvmHmy97UoqPWVZYVTMYRCOLc6ooLBaevzXMCwnlkjbVlUjCQg+Vi9DDH&#10;VNsrf1J39IUIEHYpKii9b1IpXV6SQTe2DXHwfmxr0AfZFlK3eA1wU8uXKHqVBisOCyU2tC4pvxx/&#10;jYLzepju/GE/22d60B9x9n0Zmjelnh771TsIT73/D/+1t1pBPEsmcH8TnoB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1ZOoHHAAAA3QAAAA8AAAAAAAAAAAAAAAAAmAIAAGRy&#10;cy9kb3ducmV2LnhtbFBLBQYAAAAABAAEAPUAAACMAwAAAAA=&#10;" path="m,l,52r3,54l17,221r12,55l41,326r14,44l70,405e" filled="f" strokeweight="0">
                      <v:path arrowok="t" o:connecttype="custom" o:connectlocs="0,0;0,0;0,0;0,1;0,1;0,1;0,1;0,1" o:connectangles="0,0,0,0,0,0,0,0"/>
                      <o:lock v:ext="edit" aspectratio="t"/>
                    </v:shape>
                    <v:shape id="Freeform 11979" o:spid="_x0000_s2203" style="position:absolute;left:5267;top:2423;width:37;height:2;visibility:visible;mso-wrap-style:square;v-text-anchor:top" coordsize="14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OhcMMA&#10;AADdAAAADwAAAGRycy9kb3ducmV2LnhtbESPT4vCMBTE7wt+h/AEb2vaim7pmhYRBC8e/HPx9kje&#10;tmWbl9JErd/eLCx4HGbmN8y6Gm0n7jT41rGCdJ6AINbOtFwruJx3nzkIH5ANdo5JwZM8VOXkY42F&#10;cQ8+0v0UahEh7AtU0ITQF1J63ZBFP3c9cfR+3GAxRDnU0gz4iHDbySxJVtJiy3GhwZ62Denf080q&#10;aK9GJ9pl3qTp1y5nebDhfFBqNh033yACjeEd/m/vjYLFMs/g7018ArJ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OhcMMAAADdAAAADwAAAAAAAAAAAAAAAACYAgAAZHJzL2Rv&#10;d25yZXYueG1sUEsFBgAAAAAEAAQA9QAAAIgDAAAAAA==&#10;" path="m149,8l74,,,5e" filled="f" strokeweight="0">
                      <v:path arrowok="t" o:connecttype="custom" o:connectlocs="0,0;0,0;0,0" o:connectangles="0,0,0"/>
                      <o:lock v:ext="edit" aspectratio="t"/>
                    </v:shape>
                    <v:shape id="Freeform 11980" o:spid="_x0000_s2204" style="position:absolute;left:5495;top:2388;width:26;height:100;visibility:visible;mso-wrap-style:square;v-text-anchor:top" coordsize="103,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72gcQA&#10;AADdAAAADwAAAGRycy9kb3ducmV2LnhtbESPW4vCMBSE3xf8D+EIvq2pl5XSNYp4AXGf1orPh+bY&#10;FJuT0kSt/94IC/s4zMw3zHzZ2VrcqfWVYwWjYQKCuHC64lLBKd99piB8QNZYOyYFT/KwXPQ+5php&#10;9+Bfuh9DKSKEfYYKTAhNJqUvDFn0Q9cQR+/iWoshyraUusVHhNtajpNkJi1WHBcMNrQ2VFyPN6vg&#10;B800nz3TfDvlzXlTHq7nanxSatDvVt8gAnXhP/zX3msFk690Au838QnIx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u9oHEAAAA3QAAAA8AAAAAAAAAAAAAAAAAmAIAAGRycy9k&#10;b3ducmV2LnhtbFBLBQYAAAAABAAEAPUAAACJAwAAAAA=&#10;" path="m103,401l82,366,61,324,43,274,28,221,16,164,7,107,1,52,,e" filled="f" strokeweight="0">
                      <v:path arrowok="t" o:connecttype="custom" o:connectlocs="1,1;0,1;0,1;0,1;0,1;0,0;0,0;0,0;0,0" o:connectangles="0,0,0,0,0,0,0,0,0"/>
                      <o:lock v:ext="edit" aspectratio="t"/>
                    </v:shape>
                    <v:shape id="Freeform 11981" o:spid="_x0000_s2205" style="position:absolute;left:5465;top:2399;width:56;height:89;visibility:visible;mso-wrap-style:square;v-text-anchor:top" coordsize="223,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4KmMUA&#10;AADdAAAADwAAAGRycy9kb3ducmV2LnhtbESPQYvCMBSE74L/ITxhL6JpXRWtRpGiIHtbFb0+mmdb&#10;bF5qk9XuvzfCwh6HmfmGWa5bU4kHNa60rCAeRiCIM6tLzhWcjrvBDITzyBory6TglxysV93OEhNt&#10;n/xNj4PPRYCwS1BB4X2dSOmyggy6oa2Jg3e1jUEfZJNL3eAzwE0lR1E0lQZLDgsF1pQWlN0OP0ZB&#10;GtuN75/PcUWX+2S/7X/NU3dX6qPXbhYgPLX+P/zX3msFn5PZGN5vwhOQq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TgqYxQAAAN0AAAAPAAAAAAAAAAAAAAAAAJgCAABkcnMv&#10;ZG93bnJldi54bWxQSwUGAAAAAAQABAD1AAAAigMAAAAA&#10;" path="m,l3,51r13,52l36,156r27,50l97,253r39,42l178,328r45,27e" filled="f" strokeweight="0">
                      <v:path arrowok="t" o:connecttype="custom" o:connectlocs="0,0;0,0;0,1;0,1;0,1;1,1;1,1;1,1;1,2" o:connectangles="0,0,0,0,0,0,0,0,0"/>
                      <o:lock v:ext="edit" aspectratio="t"/>
                    </v:shape>
                    <v:line id="Line 11982" o:spid="_x0000_s2206" style="position:absolute;flip:x y;visibility:visible;mso-wrap-style:square" from="5438,2579" to="5440,2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iX38QAAADdAAAADwAAAGRycy9kb3ducmV2LnhtbESPT2sCMRTE7wW/Q3hCL0WzrfiH1Sil&#10;VJHeXPX+2Dw3i8nLkqS6fvumUOhxmPnNMKtN76y4UYitZwWv4wIEce11y42C03E7WoCICVmj9UwK&#10;HhRhsx48rbDU/s4HulWpEbmEY4kKTEpdKWWsDTmMY98RZ+/ig8OUZWikDnjP5c7Kt6KYSYct5wWD&#10;HX0Yqq/Vt1MwmZ+P+6t9MV/b6Mznzlb1LDyUeh7270sQifr0H/6j9zpz08UUft/kJyD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WJffxAAAAN0AAAAPAAAAAAAAAAAA&#10;AAAAAKECAABkcnMvZG93bnJldi54bWxQSwUGAAAAAAQABAD5AAAAkgMAAAAA&#10;" strokeweight="0"/>
                    <v:shape id="Freeform 11983" o:spid="_x0000_s2207" style="position:absolute;left:5465;top:2388;width:30;height:11;visibility:visible;mso-wrap-style:square;v-text-anchor:top" coordsize="120,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CccYA&#10;AADdAAAADwAAAGRycy9kb3ducmV2LnhtbESPQWvCQBSE7wX/w/KE3urGSkOIriK20iL0oObg8ZF9&#10;JjHZt2l2o+m/7woFj8PMfMMsVoNpxJU6V1lWMJ1EIIhzqysuFGTH7UsCwnlkjY1lUvBLDlbL0dMC&#10;U21vvKfrwRciQNilqKD0vk2ldHlJBt3EtsTBO9vOoA+yK6Tu8BbgppGvURRLgxWHhRJb2pSU14fe&#10;KPh4//68ZFz/7JKTifs+WVdZXSj1PB7WcxCeBv8I/7e/tILZWxLD/U14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CccYAAADdAAAADwAAAAAAAAAAAAAAAACYAgAAZHJz&#10;L2Rvd25yZXYueG1sUEsFBgAAAAAEAAQA9QAAAIsDAAAAAA==&#10;" path="m120,l58,17,,46e" filled="f" strokeweight="0">
                      <v:path arrowok="t" o:connecttype="custom" o:connectlocs="1,0;0,0;0,0" o:connectangles="0,0,0"/>
                      <o:lock v:ext="edit" aspectratio="t"/>
                    </v:shape>
                    <v:shape id="Freeform 11984" o:spid="_x0000_s2208" style="position:absolute;left:5645;top:2513;width:143;height:85;visibility:visible;mso-wrap-style:square;v-text-anchor:top" coordsize="569,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MXCsYA&#10;AADdAAAADwAAAGRycy9kb3ducmV2LnhtbESPQWvCQBSE74X+h+UVvNVNFWuIrqKC0lJQjOL5kX1N&#10;0mbfxt1V03/fLRQ8DjPzDTOdd6YRV3K+tqzgpZ+AIC6srrlUcDysn1MQPiBrbCyTgh/yMJ89Pkwx&#10;0/bGe7rmoRQRwj5DBVUIbSalLyoy6Pu2JY7ep3UGQ5SulNrhLcJNIwdJ8ioN1hwXKmxpVVHxnV+M&#10;gnEi881ptDyum6/dmVz9sX1fOKV6T91iAiJQF+7h//abVjAcpWP4exOfgJ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MXCsYAAADdAAAADwAAAAAAAAAAAAAAAACYAgAAZHJz&#10;L2Rvd25yZXYueG1sUEsFBgAAAAAEAAQA9QAAAIsDAAAAAA==&#10;" path="m77,304r68,22l221,338r78,1l375,330r68,-19l499,283r42,-35l565,208r4,-43l555,124,521,84,471,50,408,24,335,8,258,,181,4,108,18,45,41,,69e" filled="f" strokeweight="0">
                      <v:path arrowok="t" o:connecttype="custom" o:connectlocs="0,1;1,1;1,1;1,1;2,1;2,1;2,1;2,1;2,1;2,1;2,1;2,0;2,0;2,0;1,0;1,0;1,0;1,0;0,0;0,0" o:connectangles="0,0,0,0,0,0,0,0,0,0,0,0,0,0,0,0,0,0,0,0"/>
                      <o:lock v:ext="edit" aspectratio="t"/>
                    </v:shape>
                    <v:shape id="Freeform 11985" o:spid="_x0000_s2209" style="position:absolute;left:5658;top:2562;width:136;height:44;visibility:visible;mso-wrap-style:square;v-text-anchor:top" coordsize="543,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vkxMAA&#10;AADdAAAADwAAAGRycy9kb3ducmV2LnhtbERPy4rCMBTdC/5DuII7TdVRpBpFBZnZiQ/o9tpc22Jz&#10;U5po27+fLASXh/Neb1tTijfVrrCsYDKOQBCnVhecKbhdj6MlCOeRNZaWSUFHDrabfm+NsbYNn+l9&#10;8ZkIIexiVJB7X8VSujQng25sK+LAPWxt0AdYZ1LX2IRwU8ppFC2kwYJDQ44VHXJKn5eXUXA+di96&#10;JM0vmet93yUn/EmqhVLDQbtbgfDU+q/44/7TCmbzZZgb3oQn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2vkxMAAAADdAAAADwAAAAAAAAAAAAAAAACYAgAAZHJzL2Rvd25y&#10;ZXYueG1sUEsFBgAAAAAEAAQA9QAAAIUDAAAAAA==&#10;" path="m543,r-3,26l521,67r-35,36l434,135r-63,23l298,174r-77,5l143,175,67,159,,137e" filled="f" strokeweight="0">
                      <v:path arrowok="t" o:connecttype="custom" o:connectlocs="2,0;2,0;2,0;2,0;2,0;2,0;1,1;1,1;1,1;0,0;0,0" o:connectangles="0,0,0,0,0,0,0,0,0,0,0"/>
                      <o:lock v:ext="edit" aspectratio="t"/>
                    </v:shape>
                    <v:shape id="Freeform 11986" o:spid="_x0000_s2210" style="position:absolute;left:5667;top:2585;width:3;height:3;visibility:visible;mso-wrap-style:square;v-text-anchor:top" coordsize="1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db8cA&#10;AADdAAAADwAAAGRycy9kb3ducmV2LnhtbESPQWsCMRSE70L/Q3iFXkrN2lJJt0YRtVIvQrXQHh+b&#10;193F5GXZRHftr2+EgsdhZr5hJrPeWXGiNtSeNYyGGQjiwpuaSw2f+7cHBSJEZIPWM2k4U4DZ9GYw&#10;wdz4jj/otIulSBAOOWqoYmxyKUNRkcMw9A1x8n586zAm2ZbStNgluLPyMcvG0mHNaaHChhYVFYfd&#10;0WnYrOy33ezXzdd8i8t71ak6/iqt7277+SuISH28hv/b70bD07N6gcub9ATk9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2anW/HAAAA3QAAAA8AAAAAAAAAAAAAAAAAmAIAAGRy&#10;cy9kb3ducmV2LnhtbFBLBQYAAAAABAAEAPUAAACMAwAAAAA=&#10;" path="m,11l8,8,12,e" filled="f" strokeweight="0">
                      <v:path arrowok="t" o:connecttype="custom" o:connectlocs="0,0;0,0;0,0" o:connectangles="0,0,0"/>
                      <o:lock v:ext="edit" aspectratio="t"/>
                    </v:shape>
                    <v:line id="Line 11987" o:spid="_x0000_s2211" style="position:absolute;flip:y;visibility:visible;mso-wrap-style:square" from="5667,2566" to="5668,2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Idr8UAAADdAAAADwAAAGRycy9kb3ducmV2LnhtbERPy2oCMRTdF/oP4Qrd1Ywt9TE1iigt&#10;RVBR66K76+R2ZnByMyTRSf++WRS6PJz3dB5NI27kfG1ZwaCfgSAurK65VPB5fHscg/ABWWNjmRT8&#10;kIf57P5uirm2He/pdgilSCHsc1RQhdDmUvqiIoO+b1vixH1bZzAk6EqpHXYp3DTyKcuG0mDNqaHC&#10;lpYVFZfD1SjYb0d8du/XeInnbrP7OpXr02qh1EMvLl5BBIrhX/zn/tAKnl8maX96k56A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Idr8UAAADdAAAADwAAAAAAAAAA&#10;AAAAAAChAgAAZHJzL2Rvd25yZXYueG1sUEsFBgAAAAAEAAQA+QAAAJMDAAAAAA==&#10;" strokeweight="0"/>
                    <v:line id="Line 11988" o:spid="_x0000_s2212" style="position:absolute;flip:y;visibility:visible;mso-wrap-style:square" from="5670,2563" to="5671,2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64NMgAAADdAAAADwAAAGRycy9kb3ducmV2LnhtbESPT0sDMRTE74LfIbyCN5utom3XpqUo&#10;ight6b+Dt9fN6+7SzcuSpN347Y0g9DjMzG+YySyaRlzI+dqygkE/A0FcWF1zqWC3fb8fgfABWWNj&#10;mRT8kIfZ9PZmgrm2Ha/psgmlSBD2OSqoQmhzKX1RkUHfty1x8o7WGQxJulJqh12Cm0Y+ZNmzNFhz&#10;WqiwpdeKitPmbBSsl0M+uI9zPMVDt1h978uv/dtcqbtenL+ACBTDNfzf/tQKHp/GA/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p64NMgAAADdAAAADwAAAAAA&#10;AAAAAAAAAAChAgAAZHJzL2Rvd25yZXYueG1sUEsFBgAAAAAEAAQA+QAAAJYDAAAAAA==&#10;" strokeweight="0"/>
                    <v:line id="Line 11989" o:spid="_x0000_s2213" style="position:absolute;flip:x y;visibility:visible;mso-wrap-style:square" from="5794,2562" to="5800,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iZdsQAAADdAAAADwAAAGRycy9kb3ducmV2LnhtbESPQWsCMRSE74X+h/AEL0WzVWrtapQi&#10;WsRbV70/Nq+bxeRlSVJd/31TKPQ4zHwzzHLdOyuuFGLrWcHzuABBXHvdcqPgdNyN5iBiQtZoPZOC&#10;O0VYrx4fllhqf+NPulapEbmEY4kKTEpdKWWsDTmMY98RZ+/LB4cpy9BIHfCWy52Vk6KYSYct5wWD&#10;HW0M1Zfq2ymYvp6P+4t9ModddGb7Yat6Fu5KDQf9+wJEoj79h//ovc7cy9sEft/kJ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aJl2xAAAAN0AAAAPAAAAAAAAAAAA&#10;AAAAAKECAABkcnMvZG93bnJldi54bWxQSwUGAAAAAAQABAD5AAAAkgMAAAAA&#10;" strokeweight="0"/>
                    <v:shape id="Freeform 11990" o:spid="_x0000_s2214" style="position:absolute;left:5658;top:2589;width:6;height:7;visibility:visible;mso-wrap-style:square;v-text-anchor:top" coordsize="25,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efRMMA&#10;AADdAAAADwAAAGRycy9kb3ducmV2LnhtbESP0WrCQBRE3wv+w3IF3+qmmopNXUUFIY9t9AMu2Ws2&#10;NXs3ZNcY/94VhD4OM3OGWW0G24ieOl87VvAxTUAQl07XXCk4HQ/vSxA+IGtsHJOCO3nYrEdvK8y0&#10;u/Ev9UWoRISwz1CBCaHNpPSlIYt+6lri6J1dZzFE2VVSd3iLcNvIWZIspMWa44LBlvaGyktxtQp+&#10;9D03af83o3PhDsfdJe9TTJWajIftN4hAQ/gPv9q5VjD//JrD8018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IefRMMAAADdAAAADwAAAAAAAAAAAAAAAACYAgAAZHJzL2Rv&#10;d25yZXYueG1sUEsFBgAAAAAEAAQA9QAAAIgDAAAAAA==&#10;" path="m,29l3,20,9,12,25,e" filled="f" strokeweight="0">
                      <v:path arrowok="t" o:connecttype="custom" o:connectlocs="0,0;0,0;0,0;0,0" o:connectangles="0,0,0,0"/>
                      <o:lock v:ext="edit" aspectratio="t"/>
                    </v:shape>
                    <v:line id="Line 11991" o:spid="_x0000_s2215" style="position:absolute;flip:y;visibility:visible;mso-wrap-style:square" from="5664,2588" to="5667,2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kbrMkAAADdAAAADwAAAGRycy9kb3ducmV2LnhtbESPW2sCMRSE3wv9D+EU+qbZXrx0axRp&#10;sRTBFm196Ntxc7q7uDlZkujGf98IQh+HmfmGmcyiacSRnK8tK7jrZyCIC6trLhV8fy16YxA+IGts&#10;LJOCE3mYTa+vJphr2/GajptQigRhn6OCKoQ2l9IXFRn0fdsSJ+/XOoMhSVdK7bBLcNPI+ywbSoM1&#10;p4UKW3qpqNhvDkbB+mPEO/d2iPu461afP9tyuX2dK3V7E+fPIALF8B++tN+1gofB0yOc36QnIKd/&#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7pG6zJAAAA3QAAAA8AAAAA&#10;AAAAAAAAAAAAoQIAAGRycy9kb3ducmV2LnhtbFBLBQYAAAAABAAEAPkAAACXAwAAAAA=&#10;" strokeweight="0"/>
                    <v:shape id="Freeform 11992" o:spid="_x0000_s2216" style="position:absolute;left:5799;top:2744;width:7;height:5;visibility:visible;mso-wrap-style:square;v-text-anchor:top" coordsize="2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6gosMA&#10;AADdAAAADwAAAGRycy9kb3ducmV2LnhtbESPT4vCMBTE74LfITxhb5qq22WtRhFhYa/VgtdH8/oH&#10;m5fQxLb77TcLCx6HmfkNczhNphMD9b61rGC9SkAQl1a3XCsobl/LTxA+IGvsLJOCH/JwOs5nB8y0&#10;HTmn4RpqESHsM1TQhOAyKX3ZkEG/so44epXtDYYo+1rqHscIN53cJMmHNNhyXGjQ0aWh8nF9GgW8&#10;fV9XSXFxu/GckytwyNN7pdTbYjrvQQSawiv83/7WCrbpLoW/N/EJyOM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6gosMAAADdAAAADwAAAAAAAAAAAAAAAACYAgAAZHJzL2Rv&#10;d25yZXYueG1sUEsFBgAAAAAEAAQA9QAAAIgDAAAAAA==&#10;" path="m28,19l25,16,,e" filled="f" strokeweight="0">
                      <v:path arrowok="t" o:connecttype="custom" o:connectlocs="0,0;0,0;0,0" o:connectangles="0,0,0"/>
                      <o:lock v:ext="edit" aspectratio="t"/>
                    </v:shape>
                    <v:shape id="Freeform 11993" o:spid="_x0000_s2217" style="position:absolute;left:5668;top:2563;width:3;height:3;visibility:visible;mso-wrap-style:square;v-text-anchor:top"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p+KsUA&#10;AADdAAAADwAAAGRycy9kb3ducmV2LnhtbESPQWvCQBSE74X+h+UVvNWNkQaNrlICAU+Fpnp/Zp9J&#10;TPZtml017a/vCkKPw8x8w6y3o+nElQbXWFYwm0YgiEurG64U7L/y1wUI55E1dpZJwQ852G6en9aY&#10;anvjT7oWvhIBwi5FBbX3fSqlK2sy6Ka2Jw7eyQ4GfZBDJfWAtwA3nYyjKJEGGw4LNfaU1VS2xcUo&#10;yI6xbNuPKs5nh19z0Ofvo7Go1ORlfF+B8DT6//CjvdMK5m/LBO5vwhO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en4qxQAAAN0AAAAPAAAAAAAAAAAAAAAAAJgCAABkcnMv&#10;ZG93bnJldi54bWxQSwUGAAAAAAQABAD1AAAAigMAAAAA&#10;" path="m,11l7,7,11,e" filled="f" strokeweight="0">
                      <v:path arrowok="t" o:connecttype="custom" o:connectlocs="0,0;0,0;0,0" o:connectangles="0,0,0"/>
                      <o:lock v:ext="edit" aspectratio="t"/>
                    </v:shape>
                    <v:shape id="Freeform 11994" o:spid="_x0000_s2218" style="position:absolute;left:5653;top:2383;width:44;height:3;visibility:visible;mso-wrap-style:square;v-text-anchor:top" coordsize="17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r7CcUA&#10;AADdAAAADwAAAGRycy9kb3ducmV2LnhtbESPS4sCMRCE7wv+h9CCtzWjsqOORhFxYWFPPhCPzaTn&#10;5aQzTKLO/vuNIHgsquorarnuTC3u1LrSsoLRMAJBnFpdcq7gdPz+nIFwHlljbZkU/JGD9ar3scRE&#10;2wfv6X7wuQgQdgkqKLxvEildWpBBN7QNcfAy2xr0Qba51C0+AtzUchxFsTRYclgosKFtQen1cDMK&#10;dtXumO0v2SyPf7s4rqpzmdVGqUG/2yxAeOr8O/xq/2gFk6/5FJ5vwhO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qvsJxQAAAN0AAAAPAAAAAAAAAAAAAAAAAJgCAABkcnMv&#10;ZG93bnJldi54bWxQSwUGAAAAAAQABAD1AAAAigMAAAAA&#10;" path="m177,10l89,1,,e" filled="f" strokeweight="0">
                      <v:path arrowok="t" o:connecttype="custom" o:connectlocs="1,0;0,0;0,0" o:connectangles="0,0,0"/>
                      <o:lock v:ext="edit" aspectratio="t"/>
                    </v:shape>
                    <v:line id="Line 11995" o:spid="_x0000_s2219" style="position:absolute;visibility:visible;mso-wrap-style:square" from="5658,2424" to="5688,2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hm7sMAAADdAAAADwAAAGRycy9kb3ducmV2LnhtbERPz2vCMBS+C/4P4Qm7zVSHWjtjkbHR&#10;7aZOYcdH89YGm5fSZG333y+HgceP7/cuH20jeuq8caxgMU9AEJdOG64UXD7fHlMQPiBrbByTgl/y&#10;kO+nkx1m2g18ov4cKhFD2GeooA6hzaT0ZU0W/dy1xJH7dp3FEGFXSd3hEMNtI5dJspYWDceGGlt6&#10;qam8nX+sAnNcF6uPzXV7la9FWHylt9TYi1IPs/HwDCLQGO7if/e7VvC02sa58U18An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RYZu7DAAAA3QAAAA8AAAAAAAAAAAAA&#10;AAAAoQIAAGRycy9kb3ducmV2LnhtbFBLBQYAAAAABAAEAPkAAACRAwAAAAA=&#10;" strokeweight="0"/>
                    <v:shape id="Freeform 11996" o:spid="_x0000_s2220" style="position:absolute;left:5669;top:2426;width:19;height:38;visibility:visible;mso-wrap-style:square;v-text-anchor:top" coordsize="7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bH9MUA&#10;AADdAAAADwAAAGRycy9kb3ducmV2LnhtbESPzW7CMBCE75V4B2srcStO+WtJMSggqOCWUtrzKt4m&#10;EfE6ig24b19XQuI4mplvNPNlMI24UOdqywqeBwkI4sLqmksFx8/t0ysI55E1NpZJwS85WC56D3NM&#10;tb3yB10OvhQRwi5FBZX3bSqlKyoy6Aa2JY7ej+0M+ii7UuoOrxFuGjlMkqk0WHNcqLCldUXF6XA2&#10;CvZ5pnFztKss7N9z/HoJ4+9ipVT/MWRvIDwFfw/f2jutYDSZzeD/TX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Nsf0xQAAAN0AAAAPAAAAAAAAAAAAAAAAAJgCAABkcnMv&#10;ZG93bnJldi54bWxQSwUGAAAAAAQABAD1AAAAigMAAAAA&#10;" path="m,151l20,123,40,87,57,46,74,e" filled="f" strokeweight="0">
                      <v:path arrowok="t" o:connecttype="custom" o:connectlocs="0,1;0,1;0,1;0,0;0,0" o:connectangles="0,0,0,0,0"/>
                      <o:lock v:ext="edit" aspectratio="t"/>
                    </v:shape>
                    <v:shape id="Freeform 11997" o:spid="_x0000_s2221" style="position:absolute;left:5661;top:2527;width:70;height:17;visibility:visible;mso-wrap-style:square;v-text-anchor:top" coordsize="27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la2cYA&#10;AADdAAAADwAAAGRycy9kb3ducmV2LnhtbERPy2oCMRTdC/5DuEI3oolWRKZG6QOLC7E6LUJ3l8l1&#10;ZuzkZjpJdfx7syi4PJz3fNnaSpyp8aVjDaOhAkGcOVNyruHrczWYgfAB2WDlmDRcycNy0e3MMTHu&#10;wns6pyEXMYR9ghqKEOpESp8VZNEPXU0cuaNrLIYIm1yaBi8x3FZyrNRUWiw5NhRY02tB2U/6ZzW8&#10;bQ+j1bXefBxetrvT5FuN+9Xvu9YPvfb5CUSgNtzF/+610fA4VXF/fBOf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Xla2cYAAADdAAAADwAAAAAAAAAAAAAAAACYAgAAZHJz&#10;L2Rvd25yZXYueG1sUEsFBgAAAAAEAAQA9QAAAIsDAAAAAA==&#10;" path="m278,14l220,1,161,,103,13,48,36,,70e" filled="f" strokeweight="0">
                      <v:path arrowok="t" o:connecttype="custom" o:connectlocs="1,0;1,0;1,0;1,0;0,0;0,0" o:connectangles="0,0,0,0,0,0"/>
                      <o:lock v:ext="edit" aspectratio="t"/>
                    </v:shape>
                    <v:shape id="Freeform 11998" o:spid="_x0000_s2222" style="position:absolute;left:5646;top:2550;width:22;height:16;visibility:visible;mso-wrap-style:square;v-text-anchor:top" coordsize="85,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LJZsQA&#10;AADdAAAADwAAAGRycy9kb3ducmV2LnhtbESPQWvCQBSE7wX/w/KE3uomFSREV5FItQo9GL14e2Sf&#10;STD7NmRXk/77riD0OMzMN8xiNZhGPKhztWUF8SQCQVxYXXOp4Hz6+khAOI+ssbFMCn7JwWo5eltg&#10;qm3PR3rkvhQBwi5FBZX3bSqlKyoy6Ca2JQ7e1XYGfZBdKXWHfYCbRn5G0UwarDksVNhSVlFxy+9G&#10;QWI2Wb/lLD70jd3llx+3t0mh1Pt4WM9BeBr8f/jV/tYKprMohueb8AT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iyWbEAAAA3QAAAA8AAAAAAAAAAAAAAAAAmAIAAGRycy9k&#10;b3ducmV2LnhtbFBLBQYAAAAABAAEAPUAAACJAwAAAAA=&#10;" path="m85,64l81,40,69,18,48,4,24,,,5e" filled="f" strokeweight="0">
                      <v:path arrowok="t" o:connecttype="custom" o:connectlocs="1,0;0,0;0,0;0,0;0,0;0,0" o:connectangles="0,0,0,0,0,0"/>
                      <o:lock v:ext="edit" aspectratio="t"/>
                    </v:shape>
                    <v:shape id="Freeform 11999" o:spid="_x0000_s2223" style="position:absolute;left:5663;top:2529;width:72;height:18;visibility:visible;mso-wrap-style:square;v-text-anchor:top" coordsize="28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nJEsYA&#10;AADdAAAADwAAAGRycy9kb3ducmV2LnhtbESPQWvCQBSE7wX/w/KEXkrdaEFKdJWqLXiyGMXzM/tM&#10;YrNvQ3ZNor/eFQoeh5n5hpnOO1OKhmpXWFYwHEQgiFOrC84U7Hc/758gnEfWWFomBVdyMJ/1XqYY&#10;a9vylprEZyJA2MWoIPe+iqV0aU4G3cBWxME72dqgD7LOpK6xDXBTylEUjaXBgsNCjhUtc0r/kotR&#10;0G6+z4f97/Xyttgd13RKVstmdVPqtd99TUB46vwz/N9eawUf42gEjzfhCcjZ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SnJEsYAAADdAAAADwAAAAAAAAAAAAAAAACYAgAAZHJz&#10;L2Rvd25yZXYueG1sUEsFBgAAAAAEAAQA9QAAAIsDAAAAAA==&#10;" path="m285,16l237,4,183,,130,3,82,14,41,32,11,55,,72e" filled="f" strokeweight="0">
                      <v:path arrowok="t" o:connecttype="custom" o:connectlocs="1,0;1,0;1,0;1,0;0,0;0,0;0,0;0,0" o:connectangles="0,0,0,0,0,0,0,0"/>
                      <o:lock v:ext="edit" aspectratio="t"/>
                    </v:shape>
                    <v:shape id="Freeform 12000" o:spid="_x0000_s2224" style="position:absolute;left:5663;top:2539;width:8;height:6;visibility:visible;mso-wrap-style:square;v-text-anchor:top" coordsize="32,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vIsscA&#10;AADdAAAADwAAAGRycy9kb3ducmV2LnhtbESP0WrCQBRE3wv+w3KFvkizMbYiMatYwVKoPtT6AZfs&#10;NRvN3g3ZVdN+fbcg9HGYmTNMsextI67U+dqxgnGSgiAuna65UnD42jzNQPiArLFxTAq+ycNyMXgo&#10;MNfuxp903YdKRAj7HBWYENpcSl8asugT1xJH7+g6iyHKrpK6w1uE20ZmaTqVFmuOCwZbWhsqz/uL&#10;VbB+DqOX/rX6eJtl5ue0O9i22WZKPQ771RxEoD78h+/td61gMk0n8PcmP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LyLLHAAAA3QAAAA8AAAAAAAAAAAAAAAAAmAIAAGRy&#10;cy9kb3ducmV2LnhtbFBLBQYAAAAABAAEAPUAAACMAwAAAAA=&#10;" path="m,27l7,19,32,e" filled="f" strokeweight="0">
                      <v:path arrowok="t" o:connecttype="custom" o:connectlocs="0,0;0,0;0,0" o:connectangles="0,0,0"/>
                      <o:lock v:ext="edit" aspectratio="t"/>
                    </v:shape>
                    <v:shape id="Freeform 12001" o:spid="_x0000_s2225" style="position:absolute;left:5663;top:2546;width:8;height:17;visibility:visible;mso-wrap-style:square;v-text-anchor:top" coordsize="28,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m2s8YA&#10;AADdAAAADwAAAGRycy9kb3ducmV2LnhtbESPQWvCQBSE7wX/w/IEb3WjFq0xGxFBLO1BtC14fGSf&#10;STD7NmbXJP333ULB4zAz3zDJujeVaKlxpWUFk3EEgjizuuRcwdfn7vkVhPPIGivLpOCHHKzTwVOC&#10;sbYdH6k9+VwECLsYFRTe17GULivIoBvbmjh4F9sY9EE2udQNdgFuKjmNork0WHJYKLCmbUHZ9XQ3&#10;Crrq1l7ey/3ksLDfy27xca/zMyk1GvabFQhPvX+E/9tvWsFsHr3A35vwBGT6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m2s8YAAADdAAAADwAAAAAAAAAAAAAAAACYAgAAZHJz&#10;L2Rvd25yZXYueG1sUEsFBgAAAAAEAAQA9QAAAIsDAAAAAA==&#10;" path="m28,68l27,47,23,29,14,13,,e" filled="f" strokeweight="0">
                      <v:path arrowok="t" o:connecttype="custom" o:connectlocs="0,0;0,0;0,0;0,0;0,0" o:connectangles="0,0,0,0,0"/>
                      <o:lock v:ext="edit" aspectratio="t"/>
                    </v:shape>
                    <v:shape id="Freeform 12002" o:spid="_x0000_s2226" style="position:absolute;left:5644;top:2512;width:62;height:17;visibility:visible;mso-wrap-style:square;v-text-anchor:top" coordsize="250,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RHJcUA&#10;AADdAAAADwAAAGRycy9kb3ducmV2LnhtbESPT4vCMBTE78J+h/CEvYimKv6hGmURhb2o6Hrx9mye&#10;TbF5KU3U7rffCMIeh5n5DTNfNrYUD6p94VhBv5eAIM6cLjhXcPrZdKcgfEDWWDomBb/kYbn4aM0x&#10;1e7JB3ocQy4ihH2KCkwIVSqlzwxZ9D1XEUfv6mqLIco6l7rGZ4TbUg6SZCwtFhwXDFa0MpTdjner&#10;YHOY7He83zbhtC7vw44008vZKPXZbr5mIAI14T/8bn9rBcNxMoLXm/g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FEclxQAAAN0AAAAPAAAAAAAAAAAAAAAAAJgCAABkcnMv&#10;ZG93bnJldi54bWxQSwUGAAAAAAQABAD1AAAAigMAAAAA&#10;" path="m250,l214,,178,4,111,18,80,27,50,38,,68e" filled="f" strokeweight="0">
                      <v:path arrowok="t" o:connecttype="custom" o:connectlocs="1,0;1,0;1,0;0,0;0,0;0,0;0,0" o:connectangles="0,0,0,0,0,0,0"/>
                      <o:lock v:ext="edit" aspectratio="t"/>
                    </v:shape>
                    <v:shape id="Freeform 12003" o:spid="_x0000_s2227" style="position:absolute;left:5619;top:2520;width:20;height:5;visibility:visible;mso-wrap-style:square;v-text-anchor:top" coordsize="8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YEmMcA&#10;AADdAAAADwAAAGRycy9kb3ducmV2LnhtbESPQWvCQBSE70L/w/IK3uqmkYYS3YgVhBw8tLYUvT2y&#10;zyQk+zbJrhr767uFgsdhZr5hlqvRtOJCg6stK3ieRSCIC6trLhV8fW6fXkE4j6yxtUwKbuRglT1M&#10;lphqe+UPuux9KQKEXYoKKu+7VEpXVGTQzWxHHLyTHQz6IIdS6gGvAW5aGUdRIg3WHBYq7GhTUdHs&#10;z0ZB/xJvk/7drnfx8Sd/+zaHsm9ypaaP43oBwtPo7+H/dq4VzJMogb834QnI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mBJjHAAAA3QAAAA8AAAAAAAAAAAAAAAAAmAIAAGRy&#10;cy9kb3ducmV2LnhtbFBLBQYAAAAABAAEAPUAAACMAwAAAAA=&#10;" path="m82,17l57,4,28,,,6e" filled="f" strokeweight="0">
                      <v:path arrowok="t" o:connecttype="custom" o:connectlocs="0,0;0,0;0,0;0,0" o:connectangles="0,0,0,0"/>
                      <o:lock v:ext="edit" aspectratio="t"/>
                    </v:shape>
                    <v:shape id="Freeform 12004" o:spid="_x0000_s2228" style="position:absolute;left:5643;top:2542;width:21;height:4;visibility:visible;mso-wrap-style:square;v-text-anchor:top" coordsize="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PgG8cA&#10;AADdAAAADwAAAGRycy9kb3ducmV2LnhtbESPQWvCQBSE74L/YXlCb7qxgVRSVykBwYMUmoYab4/s&#10;axKafRuyWxP99d1CocdhZr5htvvJdOJKg2stK1ivIhDEldUt1wqK98NyA8J5ZI2dZVJwIwf73Xy2&#10;xVTbkd/omvtaBAi7FBU03veplK5qyKBb2Z44eJ92MOiDHGqpBxwD3HTyMYoSabDlsNBgT1lD1Vf+&#10;bRS8tnF2zu7alaU+XYr843jayFKph8X08gzC0+T/w3/to1YQJ9ET/L4JT0D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Lz4BvHAAAA3QAAAA8AAAAAAAAAAAAAAAAAmAIAAGRy&#10;cy9kb3ducmV2LnhtbFBLBQYAAAAABAAEAPUAAACMAwAAAAA=&#10;" path="m84,19l58,4,29,,,6e" filled="f" strokeweight="0">
                      <v:path arrowok="t" o:connecttype="custom" o:connectlocs="0,0;0,0;0,0;0,0" o:connectangles="0,0,0,0"/>
                      <o:lock v:ext="edit" aspectratio="t"/>
                    </v:shape>
                    <v:line id="Line 12005" o:spid="_x0000_s2229" style="position:absolute;flip:x y;visibility:visible;mso-wrap-style:square" from="5617,2521" to="5619,2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9aZ8EAAADdAAAADwAAAGRycy9kb3ducmV2LnhtbERPTUsDMRC9C/6HMIIXsVkrbGVtWkRa&#10;Kd7ctvdhM26WJpMlie323zsHwePjfS/XU/DqTCkPkQ08zSpQxF20A/cGDvvt4wuoXJAt+shk4EoZ&#10;1qvbmyU2Nl74i85t6ZWEcG7QgCtlbLTOnaOAeRZHYuG+YwpYBKZe24QXCQ9ez6uq1gEHlgaHI707&#10;6k7tTzDwvDjudyf/4D63ObjNh2+7Ol2Nub+b3l5BFZrKv/jPvbPiqyuZK2/kCejV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1pnwQAAAN0AAAAPAAAAAAAAAAAAAAAA&#10;AKECAABkcnMvZG93bnJldi54bWxQSwUGAAAAAAQABAD5AAAAjwMAAAAA&#10;" strokeweight="0"/>
                    <v:line id="Line 12006" o:spid="_x0000_s2230" style="position:absolute;flip:x y;visibility:visible;mso-wrap-style:square" from="5619,2522" to="5643,2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P//MQAAADdAAAADwAAAGRycy9kb3ducmV2LnhtbESPQWsCMRSE74X+h/AKXopma2Grq1FK&#10;0SK9udb7Y/PcLCYvS5Lq+u9NodDjMPPNMMv14Ky4UIidZwUvkwIEceN1x62C78N2PAMRE7JG65kU&#10;3CjCevX4sMRK+yvv6VKnVuQSjhUqMCn1lZSxMeQwTnxPnL2TDw5TlqGVOuA1lzsrp0VRSocd5wWD&#10;PX0Yas71j1Pw+nY87M722XxtozObT1s3ZbgpNXoa3hcgEg3pP/xH73TmymIOv2/yE5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4//8xAAAAN0AAAAPAAAAAAAAAAAA&#10;AAAAAKECAABkcnMvZG93bnJldi54bWxQSwUGAAAAAAQABAD5AAAAkgMAAAAA&#10;" strokeweight="0"/>
                    <v:line id="Line 12007" o:spid="_x0000_s2231" style="position:absolute;flip:x y;visibility:visible;mso-wrap-style:square" from="5643,2543" to="5646,2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DAvMEAAADdAAAADwAAAGRycy9kb3ducmV2LnhtbERPTUsDMRC9C/0PYQQvYrOtsMratBRp&#10;pXhzq/dhM26WJpMlie323zsHwePjfa82U/DqTCkPkQ0s5hUo4i7agXsDn8f9wzOoXJAt+shk4EoZ&#10;NuvZzQobGy/8Qee29EpCODdowJUyNlrnzlHAPI8jsXDfMQUsAlOvbcKLhAevl1VV64ADS4PDkV4d&#10;daf2Jxh4fPo6Hk7+3r3vc3C7N992dboac3c7bV9AFZrKv/jPfbDiqxeyX97IE9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AMC8wQAAAN0AAAAPAAAAAAAAAAAAAAAA&#10;AKECAABkcnMvZG93bnJldi54bWxQSwUGAAAAAAQABAD5AAAAjwMAAAAA&#10;" strokeweight="0"/>
                    <v:shape id="Freeform 12008" o:spid="_x0000_s2232" style="position:absolute;left:5617;top:2520;width:22;height:5;visibility:visible;mso-wrap-style:square;v-text-anchor:top" coordsize="89,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6o7ccA&#10;AADdAAAADwAAAGRycy9kb3ducmV2LnhtbESPUWvCMBSF3wf7D+EKvgxN6zaRapQxKChsjHWCr5fm&#10;2gSbm66JWv/9Mhjs8XDO+Q5ntRlcKy7UB+tZQT7NQBDXXltuFOy/yskCRIjIGlvPpOBGATbr+7sV&#10;Ftpf+ZMuVWxEgnAoUIGJsSukDLUhh2HqO+LkHX3vMCbZN1L3eE1w18pZls2lQ8tpwWBHr4bqU3V2&#10;Crg0b6YpH763u6ePw/FQ3Z7tu1VqPBpeliAiDfE//NfeagWP8zyH3zfpCc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4OqO3HAAAA3QAAAA8AAAAAAAAAAAAAAAAAmAIAAGRy&#10;cy9kb3ducmV2LnhtbFBLBQYAAAAABAAEAPUAAACMAwAAAAA=&#10;" path="m89,21l72,7,48,,24,,,5e" filled="f" strokeweight="0">
                      <v:path arrowok="t" o:connecttype="custom" o:connectlocs="0,0;0,0;0,0;0,0;0,0" o:connectangles="0,0,0,0,0"/>
                      <o:lock v:ext="edit" aspectratio="t"/>
                    </v:shape>
                    <v:line id="Line 12009" o:spid="_x0000_s2233" style="position:absolute;flip:x y;visibility:visible;mso-wrap-style:square" from="5639,2525" to="5664,25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77UMMAAADdAAAADwAAAGRycy9kb3ducmV2LnhtbESPQWsCMRSE74X+h/AKXopmVdiW1ShF&#10;tIi3ru39sXndLCYvSxJ1/feNIPQ4zHwzzHI9OCsuFGLnWcF0UoAgbrzuuFXwfdyN30HEhKzReiYF&#10;N4qwXj0/LbHS/spfdKlTK3IJxwoVmJT6SsrYGHIYJ74nzt6vDw5TlqGVOuA1lzsrZ0VRSocd5wWD&#10;PW0MNaf67BTM336O+5N9NYdddGb7aeumDDelRi/DxwJEoiH9hx/0XmeunM7g/iY/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e+1DDAAAA3QAAAA8AAAAAAAAAAAAA&#10;AAAAoQIAAGRycy9kb3ducmV2LnhtbFBLBQYAAAAABAAEAPkAAACRAwAAAAA=&#10;" strokeweight="0"/>
                    <v:shape id="Freeform 12010" o:spid="_x0000_s2234" style="position:absolute;left:5653;top:2383;width:5;height:41;visibility:visible;mso-wrap-style:square;v-text-anchor:top" coordsize="19,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P7XcgA&#10;AADdAAAADwAAAGRycy9kb3ducmV2LnhtbESPT2vCQBTE7wW/w/IEL0U3ahWbuoooQkGh+KcHb6/Z&#10;ZxLMvo3ZVVM/fVcoeBxm5jfMeFqbQlypcrllBd1OBII4sTrnVMF+t2yPQDiPrLGwTAp+ycF00ngZ&#10;Y6ztjTd03fpUBAi7GBVk3pexlC7JyKDr2JI4eEdbGfRBVqnUFd4C3BSyF0VDaTDnsJBhSfOMktP2&#10;YhS8nb+TxevXarA+rH/ekfd3eeCFUq1mPfsA4an2z/B/+1Mr6A+7fXi8CU9AT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w/tdyAAAAN0AAAAPAAAAAAAAAAAAAAAAAJgCAABk&#10;cnMvZG93bnJldi54bWxQSwUGAAAAAAQABAD1AAAAjQMAAAAA&#10;" path="m,l7,82r12,83e" filled="f" strokeweight="0">
                      <v:path arrowok="t" o:connecttype="custom" o:connectlocs="0,0;0,0;0,0" o:connectangles="0,0,0"/>
                      <o:lock v:ext="edit" aspectratio="t"/>
                    </v:shape>
                    <v:shape id="Freeform 12011" o:spid="_x0000_s2235" style="position:absolute;left:5658;top:2424;width:11;height:40;visibility:visible;mso-wrap-style:square;v-text-anchor:top" coordsize="45,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nM7sQA&#10;AADdAAAADwAAAGRycy9kb3ducmV2LnhtbESPT4vCMBTE78J+h/AWvIim/kG0GsUVVryqC4u3R/Ns&#10;q81LSbK1++2NIHgcZuY3zHLdmko05HxpWcFwkIAgzqwuOVfwc/ruz0D4gKyxskwK/snDevXRWWKq&#10;7Z0P1BxDLiKEfYoKihDqVEqfFWTQD2xNHL2LdQZDlC6X2uE9wk0lR0kylQZLjgsF1rQtKLsd/4yC&#10;+rrzk3x0PvwGN9+Ynr58XWWjVPez3SxABGrDO/xq77WC8XQ4geeb+ATk6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5zO7EAAAA3QAAAA8AAAAAAAAAAAAAAAAAmAIAAGRycy9k&#10;b3ducmV2LnhtbFBLBQYAAAAABAAEAPUAAACJAwAAAAA=&#10;" path="m,l10,47,21,90r12,38l45,158e" filled="f" strokeweight="0">
                      <v:path arrowok="t" o:connecttype="custom" o:connectlocs="0,0;0,0;0,1;0,1;0,1" o:connectangles="0,0,0,0,0"/>
                      <o:lock v:ext="edit" aspectratio="t"/>
                    </v:shape>
                    <v:shape id="Freeform 12012" o:spid="_x0000_s2236" style="position:absolute;left:5688;top:2557;width:74;height:27;visibility:visible;mso-wrap-style:square;v-text-anchor:top" coordsize="293,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me88cA&#10;AADdAAAADwAAAGRycy9kb3ducmV2LnhtbESPQWvCQBSE7wX/w/IEb3WjopTUVYoiCOJBU1p6e82+&#10;JiHZt3F3jfHfu4VCj8PMfMMs171pREfOV5YVTMYJCOLc6ooLBe/Z7vkFhA/IGhvLpOBOHtarwdMS&#10;U21vfKLuHAoRIexTVFCG0KZS+rwkg35sW+Lo/VhnMETpCqkd3iLcNHKaJAtpsOK4UGJLm5Ly+nw1&#10;CrZ18v3lPrvucD9k9Yc5ZpfddKvUaNi/vYII1If/8F97rxXMFpM5/L6JT0C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pnvPHAAAA3QAAAA8AAAAAAAAAAAAAAAAAmAIAAGRy&#10;cy9kb3ducmV2LnhtbFBLBQYAAAAABAAEAPUAAACMAwAAAAA=&#10;" path="m293,r-7,28l267,53,236,76,198,93r-47,10l101,108,49,105,,96e" filled="f" strokeweight="0">
                      <v:path arrowok="t" o:connecttype="custom" o:connectlocs="1,0;1,0;1,0;1,0;1,1;1,1;1,1;0,1;0,1" o:connectangles="0,0,0,0,0,0,0,0,0"/>
                      <o:lock v:ext="edit" aspectratio="t"/>
                    </v:shape>
                    <v:line id="Line 12013" o:spid="_x0000_s2237" style="position:absolute;visibility:visible;mso-wrap-style:square" from="5731,2530" to="5762,2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01IcYAAADdAAAADwAAAGRycy9kb3ducmV2LnhtbESPT2vCQBTE7wW/w/IEb3UTpTFGVxGx&#10;2N5a/4DHR/aZLGbfhuxW02/fLRR6HGbmN8xy3dtG3KnzxrGCdJyAIC6dNlwpOB1fn3MQPiBrbByT&#10;gm/ysF4NnpZYaPfgT7ofQiUihH2BCuoQ2kJKX9Zk0Y9dSxy9q+sshii7SuoOHxFuGzlJkkxaNBwX&#10;amxpW1N5O3xZBeYj27+8z87zs9ztQ3rJb7mxJ6VGw36zABGoD//hv/abVjDN0gx+38Qn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x9NSHGAAAA3QAAAA8AAAAAAAAA&#10;AAAAAAAAoQIAAGRycy9kb3ducmV2LnhtbFBLBQYAAAAABAAEAPkAAACUAwAAAAA=&#10;" strokeweight="0"/>
                    <v:line id="Line 12014" o:spid="_x0000_s2238" style="position:absolute;visibility:visible;mso-wrap-style:square" from="5735,2533" to="5758,2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GQusYAAADdAAAADwAAAGRycy9kb3ducmV2LnhtbESPQWvCQBSE74L/YXlCb3UTi0mauoqU&#10;FuvNWoUeH9nXZDH7NmS3Gv99Vyh4HGbmG2axGmwrztR741hBOk1AEFdOG64VHL7eHwsQPiBrbB2T&#10;git5WC3HowWW2l34k877UIsIYV+igiaErpTSVw1Z9FPXEUfvx/UWQ5R9LXWPlwi3rZwlSSYtGo4L&#10;DXb02lB12v9aBWaXbebb/Ph8lG+bkH4Xp8LYg1IPk2H9AiLQEO7h//aHVvCUpT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xkLrGAAAA3QAAAA8AAAAAAAAA&#10;AAAAAAAAoQIAAGRycy9kb3ducmV2LnhtbFBLBQYAAAAABAAEAPkAAACUAwAAAAA=&#10;" strokeweight="0"/>
                    <v:shape id="Freeform 12015" o:spid="_x0000_s2239" style="position:absolute;left:5685;top:2554;width:73;height:28;visibility:visible;mso-wrap-style:square;v-text-anchor:top" coordsize="293,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YhrMQA&#10;AADdAAAADwAAAGRycy9kb3ducmV2LnhtbERPXWvCMBR9F/YfwhX2Ipq6QZmdUWTg2FCQqaCPd821&#10;zWxuSpPV+u/Ng+Dj4XxP552tREuNN44VjEcJCOLcacOFgv1uOXwD4QOyxsoxKbiSh/nsqTfFTLsL&#10;/1C7DYWIIewzVFCGUGdS+rwki37kauLInVxjMUTYFFI3eInhtpIvSZJKi4ZjQ4k1fZSUn7f/VkG9&#10;NoNJd0w/N+bv+l0t/e/g0K6Ueu53i3cQgbrwEN/dX1rBazqOc+Ob+AT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2IazEAAAA3QAAAA8AAAAAAAAAAAAAAAAAmAIAAGRycy9k&#10;b3ducmV2LnhtbFBLBQYAAAAABAAEAPUAAACJAwAAAAA=&#10;" path="m,96r50,12l103,113r53,-4l205,99,245,80,275,57,291,30,293,e" filled="f" strokeweight="0">
                      <v:path arrowok="t" o:connecttype="custom" o:connectlocs="0,0;0,0;0,0;0,0;1,0;1,0;1,0;1,0;1,0" o:connectangles="0,0,0,0,0,0,0,0,0"/>
                      <o:lock v:ext="edit" aspectratio="t"/>
                    </v:shape>
                    <v:shape id="Freeform 12016" o:spid="_x0000_s2240" style="position:absolute;left:5706;top:2512;width:88;height:48;visibility:visible;mso-wrap-style:square;v-text-anchor:top" coordsize="349,1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J+HMQA&#10;AADdAAAADwAAAGRycy9kb3ducmV2LnhtbESPUWvCMBSF3wX/Q7jC3jTVSZnVKDomCHta3Q+4NNem&#10;2NyUJGrXX78Igz0ezjnf4Wx2vW3FnXxoHCuYzzIQxJXTDdcKvs/H6RuIEJE1to5JwQ8F2G3How0W&#10;2j34i+5lrEWCcChQgYmxK6QMlSGLYeY64uRdnLcYk/S11B4fCW5buciyXFpsOC0Y7OjdUHUtb1bB&#10;59J/lPnNnvQQ9oOrjqYbzgelXib9fg0iUh//w3/tk1bwms9X8HyTno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yfhzEAAAA3QAAAA8AAAAAAAAAAAAAAAAAmAIAAGRycy9k&#10;b3ducmV2LnhtbFBLBQYAAAAABAAEAPUAAACJAwAAAAA=&#10;" path="m349,193r-1,-21l341,152,317,114,301,97,282,82,239,53,186,30,127,14,65,3,,e" filled="f" strokeweight="0">
                      <v:path arrowok="t" o:connecttype="custom" o:connectlocs="2,1;2,1;2,0;1,0;1,0;1,0;1,0;1,0;1,0;0,0;0,0" o:connectangles="0,0,0,0,0,0,0,0,0,0,0"/>
                      <o:lock v:ext="edit" aspectratio="t"/>
                    </v:shape>
                    <v:line id="Line 12017" o:spid="_x0000_s2241" style="position:absolute;visibility:visible;mso-wrap-style:square" from="5731,2530" to="5732,2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TCc8MAAADdAAAADwAAAGRycy9kb3ducmV2LnhtbERPz2vCMBS+D/wfwhN201RlXa2NMobD&#10;eds6Cx4fzbMNNi+lybT775fDYMeP73exG20nbjR441jBYp6AIK6dNtwoOH29zTIQPiBr7ByTgh/y&#10;sNtOHgrMtbvzJ93K0IgYwj5HBW0IfS6lr1uy6OeuJ47cxQ0WQ4RDI/WA9xhuO7lMklRaNBwbWuzp&#10;taX6Wn5bBeYjPTwdn6t1JfeHsDhn18zYk1KP0/FlAyLQGP7Ff+53rWCVLuP++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0wnPDAAAA3QAAAA8AAAAAAAAAAAAA&#10;AAAAoQIAAGRycy9kb3ducmV2LnhtbFBLBQYAAAAABAAEAPkAAACRAwAAAAA=&#10;" strokeweight="0"/>
                    <v:line id="Line 12018" o:spid="_x0000_s2242" style="position:absolute;flip:x y;visibility:visible;mso-wrap-style:square" from="5671,2565" to="5688,2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CvmsMAAADdAAAADwAAAGRycy9kb3ducmV2LnhtbESPQWsCMRSE74X+h/AKXopmVdiW1ShF&#10;tIi3ru39sXndLCYvSxJ1/feNIPQ4zHwzzHI9OCsuFGLnWcF0UoAgbrzuuFXwfdyN30HEhKzReiYF&#10;N4qwXj0/LbHS/spfdKlTK3IJxwoVmJT6SsrYGHIYJ74nzt6vDw5TlqGVOuA1lzsrZ0VRSocd5wWD&#10;PW0MNaf67BTM336O+5N9NYdddGb7aeumDDelRi/DxwJEoiH9hx/0XmeunE3h/iY/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gr5rDAAAA3QAAAA8AAAAAAAAAAAAA&#10;AAAAoQIAAGRycy9kb3ducmV2LnhtbFBLBQYAAAAABAAEAPkAAACRAwAAAAA=&#10;" strokeweight="0"/>
                    <v:line id="Line 12019" o:spid="_x0000_s2243" style="position:absolute;flip:x y;visibility:visible;mso-wrap-style:square" from="5671,2565" to="5685,2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Ix7cQAAADdAAAADwAAAGRycy9kb3ducmV2LnhtbESPQWsCMRSE74X+h/AKXkrNdoW1bI1S&#10;iop469reH5vXzWLysiSprv/eCEKPw8w3wyxWo7PiRCH2nhW8TgsQxK3XPXcKvg+blzcQMSFrtJ5J&#10;wYUirJaPDwustT/zF52a1IlcwrFGBSaloZYytoYcxqkfiLP364PDlGXopA54zuXOyrIoKumw57xg&#10;cKBPQ+2x+XMKZvOfw+5on81+E51Zb23TVuGi1ORp/HgHkWhM/+E7vdOZq8oSbm/yE5D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8jHtxAAAAN0AAAAPAAAAAAAAAAAA&#10;AAAAAKECAABkcnMvZG93bnJldi54bWxQSwUGAAAAAAQABAD5AAAAkgMAAAAA&#10;" strokeweight="0"/>
                    <v:line id="Line 12020" o:spid="_x0000_s2244" style="position:absolute;flip:x;visibility:visible;mso-wrap-style:square" from="5671,2537" to="5673,2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orQ8cAAADdAAAADwAAAGRycy9kb3ducmV2LnhtbESPQWsCMRSE74X+h/AK3mq2ClZWo0iL&#10;IgUr2nrw9ty87i5uXpYkuum/N4WCx2FmvmGm82gacSXna8sKXvoZCOLC6ppLBd9fy+cxCB+QNTaW&#10;ScEveZjPHh+mmGvb8Y6u+1CKBGGfo4IqhDaX0hcVGfR92xIn78c6gyFJV0rtsEtw08hBlo2kwZrT&#10;QoUtvVVUnPcXo2D3+cont7rEczx1m+3xUH4c3hdK9Z7iYgIiUAz38H97rRUMR4Mh/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mitDxwAAAN0AAAAPAAAAAAAA&#10;AAAAAAAAAKECAABkcnMvZG93bnJldi54bWxQSwUGAAAAAAQABAD5AAAAlQMAAAAA&#10;" strokeweight="0"/>
                    <v:line id="Line 12021" o:spid="_x0000_s2245" style="position:absolute;visibility:visible;mso-wrap-style:square" from="5762,2557" to="5763,2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EcMYAAADdAAAADwAAAGRycy9kb3ducmV2LnhtbESPQWvCQBSE74X+h+UVems2WpvG6Coi&#10;Fe2ttQoeH9lnsph9G7Jbjf/eFQo9DjPzDTOd97YRZ+q8caxgkKQgiEunDVcKdj+rlxyED8gaG8ek&#10;4Eoe5rPHhykW2l34m87bUIkIYV+ggjqEtpDSlzVZ9IlriaN3dJ3FEGVXSd3hJcJtI4dpmkmLhuNC&#10;jS0taypP21+rwHxl67fP9/14Lz/WYXDIT7mxO6Wen/rFBESgPvyH/9obreA1G47g/iY+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2PxHDGAAAA3QAAAA8AAAAAAAAA&#10;AAAAAAAAoQIAAGRycy9kb3ducmV2LnhtbFBLBQYAAAAABAAEAPkAAACUAwAAAAA=&#10;" strokeweight="0"/>
                    <v:line id="Line 12022" o:spid="_x0000_s2246" style="position:absolute;visibility:visible;mso-wrap-style:square" from="5758,2554" to="5762,2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Nh68UAAADdAAAADwAAAGRycy9kb3ducmV2LnhtbESPQWvCQBSE7wX/w/IEb3WjxTSNriJS&#10;0d7UKvT4yD6TxezbkF01/nu3UOhxmJlvmNmis7W4UeuNYwWjYQKCuHDacKng+L1+zUD4gKyxdkwK&#10;HuRhMe+9zDDX7s57uh1CKSKEfY4KqhCaXEpfVGTRD11DHL2zay2GKNtS6hbvEW5rOU6SVFo0HBcq&#10;bGhVUXE5XK0Cs0s3k6/308dJfm7C6Ce7ZMYelRr0u+UURKAu/If/2lut4C0dT+D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sNh68UAAADdAAAADwAAAAAAAAAA&#10;AAAAAAChAgAAZHJzL2Rvd25yZXYueG1sUEsFBgAAAAAEAAQA+QAAAJMDAAAAAA==&#10;" strokeweight="0"/>
                    <v:shape id="Freeform 12023" o:spid="_x0000_s2247" style="position:absolute;left:5688;top:2386;width:9;height:40;visibility:visible;mso-wrap-style:square;v-text-anchor:top" coordsize="39,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eIhsYA&#10;AADdAAAADwAAAGRycy9kb3ducmV2LnhtbESPQWvCQBSE74L/YXlCL1I3VQgluopYWlq8aCp4fc2+&#10;JtHs27C7jdFf3y0IPQ4z8w2zWPWmER05X1tW8DRJQBAXVtdcKjh8vj4+g/ABWWNjmRRcycNqORws&#10;MNP2wnvq8lCKCGGfoYIqhDaT0hcVGfQT2xJH79s6gyFKV0rt8BLhppHTJEmlwZrjQoUtbSoqzvmP&#10;UeBu7MpD/mGO45fzSb91a9x+7ZR6GPXrOYhAffgP39vvWsEsnabw9yY+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yeIhsYAAADdAAAADwAAAAAAAAAAAAAAAACYAgAAZHJz&#10;L2Rvd25yZXYueG1sUEsFBgAAAAAEAAQA9QAAAIsDAAAAAA==&#10;" path="m,162l23,81,39,e" filled="f" strokeweight="0">
                      <v:path arrowok="t" o:connecttype="custom" o:connectlocs="0,0;0,0;0,0" o:connectangles="0,0,0"/>
                      <o:lock v:ext="edit" aspectratio="t"/>
                    </v:shape>
                    <v:line id="Line 12024" o:spid="_x0000_s2248" style="position:absolute;flip:y;visibility:visible;mso-wrap-style:square" from="5697,2382" to="5699,2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EtQMcAAADdAAAADwAAAGRycy9kb3ducmV2LnhtbESPT2sCMRTE74V+h/AK3mq2ClpWo0iL&#10;Ugqt+O/g7bl53V3cvCxJdNNvb4RCj8PM/IaZzqNpxJWcry0reOlnIIgLq2suFex3y+dXED4ga2ws&#10;k4Jf8jCfPT5MMde24w1dt6EUCcI+RwVVCG0upS8qMuj7tiVO3o91BkOSrpTaYZfgppGDLBtJgzWn&#10;hQpbequoOG8vRsHme8wnt7rEczx1X+vjofw8vC+U6j3FxQREoBj+w3/tD61gOBqM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oS1AxwAAAN0AAAAPAAAAAAAA&#10;AAAAAAAAAKECAABkcnMvZG93bnJldi54bWxQSwUGAAAAAAQABAD5AAAAlQMAAAAA&#10;" strokeweight="0"/>
                    <v:line id="Line 12025" o:spid="_x0000_s2249" style="position:absolute;flip:x;visibility:visible;mso-wrap-style:square" from="5651,2362" to="5654,2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65MsQAAADdAAAADwAAAGRycy9kb3ducmV2LnhtbERPTWsCMRC9F/wPYYTealYFK1ujiKKU&#10;ghW1HnobN9Pdxc1kSaKb/ntzKPT4eN+zRTSNuJPztWUFw0EGgriwuuZSwddp8zIF4QOyxsYyKfgl&#10;D4t572mGubYdH+h+DKVIIexzVFCF0OZS+qIig35gW+LE/VhnMCToSqkddincNHKUZRNpsObUUGFL&#10;q4qK6/FmFBw+X/nitrd4jZdut/8+lx/n9VKp535cvoEIFMO/+M/9rhWMJ6M0N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PrkyxAAAAN0AAAAPAAAAAAAAAAAA&#10;AAAAAKECAABkcnMvZG93bnJldi54bWxQSwUGAAAAAAQABAD5AAAAkgMAAAAA&#10;" strokeweight="0"/>
                    <v:shape id="Freeform 12026" o:spid="_x0000_s2250" style="position:absolute;left:6345;top:1379;width:108;height:1307;visibility:visible;mso-wrap-style:square;v-text-anchor:top" coordsize="431,5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uwxMYA&#10;AADdAAAADwAAAGRycy9kb3ducmV2LnhtbESPQWvCQBSE7wX/w/KE3urGFEWjq4ggFkoLahC8PbLP&#10;ZDH7Nma3Jv333UKhx2FmvmGW697W4kGtN44VjEcJCOLCacOlgvy0e5mB8AFZY+2YFHyTh/Vq8LTE&#10;TLuOD/Q4hlJECPsMFVQhNJmUvqjIoh+5hjh6V9daDFG2pdQtdhFua5kmyVRaNBwXKmxoW1FxO35Z&#10;BZvc7M/n9P5xyy/YTZKTef+cGKWeh/1mASJQH/7Df+03reB1ms7h9018An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uwxMYAAADdAAAADwAAAAAAAAAAAAAAAACYAgAAZHJz&#10;L2Rvd25yZXYueG1sUEsFBgAAAAAEAAQA9QAAAIsDAAAAAA==&#10;" path="m431,l366,229,334,347,304,468,275,593,247,721,194,984r-25,135l146,1259r-22,142l102,1547,83,1697,66,1849,50,2007,36,2168,25,2332,15,2501,8,2675,3,2852,,3033r,186l5,3407r6,193l20,3796r12,199l47,4197r19,203l86,4606r24,207l167,5228e" filled="f" strokeweight="0">
                      <v:path arrowok="t" o:connecttype="custom" o:connectlocs="2,0;2,1;1,2;1,2;1,2;1,3;1,4;1,5;1,5;1,6;1,6;0,7;0,7;0,8;0,9;0,9;0,10;0,11;0,11;0,12;0,13;0,13;0,14;0,15;0,16;0,17;0,17;1,18;1,19;1,21" o:connectangles="0,0,0,0,0,0,0,0,0,0,0,0,0,0,0,0,0,0,0,0,0,0,0,0,0,0,0,0,0,0"/>
                      <o:lock v:ext="edit" aspectratio="t"/>
                    </v:shape>
                    <v:shape id="Freeform 12027" o:spid="_x0000_s2251" style="position:absolute;left:6329;top:1382;width:108;height:1307;visibility:visible;mso-wrap-style:square;v-text-anchor:top" coordsize="431,5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iPhMIA&#10;AADdAAAADwAAAGRycy9kb3ducmV2LnhtbERPTYvCMBC9C/sfwgjeNFVRlmoUWVhWEAW1CHsbmrEN&#10;NpNuk7X135uD4PHxvpfrzlbiTo03jhWMRwkI4txpw4WC7Pw9/AThA7LGyjEpeJCH9eqjt8RUu5aP&#10;dD+FQsQQ9ikqKEOoUyl9XpJFP3I1ceSurrEYImwKqRtsY7it5CRJ5tKi4dhQYk1fJeW3079VsMnM&#10;z+Uy+dvfsl9sZ8nZ7A4zo9Sg320WIAJ14S1+ubdawXQ+jfvjm/gE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eI+EwgAAAN0AAAAPAAAAAAAAAAAAAAAAAJgCAABkcnMvZG93&#10;bnJldi54bWxQSwUGAAAAAAQABAD1AAAAhwMAAAAA&#10;" path="m431,l366,229,334,347,303,468,275,593,247,721,194,984r-25,136l146,1259r-23,142l103,1548,84,1697,66,1850,50,2007,36,2168,25,2332,15,2502,8,2675,2,2852,,3033r1,186l4,3408r7,192l20,3797r12,199l47,4197r19,203l87,4607r23,206l167,5228e" filled="f" strokeweight="0">
                      <v:path arrowok="t" o:connecttype="custom" o:connectlocs="2,0;2,1;1,2;1,2;1,2;1,3;1,4;1,5;1,5;1,6;1,6;0,7;0,7;0,8;0,9;0,9;0,10;0,11;0,11;0,12;0,13;0,13;0,14;0,15;0,16;0,17;0,17;1,18;1,19;1,21" o:connectangles="0,0,0,0,0,0,0,0,0,0,0,0,0,0,0,0,0,0,0,0,0,0,0,0,0,0,0,0,0,0"/>
                      <o:lock v:ext="edit" aspectratio="t"/>
                    </v:shape>
                    <v:shape id="Freeform 12028" o:spid="_x0000_s2252" style="position:absolute;left:6357;top:2788;width:21;height:15;visibility:visible;mso-wrap-style:square;v-text-anchor:top" coordsize="8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Oq2sUA&#10;AADdAAAADwAAAGRycy9kb3ducmV2LnhtbESP3WrCQBSE7wu+w3KE3tWNjYhGV7GFQqm1xZ8HOGSP&#10;STB7NmRPY3x7t1Do5TAz3zDLde9q1VEbKs8GxqMEFHHubcWFgdPx7WkGKgiyxdozGbhRgPVq8LDE&#10;zPor76k7SKEihEOGBkqRJtM65CU5DCPfEEfv7FuHEmVbaNviNcJdrZ+TZKodVhwXSmzotaT8cvhx&#10;BnZzqb96TZ+T72qbyuyDm5eOjXkc9psFKKFe/sN/7XdrIJ2mY/h9E5+AXt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g6raxQAAAN0AAAAPAAAAAAAAAAAAAAAAAJgCAABkcnMv&#10;ZG93bnJldi54bWxQSwUGAAAAAAQABAD1AAAAigMAAAAA&#10;" path="m86,57l62,30,34,11,,e" filled="f" strokeweight="0">
                      <v:path arrowok="t" o:connecttype="custom" o:connectlocs="0,0;0,0;0,0;0,0" o:connectangles="0,0,0,0"/>
                      <o:lock v:ext="edit" aspectratio="t"/>
                    </v:shape>
                    <v:shape id="Freeform 12029" o:spid="_x0000_s2253" style="position:absolute;left:6315;top:2689;width:57;height:99;visibility:visible;mso-wrap-style:square;v-text-anchor:top" coordsize="227,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XO08QA&#10;AADdAAAADwAAAGRycy9kb3ducmV2LnhtbESP3YrCMBSE7wXfIRxh7zTVgrhdo4g/0KsV6z7AoTnb&#10;FpuT0sS269NvBMHLYWa+YdbbwdSio9ZVlhXMZxEI4tzqigsFP9fTdAXCeWSNtWVS8EcOtpvxaI2J&#10;tj1fqMt8IQKEXYIKSu+bREqXl2TQzWxDHLxf2xr0QbaF1C32AW5quYiipTRYcVgosaF9SfktuxsF&#10;h4N0/ffxMcRpFX+6/NTZR3pW6mMy7L5AeBr8O/xqp1pBvIwX8HwTnoD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FztPEAAAA3QAAAA8AAAAAAAAAAAAAAAAAmAIAAGRycy9k&#10;b3ducmV2LnhtbFBLBQYAAAAABAAEAPUAAACJAwAAAAA=&#10;" path="m,398l58,379,86,365r24,-18l134,325r20,-23l187,249r24,-59l224,128r3,-63l224,e" filled="f" strokeweight="0">
                      <v:path arrowok="t" o:connecttype="custom" o:connectlocs="0,1;0,1;1,1;1,1;1,1;1,1;1,1;1,1;1,0;1,0;1,0" o:connectangles="0,0,0,0,0,0,0,0,0,0,0"/>
                      <o:lock v:ext="edit" aspectratio="t"/>
                    </v:shape>
                    <v:line id="Line 12030" o:spid="_x0000_s2254" style="position:absolute;flip:x y;visibility:visible;mso-wrap-style:square" from="6367,2775" to="6382,2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cCq8QAAADdAAAADwAAAGRycy9kb3ducmV2LnhtbESPQWsCMRSE74X+h/AKXkrN1oW1bI1S&#10;iop469reH5vXzWLysiSprv/eCEKPw8w3wyxWo7PiRCH2nhW8TgsQxK3XPXcKvg+blzcQMSFrtJ5J&#10;wYUirJaPDwustT/zF52a1IlcwrFGBSaloZYytoYcxqkfiLP364PDlGXopA54zuXOyllRVNJhz3nB&#10;4ECfhtpj8+cUlPOfw+5on81+E51Zb23TVuGi1ORp/HgHkWhM/+E7vdOZq8oSbm/yE5D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wKrxAAAAN0AAAAPAAAAAAAAAAAA&#10;AAAAAKECAABkcnMvZG93bnJldi54bWxQSwUGAAAAAAQABAD5AAAAkgMAAAAA&#10;" strokeweight="0"/>
                    <v:shape id="Freeform 12031" o:spid="_x0000_s2255" style="position:absolute;left:6259;top:2566;width:22;height:34;visibility:visible;mso-wrap-style:square;v-text-anchor:top" coordsize="88,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F7hMYA&#10;AADdAAAADwAAAGRycy9kb3ducmV2LnhtbESPQWvCQBSE74X+h+UVvBTdVCUNMau0BUG9lFjB6yP7&#10;mg3Nvg3ZNab/visIPQ4z8w1TbEbbioF63zhW8DJLQBBXTjdcKzh9bacZCB+QNbaOScEvedisHx8K&#10;zLW7cknDMdQiQtjnqMCE0OVS+sqQRT9zHXH0vl1vMUTZ11L3eI1w28p5kqTSYsNxwWBHH4aqn+PF&#10;Kng2WfDd8vI67nfp8Hmev9uDLpWaPI1vKxCBxvAfvrd3WsEiXSzh9iY+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F7hMYAAADdAAAADwAAAAAAAAAAAAAAAACYAgAAZHJz&#10;L2Rvd25yZXYueG1sUEsFBgAAAAAEAAQA9QAAAIsDAAAAAA==&#10;" path="m,134l28,104,53,71,72,37,88,e" filled="f" strokeweight="0">
                      <v:path arrowok="t" o:connecttype="custom" o:connectlocs="0,1;0,1;0,0;0,0;1,0" o:connectangles="0,0,0,0,0"/>
                      <o:lock v:ext="edit" aspectratio="t"/>
                    </v:shape>
                    <v:shape id="Freeform 12032" o:spid="_x0000_s2256" style="position:absolute;left:6239;top:2547;width:13;height:40;visibility:visible;mso-wrap-style:square;v-text-anchor:top" coordsize="51,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LTMYA&#10;AADdAAAADwAAAGRycy9kb3ducmV2LnhtbESPX2vCQBDE3wv9DscW+lY3ahs1eooUCj6V+gfEtyW3&#10;Jmlze+Huqum37xUKPg4z8xtmseptqy7sQ+NEw3CQgWIpnWmk0nDYvz1NQYVIYqh1whp+OMBqeX+3&#10;oMK4q2z5souVShAJBWmoY+wKxFDWbCkMXMeSvLPzlmKSvkLj6ZrgtsVRluVoqZG0UFPHrzWXX7tv&#10;q6E5Hjw+Dz83iEeX9++zSflx8lo/PvTrOajIfbyF/9sbo2Gcj1/g7016Arj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LTMYAAADdAAAADwAAAAAAAAAAAAAAAACYAgAAZHJz&#10;L2Rvd25yZXYueG1sUEsFBgAAAAAEAAQA9QAAAIsDAAAAAA==&#10;" path="m51,l31,81,,158e" filled="f" strokeweight="0">
                      <v:path arrowok="t" o:connecttype="custom" o:connectlocs="0,0;0,0;0,1" o:connectangles="0,0,0"/>
                      <o:lock v:ext="edit" aspectratio="t"/>
                    </v:shape>
                    <v:shape id="Freeform 12033" o:spid="_x0000_s2257" style="position:absolute;left:6259;top:2548;width:26;height:52;visibility:visible;mso-wrap-style:square;v-text-anchor:top" coordsize="106,2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lH5sQA&#10;AADdAAAADwAAAGRycy9kb3ducmV2LnhtbESPT4vCMBTE78J+h/AWvGmqQt3tGkVEwZv4B5a9PZpn&#10;U7Z5KU1s67c3guBxmJnfMItVbyvRUuNLxwom4wQEce50yYWCy3k3+gLhA7LGyjEpuJOH1fJjsMBM&#10;u46P1J5CISKEfYYKTAh1JqXPDVn0Y1cTR+/qGoshyqaQusEuwm0lp0mSSoslxwWDNW0M5f+nm1VA&#10;c9Pt7eb3dt4edtyG4jr5+26VGn726x8QgfrwDr/ae61gls5SeL6JT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JR+bEAAAA3QAAAA8AAAAAAAAAAAAAAAAAmAIAAGRycy9k&#10;b3ducmV2LnhtbFBLBQYAAAAABAAEAPUAAACJAwAAAAA=&#10;" path="m,206l41,163,74,114,96,59,106,e" filled="f" strokeweight="0">
                      <v:path arrowok="t" o:connecttype="custom" o:connectlocs="0,1;0,1;0,1;0,0;0,0" o:connectangles="0,0,0,0,0"/>
                      <o:lock v:ext="edit" aspectratio="t"/>
                    </v:shape>
                    <v:line id="Line 12034" o:spid="_x0000_s2258" style="position:absolute;flip:x y;visibility:visible;mso-wrap-style:square" from="6285,2548" to="6371,2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wEqMMAAADdAAAADwAAAGRycy9kb3ducmV2LnhtbESPQWsCMRSE7wX/Q3iCl1KzVVjL1iil&#10;qIi3ru39sXndLCYvS5Lq+u+NIPQ4zHwzzHI9OCvOFGLnWcHrtABB3Hjdcavg+7h9eQMRE7JG65kU&#10;XCnCejV6WmKl/YW/6FynVuQSjhUqMCn1lZSxMeQwTn1PnL1fHxymLEMrdcBLLndWzoqilA47zgsG&#10;e/o01JzqP6dgvvg57k/22Ry20ZnNztZNGa5KTcbDxzuIREP6Dz/ovc5cOV/A/U1+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cBKjDAAAA3QAAAA8AAAAAAAAAAAAA&#10;AAAAoQIAAGRycy9kb3ducmV2LnhtbFBLBQYAAAAABAAEAPkAAACRAwAAAAA=&#10;" strokeweight="0"/>
                    <v:shape id="Freeform 12035" o:spid="_x0000_s2259" style="position:absolute;left:6214;top:2587;width:25;height:36;visibility:visible;mso-wrap-style:square;v-text-anchor:top" coordsize="98,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jk78AA&#10;AADdAAAADwAAAGRycy9kb3ducmV2LnhtbERPzYrCMBC+L/gOYQRv21QFKV3TIoKisBd1H2Boxqa0&#10;mdQm2vr2m8PCHj++/2052U68aPCNYwXLJAVBXDndcK3g53b4zED4gKyxc0wK3uShLGYfW8y1G/lC&#10;r2uoRQxhn6MCE0KfS+krQxZ94nriyN3dYDFEONRSDzjGcNvJVZpupMWGY4PBnvaGqvb6tApqPPv7&#10;+MiO5jGmt7YN2YVO30ot5tPuC0SgKfyL/9wnrWC9Wce58U18ArL4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zjk78AAAADdAAAADwAAAAAAAAAAAAAAAACYAgAAZHJzL2Rvd25y&#10;ZXYueG1sUEsFBgAAAAAEAAQA9QAAAIUDAAAAAA==&#10;" path="m,145l26,118,52,84,76,44,98,e" filled="f" strokeweight="0">
                      <v:path arrowok="t" o:connecttype="custom" o:connectlocs="0,0;0,0;0,0;0,0;1,0" o:connectangles="0,0,0,0,0"/>
                      <o:lock v:ext="edit" aspectratio="t"/>
                    </v:shape>
                    <v:shape id="Freeform 12036" o:spid="_x0000_s2260" style="position:absolute;left:6214;top:2600;width:45;height:23;visibility:visible;mso-wrap-style:square;v-text-anchor:top" coordsize="177,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LynMcA&#10;AADdAAAADwAAAGRycy9kb3ducmV2LnhtbESPQWvCQBSE7wX/w/IEb3WjQoipq5SWgtBTrQjeXrOv&#10;Sdrs2zT71OivdwuCx2FmvmEWq9416khdqD0bmIwTUMSFtzWXBrafb48ZqCDIFhvPZOBMAVbLwcMC&#10;c+tP/EHHjZQqQjjkaKASaXOtQ1GRwzD2LXH0vn3nUKLsSm07PEW4a/Q0SVLtsOa4UGFLLxUVv5uD&#10;M/A6Pe92QeTnfb1Pv+b7PrtM/jJjRsP++QmUUC/38K29tgZm6WwO/2/iE9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i8pzHAAAA3QAAAA8AAAAAAAAAAAAAAAAAmAIAAGRy&#10;cy9kb3ducmV2LnhtbFBLBQYAAAAABAAEAPUAAACMAwAAAAA=&#10;" path="m,94l48,81,93,60,137,33,177,e" filled="f" strokeweight="0">
                      <v:path arrowok="t" o:connecttype="custom" o:connectlocs="0,0;0,0;1,0;1,0;1,0" o:connectangles="0,0,0,0,0"/>
                      <o:lock v:ext="edit" aspectratio="t"/>
                    </v:shape>
                    <v:line id="Line 12037" o:spid="_x0000_s2261" style="position:absolute;flip:x;visibility:visible;mso-wrap-style:square" from="6235,2788" to="6315,2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dQlMQAAADdAAAADwAAAGRycy9kb3ducmV2LnhtbERPTWsCMRC9C/0PYQreNFstWrZGkYpS&#10;ClW09dDbuJnuLm4mSxLd9N83B8Hj433PFtE04krO15YVPA0zEMSF1TWXCr6/1oMXED4ga2wsk4I/&#10;8rCYP/RmmGvb8Z6uh1CKFMI+RwVVCG0upS8qMuiHtiVO3K91BkOCrpTaYZfCTSNHWTaRBmtODRW2&#10;9FZRcT5cjIL9dsont7nEczx1n7ufY/lxXC2V6j/G5SuIQDHcxTf3u1Ywnjyn/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l1CUxAAAAN0AAAAPAAAAAAAAAAAA&#10;AAAAAKECAABkcnMvZG93bnJldi54bWxQSwUGAAAAAAQABAD5AAAAkgMAAAAA&#10;" strokeweight="0"/>
                    <v:line id="Line 12038" o:spid="_x0000_s2262" style="position:absolute;visibility:visible;mso-wrap-style:square" from="6214,2623" to="6315,2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eCSMYAAADdAAAADwAAAGRycy9kb3ducmV2LnhtbESPT2vCQBTE7wW/w/IKvdVNbBvT1FVE&#10;Wqw3/4LHR/Y1Wcy+Ddmtxm/vFgoeh5n5DTOZ9bYRZ+q8cawgHSYgiEunDVcK9ruv5xyED8gaG8ek&#10;4EoeZtPBwwQL7S68ofM2VCJC2BeooA6hLaT0ZU0W/dC1xNH7cZ3FEGVXSd3hJcJtI0dJkkmLhuNC&#10;jS0taipP21+rwKyz5dtqfHg/yM9lSI/5KTd2r9TTYz//ABGoD/fwf/tbK3jJXlP4exOfgJ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AngkjGAAAA3QAAAA8AAAAAAAAA&#10;AAAAAAAAoQIAAGRycy9kb3ducmV2LnhtbFBLBQYAAAAABAAEAPkAAACUAwAAAAA=&#10;" strokeweight="0"/>
                    <v:line id="Line 12039" o:spid="_x0000_s2263" style="position:absolute;visibility:visible;mso-wrap-style:square" from="6239,2587" to="6259,2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UcP8YAAADdAAAADwAAAGRycy9kb3ducmV2LnhtbESPQWvCQBSE74X+h+UVems2WpvG6Coi&#10;Fe2ttQoeH9lnsph9G7Jbjf/eFQo9DjPzDTOd97YRZ+q8caxgkKQgiEunDVcKdj+rlxyED8gaG8ek&#10;4Eoe5rPHhykW2l34m87bUIkIYV+ggjqEtpDSlzVZ9IlriaN3dJ3FEGVXSd3hJcJtI4dpmkmLhuNC&#10;jS0taypP21+rwHxl67fP9/14Lz/WYXDIT7mxO6Wen/rFBESgPvyH/9obreA1Gw3h/iY+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D1HD/GAAAA3QAAAA8AAAAAAAAA&#10;AAAAAAAAoQIAAGRycy9kb3ducmV2LnhtbFBLBQYAAAAABAAEAPkAAACUAwAAAAA=&#10;" strokeweight="0"/>
                    <v:shape id="Freeform 12040" o:spid="_x0000_s2264" style="position:absolute;left:6252;top:2547;width:29;height:19;visibility:visible;mso-wrap-style:square;v-text-anchor:top" coordsize="11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mfvMcA&#10;AADdAAAADwAAAGRycy9kb3ducmV2LnhtbESPS2vDMBCE74X+B7GF3ho5jzrFjRJCwZBcCnlRelus&#10;je1EWhlLcdz++qoQyHGYmW+Y2aK3RnTU+tqxguEgAUFcOF1zqWC/y1/eQPiArNE4JgU/5GExf3yY&#10;YabdlTfUbUMpIoR9hgqqEJpMSl9UZNEPXEMcvaNrLYYo21LqFq8Rbo0cJUkqLdYcFyps6KOi4ry9&#10;WAW7vDOn/W8+LZpX/Zmsvw/118Yo9fzUL99BBOrDPXxrr7SCcToZw/+b+AT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Zn7zHAAAA3QAAAA8AAAAAAAAAAAAAAAAAmAIAAGRy&#10;cy9kb3ducmV2LnhtbFBLBQYAAAAABAAEAPUAAACMAwAAAAA=&#10;" path="m116,75l62,31,,e" filled="f" strokeweight="0">
                      <v:path arrowok="t" o:connecttype="custom" o:connectlocs="1,0;0,0;0,0" o:connectangles="0,0,0"/>
                      <o:lock v:ext="edit" aspectratio="t"/>
                    </v:shape>
                    <v:shape id="Freeform 12041" o:spid="_x0000_s2265" style="position:absolute;left:6281;top:2546;width:3;height:20;visibility:visible;mso-wrap-style:square;v-text-anchor:top" coordsize="1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DmPcUA&#10;AADdAAAADwAAAGRycy9kb3ducmV2LnhtbESPQYvCMBSE7wv+h/AEL0VTXRWpRhFBcMFLqwePj+bZ&#10;FpuX0sRa99dvFhb2OMzMN8xm15tadNS6yrKC6SQGQZxbXXGh4Ho5jlcgnEfWWFsmBW9ysNsOPjaY&#10;aPvilLrMFyJA2CWooPS+SaR0eUkG3cQ2xMG729agD7ItpG7xFeCmlrM4XkqDFYeFEhs6lJQ/sqdR&#10;0PWLc3qTmXx+83kRxRzd069IqdGw369BeOr9f/ivfdIKPpfzOfy+CU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YOY9xQAAAN0AAAAPAAAAAAAAAAAAAAAAAJgCAABkcnMv&#10;ZG93bnJldi54bWxQSwUGAAAAAAQABAD1AAAAigMAAAAA&#10;" path="m,79l10,39,13,e" filled="f" strokeweight="0">
                      <v:path arrowok="t" o:connecttype="custom" o:connectlocs="0,0;0,0;0,0" o:connectangles="0,0,0"/>
                      <o:lock v:ext="edit" aspectratio="t"/>
                    </v:shape>
                    <v:line id="Line 12042" o:spid="_x0000_s2266" style="position:absolute;flip:x;visibility:visible;mso-wrap-style:square" from="6252,2544" to="6253,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DzDMgAAADdAAAADwAAAGRycy9kb3ducmV2LnhtbESPT0sDMRTE74LfITzBm83WalvWpqVY&#10;FBFq6b+Dt9fN6+7SzcuSpN347Y0g9DjMzG+YySyaRlzI+dqygn4vA0FcWF1zqWC3fXsYg/ABWWNj&#10;mRT8kIfZ9PZmgrm2Ha/psgmlSBD2OSqoQmhzKX1RkUHfsy1x8o7WGQxJulJqh12Cm0Y+ZtlQGqw5&#10;LVTY0mtFxWlzNgrWXyM+uPdzPMVDt1x978vP/WKu1P1dnL+ACBTDNfzf/tAKBsOnZ/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ODzDMgAAADdAAAADwAAAAAA&#10;AAAAAAAAAAChAgAAZHJzL2Rvd25yZXYueG1sUEsFBgAAAAAEAAQA+QAAAJYDAAAAAA==&#10;" strokeweight="0"/>
                    <v:shape id="Freeform 12043" o:spid="_x0000_s2267" style="position:absolute;left:6252;top:2544;width:32;height:2;visibility:visible;mso-wrap-style:square;v-text-anchor:top" coordsize="12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FsgA&#10;AADdAAAADwAAAGRycy9kb3ducmV2LnhtbESPQWvCQBSE74X+h+UVeim6sdVQYzYiLQVBPBjbgrdH&#10;9pkEs29jdtX4712h0OMwM98w6bw3jThT52rLCkbDCARxYXXNpYLv7dfgHYTzyBoby6TgSg7m2eND&#10;iom2F97QOfelCBB2CSqovG8TKV1RkUE3tC1x8Pa2M+iD7EqpO7wEuGnkaxTF0mDNYaHClj4qKg75&#10;ySjYrX631+Ni9FPriVy3q+nJf5oXpZ6f+sUMhKfe/4f/2kut4C0ex3B/E56AzG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4ZYWyAAAAN0AAAAPAAAAAAAAAAAAAAAAAJgCAABk&#10;cnMvZG93bnJldi54bWxQSwUGAAAAAAQABAD1AAAAjQMAAAAA&#10;" path="m128,11l65,,,e" filled="f" strokeweight="0">
                      <v:path arrowok="t" o:connecttype="custom" o:connectlocs="1,0;0,0;0,0" o:connectangles="0,0,0"/>
                      <o:lock v:ext="edit" aspectratio="t"/>
                    </v:shape>
                    <v:line id="Line 12044" o:spid="_x0000_s2268" style="position:absolute;flip:x y;visibility:visible;mso-wrap-style:square" from="6284,2546" to="6285,25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p31cQAAADdAAAADwAAAGRycy9kb3ducmV2LnhtbESPQWsCMRSE74X+h/CEXopmbcsqq1GK&#10;1CK9da33x+a5WUxeliTV9d83BcHjMPPNMMv14Kw4U4idZwXTSQGCuPG641bBz347noOICVmj9UwK&#10;rhRhvXp8WGKl/YW/6VynVuQSjhUqMCn1lZSxMeQwTnxPnL2jDw5TlqGVOuAllzsrX4qilA47zgsG&#10;e9oYak71r1PwOjvsdyf7bL620ZmPT1s3Zbgq9TQa3hcgEg3pHr7RO5258m0G/2/yE5C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WnfVxAAAAN0AAAAPAAAAAAAAAAAA&#10;AAAAAKECAABkcnMvZG93bnJldi54bWxQSwUGAAAAAAQABAD5AAAAkgMAAAAA&#10;" strokeweight="0"/>
                    <v:shape id="Freeform 12045" o:spid="_x0000_s2269" style="position:absolute;left:6384;top:2661;width:76;height:77;visibility:visible;mso-wrap-style:square;v-text-anchor:top" coordsize="305,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HTNMMA&#10;AADdAAAADwAAAGRycy9kb3ducmV2LnhtbERPTUsDMRC9C/0PYQpexCa1pcjatJSCYA8eTHvpbdyM&#10;m8XNJCSxXf315iB4fLzv9Xb0g7hQyn1gDfOZAkHcBttzp+F0fL5/BJELssUhMGn4pgzbzeRmjY0N&#10;V36jiymdqCGcG9TgSomNlLl15DHPQiSu3EdIHkuFqZM24bWG+0E+KLWSHnuuDQ4j7R21n+bLa3gN&#10;8x91dgdzMMs78x5TVKfFWevb6bh7AlFoLP/iP/eL1bBYLevc+qY+Ab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JHTNMMAAADdAAAADwAAAAAAAAAAAAAAAACYAgAAZHJzL2Rv&#10;d25yZXYueG1sUEsFBgAAAAAEAAQA9QAAAIgDAAAAAA==&#10;" path="m305,310l241,222,168,139,88,66,,e" filled="f" strokeweight="0">
                      <v:path arrowok="t" o:connecttype="custom" o:connectlocs="1,1;1,1;0,0;0,0;0,0" o:connectangles="0,0,0,0,0"/>
                      <o:lock v:ext="edit" aspectratio="t"/>
                    </v:shape>
                    <v:shape id="Freeform 12046" o:spid="_x0000_s2270" style="position:absolute;left:6385;top:2664;width:74;height:75;visibility:visible;mso-wrap-style:square;v-text-anchor:top" coordsize="293,3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ZqYscA&#10;AADdAAAADwAAAGRycy9kb3ducmV2LnhtbESPQWvCQBSE7wX/w/IKvRTd2IagqauIYCvYQxsFPT6y&#10;zySYfRuyq0n/vSsIPQ4z8w0zW/SmFldqXWVZwXgUgSDOra64ULDfrYcTEM4ja6wtk4I/crCYD55m&#10;mGrb8S9dM1+IAGGXooLS+yaV0uUlGXQj2xAH72Rbgz7ItpC6xS7ATS3foiiRBisOCyU2tCopP2cX&#10;o+CwOl2+s5/161fzSbHttvE22R+Vennulx8gPPX+P/xob7SC9ySewv1NeA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GamLHAAAA3QAAAA8AAAAAAAAAAAAAAAAAmAIAAGRy&#10;cy9kb3ducmV2LnhtbFBLBQYAAAAABAAEAPUAAACMAwAAAAA=&#10;" path="m293,301l231,216,161,137,84,64,,e" filled="f" strokeweight="0">
                      <v:path arrowok="t" o:connecttype="custom" o:connectlocs="1,1;1,1;1,0;0,0;0,0" o:connectangles="0,0,0,0,0"/>
                      <o:lock v:ext="edit" aspectratio="t"/>
                    </v:shape>
                    <v:line id="Line 12047" o:spid="_x0000_s2271" style="position:absolute;flip:x y;visibility:visible;mso-wrap-style:square" from="6388,2726" to="6404,2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p5fMEAAADdAAAADwAAAGRycy9kb3ducmV2LnhtbERPTUsDMRC9C/0PYQpexGatuMratIi0&#10;Ury51fuwGTdLk8mSxHb7752D4PHxvlebKXh1opSHyAbuFhUo4i7agXsDn4fd7ROoXJAt+shk4EIZ&#10;NuvZ1QobG8/8Qae29EpCODdowJUyNlrnzlHAvIgjsXDfMQUsAlOvbcKzhAevl1VV64ADS4PDkV4d&#10;dcf2Jxi4f/w67I/+xr3vcnDbN992dboYcz2fXp5BFZrKv/jPvbfiqx9kv7yRJ6DX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anl8wQAAAN0AAAAPAAAAAAAAAAAAAAAA&#10;AKECAABkcnMvZG93bnJldi54bWxQSwUGAAAAAAQABAD5AAAAjwMAAAAA&#10;" strokeweight="0"/>
                    <v:shape id="Freeform 12048" o:spid="_x0000_s2272" style="position:absolute;left:6389;top:2702;width:39;height:46;visibility:visible;mso-wrap-style:square;v-text-anchor:top" coordsize="156,1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eaAcQA&#10;AADdAAAADwAAAGRycy9kb3ducmV2LnhtbESPQWvCQBSE70L/w/IK3nSTSqWkriJCoYciaAWvj+wz&#10;Ccm+F3ZXjf56Vyj0OMzMN8xiNbhOXciHRthAPs1AEZdiG64MHH6/Jh+gQkS22AmTgRsFWC1fRgss&#10;rFx5R5d9rFSCcCjQQB1jX2gdypochqn0xMk7iXcYk/SVth6vCe46/ZZlc+2w4bRQY0+bmsp2f3YG&#10;srt0YnPrbz/NYbtphdvd+WjM+HVYf4KKNMT/8F/72xqYzd9zeL5JT0A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HmgHEAAAA3QAAAA8AAAAAAAAAAAAAAAAAmAIAAGRycy9k&#10;b3ducmV2LnhtbFBLBQYAAAAABAAEAPUAAACJAwAAAAA=&#10;" path="m156,186l85,88,,e" filled="f" strokeweight="0">
                      <v:path arrowok="t" o:connecttype="custom" o:connectlocs="1,1;0,0;0,0" o:connectangles="0,0,0"/>
                      <o:lock v:ext="edit" aspectratio="t"/>
                    </v:shape>
                    <v:line id="Line 12049" o:spid="_x0000_s2273" style="position:absolute;flip:y;visibility:visible;mso-wrap-style:square" from="6428,2744" to="6429,2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D9pcgAAADdAAAADwAAAGRycy9kb3ducmV2LnhtbESPT2sCMRTE74V+h/AEbzWrUitbo0hL&#10;RQq1+O/g7bl53V3cvCxJdNNv3xQKPQ4z8xtmtoimETdyvrasYDjIQBAXVtdcKjjs3x6mIHxA1thY&#10;JgXf5GExv7+bYa5tx1u67UIpEoR9jgqqENpcSl9UZNAPbEucvC/rDIYkXSm1wy7BTSNHWTaRBmtO&#10;CxW29FJRcdldjYLt5onPbnWNl3juPj5Px/L9+LpUqt+Ly2cQgWL4D/+111rBePI4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tD9pcgAAADdAAAADwAAAAAA&#10;AAAAAAAAAAChAgAAZHJzL2Rvd25yZXYueG1sUEsFBgAAAAAEAAQA+QAAAJYDAAAAAA==&#10;" strokeweight="0"/>
                    <v:shape id="Freeform 12050" o:spid="_x0000_s2274" style="position:absolute;left:6389;top:2698;width:39;height:46;visibility:visible;mso-wrap-style:square;v-text-anchor:top" coordsize="157,1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EXi8YA&#10;AADdAAAADwAAAGRycy9kb3ducmV2LnhtbESPzWrCQBSF9wXfYbiF7uqkjdUkOkqpFKRYgpqNu0vm&#10;mgQzd0JmqvHtnUKhy8P5+TiL1WBacaHeNZYVvIwjEMSl1Q1XCorD53MCwnlkja1lUnAjB6vl6GGB&#10;mbZX3tFl7ysRRthlqKD2vsukdGVNBt3YdsTBO9neoA+yr6Tu8RrGTStfo2gqDTYcCDV29FFTed7/&#10;mMDN81n89b1N1+kkoapYa3mkVKmnx+F9DsLT4P/Df+2NVhBP32L4fROegF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EXi8YAAADdAAAADwAAAAAAAAAAAAAAAACYAgAAZHJz&#10;L2Rvd25yZXYueG1sUEsFBgAAAAAEAAQA9QAAAIsDAAAAAA==&#10;" path="m157,186l85,87,,e" filled="f" strokeweight="0">
                      <v:path arrowok="t" o:connecttype="custom" o:connectlocs="0,1;0,0;0,0" o:connectangles="0,0,0"/>
                      <o:lock v:ext="edit" aspectratio="t"/>
                    </v:shape>
                    <v:shape id="Freeform 12051" o:spid="_x0000_s2275" style="position:absolute;left:6404;top:2747;width:11;height:4;visibility:visible;mso-wrap-style:square;v-text-anchor:top" coordsize="4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vHj8cA&#10;AADdAAAADwAAAGRycy9kb3ducmV2LnhtbESPT2vCQBTE70K/w/IK3nTT+IcSXaUUlB4K1VgP3h7Z&#10;1ySYfRt3V43fvisIHoeZ+Q0zX3amERdyvras4G2YgCAurK65VPC7Ww3eQfiArLGxTApu5GG5eOnN&#10;MdP2ylu65KEUEcI+QwVVCG0mpS8qMuiHtiWO3p91BkOUrpTa4TXCTSPTJJlKgzXHhQpb+qyoOOZn&#10;o+Dc7jfrtKhX+en2M3ZHbfbfh1Sp/mv3MQMRqAvP8KP9pRWMppMx3N/EJyA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7x4/HAAAA3QAAAA8AAAAAAAAAAAAAAAAAmAIAAGRy&#10;cy9kb3ducmV2LnhtbFBLBQYAAAAABAAEAPUAAACMAwAAAAA=&#10;" path="m47,14l34,5,17,,,e" filled="f" strokeweight="0">
                      <v:path arrowok="t" o:connecttype="custom" o:connectlocs="0,0;0,0;0,0;0,0" o:connectangles="0,0,0,0"/>
                      <o:lock v:ext="edit" aspectratio="t"/>
                    </v:shape>
                    <v:shape id="Freeform 12052" o:spid="_x0000_s2276" style="position:absolute;left:6388;top:2715;width:27;height:36;visibility:visible;mso-wrap-style:square;v-text-anchor:top" coordsize="110,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S3a8MA&#10;AADdAAAADwAAAGRycy9kb3ducmV2LnhtbESPT2sCMRTE70K/Q3gFb5rUsiKrUUppodf1D14fm+dm&#10;2eRl2aS6fntTKHgcZuY3zGY3eieuNMQ2sIa3uQJBXAfTcqPhePierUDEhGzQBSYNd4qw275MNlia&#10;cOOKrvvUiAzhWKIGm1JfShlrSx7jPPTE2buEwWPKcmikGfCW4d7JhVJL6bHlvGCxp09Ldbf/9Rr6&#10;7mS/uvNpoe4qHJxbVeFSVFpPX8ePNYhEY3qG/9s/RsP7sijg701+An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aS3a8MAAADdAAAADwAAAAAAAAAAAAAAAACYAgAAZHJzL2Rv&#10;d25yZXYueG1sUEsFBgAAAAAEAAQA9QAAAIgDAAAAAA==&#10;" path="m110,140l44,48,,e" filled="f" strokeweight="0">
                      <v:path arrowok="t" o:connecttype="custom" o:connectlocs="0,1;0,0;0,0" o:connectangles="0,0,0"/>
                      <o:lock v:ext="edit" aspectratio="t"/>
                    </v:shape>
                    <v:shape id="Freeform 12053" o:spid="_x0000_s2277" style="position:absolute;left:6459;top:2738;width:1;height:1;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JPdMcA&#10;AADdAAAADwAAAGRycy9kb3ducmV2LnhtbESPzW7CMBCE70i8g7VIvYHTAgFSDKoqlVaiF8LPeRtv&#10;k0C8TmMD6dvXSEg9jmbmG8182ZpKXKhxpWUFj4MIBHFmdcm5gt32rT8F4TyyxsoyKfglB8tFtzPH&#10;RNsrb+iS+lwECLsEFRTe14mULivIoBvYmjh437Yx6INscqkbvAa4qeRTFMXSYMlhocCaXgvKTunZ&#10;KLC12Q+/5HmyGv2s3zOZ68/DcabUQ699eQbhqfX/4Xv7QysYxu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ST3THAAAA3QAAAA8AAAAAAAAAAAAAAAAAmAIAAGRy&#10;cy9kb3ducmV2LnhtbFBLBQYAAAAABAAEAPUAAACMAwAAAAA=&#10;" path="m,5l3,3,5,e" filled="f" strokeweight="0">
                      <v:path arrowok="t" o:connecttype="custom" o:connectlocs="0,0;0,0;0,0" o:connectangles="0,0,0"/>
                      <o:lock v:ext="edit" aspectratio="t"/>
                    </v:shape>
                    <v:line id="Line 12054" o:spid="_x0000_s2278" style="position:absolute;flip:x y;visibility:visible;mso-wrap-style:square" from="6325,1199" to="6437,1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PhCMQAAADdAAAADwAAAGRycy9kb3ducmV2LnhtbESPQWsCMRSE74X+h/CEXopmbekqq1GK&#10;1CK9da33x+a5WUxeliTV9d83BcHjMPPNMMv14Kw4U4idZwXTSQGCuPG641bBz347noOICVmj9UwK&#10;rhRhvXp8WGKl/YW/6VynVuQSjhUqMCn1lZSxMeQwTnxPnL2jDw5TlqGVOuAllzsrX4qilA47zgsG&#10;e9oYak71r1PwOjvsdyf7bL620ZmPT1s3Zbgq9TQa3hcgEg3pHr7RO5258m0G/2/yE5Cr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g+EIxAAAAN0AAAAPAAAAAAAAAAAA&#10;AAAAAKECAABkcnMvZG93bnJldi54bWxQSwUGAAAAAAQABAD5AAAAkgMAAAAA&#10;" strokeweight="0"/>
                    <v:line id="Line 12055" o:spid="_x0000_s2279" style="position:absolute;visibility:visible;mso-wrap-style:square" from="6363,1160" to="6481,1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S9CMMAAADdAAAADwAAAGRycy9kb3ducmV2LnhtbERPz2vCMBS+D/Y/hDfwpqkTu1obZYjD&#10;eds6Cx4fzbMNNi+lybT775fDYMeP73exHW0nbjR441jBfJaAIK6dNtwoOH29TTMQPiBr7ByTgh/y&#10;sN08PhSYa3fnT7qVoRExhH2OCtoQ+lxKX7dk0c9cTxy5ixsshgiHRuoB7zHcdvI5SVJp0XBsaLGn&#10;XUv1tfy2CsxHelgeX6pVJfeHMD9n18zYk1KTp/F1DSLQGP7Ff+53rWCRLuPc+CY+Ab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TEvQjDAAAA3QAAAA8AAAAAAAAAAAAA&#10;AAAAoQIAAGRycy9kb3ducmV2LnhtbFBLBQYAAAAABAAEAPkAAACRAwAAAAA=&#10;" strokeweight="0"/>
                    <v:shape id="Freeform 12056" o:spid="_x0000_s2280" style="position:absolute;left:6325;top:1160;width:38;height:39;visibility:visible;mso-wrap-style:square;v-text-anchor:top" coordsize="152,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8PSMQA&#10;AADdAAAADwAAAGRycy9kb3ducmV2LnhtbESPQWsCMRSE7wX/Q3iCt5qtotStUUSwiBeptj0/N6+7&#10;S/e9LEmq6783QsHjMDPfMPNlx406kw+1EwMvwwwUSeFsLaWBz+Pm+RVUiCgWGydk4EoBlove0xxz&#10;6y7yQedDLFWCSMjRQBVjm2sdiooYw9C1JMn7cZ4xJulLbT1eEpwbPcqyqWasJS1U2NK6ouL38McG&#10;JO7e/Yn3dkWT7Y6zL56NTt/GDPrd6g1UpC4+wv/trTUwnk5mcH+TnoBe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D0jEAAAA3QAAAA8AAAAAAAAAAAAAAAAAmAIAAGRycy9k&#10;b3ducmV2LnhtbFBLBQYAAAAABAAEAPUAAACJAwAAAAA=&#10;" path="m152,l107,12,67,35,35,68,12,108,,154e" filled="f" strokeweight="0">
                      <v:path arrowok="t" o:connecttype="custom" o:connectlocs="1,0;1,0;0,0;0,0;0,1;0,1" o:connectangles="0,0,0,0,0,0"/>
                      <o:lock v:ext="edit" aspectratio="t"/>
                    </v:shape>
                    <v:line id="Line 12057" o:spid="_x0000_s2281" style="position:absolute;flip:x y;visibility:visible;mso-wrap-style:square" from="6428,1467" to="6448,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azwcEAAADdAAAADwAAAGRycy9kb3ducmV2LnhtbERPTUsDMRC9C/6HMIIXsVkrbGVtWkRa&#10;Kd7ctvdhM26WJpMlie323zsHwePjfS/XU/DqTCkPkQ08zSpQxF20A/cGDvvt4wuoXJAt+shk4EoZ&#10;1qvbmyU2Nl74i85t6ZWEcG7QgCtlbLTOnaOAeRZHYuG+YwpYBKZe24QXCQ9ez6uq1gEHlgaHI707&#10;6k7tTzDwvDjudyf/4D63ObjNh2+7Ol2Nub+b3l5BFZrKv/jPvbPiq2vZL2/kCejV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BrPBwQAAAN0AAAAPAAAAAAAAAAAAAAAA&#10;AKECAABkcnMvZG93bnJldi54bWxQSwUGAAAAAAQABAD5AAAAjwMAAAAA&#10;" strokeweight="0"/>
                    <v:shape id="Freeform 12058" o:spid="_x0000_s2282" style="position:absolute;left:6419;top:1494;width:30;height:27;visibility:visible;mso-wrap-style:square;v-text-anchor:top" coordsize="123,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2/GcYA&#10;AADdAAAADwAAAGRycy9kb3ducmV2LnhtbESPQWvCQBSE7wX/w/IEL0VfUiGU6CptqdLSk9aD3h7Z&#10;ZxKafRt2V03/fbdQ6HGYmW+Y5XqwnbqyD60TDfksA8VSOdNKreHwuZk+ggqRxFDnhDV8c4D1anS3&#10;pNK4m+z4uo+1ShAJJWloYuxLxFA1bCnMXM+SvLPzlmKSvkbj6ZbgtsOHLCvQUitpoaGeXxquvvYX&#10;q+F+fszj84c/55f3Lb7yCY+yQa0n4+FpASryEP/Df+03o2FeFDn8vklPA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2/GcYAAADdAAAADwAAAAAAAAAAAAAAAACYAgAAZHJz&#10;L2Rvd25yZXYueG1sUEsFBgAAAAAEAAQA9QAAAIsDAAAAAA==&#10;" path="m,64l7,42,20,22,40,7,63,,87,r20,8l119,24r4,19l118,66,104,85,84,100r-24,8l37,107,18,99,4,84,,64xe" filled="f" strokeweight="0">
                      <v:path arrowok="t" o:connecttype="custom" o:connectlocs="0,0;0,0;0,0;0,0;0,0;0,0;0,0;0,0;0,0;0,0;0,0;0,1;0,1;0,1;0,1;0,0;0,0" o:connectangles="0,0,0,0,0,0,0,0,0,0,0,0,0,0,0,0,0"/>
                      <o:lock v:ext="edit" aspectratio="t"/>
                    </v:shape>
                    <v:line id="Line 12059" o:spid="_x0000_s2283" style="position:absolute;visibility:visible;mso-wrap-style:square" from="6418,1512" to="6420,1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AX8UAAADdAAAADwAAAGRycy9kb3ducmV2LnhtbESPT2vCQBTE7wW/w/IEb3Wj0hijq0hp&#10;0d78Cx4f2WeymH0bsltNv71bKPQ4zMxvmMWqs7W4U+uNYwWjYQKCuHDacKngdPx8zUD4gKyxdkwK&#10;fsjDatl7WWCu3YP3dD+EUkQI+xwVVCE0uZS+qMiiH7qGOHpX11oMUbal1C0+ItzWcpwkqbRoOC5U&#10;2NB7RcXt8G0VmF26efuanmdn+bEJo0t2y4w9KTXod+s5iEBd+A//tbdawSRNx/D7Jj4Bu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BAX8UAAADdAAAADwAAAAAAAAAA&#10;AAAAAAChAgAAZHJzL2Rvd25yZXYueG1sUEsFBgAAAAAEAAQA+QAAAJMDAAAAAA==&#10;" strokeweight="0"/>
                    <v:line id="Line 12060" o:spid="_x0000_s2284" style="position:absolute;flip:x y;visibility:visible;mso-wrap-style:square" from="6468,1143" to="6586,13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QttsMAAADdAAAADwAAAGRycy9kb3ducmV2LnhtbESPQWsCMRSE7wX/Q3hCL0WzVlhlNYpI&#10;LdJb1/b+2Dw3i8nLkkRd/31TKPQ4zHwzzHo7OCtuFGLnWcFsWoAgbrzuuFXwdTpMliBiQtZoPZOC&#10;B0XYbkZPa6y0v/Mn3erUilzCsUIFJqW+kjI2hhzGqe+Js3f2wWHKMrRSB7zncmfla1GU0mHHecFg&#10;T3tDzaW+OgXzxffpeLEv5uMQnXl7t3VThodSz+NhtwKRaEj/4T/6qDNXlnP4fZOfgNz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zULbbDAAAA3QAAAA8AAAAAAAAAAAAA&#10;AAAAoQIAAGRycy9kb3ducmV2LnhtbFBLBQYAAAAABAAEAPkAAACRAwAAAAA=&#10;" strokeweight="0"/>
                    <v:line id="Line 12061" o:spid="_x0000_s2285" style="position:absolute;visibility:visible;mso-wrap-style:square" from="6418,1135" to="6528,1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9sMYAAADdAAAADwAAAGRycy9kb3ducmV2LnhtbESPT2vCQBTE74LfYXmCN92obZqmrlKK&#10;xXpr/QMeH9lnsph9G7Krxm/vFgo9DjPzG2a+7GwtrtR641jBZJyAIC6cNlwq2O8+RxkIH5A11o5J&#10;wZ08LBf93hxz7W78Q9dtKEWEsM9RQRVCk0vpi4os+rFriKN3cq3FEGVbSt3iLcJtLadJkkqLhuNC&#10;hQ19VFSctxerwHyn6+fNy+H1IFfrMDlm58zYvVLDQff+BiJQF/7Df+0vrWCWpk/w+yY+Abl4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lfbDGAAAA3QAAAA8AAAAAAAAA&#10;AAAAAAAAoQIAAGRycy9kb3ducmV2LnhtbFBLBQYAAAAABAAEAPkAAACUAwAAAAA=&#10;" strokeweight="0"/>
                    <v:line id="Line 12062" o:spid="_x0000_s2286" style="position:absolute;flip:x y;visibility:visible;mso-wrap-style:square" from="6445,1118" to="6558,1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EQWcQAAADdAAAADwAAAGRycy9kb3ducmV2LnhtbESPQWsCMRSE7wX/Q3iFXkrNtqWrbI0i&#10;RUV6c7X3x+a5WUxeliTq+u9NodDjMPPNMLPF4Ky4UIidZwWv4wIEceN1x62Cw379MgURE7JG65kU&#10;3CjCYj56mGGl/ZV3dKlTK3IJxwoVmJT6SsrYGHIYx74nzt7RB4cpy9BKHfCay52Vb0VRSocd5wWD&#10;PX0Zak712Sl4n/zstyf7bL7X0ZnVxtZNGW5KPT0Oy08QiYb0H/6jtzpzZfkBv2/yE5D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cRBZxAAAAN0AAAAPAAAAAAAAAAAA&#10;AAAAAKECAABkcnMvZG93bnJldi54bWxQSwUGAAAAAAQABAD5AAAAkgMAAAAA&#10;" strokeweight="0"/>
                    <v:line id="Line 12063" o:spid="_x0000_s2287" style="position:absolute;flip:x y;visibility:visible;mso-wrap-style:square" from="6494,1153" to="6609,1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OOLsMAAADdAAAADwAAAGRycy9kb3ducmV2LnhtbESPQWsCMRSE74X+h/AKvZSatUJatkYp&#10;oiK9dW3vj83rZjF5WZKo6783QqHHYeabYebL0Ttxopj6wBqmkwoEcRtMz52G7/3m+Q1EysgGXWDS&#10;cKEEy8X93RxrE878Racmd6KUcKpRg815qKVMrSWPaRIG4uL9hugxFxk7aSKeS7l38qWqlPTYc1mw&#10;ONDKUntojl7D7PVnvzu4J/u5Sd6ut65pVbxo/fgwfryDyDTm//AfvTOFU0rB7U15AnJx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jji7DAAAA3QAAAA8AAAAAAAAAAAAA&#10;AAAAoQIAAGRycy9kb3ducmV2LnhtbFBLBQYAAAAABAAEAPkAAACRAwAAAAA=&#10;" strokeweight="0"/>
                    <v:line id="Line 12064" o:spid="_x0000_s2288" style="position:absolute;flip:x;visibility:visible;mso-wrap-style:square" from="6478,1346" to="6583,1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uUgMcAAADdAAAADwAAAGRycy9kb3ducmV2LnhtbESPQWsCMRSE70L/Q3hCb5q1hbWsRpGW&#10;llJoRasHb8/Nc3dx87Ik0U3/fVMoeBxm5htmvoymFVdyvrGsYDLOQBCXVjdcKdh9v46eQPiArLG1&#10;TAp+yMNycTeYY6Ftzxu6bkMlEoR9gQrqELpCSl/WZNCPbUecvJN1BkOSrpLaYZ/gppUPWZZLgw2n&#10;hRo7eq6pPG8vRsHma8pH93aJ53jsP9eHffWxf1kpdT+MqxmIQDHcwv/td63gMc+n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y5SAxwAAAN0AAAAPAAAAAAAA&#10;AAAAAAAAAKECAABkcnMvZG93bnJldi54bWxQSwUGAAAAAAQABAD5AAAAlQMAAAAA&#10;" strokeweight="0"/>
                    <v:line id="Line 12065" o:spid="_x0000_s2289" style="position:absolute;flip:y;visibility:visible;mso-wrap-style:square" from="6481,1337" to="6586,1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QA8sQAAADdAAAADwAAAGRycy9kb3ducmV2LnhtbERPz2vCMBS+D/wfwhO8zdQJ3eiMIspE&#10;Bm7o5mG3Z/Nsi81LSaLN/ntzGOz48f2eLaJpxY2cbywrmIwzEMSl1Q1XCr6/3h5fQPiArLG1TAp+&#10;ycNiPniYYaFtz3u6HUIlUgj7AhXUIXSFlL6syaAf2444cWfrDIYEXSW1wz6Fm1Y+ZVkuDTacGmrs&#10;aFVTeTlcjYL9xzOf3OYaL/HU7z5/jtX7cb1UajSMy1cQgWL4F/+5t1rBNM/T3PQmPQ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VADyxAAAAN0AAAAPAAAAAAAAAAAA&#10;AAAAAKECAABkcnMvZG93bnJldi54bWxQSwUGAAAAAAQABAD5AAAAkgMAAAAA&#10;" strokeweight="0"/>
                    <v:shape id="Freeform 12066" o:spid="_x0000_s2290" style="position:absolute;left:6437;top:1354;width:44;height:28;visibility:visible;mso-wrap-style:square;v-text-anchor:top" coordsize="177,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4QjcQA&#10;AADdAAAADwAAAGRycy9kb3ducmV2LnhtbESPQWvCQBSE74L/YXmF3nRTLUFTV4mCpaeI0Utvj+wz&#10;Wcy+DdlV03/fLRQ8DjPzDbPaDLYVd+q9cazgbZqAIK6cNlwrOJ/2kwUIH5A1to5JwQ952KzHoxVm&#10;2j34SPcy1CJC2GeooAmhy6T0VUMW/dR1xNG7uN5iiLKvpe7xEeG2lbMkSaVFw3GhwY52DVXX8mYV&#10;LMP2oE2+/S7y4j25Fvh5kcYq9foy5B8gAg3hGf5vf2kF8zRdwt+b+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I3EAAAA3QAAAA8AAAAAAAAAAAAAAAAAmAIAAGRycy9k&#10;b3ducmV2LnhtbFBLBQYAAAAABAAEAPUAAACJAwAAAAA=&#10;" path="m177,l115,18,86,30,61,45,38,61,21,79,9,96,,113e" filled="f" strokeweight="0">
                      <v:path arrowok="t" o:connecttype="custom" o:connectlocs="1,0;0,0;0,0;0,0;0,0;0,0;0,0;0,0" o:connectangles="0,0,0,0,0,0,0,0"/>
                      <o:lock v:ext="edit" aspectratio="t"/>
                    </v:shape>
                    <v:shape id="Freeform 12067" o:spid="_x0000_s2291" style="position:absolute;left:6453;top:1363;width:25;height:16;visibility:visible;mso-wrap-style:square;v-text-anchor:top" coordsize="9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kqcMA&#10;AADdAAAADwAAAGRycy9kb3ducmV2LnhtbERPy2rCQBTdC/7DcIXu6sSqaUkdRaqCdeWL4vKSuSYh&#10;mTthZqrx7zuLgsvDec8WnWnEjZyvLCsYDRMQxLnVFRcKzqfN6wcIH5A1NpZJwYM8LOb93gwzbe98&#10;oNsxFCKGsM9QQRlCm0np85IM+qFtiSN3tc5giNAVUju8x3DTyLckSaXBimNDiS19lZTXx1+j4Pvn&#10;tNu4dkrn6eQiR/m+Xl3qtVIvg275CSJQF57if/dWKxin73F/fBOfgJ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T+kqcMAAADdAAAADwAAAAAAAAAAAAAAAACYAgAAZHJzL2Rv&#10;d25yZXYueG1sUEsFBgAAAAAEAAQA9QAAAIgDAAAAAA==&#10;" path="m99,l65,9,34,25,12,45,,64e" filled="f" strokeweight="0">
                      <v:path arrowok="t" o:connecttype="custom" o:connectlocs="1,0;0,0;0,0;0,0;0,0" o:connectangles="0,0,0,0,0"/>
                      <o:lock v:ext="edit" aspectratio="t"/>
                    </v:shape>
                    <v:shape id="Freeform 12068" o:spid="_x0000_s2292" style="position:absolute;left:6583;top:1346;width:11;height:7;visibility:visible;mso-wrap-style:square;v-text-anchor:top" coordsize="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cv3sUA&#10;AADdAAAADwAAAGRycy9kb3ducmV2LnhtbESPQWuDQBSE74X+h+UVemvWVNBiswmhEAiUEmLiobeH&#10;+6pG9624G7X/Phso9DjMzDfMajObTow0uMayguUiAkFcWt1wpeB82r28gXAeWWNnmRT8koPN+vFh&#10;hZm2Ex9pzH0lAoRdhgpq7/tMSlfWZNAtbE8cvB87GPRBDpXUA04Bbjr5GkWJNNhwWKixp4+ayja/&#10;GgVfbbRL2vhwaSdMvz8NFkxFodTz07x9B+Fp9v/hv/ZeK4iTdAn3N+EJyP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1y/exQAAAN0AAAAPAAAAAAAAAAAAAAAAAJgCAABkcnMv&#10;ZG93bnJldi54bWxQSwUGAAAAAAQABAD1AAAAigMAAAAA&#10;" path="m43,25r,-12l36,5,21,,,1e" filled="f" strokeweight="0">
                      <v:path arrowok="t" o:connecttype="custom" o:connectlocs="0,0;0,0;0,0;0,0;0,0" o:connectangles="0,0,0,0,0"/>
                      <o:lock v:ext="edit" aspectratio="t"/>
                    </v:shape>
                    <v:shape id="Freeform 12069" o:spid="_x0000_s2293" style="position:absolute;left:6578;top:1353;width:16;height:10;visibility:visible;mso-wrap-style:square;v-text-anchor:top" coordsize="6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WUusYA&#10;AADdAAAADwAAAGRycy9kb3ducmV2LnhtbESPS2sCMRSF94X+h3ALbkrNOILK1Cg+EAQ3Vbvo8nZy&#10;Oxmc3IRJHMd/bwqFLg/n8XHmy942oqM21I4VjIYZCOLS6ZorBZ/n3dsMRIjIGhvHpOBOAZaL56c5&#10;Ftrd+EjdKVYijXAoUIGJ0RdShtKQxTB0njh5P661GJNsK6lbvKVx28g8yybSYs2JYNDTxlB5OV1t&#10;gly29aH7Hu1ma/MRc//12uf+qtTgpV+9g4jUx//wX3uvFYwn0xx+36QnIB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WUusYAAADdAAAADwAAAAAAAAAAAAAAAACYAgAAZHJz&#10;L2Rvd25yZXYueG1sUEsFBgAAAAAEAAQA9QAAAIsDAAAAAA==&#10;" path="m,42l22,36,43,25,57,12,64,e" filled="f" strokeweight="0">
                      <v:path arrowok="t" o:connecttype="custom" o:connectlocs="0,0;0,0;0,0;0,0;0,0" o:connectangles="0,0,0,0,0"/>
                      <o:lock v:ext="edit" aspectratio="t"/>
                    </v:shape>
                    <v:shape id="Freeform 12070" o:spid="_x0000_s2294" style="position:absolute;left:6575;top:1350;width:35;height:23;visibility:visible;mso-wrap-style:square;v-text-anchor:top" coordsize="140,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7LI8gA&#10;AADdAAAADwAAAGRycy9kb3ducmV2LnhtbESPQWvCQBSE74L/YXlCb7pRIbWpq0gh0IOgprl4e82+&#10;JsHs2zS7Jml/fbdQ6HGYmW+Y7X40jeipc7VlBctFBIK4sLrmUkH+ls43IJxH1thYJgVf5GC/m062&#10;mGg78IX6zJciQNglqKDyvk2kdEVFBt3CtsTB+7CdQR9kV0rd4RDgppGrKIqlwZrDQoUtvVRU3LK7&#10;UXB8csP5/n4+3XI8fn+uTuk1uqRKPczGwzMIT6P/D/+1X7WCdfy4ht834QnI3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TssjyAAAAN0AAAAPAAAAAAAAAAAAAAAAAJgCAABk&#10;cnMvZG93bnJldi54bWxQSwUGAAAAAAQABAD1AAAAjQMAAAAA&#10;" path="m,93l49,78,92,56,110,42,124,29,140,e" filled="f" strokeweight="0">
                      <v:path arrowok="t" o:connecttype="custom" o:connectlocs="0,0;0,0;1,0;1,0;1,0;1,0" o:connectangles="0,0,0,0,0,0"/>
                      <o:lock v:ext="edit" aspectratio="t"/>
                    </v:shape>
                    <v:shape id="Freeform 12071" o:spid="_x0000_s2295" style="position:absolute;left:6586;top:1336;width:24;height:14;visibility:visible;mso-wrap-style:square;v-text-anchor:top" coordsize="9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jvcQA&#10;AADdAAAADwAAAGRycy9kb3ducmV2LnhtbESPzWrDMBCE74W+g9hCb43sNn84kU0pKYSQS+M+wGJt&#10;LBNrZSw5dt++CgRyHGa+GWZbTLYVV+p941hBOktAEFdON1wr+C2/39YgfEDW2DomBX/kocifn7aY&#10;aTfyD11PoRaxhH2GCkwIXSalrwxZ9DPXEUfv7HqLIcq+lrrHMZbbVr4nyVJabDguGOzoy1B1OQ1W&#10;wcfRJrUsD7vU7NKAtBrGRTko9foyfW5ABJrCI3yn9zpyy9Ucbm/iE5D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ao73EAAAA3QAAAA8AAAAAAAAAAAAAAAAAmAIAAGRycy9k&#10;b3ducmV2LnhtbFBLBQYAAAAABAAEAPUAAACJAwAAAAA=&#10;" path="m94,54r,-24l88,19,78,10,64,4,45,,23,,,2e" filled="f" strokeweight="0">
                      <v:path arrowok="t" o:connecttype="custom" o:connectlocs="1,0;1,0;1,0;0,0;0,0;0,0;0,0;0,0" o:connectangles="0,0,0,0,0,0,0,0"/>
                      <o:lock v:ext="edit" aspectratio="t"/>
                    </v:shape>
                    <v:shape id="Freeform 12072" o:spid="_x0000_s2296" style="position:absolute;left:6527;top:1301;width:31;height:18;visibility:visible;mso-wrap-style:square;v-text-anchor:top" coordsize="124,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tZm8YA&#10;AADdAAAADwAAAGRycy9kb3ducmV2LnhtbESPS2/CMBCE75X6H6xF6q04lPIKGJQiVSBO5SFxXeIl&#10;iRqvU9tA+Pc1UqUeRzPzjWa2aE0truR8ZVlBr5uAIM6trrhQcNh/vo5B+ICssbZMCu7kYTF/fpph&#10;qu2Nt3TdhUJECPsUFZQhNKmUPi/JoO/ahjh6Z+sMhihdIbXDW4SbWr4lyVAarDgulNjQsqT8e3cx&#10;CtYZbvzk6E7erT5+qk0/ex/wl1IvnTabggjUhv/wX3utFfSHowE83sQn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8tZm8YAAADdAAAADwAAAAAAAAAAAAAAAACYAgAAZHJz&#10;L2Rvd25yZXYueG1sUEsFBgAAAAAEAAQA9QAAAIsDAAAAAA==&#10;" path="m49,71l25,72,8,67,,58,1,46,10,32,26,19,50,8,75,1,99,r17,4l124,13r,12l115,38,98,53,75,64,49,71xe" filled="f" strokeweight="0">
                      <v:path arrowok="t" o:connecttype="custom" o:connectlocs="0,0;0,0;0,0;0,0;0,0;0,0;0,0;0,0;0,0;1,0;1,0;1,0;1,0;1,0;1,0;0,0;0,0" o:connectangles="0,0,0,0,0,0,0,0,0,0,0,0,0,0,0,0,0"/>
                      <o:lock v:ext="edit" aspectratio="t"/>
                    </v:shape>
                    <v:line id="Line 12073" o:spid="_x0000_s2297" style="position:absolute;flip:x y;visibility:visible;mso-wrap-style:square" from="6561,1350" to="6575,1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oY88QAAADdAAAADwAAAGRycy9kb3ducmV2LnhtbESPQWsCMRSE74X+h/AKvRTNtsJaVqOU&#10;UkV6c9feH5vXzWLysiSprv/eCAWPw8w3wyzXo7PiRCH2nhW8TgsQxK3XPXcKDs1m8g4iJmSN1jMp&#10;uFCE9erxYYmV9mfe06lOncglHCtUYFIaKilja8hhnPqBOHu/PjhMWYZO6oDnXO6sfCuKUjrsOS8Y&#10;HOjTUHus/5yC2fyn2R3ti/neRGe+trZuy3BR6vlp/FiASDSme/if3unMlfMSbm/yE5Cr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ehjzxAAAAN0AAAAPAAAAAAAAAAAA&#10;AAAAAKECAABkcnMvZG93bnJldi54bWxQSwUGAAAAAAQABAD5AAAAkgMAAAAA&#10;" strokeweight="0"/>
                    <v:line id="Line 12074" o:spid="_x0000_s2298" style="position:absolute;flip:x y;visibility:visible;mso-wrap-style:square" from="6569,1349" to="6578,1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a9aMQAAADdAAAADwAAAGRycy9kb3ducmV2LnhtbESPQWsCMRSE74X+h/CEXopmrbBbVqMU&#10;qUV662rvj81zs5i8LEmq679vhEKPw8w3w6w2o7PiQiH2nhXMZwUI4tbrnjsFx8Nu+goiJmSN1jMp&#10;uFGEzfrxYYW19lf+okuTOpFLONaowKQ01FLG1pDDOPMDcfZOPjhMWYZO6oDXXO6sfCmKUjrsOS8Y&#10;HGhrqD03P07Bovo+7M/22XzuojPvH7Zpy3BT6mkyvi1BJBrTf/iP3uvMlVUF9zf5Ccj1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Nr1oxAAAAN0AAAAPAAAAAAAAAAAA&#10;AAAAAKECAABkcnMvZG93bnJldi54bWxQSwUGAAAAAAQABAD5AAAAkgMAAAAA&#10;" strokeweight="0"/>
                    <v:line id="Line 12075" o:spid="_x0000_s2299" style="position:absolute;flip:x;visibility:visible;mso-wrap-style:square" from="6575,1363" to="6578,1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2WL8QAAADdAAAADwAAAGRycy9kb3ducmV2LnhtbERPTWsCMRC9F/wPYQreNFsFla1RRFFK&#10;oRW1HnobN9Pdxc1kSaKb/vvmIPT4eN/zZTSNuJPztWUFL8MMBHFhdc2lgq/TdjAD4QOyxsYyKfgl&#10;D8tF72mOubYdH+h+DKVIIexzVFCF0OZS+qIig35oW+LE/VhnMCToSqkddincNHKUZRNpsObUUGFL&#10;64qK6/FmFBw+p3xxu1u8xkv3sf8+l+/nzUqp/nNcvYIIFMO/+OF+0wrGk2mam96kJ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jZYvxAAAAN0AAAAPAAAAAAAAAAAA&#10;AAAAAKECAABkcnMvZG93bnJldi54bWxQSwUGAAAAAAQABAD5AAAAkgMAAAAA&#10;" strokeweight="0"/>
                    <v:line id="Line 12076" o:spid="_x0000_s2300" style="position:absolute;visibility:visible;mso-wrap-style:square" from="6591,1347" to="6594,1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1E88YAAADdAAAADwAAAGRycy9kb3ducmV2LnhtbESPQWvCQBSE7wX/w/IEb3VjpTGJrlJE&#10;sb211kCPj+wzWcy+DdlV03/fLRR6HGbmG2a1GWwrbtR741jBbJqAIK6cNlwrOH3uHzMQPiBrbB2T&#10;gm/ysFmPHlZYaHfnD7odQy0ihH2BCpoQukJKXzVk0U9dRxy9s+sthij7Wuoe7xFuW/mUJKm0aDgu&#10;NNjRtqHqcrxaBeY9PTy/Lcq8lLtDmH1ll8zYk1KT8fCyBBFoCP/hv/arVjBPFzn8volPQK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9RPPGAAAA3QAAAA8AAAAAAAAA&#10;AAAAAAAAoQIAAGRycy9kb3ducmV2LnhtbFBLBQYAAAAABAAEAPkAAACUAwAAAAA=&#10;" strokeweight="0"/>
                    <v:shape id="Freeform 12077" o:spid="_x0000_s2301" style="position:absolute;left:6446;top:1118;width:12;height:1;visibility:visible;mso-wrap-style:square;v-text-anchor:top" coordsize="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b9MQA&#10;AADdAAAADwAAAGRycy9kb3ducmV2LnhtbERPy2rCQBTdF/oPwy10U3RihZCmjlJ8QHDno6C7a+Y2&#10;Cc3ciZkxxr93FoLLw3lPZr2pRUetqywrGA0jEMS51RUXCva71SAB4TyyxtoyKbiRg9n09WWCqbZX&#10;3lC39YUIIexSVFB636RSurwkg25oG+LA/dnWoA+wLaRu8RrCTS0/oyiWBisODSU2NC8p/99ejILf&#10;Rdb1dZyd1udLvP84fOFxOV8r9f7W/3yD8NT7p/jhzrSCcZyE/eFNeAJy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2/TEAAAA3QAAAA8AAAAAAAAAAAAAAAAAmAIAAGRycy9k&#10;b3ducmV2LnhtbFBLBQYAAAAABAAEAPUAAACJAwAAAAA=&#10;" path="m48,5l25,,,5e" filled="f" strokeweight="0">
                      <v:path arrowok="t" o:connecttype="custom" o:connectlocs="0,0;0,0;0,0" o:connectangles="0,0,0"/>
                      <o:lock v:ext="edit" aspectratio="t"/>
                    </v:shape>
                    <v:line id="Line 12078" o:spid="_x0000_s2302" style="position:absolute;flip:x y;visibility:visible;mso-wrap-style:square" from="6436,1108" to="6458,1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bwoMMAAADdAAAADwAAAGRycy9kb3ducmV2LnhtbESPQWsCMRSE74X+h/AKXkrNqrCV1Sil&#10;VBFvXdv7Y/PcLCYvS5Lq+u+NIPQ4zHwzzHI9OCvOFGLnWcFkXIAgbrzuuFXwc9i8zUHEhKzReiYF&#10;V4qwXj0/LbHS/sLfdK5TK3IJxwoVmJT6SsrYGHIYx74nzt7RB4cpy9BKHfCSy52V06IopcOO84LB&#10;nj4NNaf6zymYvf8edif7avab6MzX1tZNGa5KjV6GjwWIREP6Dz/onc5cOZ/A/U1+An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NG8KDDAAAA3QAAAA8AAAAAAAAAAAAA&#10;AAAAoQIAAGRycy9kb3ducmV2LnhtbFBLBQYAAAAABAAEAPkAAACRAwAAAAA=&#10;" strokeweight="0"/>
                    <v:shape id="Freeform 12079" o:spid="_x0000_s2303" style="position:absolute;left:6393;top:1142;width:32;height:11;visibility:visible;mso-wrap-style:square;v-text-anchor:top" coordsize="12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j3DMYA&#10;AADdAAAADwAAAGRycy9kb3ducmV2LnhtbESPQWvCQBSE7wX/w/KEXkrdRKssqWuQQMH2FhV6fWRf&#10;k2D2bciuMfbXdwuFHoeZ+YbZ5pPtxEiDbx1rSBcJCOLKmZZrDefT27MC4QOywc4xabiTh3w3e9hi&#10;ZtyNSxqPoRYRwj5DDU0IfSalrxqy6BeuJ47elxsshiiHWpoBbxFuO7lMko202HJcaLCnoqHqcrxa&#10;DWr9Un68P5Xf+KlWNp1KfzWF0vpxPu1fQQSawn/4r30wGlYbtYTfN/EJyN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5j3DMYAAADdAAAADwAAAAAAAAAAAAAAAACYAgAAZHJz&#10;L2Rvd25yZXYueG1sUEsFBgAAAAAEAAQA9QAAAIsDAAAAAA==&#10;" path="m,l4,14,16,28,35,38r25,5l85,42r23,-7l123,24r3,-5e" filled="f" strokeweight="0">
                      <v:path arrowok="t" o:connecttype="custom" o:connectlocs="0,0;0,0;0,0;0,0;0,0;1,0;1,0;1,0;1,0" o:connectangles="0,0,0,0,0,0,0,0,0"/>
                      <o:lock v:ext="edit" aspectratio="t"/>
                    </v:shape>
                    <v:shape id="Freeform 12080" o:spid="_x0000_s2304" style="position:absolute;left:6416;top:1113;width:29;height:16;visibility:visible;mso-wrap-style:square;v-text-anchor:top" coordsize="11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vkhsYA&#10;AADdAAAADwAAAGRycy9kb3ducmV2LnhtbESP0WrCQBRE3wX/YblCX0rdtLFRo6uU0halT2o/4JK9&#10;JtHs3bC70fTvu0LBx2HmzDDLdW8acSHna8sKnscJCOLC6ppLBT+Hz6cZCB+QNTaWScEveVivhoMl&#10;5tpeeUeXfShFLGGfo4IqhDaX0hcVGfRj2xJH72idwRClK6V2eI3lppEvSZJJgzXHhQpbeq+oOO87&#10;oyCdTszc1YfTbnr8+ki77+6Vto9KPYz6twWIQH24h//pjY5cNkvh9iY+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qvkhsYAAADdAAAADwAAAAAAAAAAAAAAAACYAgAAZHJz&#10;L2Rvd25yZXYueG1sUEsFBgAAAAAEAAQA9QAAAIsDAAAAAA==&#10;" path="m117,22l106,10,87,1,63,,40,9,20,24,5,43,,66e" filled="f" strokeweight="0">
                      <v:path arrowok="t" o:connecttype="custom" o:connectlocs="0,0;0,0;0,0;0,0;0,0;0,0;0,0;0,0" o:connectangles="0,0,0,0,0,0,0,0"/>
                      <o:lock v:ext="edit" aspectratio="t"/>
                    </v:shape>
                    <v:shape id="Freeform 12081" o:spid="_x0000_s2305" style="position:absolute;left:6416;top:1129;width:2;height:6;visibility:visible;mso-wrap-style:square;v-text-anchor:top" coordsize="6,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sW8cA&#10;AADdAAAADwAAAGRycy9kb3ducmV2LnhtbESP0WrCQBRE34X+w3ILfZG6qbVBoptQlYIvEtR+wG32&#10;mqTN3g3ZbZL+fVcQfBxm5gyzzkbTiJ46V1tW8DKLQBAXVtdcKvg8fzwvQTiPrLGxTAr+yEGWPkzW&#10;mGg78JH6ky9FgLBLUEHlfZtI6YqKDLqZbYmDd7GdQR9kV0rd4RDgppHzKIqlwZrDQoUtbSsqfk6/&#10;RsFhPs19PBx35dvG1PHh/E1f+U6pp8fxfQXC0+jv4Vt7rxW8xssFXN+EJyDT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8yLFvHAAAA3QAAAA8AAAAAAAAAAAAAAAAAmAIAAGRy&#10;cy9kb3ducmV2LnhtbFBLBQYAAAAABAAEAPUAAACMAwAAAAA=&#10;" path="m,l4,19r2,4e" filled="f" strokeweight="0">
                      <v:path arrowok="t" o:connecttype="custom" o:connectlocs="0,0;0,0;0,0" o:connectangles="0,0,0"/>
                      <o:lock v:ext="edit" aspectratio="t"/>
                    </v:shape>
                    <v:shape id="Freeform 12082" o:spid="_x0000_s2306" style="position:absolute;left:6389;top:1138;width:25;height:18;visibility:visible;mso-wrap-style:square;v-text-anchor:top" coordsize="10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FOO8MA&#10;AADdAAAADwAAAGRycy9kb3ducmV2LnhtbESPzWrDMBCE74W+g9hCLqWR29BgXMuhFAo9FfJ3X6yN&#10;7URaGWvjOG8fFQI9DjPzDVOuJu/USEPsAht4nWegiOtgO24M7LbfLzmoKMgWXWAycKUIq+rxocTC&#10;hguvadxIoxKEY4EGWpG+0DrWLXmM89ATJ+8QBo+S5NBoO+Alwb3Tb1m21B47Tgst9vTVUn3anL0B&#10;Cs8HN+4Xx2vtctzuRMv5Vxsze5o+P0AJTfIfvrd/rIHFMn+HvzfpCej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FOO8MAAADdAAAADwAAAAAAAAAAAAAAAACYAgAAZHJzL2Rv&#10;d25yZXYueG1sUEsFBgAAAAAEAAQA9QAAAIgDAAAAAA==&#10;" path="m19,l9,8,,24,4,41,19,55,43,65r30,5l102,69e" filled="f" strokeweight="0">
                      <v:path arrowok="t" o:connecttype="custom" o:connectlocs="0,0;0,0;0,0;0,0;0,0;0,0;0,0;0,0" o:connectangles="0,0,0,0,0,0,0,0"/>
                      <o:lock v:ext="edit" aspectratio="t"/>
                    </v:shape>
                    <v:shape id="Freeform 12083" o:spid="_x0000_s2307" style="position:absolute;left:6414;top:1149;width:12;height:7;visibility:visible;mso-wrap-style:square;v-text-anchor:top" coordsize="49,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9TccUA&#10;AADdAAAADwAAAGRycy9kb3ducmV2LnhtbESPQWvCQBSE70L/w/IKvemmLSaSukoRCimI0Oglt0f2&#10;NZs2+zZk15j+e1cQehxm5htmvZ1sJ0YafOtYwfMiAUFcO91yo+B0/JivQPiArLFzTAr+yMN28zBb&#10;Y67dhb9oLEMjIoR9jgpMCH0upa8NWfQL1xNH79sNFkOUQyP1gJcIt518SZJUWmw5LhjsaWeo/i3P&#10;VsGywiprip3Z2zNnZH6qw0l+KvX0OL2/gQg0hf/wvV1oBa/pKoXbm/gE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1NxxQAAAN0AAAAPAAAAAAAAAAAAAAAAAJgCAABkcnMv&#10;ZG93bnJldi54bWxQSwUGAAAAAAQABAD1AAAAigMAAAAA&#10;" path="m,24l27,17,49,e" filled="f" strokeweight="0">
                      <v:path arrowok="t" o:connecttype="custom" o:connectlocs="0,0;0,0;0,0" o:connectangles="0,0,0"/>
                      <o:lock v:ext="edit" aspectratio="t"/>
                    </v:shape>
                    <v:line id="Line 12084" o:spid="_x0000_s2308" style="position:absolute;flip:x;visibility:visible;mso-wrap-style:square" from="6393,1142" to="6394,1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dyescAAADdAAAADwAAAGRycy9kb3ducmV2LnhtbESPQWsCMRSE70L/Q3iF3jTbFlS2RpEW&#10;pRSsqPXg7bl57i5uXpYkuvHfN4WCx2FmvmEms2gacSXna8sKngcZCOLC6ppLBT+7RX8MwgdkjY1l&#10;UnAjD7PpQ2+CubYdb+i6DaVIEPY5KqhCaHMpfVGRQT+wLXHyTtYZDEm6UmqHXYKbRr5k2VAarDkt&#10;VNjSe0XFeXsxCjbfIz665SWe47FbrQ/78mv/MVfq6THO30AEiuEe/m9/agWvw/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x3J6xwAAAN0AAAAPAAAAAAAA&#10;AAAAAAAAAKECAABkcnMvZG93bnJldi54bWxQSwUGAAAAAAQABAD5AAAAlQMAAAAA&#10;" strokeweight="0"/>
                    <v:line id="Line 12085" o:spid="_x0000_s2309" style="position:absolute;flip:y;visibility:visible;mso-wrap-style:square" from="6425,1148" to="6426,1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jmCMQAAADdAAAADwAAAGRycy9kb3ducmV2LnhtbERPTWsCMRC9F/wPYQrearYKKlujiKKU&#10;QitqPfQ2bqa7i5vJkkQ3/ffNQfD4eN+zRTSNuJHztWUFr4MMBHFhdc2lgu/j5mUKwgdkjY1lUvBH&#10;Hhbz3tMMc2073tPtEEqRQtjnqKAKoc2l9EVFBv3AtsSJ+7XOYEjQlVI77FK4aeQwy8bSYM2pocKW&#10;VhUVl8PVKNh/Tfjsttd4iefuc/dzKj9O66VS/ee4fAMRKIaH+O5+1wpG42mam96kJyD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WOYIxAAAAN0AAAAPAAAAAAAAAAAA&#10;AAAAAKECAABkcnMvZG93bnJldi54bWxQSwUGAAAAAAQABAD5AAAAkgMAAAAA&#10;" strokeweight="0"/>
                    <v:shape id="Freeform 12086" o:spid="_x0000_s2310" style="position:absolute;left:6393;top:1101;width:52;height:41;visibility:visible;mso-wrap-style:square;v-text-anchor:top" coordsize="20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HqMcUA&#10;AADdAAAADwAAAGRycy9kb3ducmV2LnhtbESPzWsCMRTE7wX/h/CE3mrSL9HVKKXQ1t78Onh8bJ7Z&#10;tZuXsInu+t83QqHHYWZ+w8yXvWvEhdpYe9bwOFIgiEtvarYa9ruPhwmImJANNp5Jw5UiLBeDuzkW&#10;xne8ocs2WZEhHAvUUKUUCiljWZHDOPKBOHtH3zpMWbZWmha7DHeNfFJqLB3WnBcqDPReUfmzPTsN&#10;yp4/T93X6/UlBPndqZ1dTw9rre+H/dsMRKI+/Yf/2iuj4Xk8mcLtTX4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keoxxQAAAN0AAAAPAAAAAAAAAAAAAAAAAJgCAABkcnMv&#10;ZG93bnJldi54bWxQSwUGAAAAAAQABAD1AAAAigMAAAAA&#10;" path="m208,70l184,36,170,23,152,11,132,3,109,,86,3,65,12,48,25,33,41,16,78,6,119,,166e" filled="f" strokeweight="0">
                      <v:path arrowok="t" o:connecttype="custom" o:connectlocs="1,0;1,0;1,0;1,0;1,0;1,0;1,0;0,0;0,0;0,0;0,0;0,0;0,0" o:connectangles="0,0,0,0,0,0,0,0,0,0,0,0,0"/>
                      <o:lock v:ext="edit" aspectratio="t"/>
                    </v:shape>
                    <v:shape id="Freeform 12087" o:spid="_x0000_s2311" style="position:absolute;left:6415;top:1132;width:3;height:3;visibility:visible;mso-wrap-style:square;v-text-anchor:top" coordsize="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CjVMQA&#10;AADdAAAADwAAAGRycy9kb3ducmV2LnhtbERPz2vCMBS+D/wfwhN2m6kdSNs1LSIKgyGi7rLbo3lr&#10;uzUvoYla/3tzGOz48f0u68kM4kqj7y0rWC4SEMSN1T23Cj7Pu5cMhA/IGgfLpOBOHupq9lRioe2N&#10;j3Q9hVbEEPYFKuhCcIWUvunIoF9YRxy5bzsaDBGOrdQj3mK4GWSaJCtpsOfY0KGjTUfN7+liFHy5&#10;c7afLod7lg4fh+32GH5ylyv1PJ/WbyACTeFf/Od+1wpeV3ncH9/EJy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Qo1TEAAAA3QAAAA8AAAAAAAAAAAAAAAAAmAIAAGRycy9k&#10;b3ducmV2LnhtbFBLBQYAAAAABAAEAPUAAACJAwAAAAA=&#10;" path="m,l2,3,9,13e" filled="f" strokeweight="0">
                      <v:path arrowok="t" o:connecttype="custom" o:connectlocs="0,0;0,0;0,0" o:connectangles="0,0,0"/>
                      <o:lock v:ext="edit" aspectratio="t"/>
                    </v:shape>
                    <v:shape id="Freeform 12088" o:spid="_x0000_s2312" style="position:absolute;left:6468;top:1142;width:26;height:11;visibility:visible;mso-wrap-style:square;v-text-anchor:top" coordsize="10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8Lm8YA&#10;AADdAAAADwAAAGRycy9kb3ducmV2LnhtbESPQWsCMRSE74X+h/AKvdWsCouuRpFCxVIQqqLXx+a5&#10;Wd28bJNUt//eFASPw8x8w0znnW3EhXyoHSvo9zIQxKXTNVcKdtuPtxGIEJE1No5JwR8FmM+en6ZY&#10;aHflb7psYiUShEOBCkyMbSFlKA1ZDD3XEifv6LzFmKSvpPZ4TXDbyEGW5dJizWnBYEvvhsrz5tcq&#10;WJtde8q/zuVy8fnjh8vx3hxWA6VeX7rFBESkLj7C9/ZKKxjm4z78v0lP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8Lm8YAAADdAAAADwAAAAAAAAAAAAAAAACYAgAAZHJz&#10;L2Rvd25yZXYueG1sUEsFBgAAAAAEAAQA9QAAAIsDAAAAAA==&#10;" path="m104,43l83,22,58,7,29,,,3e" filled="f" strokeweight="0">
                      <v:path arrowok="t" o:connecttype="custom" o:connectlocs="1,0;0,0;0,0;0,0;0,0" o:connectangles="0,0,0,0,0"/>
                      <o:lock v:ext="edit" aspectratio="t"/>
                    </v:shape>
                    <v:shape id="Freeform 12089" o:spid="_x0000_s2313" style="position:absolute;left:6448;top:1123;width:20;height:20;visibility:visible;mso-wrap-style:square;v-text-anchor:top" coordsize="8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9L5scA&#10;AADdAAAADwAAAGRycy9kb3ducmV2LnhtbESPQWvCQBSE70L/w/IKvdWNFqTGbIK0pAoWwbQHe3tk&#10;X5PQ7NuQ3Wj8965Q8DjMzDdMko2mFSfqXWNZwWwagSAurW64UvD9lT+/gnAeWWNrmRRcyEGWPkwS&#10;jLU984FOha9EgLCLUUHtfRdL6cqaDLqp7YiD92t7gz7IvpK6x3OAm1bOo2ghDTYcFmrs6K2m8q8Y&#10;jIL3mc4/3MHvizVe8p/P3ZaHzVGpp8dxvQLhafT38H97qxW8LJZzuL0JT0C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S+bHAAAA3QAAAA8AAAAAAAAAAAAAAAAAmAIAAGRy&#10;cy9kb3ducmV2LnhtbFBLBQYAAAAABAAEAPUAAACMAwAAAAA=&#10;" path="m81,77l45,35,,e" filled="f" strokeweight="0">
                      <v:path arrowok="t" o:connecttype="custom" o:connectlocs="0,0;0,0;0,0" o:connectangles="0,0,0"/>
                      <o:lock v:ext="edit" aspectratio="t"/>
                    </v:shape>
                    <v:shape id="Freeform 12090" o:spid="_x0000_s2314" style="position:absolute;left:6458;top:1119;width:36;height:34;visibility:visible;mso-wrap-style:square;v-text-anchor:top" coordsize="146,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Fe1MEA&#10;AADdAAAADwAAAGRycy9kb3ducmV2LnhtbESPzYrCQBCE78K+w9AL3syMP4ibdZRVWPCq5gGaTJsE&#10;Mz0h06vx7XcEwWNRVV9R6+3gW3WjPjaBLUwzA4q4DK7hykJx/p2sQEVBdtgGJgsPirDdfIzWmLtw&#10;5yPdTlKpBOGYo4VapMu1jmVNHmMWOuLkXULvUZLsK+16vCe4b/XMmKX22HBaqLGjfU3l9fTnLZzb&#10;YlF0MxIjcjG0q8y+ORprx5/DzzcooUHe4Vf74CzMl19zeL5JT0B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RXtTBAAAA3QAAAA8AAAAAAAAAAAAAAAAAmAIAAGRycy9kb3du&#10;cmV2LnhtbFBLBQYAAAAABAAEAPUAAACGAwAAAAA=&#10;" path="m146,132l117,93,83,58,44,27,,e" filled="f" strokeweight="0">
                      <v:path arrowok="t" o:connecttype="custom" o:connectlocs="0,1;0,1;0,0;0,0;0,0" o:connectangles="0,0,0,0,0"/>
                      <o:lock v:ext="edit" aspectratio="t"/>
                    </v:shape>
                    <v:line id="Line 12091" o:spid="_x0000_s2315" style="position:absolute;flip:x y;visibility:visible;mso-wrap-style:square" from="6780,1304" to="6882,1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jF5cQAAADdAAAADwAAAGRycy9kb3ducmV2LnhtbESPQWsCMRSE70L/Q3iFXkrNtpatbo1S&#10;RIv01lXvj83rZjF5WZKo679vCgWPw8w3w8yXg7PiTCF2nhU8jwsQxI3XHbcK9rvN0xRETMgarWdS&#10;cKUIy8XdaI6V9hf+pnOdWpFLOFaowKTUV1LGxpDDOPY9cfZ+fHCYsgyt1AEvudxZ+VIUpXTYcV4w&#10;2NPKUHOsT07B5O2w2x7to/naRGfWn7ZuynBV6uF++HgHkWhIt/A/vdWZK2ev8PcmPwG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6MXlxAAAAN0AAAAPAAAAAAAAAAAA&#10;AAAAAKECAABkcnMvZG93bnJldi54bWxQSwUGAAAAAAQABAD5AAAAkgMAAAAA&#10;" strokeweight="0"/>
                    <v:line id="Line 12092" o:spid="_x0000_s2316" style="position:absolute;visibility:visible;mso-wrap-style:square" from="6743,1310" to="6846,14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yoDMYAAADdAAAADwAAAGRycy9kb3ducmV2LnhtbESPT2vCQBTE7wW/w/KE3nSjYozRVUQs&#10;trfWP+DxkX0mi9m3IbvV9Nt3C0KPw8z8hlmuO1uLO7XeOFYwGiYgiAunDZcKTse3QQbCB2SNtWNS&#10;8EMe1qveyxJz7R78RfdDKEWEsM9RQRVCk0vpi4os+qFriKN3da3FEGVbSt3iI8JtLcdJkkqLhuNC&#10;hQ1tKypuh2+rwHym++nH7Dw/y90+jC7ZLTP2pNRrv9ssQATqwn/42X7XCibpfAp/b+IT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8qAzGAAAA3QAAAA8AAAAAAAAA&#10;AAAAAAAAoQIAAGRycy9kb3ducmV2LnhtbFBLBQYAAAAABAAEAPkAAACUAwAAAAA=&#10;" strokeweight="0"/>
                    <v:line id="Line 12093" o:spid="_x0000_s2317" style="position:absolute;flip:x y;visibility:visible;mso-wrap-style:square" from="6737,1317" to="6838,1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b+CcQAAADdAAAADwAAAGRycy9kb3ducmV2LnhtbESPQWsCMRSE74X+h/AKXopma2Grq1FK&#10;0SK9udb7Y/PcLCYvS5Lq+u9NodDjMPPNMMv14Ky4UIidZwUvkwIEceN1x62C78N2PAMRE7JG65kU&#10;3CjCevX4sMRK+yvv6VKnVuQSjhUqMCn1lZSxMeQwTnxPnL2TDw5TlqGVOuA1lzsrp0VRSocd5wWD&#10;PX0Yas71j1Pw+nY87M722XxtozObT1s3ZbgpNXoa3hcgEg3pP/xH73TmynkJv2/yE5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dv4JxAAAAN0AAAAPAAAAAAAAAAAA&#10;AAAAAKECAABkcnMvZG93bnJldi54bWxQSwUGAAAAAAQABAD5AAAAkgMAAAAA&#10;" strokeweight="0"/>
                    <v:line id="Line 12094" o:spid="_x0000_s2318" style="position:absolute;flip:x;visibility:visible;mso-wrap-style:square" from="6734,1317" to="6737,1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7kp8cAAADdAAAADwAAAGRycy9kb3ducmV2LnhtbESPQWsCMRSE74X+h/AKvWm2FdRujSIt&#10;llJQ0erB23Pzuru4eVmS6Kb/vhGEHoeZ+YaZzKJpxIWcry0reOpnIIgLq2suFey+F70xCB+QNTaW&#10;ScEveZhN7+8mmGvb8YYu21CKBGGfo4IqhDaX0hcVGfR92xIn78c6gyFJV0rtsEtw08jnLBtKgzWn&#10;hQpbequoOG3PRsFmNeKj+zjHUzx2y/VhX37t3+dKPT7E+SuIQDH8h2/tT61gMHwZwf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HuSnxwAAAN0AAAAPAAAAAAAA&#10;AAAAAAAAAKECAABkcnMvZG93bnJldi54bWxQSwUGAAAAAAQABAD5AAAAlQMAAAAA&#10;" strokeweight="0"/>
                    <v:line id="Line 12095" o:spid="_x0000_s2319" style="position:absolute;flip:y;visibility:visible;mso-wrap-style:square" from="6730,1310" to="6733,1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Fw1cQAAADdAAAADwAAAGRycy9kb3ducmV2LnhtbERPTWsCMRC9F/ofwhS8abYKardGkYpS&#10;Ciraeuht3Ex3FzeTJYlu+u+bg9Dj433PFtE04kbO15YVPA8yEMSF1TWXCr4+1/0pCB+QNTaWScEv&#10;eVjMHx9mmGvb8YFux1CKFMI+RwVVCG0upS8qMugHtiVO3I91BkOCrpTaYZfCTSOHWTaWBmtODRW2&#10;9FZRcTlejYLDbsJnt7nGSzx32/33qfw4rZZK9Z7i8hVEoBj+xXf3u1YwGr+k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gXDVxAAAAN0AAAAPAAAAAAAAAAAA&#10;AAAAAKECAABkcnMvZG93bnJldi54bWxQSwUGAAAAAAQABAD5AAAAkgMAAAAA&#10;" strokeweight="0"/>
                    <v:line id="Line 12096" o:spid="_x0000_s2320" style="position:absolute;visibility:visible;mso-wrap-style:square" from="6730,1413" to="6734,1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GiCcYAAADdAAAADwAAAGRycy9kb3ducmV2LnhtbESPQWvCQBSE70L/w/IK3urGijFJXaWU&#10;FutNU4UeH9nXZDH7NmS3Gv99Vyh4HGbmG2a5HmwrztR741jBdJKAIK6cNlwrOHx9PGUgfEDW2Dom&#10;BVfysF49jJZYaHfhPZ3LUIsIYV+ggiaErpDSVw1Z9BPXEUfvx/UWQ5R9LXWPlwi3rXxOklRaNBwX&#10;GuzoraHqVP5aBWaXbubbxTE/yvdNmH5np8zYg1Ljx+H1BUSgIdzD/+1PrWCW5jnc3sQn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xognGAAAA3QAAAA8AAAAAAAAA&#10;AAAAAAAAoQIAAGRycy9kb3ducmV2LnhtbFBLBQYAAAAABAAEAPkAAACUAwAAAAA=&#10;" strokeweight="0"/>
                    <v:line id="Line 12097" o:spid="_x0000_s2321" style="position:absolute;flip:x;visibility:visible;mso-wrap-style:square" from="6730,1413" to="6734,1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zmycQAAADdAAAADwAAAGRycy9kb3ducmV2LnhtbERPTWsCMRC9F/ofwhS81WwVtKxGEUUR&#10;wRZtPXgbN9Pdxc1kSaIb/31zKPT4eN/TeTSNuJPztWUFb/0MBHFhdc2lgu+v9es7CB+QNTaWScGD&#10;PMxnz09TzLXt+ED3YyhFCmGfo4IqhDaX0hcVGfR92xIn7sc6gyFBV0rtsEvhppGDLBtJgzWnhgpb&#10;WlZUXI83o+DwMeaL29ziNV66/ef5VO5Oq4VSvZe4mIAIFMO/+M+91QqG4yztT2/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HObJxAAAAN0AAAAPAAAAAAAAAAAA&#10;AAAAAKECAABkcnMvZG93bnJldi54bWxQSwUGAAAAAAQABAD5AAAAkgMAAAAA&#10;" strokeweight="0"/>
                    <v:line id="Line 12098" o:spid="_x0000_s2322" style="position:absolute;visibility:visible;mso-wrap-style:square" from="6734,1418" to="6735,1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w0FcUAAADdAAAADwAAAGRycy9kb3ducmV2LnhtbESPT2vCQBTE74LfYXlCb7pJSzWNrlJK&#10;RXvzL/T4yD6TxezbkF01/fZuQfA4zMxvmNmis7W4UuuNYwXpKAFBXDhtuFRw2C+HGQgfkDXWjknB&#10;H3lYzPu9Geba3XhL110oRYSwz1FBFUKTS+mLiiz6kWuIo3dyrcUQZVtK3eItwm0tX5NkLC0ajgsV&#10;NvRVUXHeXawCsxmv3n8mx4+j/F6F9Dc7Z8YelHoZdJ9TEIG68Aw/2mut4G2SpPD/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w0FcUAAADdAAAADwAAAAAAAAAA&#10;AAAAAAChAgAAZHJzL2Rvd25yZXYueG1sUEsFBgAAAAAEAAQA+QAAAJMDAAAAAA==&#10;" strokeweight="0"/>
                    <v:line id="Line 12099" o:spid="_x0000_s2323" style="position:absolute;flip:y;visibility:visible;mso-wrap-style:square" from="6743,1304" to="6780,1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LdJccAAADdAAAADwAAAGRycy9kb3ducmV2LnhtbESPQWsCMRSE74L/IbyCN83WQi1bo4il&#10;RQpWtPXQ23Pzuru4eVmS6MZ/b4SCx2FmvmGm82gacSbna8sKHkcZCOLC6ppLBT/f78MXED4ga2ws&#10;k4ILeZjP+r0p5tp2vKXzLpQiQdjnqKAKoc2l9EVFBv3ItsTJ+7POYEjSlVI77BLcNHKcZc/SYM1p&#10;ocKWlhUVx93JKNh+TfjgPk7xGA/devO7Lz/3bwulBg9x8QoiUAz38H97pRU8TbIx3N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gt0lxwAAAN0AAAAPAAAAAAAA&#10;AAAAAAAAAKECAABkcnMvZG93bnJldi54bWxQSwUGAAAAAAQABAD5AAAAlQMAAAAA&#10;" strokeweight="0"/>
                    <v:shape id="Freeform 12100" o:spid="_x0000_s2324" style="position:absolute;left:6737;top:1310;width:6;height:7;visibility:visible;mso-wrap-style:square;v-text-anchor:top" coordsize="2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UK8cA&#10;AADdAAAADwAAAGRycy9kb3ducmV2LnhtbESPT2sCMRTE74V+h/AKXkSTatWyNYoUCz21Xf8cvD02&#10;z83i5mXZpOv22zcFocdhZn7DLNe9q0VHbag8a3gcKxDEhTcVlxoO+7fRM4gQkQ3WnknDDwVYr+7v&#10;lpgZf+Wcul0sRYJwyFCDjbHJpAyFJYdh7Bvi5J196zAm2ZbStHhNcFfLiVJz6bDitGCxoVdLxWX3&#10;7TS47sN9buXsafuVq/PwcrT5aZNrPXjoNy8gIvXxP3xrvxsN04Wawt+b9AT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j1CvHAAAA3QAAAA8AAAAAAAAAAAAAAAAAmAIAAGRy&#10;cy9kb3ducmV2LnhtbFBLBQYAAAAABAAEAPUAAACMAwAAAAA=&#10;" path="m25,l13,5,4,14,,26e" filled="f" strokeweight="0">
                      <v:path arrowok="t" o:connecttype="custom" o:connectlocs="0,0;0,0;0,0;0,0" o:connectangles="0,0,0,0"/>
                      <o:lock v:ext="edit" aspectratio="t"/>
                    </v:shape>
                    <v:line id="Line 12101" o:spid="_x0000_s2325" style="position:absolute;flip:y;visibility:visible;mso-wrap-style:square" from="6739,1302" to="6776,1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fgyscAAADdAAAADwAAAGRycy9kb3ducmV2LnhtbESPQWsCMRSE74L/ITyhN83Wllq2RhFL&#10;RQq1aOuht+fmdXdx87Ik0Y3/3hQKHoeZ+YaZzqNpxJmcry0ruB9lIIgLq2suFXx/vQ2fQfiArLGx&#10;TAou5GE+6/emmGvb8ZbOu1CKBGGfo4IqhDaX0hcVGfQj2xIn79c6gyFJV0rtsEtw08hxlj1JgzWn&#10;hQpbWlZUHHcno2C7mfDBrU7xGA/dx+fPvnzfvy6UuhvExQuIQDHcwv/ttVbwMMke4e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J+DKxwAAAN0AAAAPAAAAAAAA&#10;AAAAAAAAAKECAABkcnMvZG93bnJldi54bWxQSwUGAAAAAAQABAD5AAAAlQMAAAAA&#10;" strokeweight="0"/>
                    <v:line id="Line 12102" o:spid="_x0000_s2326" style="position:absolute;flip:y;visibility:visible;mso-wrap-style:square" from="6738,1309" to="6739,1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tFUccAAADdAAAADwAAAGRycy9kb3ducmV2LnhtbESPQWsCMRSE74L/ITyhN83W0lq2RhFL&#10;RQq1aOuht+fmdXdx87Ik0Y3/3hQKHoeZ+YaZzqNpxJmcry0ruB9lIIgLq2suFXx/vQ2fQfiArLGx&#10;TAou5GE+6/emmGvb8ZbOu1CKBGGfo4IqhDaX0hcVGfQj2xIn79c6gyFJV0rtsEtw08hxlj1JgzWn&#10;hQpbWlZUHHcno2C7mfDBrU7xGA/dx+fPvnzfvy6UuhvExQuIQDHcwv/ttVbwMMke4e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a0VRxwAAAN0AAAAPAAAAAAAA&#10;AAAAAAAAAKECAABkcnMvZG93bnJldi54bWxQSwUGAAAAAAQABAD5AAAAlQMAAAAA&#10;" strokeweight="0"/>
                    <v:shape id="Freeform 12103" o:spid="_x0000_s2327" style="position:absolute;left:6738;top:1308;width:1;height:1;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Bv9McA&#10;AADdAAAADwAAAGRycy9kb3ducmV2LnhtbESPT2vCQBTE74LfYXmCN7NpU9RG11AK2oJe6p+en9nX&#10;JG32bZpdNX57tyD0OMzMb5h51planKl1lWUFD1EMgji3uuJCwX63HE1BOI+ssbZMCq7kIFv0e3NM&#10;tb3wB523vhABwi5FBaX3TSqly0sy6CLbEAfvy7YGfZBtIXWLlwA3tXyM47E0WHFYKLGh15Lyn+3J&#10;KLCNOSRHeZqsnn7Xb7ks9Obz+1mp4aB7mYHw1Pn/8L39rhUkk3gMf2/CE5C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Ab/THAAAA3QAAAA8AAAAAAAAAAAAAAAAAmAIAAGRy&#10;cy9kb3ducmV2LnhtbFBLBQYAAAAABAAEAPUAAACMAwAAAAA=&#10;" path="m5,l2,2,,5e" filled="f" strokeweight="0">
                      <v:path arrowok="t" o:connecttype="custom" o:connectlocs="0,0;0,0;0,0" o:connectangles="0,0,0"/>
                      <o:lock v:ext="edit" aspectratio="t"/>
                    </v:shape>
                    <v:line id="Line 12104" o:spid="_x0000_s2328" style="position:absolute;visibility:visible;mso-wrap-style:square" from="3363,4190" to="3364,4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J+sUAAADdAAAADwAAAGRycy9kb3ducmV2LnhtbESPQWvCQBSE70L/w/IK3upGpSZGVxGx&#10;aG/WKnh8ZJ/JYvZtyG41/fduoeBxmJlvmPmys7W4UeuNYwXDQQKCuHDacKng+P3xloHwAVlj7ZgU&#10;/JKH5eKlN8dcuzt/0e0QShEh7HNUUIXQ5FL6oiKLfuAa4uhdXGsxRNmWUrd4j3Bby1GSTKRFw3Gh&#10;wobWFRXXw49VYPaT7ftnepqe5GYbhufsmhl7VKr/2q1mIAJ14Rn+b++0gnGapPD3Jj4BuX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AkJ+sUAAADdAAAADwAAAAAAAAAA&#10;AAAAAAChAgAAZHJzL2Rvd25yZXYueG1sUEsFBgAAAAAEAAQA+QAAAJMDAAAAAA==&#10;" strokeweight="0"/>
                    <v:line id="Line 12105" o:spid="_x0000_s2329" style="position:absolute;flip:y;visibility:visible;mso-wrap-style:square" from="3375,4210" to="3377,4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rqz8QAAADdAAAADwAAAGRycy9kb3ducmV2LnhtbERPTWsCMRC9F/ofwhS81WwVtKxGEUUR&#10;wRZtPXgbN9Pdxc1kSaIb/31zKPT4eN/TeTSNuJPztWUFb/0MBHFhdc2lgu+v9es7CB+QNTaWScGD&#10;PMxnz09TzLXt+ED3YyhFCmGfo4IqhDaX0hcVGfR92xIn7sc6gyFBV0rtsEvhppGDLBtJgzWnhgpb&#10;WlZUXI83o+DwMeaL29ziNV66/ef5VO5Oq4VSvZe4mIAIFMO/+M+91QqG4yzNTW/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aurPxAAAAN0AAAAPAAAAAAAAAAAA&#10;AAAAAKECAABkcnMvZG93bnJldi54bWxQSwUGAAAAAAQABAD5AAAAkgMAAAAA&#10;" strokeweight="0"/>
                    <v:line id="Line 12106" o:spid="_x0000_s2330" style="position:absolute;visibility:visible;mso-wrap-style:square" from="3375,4215" to="3378,4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o4E8UAAADdAAAADwAAAGRycy9kb3ducmV2LnhtbESPT2vCQBTE74V+h+UVetONLZoYXaWU&#10;ivbmX/D4yD6TxezbkF01fnu3IPQ4zMxvmOm8s7W4UuuNYwWDfgKCuHDacKlgv1v0MhA+IGusHZOC&#10;O3mYz15fpphrd+MNXbehFBHCPkcFVQhNLqUvKrLo+64hjt7JtRZDlG0pdYu3CLe1/EiSkbRoOC5U&#10;2NB3RcV5e7EKzHq0HP6mh/FB/izD4JidM2P3Sr2/dV8TEIG68B9+tldawWeajOHvTXwCcvY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o4E8UAAADdAAAADwAAAAAAAAAA&#10;AAAAAAChAgAAZHJzL2Rvd25yZXYueG1sUEsFBgAAAAAEAAQA+QAAAJMDAAAAAA==&#10;" strokeweight="0"/>
                    <v:line id="Line 12107" o:spid="_x0000_s2331" style="position:absolute;flip:y;visibility:visible;mso-wrap-style:square" from="3373,4213" to="3375,4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VwFMQAAADdAAAADwAAAGRycy9kb3ducmV2LnhtbERPTWsCMRC9F/ofwhS8adYWVLZGEaVF&#10;BCtqPfQ2bqa7i5vJkkQ3/vvmIPT4eN/TeTSNuJHztWUFw0EGgriwuuZSwffxoz8B4QOyxsYyKbiT&#10;h/ns+WmKubYd7+l2CKVIIexzVFCF0OZS+qIig35gW+LE/VpnMCToSqkddincNPI1y0bSYM2pocKW&#10;lhUVl8PVKNh/jfnsPq/xEs/ddvdzKjen1UKp3ktcvIMIFMO/+OFeawVv42Han96kJ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xXAUxAAAAN0AAAAPAAAAAAAAAAAA&#10;AAAAAKECAABkcnMvZG93bnJldi54bWxQSwUGAAAAAAQABAD5AAAAkgMAAAAA&#10;" strokeweight="0"/>
                    <v:line id="Line 12108" o:spid="_x0000_s2332" style="position:absolute;flip:x y;visibility:visible;mso-wrap-style:square" from="3377,4210" to="3383,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1qusMAAADdAAAADwAAAGRycy9kb3ducmV2LnhtbESPQWsCMRSE74X+h/AKvRTNrgVbVqMU&#10;0SK9udveH5vXzWLysiRR13/fCAWPw8w3wyzXo7PiTCH2nhWU0wIEcet1z52C72Y3eQcRE7JG65kU&#10;XCnCevX4sMRK+wsf6FynTuQSjhUqMCkNlZSxNeQwTv1AnL1fHxymLEMndcBLLndWzopiLh32nBcM&#10;DrQx1B7rk1Pw+vbT7I/2xXztojPbT1u383BV6vlp/FiASDSme/if3usbV5Zwe5OfgF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2tarrDAAAA3QAAAA8AAAAAAAAAAAAA&#10;AAAAoQIAAGRycy9kb3ducmV2LnhtbFBLBQYAAAAABAAEAPkAAACRAwAAAAA=&#10;" strokeweight="0"/>
                    <v:line id="Line 12109" o:spid="_x0000_s2333" style="position:absolute;flip:y;visibility:visible;mso-wrap-style:square" from="3377,4220" to="3383,4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tL+McAAADdAAAADwAAAGRycy9kb3ducmV2LnhtbESPQWsCMRSE70L/Q3iF3jSrQi2rUaSl&#10;UgpWtPXg7bl53V3cvCxJdOO/N0Khx2FmvmFmi2gacSHna8sKhoMMBHFhdc2lgp/v9/4LCB+QNTaW&#10;ScGVPCzmD70Z5tp2vKXLLpQiQdjnqKAKoc2l9EVFBv3AtsTJ+7XOYEjSlVI77BLcNHKUZc/SYM1p&#10;ocKWXisqTruzUbD9mvDRrc7xFI/denPYl5/7t6VST49xOQURKIb/8F/7QysYT4YjuL9JT0DO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W0v4xwAAAN0AAAAPAAAAAAAA&#10;AAAAAAAAAKECAABkcnMvZG93bnJldi54bWxQSwUGAAAAAAQABAD5AAAAlQMAAAAA&#10;" strokeweight="0"/>
                    <v:line id="Line 12110" o:spid="_x0000_s2334" style="position:absolute;flip:y;visibility:visible;mso-wrap-style:square" from="3377,4209" to="3382,4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fuY8cAAADdAAAADwAAAGRycy9kb3ducmV2LnhtbESPQWsCMRSE70L/Q3iF3jRrhVpWo0iL&#10;UgpWtPXg7bl53V3cvCxJdOO/N0Khx2FmvmGm82gacSHna8sKhoMMBHFhdc2lgp/vZf8VhA/IGhvL&#10;pOBKHuazh94Uc2073tJlF0qRIOxzVFCF0OZS+qIig35gW+Lk/VpnMCTpSqkddgluGvmcZS/SYM1p&#10;ocKW3ioqTruzUbD9GvPRrc7xFI/denPYl5/794VST49xMQERKIb/8F/7QysYjYcjuL9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F+5jxwAAAN0AAAAPAAAAAAAA&#10;AAAAAAAAAKECAABkcnMvZG93bnJldi54bWxQSwUGAAAAAAQABAD5AAAAlQMAAAAA&#10;" strokeweight="0"/>
                    <v:line id="Line 12111" o:spid="_x0000_s2335" style="position:absolute;visibility:visible;mso-wrap-style:square" from="3394,4189" to="3399,4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IBUMYAAADdAAAADwAAAGRycy9kb3ducmV2LnhtbESPQWvCQBSE74L/YXmF3nQT22qMrlKK&#10;xXpTq9DjI/uaLGbfhuyq8d+7hYLHYWa+YebLztbiQq03jhWkwwQEceG04VLB4ftzkIHwAVlj7ZgU&#10;3MjDctHvzTHX7so7uuxDKSKEfY4KqhCaXEpfVGTRD11DHL1f11oMUbal1C1eI9zWcpQkY2nRcFyo&#10;sKGPiorT/mwVmO14/baZHKdHuVqH9Cc7ZcYelHp+6t5nIAJ14RH+b39pBS+T9BX+3s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UCAVDGAAAA3QAAAA8AAAAAAAAA&#10;AAAAAAAAoQIAAGRycy9kb3ducmV2LnhtbFBLBQYAAAAABAAEAPkAAACUAwAAAAA=&#10;" strokeweight="0"/>
                    <v:line id="Line 12112" o:spid="_x0000_s2336" style="position:absolute;flip:x;visibility:visible;mso-wrap-style:square" from="3384,4196" to="3399,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LTjMcAAADdAAAADwAAAGRycy9kb3ducmV2LnhtbESPQWsCMRSE70L/Q3gFb5q10lq2RpGW&#10;ihRq0erB23Pzuru4eVmS6MZ/bwqFHoeZ+YaZzqNpxIWcry0rGA0zEMSF1TWXCnbf74NnED4ga2ws&#10;k4IreZjP7npTzLXteEOXbShFgrDPUUEVQptL6YuKDPqhbYmT92OdwZCkK6V22CW4aeRDlj1JgzWn&#10;hQpbeq2oOG3PRsFmPeGjW57jKR67z6/DvvzYvy2U6t/HxQuIQDH8h//aK61gPBk9wu+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stOMxwAAAN0AAAAPAAAAAAAA&#10;AAAAAAAAAKECAABkcnMvZG93bnJldi54bWxQSwUGAAAAAAQABAD5AAAAlQMAAAAA&#10;" strokeweight="0"/>
                    <v:shape id="Freeform 12113" o:spid="_x0000_s2337" style="position:absolute;left:3368;top:4182;width:11;height:6;visibility:visible;mso-wrap-style:square;v-text-anchor:top" coordsize="4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hCBcUA&#10;AADdAAAADwAAAGRycy9kb3ducmV2LnhtbESPUWvCMBSF3wf7D+EO9jI0dQUnnVFUGAzBwTTg66W5&#10;a0ubm5JErf/eCMIeD+ec73Dmy8F24kw+NI4VTMYZCOLSmYYrBfrwNZqBCBHZYOeYFFwpwHLx/DTH&#10;wrgL/9J5HyuRIBwKVFDH2BdShrImi2HseuLk/TlvMSbpK2k8XhLcdvI9y6bSYsNpocaeNjWV7f5k&#10;FQS90z/bnN7W2rsuL9s22KNW6vVlWH2CiDTE//Cj/W0U5B+TKdzfpCc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CEIFxQAAAN0AAAAPAAAAAAAAAAAAAAAAAJgCAABkcnMv&#10;ZG93bnJldi54bWxQSwUGAAAAAAQABAD1AAAAigMAAAAA&#10;" path="m,22l2,8,6,1,11,r6,1l29,10,41,26e" filled="f" strokeweight="0">
                      <v:path arrowok="t" o:connecttype="custom" o:connectlocs="0,0;0,0;0,0;0,0;0,0;0,0;0,0" o:connectangles="0,0,0,0,0,0,0"/>
                      <o:lock v:ext="edit" aspectratio="t"/>
                    </v:shape>
                    <v:shape id="Freeform 12114" o:spid="_x0000_s2338" style="position:absolute;left:3379;top:4188;width:15;height:1;visibility:visible;mso-wrap-style:square;v-text-anchor:top" coordsize="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uDb8cA&#10;AADdAAAADwAAAGRycy9kb3ducmV2LnhtbESPT2vCQBTE7wW/w/IEb3UTbTVGVynFgFAK9c8hx0f2&#10;mQSzb0N2Nem37xYKPQ4z8xtmsxtMIx7UudqygngagSAurK65VHA5Z88JCOeRNTaWScE3OdhtR08b&#10;TLXt+UiPky9FgLBLUUHlfZtK6YqKDLqpbYmDd7WdQR9kV0rdYR/gppGzKFpIgzWHhQpbeq+ouJ3u&#10;RsGr6ZOEs6/9Iv+Ms49D/uKGVa7UZDy8rUF4Gvx/+K990Army3gJv2/C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7g2/HAAAA3QAAAA8AAAAAAAAAAAAAAAAAmAIAAGRy&#10;cy9kb3ducmV2LnhtbFBLBQYAAAAABAAEAPUAAACMAwAAAAA=&#10;" path="m,l32,,63,4e" filled="f" strokeweight="0">
                      <v:path arrowok="t" o:connecttype="custom" o:connectlocs="0,0;0,0;0,0" o:connectangles="0,0,0"/>
                      <o:lock v:ext="edit" aspectratio="t"/>
                    </v:shape>
                    <v:line id="Line 12115" o:spid="_x0000_s2339" style="position:absolute;flip:x;visibility:visible;mso-wrap-style:square" from="3382,4196" to="3384,4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N8EsQAAADdAAAADwAAAGRycy9kb3ducmV2LnhtbERPTWsCMRC9F/ofwhS8adYWVLZGEaVF&#10;BCtqPfQ2bqa7i5vJkkQ3/vvmIPT4eN/TeTSNuJHztWUFw0EGgriwuuZSwffxoz8B4QOyxsYyKbiT&#10;h/ns+WmKubYd7+l2CKVIIexzVFCF0OZS+qIig35gW+LE/VpnMCToSqkddincNPI1y0bSYM2pocKW&#10;lhUVl8PVKNh/jfnsPq/xEs/ddvdzKjen1UKp3ktcvIMIFMO/+OFeawVv42Gam96kJ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s3wSxAAAAN0AAAAPAAAAAAAAAAAA&#10;AAAAAKECAABkcnMvZG93bnJldi54bWxQSwUGAAAAAAQABAD5AAAAkgMAAAAA&#10;" strokeweight="0"/>
                    <v:line id="Line 12116" o:spid="_x0000_s2340" style="position:absolute;flip:x;visibility:visible;mso-wrap-style:square" from="3360,4187" to="3368,4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ZicgAAADdAAAADwAAAGRycy9kb3ducmV2LnhtbESPQWsCMRSE74X+h/AKvdWsLahdjSIt&#10;LUWoslYP3p6b5+7i5mVJopv++6ZQ6HGYmW+Y2SKaVlzJ+cayguEgA0FcWt1wpWD39fYwAeEDssbW&#10;Min4Jg+L+e3NDHNtey7oug2VSBD2OSqoQ+hyKX1Zk0E/sB1x8k7WGQxJukpqh32Cm1Y+ZtlIGmw4&#10;LdTY0UtN5Xl7MQqK9ZiP7v0Sz/HYf24O+2q1f10qdX8Xl1MQgWL4D/+1P7SCp/HwGX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P/ZicgAAADdAAAADwAAAAAA&#10;AAAAAAAAAAChAgAAZHJzL2Rvd25yZXYueG1sUEsFBgAAAAAEAAQA+QAAAJYDAAAAAA==&#10;" strokeweight="0"/>
                    <v:line id="Line 12117" o:spid="_x0000_s2341" style="position:absolute;flip:x;visibility:visible;mso-wrap-style:square" from="3352,4199" to="3368,4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m6qcQAAADdAAAADwAAAGRycy9kb3ducmV2LnhtbERPTWsCMRC9F/ofwhR602wVVLZGkZZK&#10;EVTUeuht3Ex3FzeTJYlu/PfmIPT4eN/TeTSNuJLztWUFb/0MBHFhdc2lgp/DV28CwgdkjY1lUnAj&#10;D/PZ89MUc2073tF1H0qRQtjnqKAKoc2l9EVFBn3ftsSJ+7POYEjQlVI77FK4aeQgy0bSYM2pocKW&#10;PioqzvuLUbDbjPnklpd4jqduvf09lqvj50Kp15e4eAcRKIZ/8cP9rRUMx4O0P71JT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bqpxAAAAN0AAAAPAAAAAAAAAAAA&#10;AAAAAKECAABkcnMvZG93bnJldi54bWxQSwUGAAAAAAQABAD5AAAAkgMAAAAA&#10;" strokeweight="0"/>
                    <v:line id="Line 12118" o:spid="_x0000_s2342" style="position:absolute;flip:x y;visibility:visible;mso-wrap-style:square" from="3347,4196" to="3352,4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8GgB8MAAADdAAAADwAAAGRycy9kb3ducmV2LnhtbESPQWsCMRSE70L/Q3iFXqRmVdCy3Sil&#10;1CLeurb3x+Z1s2zysiSprv/eCEKPw8w3w1Tb0VlxohA7zwrmswIEceN1x62C7+Pu+QVETMgarWdS&#10;cKEI283DpMJS+zN/0alOrcglHEtUYFIaSiljY8hhnPmBOHu/PjhMWYZW6oDnXO6sXBTFSjrsOC8Y&#10;HOjdUNPXf07Bcv1z3Pd2ag676MzHp62bVbgo9fQ4vr2CSDSm//Cd3usbt5jD7U1+AnJz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PBoAfDAAAA3QAAAA8AAAAAAAAAAAAA&#10;AAAAoQIAAGRycy9kb3ducmV2LnhtbFBLBQYAAAAABAAEAPkAAACRAwAAAAA=&#10;" strokeweight="0"/>
                    <v:line id="Line 12119" o:spid="_x0000_s2343" style="position:absolute;flip:y;visibility:visible;mso-wrap-style:square" from="3347,4190" to="3363,4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eBRccAAADdAAAADwAAAGRycy9kb3ducmV2LnhtbESPQWsCMRSE74X+h/AEbzXrFrSsRpGW&#10;FhHaotWDt+fmubu4eVmS6Kb/vikUehxm5htmvoymFTdyvrGsYDzKQBCXVjdcKdh/vT48gfABWWNr&#10;mRR8k4fl4v5ujoW2PW/ptguVSBD2BSqoQ+gKKX1Zk0E/sh1x8s7WGQxJukpqh32Cm1bmWTaRBhtO&#10;CzV29FxTedldjYLtx5RP7u0aL/HUv38eD9Xm8LJSajiIqxmIQDH8h//aa63gcZrn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N4FFxwAAAN0AAAAPAAAAAAAA&#10;AAAAAAAAAKECAABkcnMvZG93bnJldi54bWxQSwUGAAAAAAQABAD5AAAAlQMAAAAA&#10;" strokeweight="0"/>
                    <v:shape id="Freeform 12120" o:spid="_x0000_s2344" style="position:absolute;left:3354;top:4184;width:9;height:6;visibility:visible;mso-wrap-style:square;v-text-anchor:top" coordsize="3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B76sYA&#10;AADdAAAADwAAAGRycy9kb3ducmV2LnhtbESPQUvDQBSE7wX/w/IEL6XZ2IItaTZFBLHVi8b2/si+&#10;JtHdt3F3baO/3hUEj8PMfMOUm9EacSIfescKrrMcBHHjdM+tgv3r/WwFIkRkjcYxKfiiAJvqYlJi&#10;od2ZX+hUx1YkCIcCFXQxDoWUoenIYsjcQJy8o/MWY5K+ldrjOcGtkfM8v5EWe04LHQ5011HzXn9a&#10;BY8Ph/ZNy3EX/Uc9NfWz+V4+GaWuLsfbNYhIY/wP/7W3WsFiOV/A75v0BGT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PB76sYAAADdAAAADwAAAAAAAAAAAAAAAACYAgAAZHJz&#10;L2Rvd25yZXYueG1sUEsFBgAAAAAEAAQA9QAAAIsDAAAAAA==&#10;" path="m32,25l15,6,7,,,e" filled="f" strokeweight="0">
                      <v:path arrowok="t" o:connecttype="custom" o:connectlocs="0,0;0,0;0,0;0,0" o:connectangles="0,0,0,0"/>
                      <o:lock v:ext="edit" aspectratio="t"/>
                    </v:shape>
                    <v:line id="Line 12121" o:spid="_x0000_s2345" style="position:absolute;visibility:visible;mso-wrap-style:square" from="3396,4149" to="3404,4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7L7cYAAADdAAAADwAAAGRycy9kb3ducmV2LnhtbESPQWvCQBSE74L/YXlCb7rRthpTVxGx&#10;pN5aq+DxkX1NFrNvQ3Y16b/vFgo9DjPzDbPa9LYWd2q9caxgOklAEBdOGy4VnD5fxykIH5A11o5J&#10;wTd52KyHgxVm2nX8QfdjKEWEsM9QQRVCk0npi4os+olriKP35VqLIcq2lLrFLsJtLWdJMpcWDceF&#10;ChvaVVRcjzerwLzP8+fD4rw8y30eppf0mhp7Uuph1G9fQATqw3/4r/2mFTwuZk/w+yY+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tuy+3GAAAA3QAAAA8AAAAAAAAA&#10;AAAAAAAAoQIAAGRycy9kb3ducmV2LnhtbFBLBQYAAAAABAAEAPkAAACUAwAAAAA=&#10;" strokeweight="0"/>
                    <v:line id="Line 12122" o:spid="_x0000_s2346" style="position:absolute;flip:x y;visibility:visible;mso-wrap-style:square" from="3446,4303" to="3447,4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qmBMMAAADdAAAADwAAAGRycy9kb3ducmV2LnhtbESPQWsCMRSE74X+h/AKvZSaVXErW6MU&#10;qSLeXNv7Y/PcLCYvS5Lq+u8bodDjMPPNMIvV4Ky4UIidZwXjUQGCuPG641bB13HzOgcRE7JG65kU&#10;3CjCavn4sMBK+ysf6FKnVuQSjhUqMCn1lZSxMeQwjnxPnL2TDw5TlqGVOuA1lzsrJ0VRSocd5wWD&#10;Pa0NNef6xymYvn0fd2f7Yvab6Mzn1tZNGW5KPT8NH+8gEg3pP/xH7/Sdm8zg/iY/Abn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z6pgTDAAAA3QAAAA8AAAAAAAAAAAAA&#10;AAAAoQIAAGRycy9kb3ducmV2LnhtbFBLBQYAAAAABAAEAPkAAACRAwAAAAA=&#10;" strokeweight="0"/>
                    <v:line id="Line 12123" o:spid="_x0000_s2347" style="position:absolute;visibility:visible;mso-wrap-style:square" from="3470,4270" to="3474,4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DwAcYAAADdAAAADwAAAGRycy9kb3ducmV2LnhtbESPT2vCQBTE7wW/w/IEb3Wj0hijq0ip&#10;aG+tf8DjI/tMFrNvQ3bV9Nu7hUKPw8z8hlmsOluLO7XeOFYwGiYgiAunDZcKjofNawbCB2SNtWNS&#10;8EMeVsveywJz7R78Tfd9KEWEsM9RQRVCk0vpi4os+qFriKN3ca3FEGVbSt3iI8JtLcdJkkqLhuNC&#10;hQ29V1Rc9zerwHyl27fP6Wl2kh/bMDpn18zYo1KDfreegwjUhf/wX3unFUym4x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Tw8AHGAAAA3QAAAA8AAAAAAAAA&#10;AAAAAAAAoQIAAGRycy9kb3ducmV2LnhtbFBLBQYAAAAABAAEAPkAAACUAwAAAAA=&#10;" strokeweight="0"/>
                    <v:line id="Line 12124" o:spid="_x0000_s2348" style="position:absolute;flip:x;visibility:visible;mso-wrap-style:square" from="3472,4277" to="3474,4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Ai3cgAAADdAAAADwAAAGRycy9kb3ducmV2LnhtbESPQUsDMRSE74L/ITyhN5u1QlfWpqUo&#10;SilY6WoPvb1uXneXbl6WJO3Gf2+EgsdhZr5hZotoOnEh51vLCh7GGQjiyuqWawXfX2/3TyB8QNbY&#10;WSYFP+RhMb+9mWGh7cBbupShFgnCvkAFTQh9IaWvGjLox7YnTt7ROoMhSVdL7XBIcNPJSZZNpcGW&#10;00KDPb00VJ3Ks1Gw3eR8cO/neIqH4eNzv6vXu9elUqO7uHwGESiG//C1vdIKHvNJ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EAi3cgAAADdAAAADwAAAAAA&#10;AAAAAAAAAAChAgAAZHJzL2Rvd25yZXYueG1sUEsFBgAAAAAEAAQA+QAAAJYDAAAAAA==&#10;" strokeweight="0"/>
                    <v:line id="Line 12125" o:spid="_x0000_s2349" style="position:absolute;flip:y;visibility:visible;mso-wrap-style:square" from="3413,4210" to="3414,4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2r8QAAADdAAAADwAAAGRycy9kb3ducmV2LnhtbERPTWsCMRC9F/ofwhR602wVVLZGkZZK&#10;EVTUeuht3Ex3FzeTJYlu/PfmIPT4eN/TeTSNuJLztWUFb/0MBHFhdc2lgp/DV28CwgdkjY1lUnAj&#10;D/PZ89MUc2073tF1H0qRQtjnqKAKoc2l9EVFBn3ftsSJ+7POYEjQlVI77FK4aeQgy0bSYM2pocKW&#10;PioqzvuLUbDbjPnklpd4jqduvf09lqvj50Kp15e4eAcRKIZ/8cP9rRUMx4M0N71JT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37avxAAAAN0AAAAPAAAAAAAAAAAA&#10;AAAAAKECAABkcnMvZG93bnJldi54bWxQSwUGAAAAAAQABAD5AAAAkgMAAAAA&#10;" strokeweight="0"/>
                    <v:line id="Line 12126" o:spid="_x0000_s2350" style="position:absolute;flip:y;visibility:visible;mso-wrap-style:square" from="3502,4164" to="3503,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MTNMgAAADdAAAADwAAAGRycy9kb3ducmV2LnhtbESPT2sCMRTE74V+h/AEbzWrQq1bo0hL&#10;RQq1+O/g7bl53V3cvCxJdNNv3xQKPQ4z8xtmtoimETdyvrasYDjIQBAXVtdcKjjs3x6eQPiArLGx&#10;TAq+ycNifn83w1zbjrd024VSJAj7HBVUIbS5lL6oyKAf2JY4eV/WGQxJulJqh12Cm0aOsuxRGqw5&#10;LVTY0ktFxWV3NQq2mwmf3eoaL/HcfXyejuX78XWpVL8Xl88gAsXwH/5rr7WC8WQ0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pMTNMgAAADdAAAADwAAAAAA&#10;AAAAAAAAAAChAgAAZHJzL2Rvd25yZXYueG1sUEsFBgAAAAAEAAQA+QAAAJYDAAAAAA==&#10;" strokeweight="0"/>
                    <v:line id="Line 12127" o:spid="_x0000_s2351" style="position:absolute;visibility:visible;mso-wrap-style:square" from="3545,4186" to="3549,4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xbM8EAAADdAAAADwAAAGRycy9kb3ducmV2LnhtbERPy4rCMBTdC/5DuII7TVVGOx2jyDCD&#10;uvMJs7w0d9pgc1OaqPXvzUJweTjv+bK1lbhR441jBaNhAoI4d9pwoeB0/B2kIHxA1lg5JgUP8rBc&#10;dDtzzLS7855uh1CIGMI+QwVlCHUmpc9LsuiHriaO3L9rLIYIm0LqBu8x3FZynCRTadFwbCixpu+S&#10;8svhahWY3XT9sZ2dP8/yZx1Gf+klNfakVL/Xrr5ABGrDW/xyb7SCyWwS98c38QnIx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jFszwQAAAN0AAAAPAAAAAAAAAAAAAAAA&#10;AKECAABkcnMvZG93bnJldi54bWxQSwUGAAAAAAQABAD5AAAAjwMAAAAA&#10;" strokeweight="0"/>
                    <v:line id="Line 12128" o:spid="_x0000_s2352" style="position:absolute;flip:x;visibility:visible;mso-wrap-style:square" from="3540,4162" to="3541,4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yJ78cAAADdAAAADwAAAGRycy9kb3ducmV2LnhtbESPQWsCMRSE70L/Q3iF3jRrhVpWo0iL&#10;UgpWtPXg7bl53V3cvCxJdOO/N0Khx2FmvmGm82gacSHna8sKhoMMBHFhdc2lgp/vZf8VhA/IGhvL&#10;pOBKHuazh94Uc2073tJlF0qRIOxzVFCF0OZS+qIig35gW+Lk/VpnMCTpSqkddgluGvmcZS/SYM1p&#10;ocKW3ioqTruzUbD9GvPRrc7xFI/denPYl5/794VST49xMQERKIb/8F/7QysYjUdDuL9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1PInvxwAAAN0AAAAPAAAAAAAA&#10;AAAAAAAAAKECAABkcnMvZG93bnJldi54bWxQSwUGAAAAAAQABAD5AAAAlQMAAAAA&#10;" strokeweight="0"/>
                    <v:line id="Line 12129" o:spid="_x0000_s2353" style="position:absolute;flip:y;visibility:visible;mso-wrap-style:square" from="2985,3894" to="2988,3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4XmMcAAADdAAAADwAAAGRycy9kb3ducmV2LnhtbESPQWsCMRSE74X+h/AKvdVsFaqsRpEW&#10;pRSsaOvB23Pzuru4eVmS6MZ/b4SCx2FmvmEms2gacSbna8sKXnsZCOLC6ppLBb8/i5cRCB+QNTaW&#10;ScGFPMymjw8TzLXteEPnbShFgrDPUUEVQptL6YuKDPqebYmT92edwZCkK6V22CW4aWQ/y96kwZrT&#10;QoUtvVdUHLcno2DzPeSDW57iMR661Xq/K792H3Olnp/ifAwiUAz38H/7UysYDAd9uL1JT0BO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7heYxwAAAN0AAAAPAAAAAAAA&#10;AAAAAAAAAKECAABkcnMvZG93bnJldi54bWxQSwUGAAAAAAQABAD5AAAAlQMAAAAA&#10;" strokeweight="0"/>
                    <v:line id="Line 12130" o:spid="_x0000_s2354" style="position:absolute;flip:y;visibility:visible;mso-wrap-style:square" from="3039,3809" to="3045,3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KyA8cAAADdAAAADwAAAGRycy9kb3ducmV2LnhtbESPQWsCMRSE74X+h/CE3mrWLtSyGkVa&#10;WkrBilYP3p6b5+7i5mVJohv/fVMoeBxm5htmOo+mFRdyvrGsYDTMQBCXVjdcKdj+vD++gPABWWNr&#10;mRRcycN8dn83xULbntd02YRKJAj7AhXUIXSFlL6syaAf2o44eUfrDIYkXSW1wz7BTSufsuxZGmw4&#10;LdTY0WtN5WlzNgrW32M+uI9zPMVDv1ztd9XX7m2h1MMgLiYgAsVwC/+3P7WCfJz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orIDxwAAAN0AAAAPAAAAAAAA&#10;AAAAAAAAAKECAABkcnMvZG93bnJldi54bWxQSwUGAAAAAAQABAD5AAAAlQMAAAAA&#10;" strokeweight="0"/>
                    <v:line id="Line 12131" o:spid="_x0000_s2355" style="position:absolute;visibility:visible;mso-wrap-style:square" from="3078,3867" to="3194,4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ddMMUAAADdAAAADwAAAGRycy9kb3ducmV2LnhtbESPT2sCMRTE74LfITyhN82qra6rUaS0&#10;WG/+BY+PzXM3uHlZNqluv31TKHgcZuY3zGLV2krcqfHGsYLhIAFBnDttuFBwOn72UxA+IGusHJOC&#10;H/KwWnY7C8y0e/Ce7odQiAhhn6GCMoQ6k9LnJVn0A1cTR+/qGoshyqaQusFHhNtKjpJkIi0ajgsl&#10;1vReUn47fFsFZjfZvG2n59lZfmzC8JLeUmNPSr302vUcRKA2PMP/7S+tYDwdv8L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rddMMUAAADdAAAADwAAAAAAAAAA&#10;AAAAAAChAgAAZHJzL2Rvd25yZXYueG1sUEsFBgAAAAAEAAQA+QAAAJMDAAAAAA==&#10;" strokeweight="0"/>
                    <v:line id="Line 12132" o:spid="_x0000_s2356" style="position:absolute;flip:x y;visibility:visible;mso-wrap-style:square" from="3098,3930" to="3156,4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Mw2cMAAADdAAAADwAAAGRycy9kb3ducmV2LnhtbESPQWsCMRSE74X+h/AEL0WzVWplNUop&#10;VaQ313p/bJ6bxeRlSVJd/70RCj0OM98Ms1z3zooLhdh6VvA6LkAQ11633Cj4OWxGcxAxIWu0nknB&#10;jSKsV89PSyy1v/KeLlVqRC7hWKICk1JXShlrQw7j2HfE2Tv54DBlGRqpA15zubNyUhQz6bDlvGCw&#10;o09D9bn6dQqm78fD7mxfzPcmOvO1tVU9CzelhoP+YwEiUZ/+w3/0Tj+46Rs83uQnIF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kjMNnDAAAA3QAAAA8AAAAAAAAAAAAA&#10;AAAAoQIAAGRycy9kb3ducmV2LnhtbFBLBQYAAAAABAAEAPkAAACRAwAAAAA=&#10;" strokeweight="0"/>
                    <v:line id="Line 12133" o:spid="_x0000_s2357" style="position:absolute;flip:x;visibility:visible;mso-wrap-style:square" from="3100,4024" to="3169,4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URm8cAAADdAAAADwAAAGRycy9kb3ducmV2LnhtbESPQWsCMRSE74X+h/AKvdVsFbSsRpEW&#10;iwgq2nrw9ty87i5uXpYkuvHfNwWhx2FmvmEms2gacSXna8sKXnsZCOLC6ppLBd9fi5c3ED4ga2ws&#10;k4IbeZhNHx8mmGvb8Y6u+1CKBGGfo4IqhDaX0hcVGfQ92xIn78c6gyFJV0rtsEtw08h+lg2lwZrT&#10;QoUtvVdUnPcXo2C3GfHJfV7iOZ669fZ4KFeHj7lSz09xPgYRKIb/8L291AoGo8EQ/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1RGbxwAAAN0AAAAPAAAAAAAA&#10;AAAAAAAAAKECAABkcnMvZG93bnJldi54bWxQSwUGAAAAAAQABAD5AAAAlQMAAAAA&#10;" strokeweight="0"/>
                    <v:line id="Line 12134" o:spid="_x0000_s2358" style="position:absolute;flip:x y;visibility:visible;mso-wrap-style:square" from="3072,3985" to="3094,4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0LNcIAAADdAAAADwAAAGRycy9kb3ducmV2LnhtbESPQWsCMRSE74X+h/AKXopmVdCyGqVI&#10;LeLN1d4fm9fNYvKyJKmu/74RBI/DzDfDLNe9s+JCIbaeFYxHBQji2uuWGwWn43b4ASImZI3WMym4&#10;UYT16vVliaX2Vz7QpUqNyCUcS1RgUupKKWNtyGEc+Y44e78+OExZhkbqgNdc7qycFMVMOmw5Lxjs&#10;aGOoPld/TsF0/nPcne272W+jM1/ftqpn4abU4K3/XIBI1Kdn+EHv9J2bzuH+Jj8Buf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r0LNcIAAADdAAAADwAAAAAAAAAAAAAA&#10;AAChAgAAZHJzL2Rvd25yZXYueG1sUEsFBgAAAAAEAAQA+QAAAJADAAAAAA==&#10;" strokeweight="0"/>
                    <v:line id="Line 12135" o:spid="_x0000_s2359" style="position:absolute;flip:x y;visibility:visible;mso-wrap-style:square" from="3068,3989" to="3087,4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KfR8AAAADdAAAADwAAAGRycy9kb3ducmV2LnhtbERPTWsCMRC9F/wPYYReSs2qoGU1iogW&#10;6a2r3ofNuFlMJksSdf33TaHQ4+N9L9e9s+JOIbaeFYxHBQji2uuWGwWn4/79A0RMyBqtZ1LwpAjr&#10;1eBliaX2D/6me5UakUM4lqjApNSVUsbakMM48h1x5i4+OEwZhkbqgI8c7qycFMVMOmw5NxjsaGuo&#10;vlY3p2A6Px8PV/tmvvbRmd2nrepZeCr1Ouw3CxCJ+vQv/nMf9K9vmufmN/kJyNU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cin0fAAAAA3QAAAA8AAAAAAAAAAAAAAAAA&#10;oQIAAGRycy9kb3ducmV2LnhtbFBLBQYAAAAABAAEAPkAAACOAwAAAAA=&#10;" strokeweight="0"/>
                    <v:line id="Line 12136" o:spid="_x0000_s2360" style="position:absolute;flip:x;visibility:visible;mso-wrap-style:square" from="3059,3989" to="3068,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qF6ccAAADdAAAADwAAAGRycy9kb3ducmV2LnhtbESPQWsCMRSE74X+h/AK3mq2CrXdGkUq&#10;ihRq0erB23Pzuru4eVmS6MZ/bwqFHoeZ+YYZT6NpxIWcry0reOpnIIgLq2suFey+F48vIHxA1thY&#10;JgVX8jCd3N+NMde24w1dtqEUCcI+RwVVCG0upS8qMuj7tiVO3o91BkOSrpTaYZfgppGDLHuWBmtO&#10;CxW29F5RcdqejYLNesRHtzzHUzx2n1+Hffmxn8+U6j3E2RuIQDH8h//aK61gOBq+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SoXpxwAAAN0AAAAPAAAAAAAA&#10;AAAAAAAAAKECAABkcnMvZG93bnJldi54bWxQSwUGAAAAAAQABAD5AAAAlQMAAAAA&#10;" strokeweight="0"/>
                    <v:line id="Line 12137" o:spid="_x0000_s2361" style="position:absolute;flip:y;visibility:visible;mso-wrap-style:square" from="3051,3986" to="3060,4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ZfCcQAAADdAAAADwAAAGRycy9kb3ducmV2LnhtbERPTWsCMRC9C/0PYQreNFstWrZGkYpS&#10;ClW09dDbuJnuLm4mSxLd9N83B8Hj433PFtE04krO15YVPA0zEMSF1TWXCr6/1oMXED4ga2wsk4I/&#10;8rCYP/RmmGvb8Z6uh1CKFMI+RwVVCG0upS8qMuiHtiVO3K91BkOCrpTaYZfCTSNHWTaRBmtODRW2&#10;9FZRcT5cjIL9dsont7nEczx1n7ufY/lxXC2V6j/G5SuIQDHcxTf3u1Ywnj6n/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dl8JxAAAAN0AAAAPAAAAAAAAAAAA&#10;AAAAAKECAABkcnMvZG93bnJldi54bWxQSwUGAAAAAAQABAD5AAAAkgMAAAAA&#10;" strokeweight="0"/>
                    <v:shape id="Freeform 12138" o:spid="_x0000_s2362" style="position:absolute;left:3051;top:4107;width:8;height:2;visibility:visible;mso-wrap-style:square;v-text-anchor:top" coordsize="3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C/8MA&#10;AADdAAAADwAAAGRycy9kb3ducmV2LnhtbESPQWsCMRSE7wX/Q3hCbzVrK1VWo4i11GtX8fzcPHcX&#10;k5clibvbf98IhR6HmfmGWW0Ga0RHPjSOFUwnGQji0umGKwWn4+fLAkSIyBqNY1LwQwE269HTCnPt&#10;ev6mroiVSBAOOSqoY2xzKUNZk8UwcS1x8q7OW4xJ+kpqj32CWyNfs+xdWmw4LdTY0q6m8lbcrYK9&#10;7y87NF/docjMx/y84GN5ZaWex8N2CSLSEP/Df+2DVvA2n03h8SY9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C/8MAAADdAAAADwAAAAAAAAAAAAAAAACYAgAAZHJzL2Rv&#10;d25yZXYueG1sUEsFBgAAAAAEAAQA9QAAAIgDAAAAAA==&#10;" path="m33,10l18,1,,e" filled="f" strokeweight="0">
                      <v:path arrowok="t" o:connecttype="custom" o:connectlocs="0,0;0,0;0,0" o:connectangles="0,0,0"/>
                      <o:lock v:ext="edit" aspectratio="t"/>
                    </v:shape>
                    <v:shape id="Freeform 12139" o:spid="_x0000_s2363" style="position:absolute;left:3071;top:4040;width:7;height:45;visibility:visible;mso-wrap-style:square;v-text-anchor:top" coordsize="27,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1m2cgA&#10;AADdAAAADwAAAGRycy9kb3ducmV2LnhtbESPQUvDQBSE74X+h+UVvDUbq9gQsykqFfUgYvSgt+fu&#10;Mwlm36bZtYn99a5Q8DjMzDdMsZlsJ/Y0+NaxgtMkBUGsnWm5VvD6crvMQPiAbLBzTAp+yMOmnM8K&#10;zI0b+Zn2VahFhLDPUUETQp9L6XVDFn3ieuLofbrBYohyqKUZcIxw28lVml5Iiy3HhQZ7umlIf1Xf&#10;VsEOta7e3w66uj7cZU+Z7bcfjw9KnSymq0sQgabwHz62742Cs/X5Cv7exCcg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3WbZyAAAAN0AAAAPAAAAAAAAAAAAAAAAAJgCAABk&#10;cnMvZG93bnJldi54bWxQSwUGAAAAAAQABAD1AAAAjQMAAAAA&#10;" path="m9,l,46,,91r9,46l27,180e" filled="f" strokeweight="0">
                      <v:path arrowok="t" o:connecttype="custom" o:connectlocs="0,0;0,0;0,1;0,1;0,1" o:connectangles="0,0,0,0,0"/>
                      <o:lock v:ext="edit" aspectratio="t"/>
                    </v:shape>
                    <v:line id="Line 12140" o:spid="_x0000_s2364" style="position:absolute;visibility:visible;mso-wrap-style:square" from="3078,4085" to="3096,4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i2OcUAAADdAAAADwAAAGRycy9kb3ducmV2LnhtbESPT2sCMRTE74LfITyhN82qra6rUaS0&#10;WG/+BY+PzXM3uHlZNqluv31TKHgcZuY3zGLV2krcqfHGsYLhIAFBnDttuFBwOn72UxA+IGusHJOC&#10;H/KwWnY7C8y0e/Ce7odQiAhhn6GCMoQ6k9LnJVn0A1cTR+/qGoshyqaQusFHhNtKjpJkIi0ajgsl&#10;1vReUn47fFsFZjfZvG2n59lZfmzC8JLeUmNPSr302vUcRKA2PMP/7S+tYDx9HcP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Vi2OcUAAADdAAAADwAAAAAAAAAA&#10;AAAAAAChAgAAZHJzL2Rvd25yZXYueG1sUEsFBgAAAAAEAAQA+QAAAJMDAAAAAA==&#10;" strokeweight="0"/>
                    <v:line id="Line 12141" o:spid="_x0000_s2365" style="position:absolute;flip:x;visibility:visible;mso-wrap-style:square" from="3071,4085" to="3078,4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1ZCscAAADdAAAADwAAAGRycy9kb3ducmV2LnhtbESPQWsCMRSE70L/Q3iF3jTbKlq2RpEW&#10;SylU0erB23Pzuru4eVmS6Kb/vikIHoeZ+YaZzqNpxIWcry0reBxkIIgLq2suFey+l/1nED4ga2ws&#10;k4Jf8jCf3fWmmGvb8YYu21CKBGGfo4IqhDaX0hcVGfQD2xIn78c6gyFJV0rtsEtw08inLBtLgzWn&#10;hQpbeq2oOG3PRsFmNeGjez/HUzx2X+vDvvzcvy2UeriPixcQgWK4ha/tD61gOBmN4P9Neg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TVkKxwAAAN0AAAAPAAAAAAAA&#10;AAAAAAAAAKECAABkcnMvZG93bnJldi54bWxQSwUGAAAAAAQABAD5AAAAlQMAAAAA&#10;" strokeweight="0"/>
                    <v:line id="Line 12142" o:spid="_x0000_s2366" style="position:absolute;flip:y;visibility:visible;mso-wrap-style:square" from="3087,4020" to="3094,4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H8kcgAAADdAAAADwAAAGRycy9kb3ducmV2LnhtbESPW2sCMRSE3wX/QziFvmm29qJsjSIt&#10;LaVgxduDb8fN6e7i5mRJopv++6ZQ8HGYmW+Y6TyaRlzI+dqygrthBoK4sLrmUsFu+zaYgPABWWNj&#10;mRT8kIf5rN+bYq5tx2u6bEIpEoR9jgqqENpcSl9UZNAPbUucvG/rDIYkXSm1wy7BTSNHWfYkDdac&#10;Fips6aWi4rQ5GwXrrzEf3fs5nuKxW64O+/Jz/7pQ6vYmLp5BBIrhGv5vf2gF9+OHR/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gH8kcgAAADdAAAADwAAAAAA&#10;AAAAAAAAAAChAgAAZHJzL2Rvd25yZXYueG1sUEsFBgAAAAAEAAQA+QAAAJYDAAAAAA==&#10;" strokeweight="0"/>
                    <v:shape id="Freeform 12143" o:spid="_x0000_s2367" style="position:absolute;left:3065;top:4039;width:9;height:47;visibility:visible;mso-wrap-style:square;v-text-anchor:top" coordsize="40,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Um58YA&#10;AADdAAAADwAAAGRycy9kb3ducmV2LnhtbESP3WrCQBSE7wt9h+UUelN0Yy1RohuRFsEiCPXv+pA9&#10;JiHZs+nuVuPbd4VCL4eZ+YaZL3rTigs5X1tWMBomIIgLq2suFRz2q8EUhA/IGlvLpOBGHhb548Mc&#10;M22v/EWXXShFhLDPUEEVQpdJ6YuKDPqh7Yijd7bOYIjSlVI7vEa4aeVrkqTSYM1xocKO3isqmt2P&#10;UfCS4LE/3bbfTbr+2Ndu07nSfCr1/NQvZyAC9eE//NdeawXjyVsK9zfxCcj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3Um58YAAADdAAAADwAAAAAAAAAAAAAAAACYAgAAZHJz&#10;L2Rvd25yZXYueG1sUEsFBgAAAAAEAAQA9QAAAIsDAAAAAA==&#10;" path="m40,14l27,,14,2,5,18,,48,1,85r5,40l15,161r13,28e" filled="f" strokeweight="0">
                      <v:path arrowok="t" o:connecttype="custom" o:connectlocs="0,0;0,0;0,0;0,0;0,0;0,0;0,0;0,0;0,1" o:connectangles="0,0,0,0,0,0,0,0,0"/>
                      <o:lock v:ext="edit" aspectratio="t"/>
                    </v:shape>
                    <v:line id="Line 12144" o:spid="_x0000_s2368" style="position:absolute;flip:x y;visibility:visible;mso-wrap-style:square" from="3074,4043" to="3093,40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t4SMMAAADdAAAADwAAAGRycy9kb3ducmV2LnhtbESPQWsCMRSE74X+h/AKvZSabS0qq1GK&#10;VJHeXOv9sXluFpOXJYm6/vtGEDwOM98MM1v0zoozhdh6VvAxKEAQ11633Cj4263eJyBiQtZoPZOC&#10;K0VYzJ+fZlhqf+EtnavUiFzCsUQFJqWulDLWhhzGge+Is3fwwWHKMjRSB7zkcmflZ1GMpMOW84LB&#10;jpaG6mN1cgqG4/1uc7Rv5ncVnflZ26oehatSry/99xREoj49wnd6o2/c1xhub/IT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67eEjDAAAA3QAAAA8AAAAAAAAAAAAA&#10;AAAAoQIAAGRycy9kb3ducmV2LnhtbFBLBQYAAAAABAAEAPkAAACRAwAAAAA=&#10;" strokeweight="0"/>
                    <v:line id="Line 12145" o:spid="_x0000_s2369" style="position:absolute;visibility:visible;mso-wrap-style:square" from="3071,4063" to="3075,4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kSMMAAADdAAAADwAAAGRycy9kb3ducmV2LnhtbERPyW7CMBC9V+IfrEHiVhyWhhAwqKqK&#10;KDdWieMoHhKLeBzFLqR/Xx8q9fj09uW6s7V4UOuNYwWjYQKCuHDacKngfNq8ZiB8QNZYOyYFP+Rh&#10;veq9LDHX7skHehxDKWII+xwVVCE0uZS+qMiiH7qGOHI311oMEbal1C0+Y7it5ThJUmnRcGyosKGP&#10;ior78dsqMPt0+7abXeYX+bkNo2t2z4w9KzXod+8LEIG68C/+c39pBZPZNM6Nb+IT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8JEjDAAAA3QAAAA8AAAAAAAAAAAAA&#10;AAAAoQIAAGRycy9kb3ducmV2LnhtbFBLBQYAAAAABAAEAPkAAACRAwAAAAA=&#10;" strokeweight="0"/>
                    <v:line id="Line 12146" o:spid="_x0000_s2370" style="position:absolute;flip:x;visibility:visible;mso-wrap-style:square" from="3076,4046" to="3077,4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z2lMgAAADdAAAADwAAAGRycy9kb3ducmV2LnhtbESPT0sDMRTE74LfITzBm83Wim3XpqVY&#10;FBFq6b+Dt9fN6+7SzcuSpN347Y0g9DjMzG+YySyaRlzI+dqygn4vA0FcWF1zqWC3fXsYgfABWWNj&#10;mRT8kIfZ9PZmgrm2Ha/psgmlSBD2OSqoQmhzKX1RkUHfsy1x8o7WGQxJulJqh12Cm0Y+ZtmzNFhz&#10;WqiwpdeKitPmbBSsv4Z8cO/neIqHbrn63pef+8Vcqfu7OH8BESiGa/i//aEVDIZP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0z2lMgAAADdAAAADwAAAAAA&#10;AAAAAAAAAAChAgAAZHJzL2Rvd25yZXYueG1sUEsFBgAAAAAEAAQA+QAAAJYDAAAAAA==&#10;" strokeweight="0"/>
                    <v:line id="Line 12147" o:spid="_x0000_s2371" style="position:absolute;visibility:visible;mso-wrap-style:square" from="3075,4069" to="3076,4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O+k8IAAADdAAAADwAAAGRycy9kb3ducmV2LnhtbERPTYvCMBC9L+x/CLPgTVNX1FqNsoii&#10;3lxXwePQjG2wmZQmav335iDs8fG+Z4vWVuJOjTeOFfR7CQji3GnDhYLj37qbgvABWWPlmBQ8ycNi&#10;/vkxw0y7B//S/RAKEUPYZ6igDKHOpPR5SRZ9z9XEkbu4xmKIsCmkbvARw20lv5NkJC0ajg0l1rQs&#10;Kb8eblaB2Y82w934NDnJ1Sb0z+k1NfaoVOer/ZmCCNSGf/HbvdUKBuNh3B/fxCcg5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FO+k8IAAADdAAAADwAAAAAAAAAAAAAA&#10;AAChAgAAZHJzL2Rvd25yZXYueG1sUEsFBgAAAAAEAAQA+QAAAJADAAAAAA==&#10;" strokeweight="0"/>
                    <v:line id="Line 12148" o:spid="_x0000_s2372" style="position:absolute;visibility:visible;mso-wrap-style:square" from="3073,4041" to="3076,4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8bCMYAAADdAAAADwAAAGRycy9kb3ducmV2LnhtbESPT2vCQBTE7wW/w/IEb3WTihqjq0hR&#10;bG+tf8DjI/tMFrNvQ3bV+O27hUKPw8z8hlmsOluLO7XeOFaQDhMQxIXThksFx8P2NQPhA7LG2jEp&#10;eJKH1bL3ssBcuwd/030fShEh7HNUUIXQ5FL6oiKLfuga4uhdXGsxRNmWUrf4iHBby7ckmUiLhuNC&#10;hQ29V1Rc9zerwHxNduPP6Wl2kptdSM/ZNTP2qNSg363nIAJ14T/81/7QCkbTcQq/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fGwjGAAAA3QAAAA8AAAAAAAAA&#10;AAAAAAAAoQIAAGRycy9kb3ducmV2LnhtbFBLBQYAAAAABAAEAPkAAACUAwAAAAA=&#10;" strokeweight="0"/>
                    <v:shape id="Freeform 12149" o:spid="_x0000_s2373" style="position:absolute;left:3060;top:3986;width:8;height:3;visibility:visible;mso-wrap-style:square;v-text-anchor:top" coordsize="3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1JwcUA&#10;AADdAAAADwAAAGRycy9kb3ducmV2LnhtbESPUWvCQBCE3wv9D8cKfRG91FKV6CmlYCmUCkZ9X3Jr&#10;Es3uhburpv++Vyj0cZiZb5jluudWXcmHxomBx3EGiqR0tpHKwGG/Gc1BhYhisXVCBr4pwHp1f7fE&#10;3Lqb7OhaxEoliIQcDdQxdrnWoayJMYxdR5K8k/OMMUlfaevxluDc6kmWTTVjI2mhxo5eayovxRcb&#10;8Dz8/LCet8W57/yRh4fN/u1izMOgf1mAitTH//Bf+90aeJo9T+D3TXoCe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zUnBxQAAAN0AAAAPAAAAAAAAAAAAAAAAAJgCAABkcnMv&#10;ZG93bnJldi54bWxQSwUGAAAAAAQABAD1AAAAigMAAAAA&#10;" path="m32,10l17,1,,e" filled="f" strokeweight="0">
                      <v:path arrowok="t" o:connecttype="custom" o:connectlocs="0,0;0,0;0,0" o:connectangles="0,0,0"/>
                      <o:lock v:ext="edit" aspectratio="t"/>
                    </v:shape>
                    <v:line id="Line 12150" o:spid="_x0000_s2374" style="position:absolute;flip:x;visibility:visible;mso-wrap-style:square" from="3060,3985" to="3072,3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1Xo8cAAADdAAAADwAAAGRycy9kb3ducmV2LnhtbESPQWsCMRSE74L/IbxCb5ptpbWsRhFL&#10;RQq1aPXg7bl57i5uXpYkuum/bwqFHoeZ+YaZzqNpxI2cry0reBhmIIgLq2suFey/3gYvIHxA1thY&#10;JgXf5GE+6/emmGvb8ZZuu1CKBGGfo4IqhDaX0hcVGfRD2xIn72ydwZCkK6V22CW4aeRjlj1LgzWn&#10;hQpbWlZUXHZXo2C7GfPJra7xEk/dx+fxUL4fXhdK3d/FxQREoBj+w3/ttVYwGj+N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3fVejxwAAAN0AAAAPAAAAAAAA&#10;AAAAAAAAAKECAABkcnMvZG93bnJldi54bWxQSwUGAAAAAAQABAD5AAAAlQMAAAAA&#10;" strokeweight="0"/>
                    <v:line id="Line 12151" o:spid="_x0000_s2375" style="position:absolute;flip:y;visibility:visible;mso-wrap-style:square" from="3072,3968" to="3073,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TP18gAAADdAAAADwAAAGRycy9kb3ducmV2LnhtbESPW2sCMRSE3wX/QziFvmm29qJsjSIt&#10;LaVgxduDb8fN6e7i5mRJopv++6ZQ8HGYmW+Y6TyaRlzI+dqygrthBoK4sLrmUsFu+zaYgPABWWNj&#10;mRT8kIf5rN+bYq5tx2u6bEIpEoR9jgqqENpcSl9UZNAPbUucvG/rDIYkXSm1wy7BTSNHWfYkDdac&#10;Fips6aWi4rQ5GwXrrzEf3fs5nuKxW64O+/Jz/7pQ6vYmLp5BBIrhGv5vf2gF9+PHB/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JTP18gAAADdAAAADwAAAAAA&#10;AAAAAAAAAAChAgAAZHJzL2Rvd25yZXYueG1sUEsFBgAAAAAEAAQA+QAAAJYDAAAAAA==&#10;" strokeweight="0"/>
                    <v:line id="Line 12152" o:spid="_x0000_s2376" style="position:absolute;flip:x y;visibility:visible;mso-wrap-style:square" from="3071,3959" to="3073,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zVecMAAADdAAAADwAAAGRycy9kb3ducmV2LnhtbESPT2sCMRTE7wW/Q3iFXkrNtsU/bI0i&#10;RYt4c7X3x+a5WUxeliTq+u0boeBxmPnNMLNF76y4UIitZwXvwwIEce11y42Cw379NgURE7JG65kU&#10;3CjCYj54mmGp/ZV3dKlSI3IJxxIVmJS6UspYG3IYh74jzt7RB4cpy9BIHfCay52VH0Uxlg5bzgsG&#10;O/o2VJ+qs1PwOfndb0721WzX0ZnVj63qcbgp9fLcL79AJOrTI/xPb/SdG43g/iY/AT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81XnDAAAA3QAAAA8AAAAAAAAAAAAA&#10;AAAAoQIAAGRycy9kb3ducmV2LnhtbFBLBQYAAAAABAAEAPkAAACRAwAAAAA=&#10;" strokeweight="0"/>
                    <v:line id="Line 12153" o:spid="_x0000_s2377" style="position:absolute;flip:x;visibility:visible;mso-wrap-style:square" from="3057,3930" to="3098,3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r0O8cAAADdAAAADwAAAGRycy9kb3ducmV2LnhtbESPQWsCMRSE70L/Q3iF3jTbSrVsjSIt&#10;llJQ0erB23Pzuru4eVmS6Kb/vikIHoeZ+YaZzKJpxIWcry0reBxkIIgLq2suFey+F/0XED4ga2ws&#10;k4Jf8jCb3vUmmGvb8YYu21CKBGGfo4IqhDaX0hcVGfQD2xIn78c6gyFJV0rtsEtw08inLBtJgzWn&#10;hQpbequoOG3PRsFmNeaj+zjHUzx2y/VhX37t3+dKPdzH+SuIQDHcwtf2p1YwHD+P4P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CvQ7xwAAAN0AAAAPAAAAAAAA&#10;AAAAAAAAAKECAABkcnMvZG93bnJldi54bWxQSwUGAAAAAAQABAD5AAAAlQMAAAAA&#10;" strokeweight="0"/>
                    <v:line id="Line 12154" o:spid="_x0000_s2378" style="position:absolute;flip:x;visibility:visible;mso-wrap-style:square" from="3098,3903" to="3100,3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ZRoMgAAADdAAAADwAAAGRycy9kb3ducmV2LnhtbESPT0sDMRTE74LfITzBm81WqSvbpqUo&#10;ihRU+u/Q2+vmdXfp5mVJ0m767RtB8DjMzG+YySyaVpzJ+cayguEgA0FcWt1wpWCzfn94AeEDssbW&#10;Mim4kIfZ9PZmgoW2PS/pvAqVSBD2BSqoQ+gKKX1Zk0E/sB1x8g7WGQxJukpqh32Cm1Y+ZtmzNNhw&#10;Wqixo9eayuPqZBQsv3Peu49TPMZ9//Wz21aL7dtcqfu7OB+DCBTDf/iv/akVPOWjH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EZRoMgAAADdAAAADwAAAAAA&#10;AAAAAAAAAAChAgAAZHJzL2Rvd25yZXYueG1sUEsFBgAAAAAEAAQA+QAAAJYDAAAAAA==&#10;" strokeweight="0"/>
                    <v:shape id="Freeform 12155" o:spid="_x0000_s2379" style="position:absolute;left:3180;top:4036;width:10;height:78;visibility:visible;mso-wrap-style:square;v-text-anchor:top" coordsize="37,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7YoMQA&#10;AADdAAAADwAAAGRycy9kb3ducmV2LnhtbERPz2vCMBS+C/sfwhvsIprqmJZqFJEN5kWYE/T4bJ5p&#10;sXmpTbTdf28OA48f3+/5srOVuFPjS8cKRsMEBHHudMlGwf73a5CC8AFZY+WYFPyRh+XipTfHTLuW&#10;f+i+C0bEEPYZKihCqDMpfV6QRT90NXHkzq6xGCJsjNQNtjHcVnKcJBNpseTYUGBN64Lyy+5mFVzN&#10;Nr3ejuPqkybpaHPatv3D1Cj19tqtZiACdeEp/nd/awXv0484N76JT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2KDEAAAA3QAAAA8AAAAAAAAAAAAAAAAAmAIAAGRycy9k&#10;b3ducmV2LnhtbFBLBQYAAAAABAAEAPUAAACJAwAAAAA=&#10;" path="m,l10,27,24,81r10,60l37,200r-3,51l23,288,9,309r-7,3e" filled="f" strokeweight="0">
                      <v:path arrowok="t" o:connecttype="custom" o:connectlocs="0,0;0,0;0,0;0,1;0,1;0,1;0,1;0,1;0,1" o:connectangles="0,0,0,0,0,0,0,0,0"/>
                      <o:lock v:ext="edit" aspectratio="t"/>
                    </v:shape>
                    <v:shape id="Freeform 12156" o:spid="_x0000_s2380" style="position:absolute;left:3169;top:4024;width:6;height:3;visibility:visible;mso-wrap-style:square;v-text-anchor:top" coordsize="2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Zc9sMA&#10;AADdAAAADwAAAGRycy9kb3ducmV2LnhtbESPS2sCMRSF90L/Q7iF7jQzLa06mhGptLj1hdvL5M6D&#10;mdwMSdRpf30jFFwezuPjLFeD6cSVnG8sK0gnCQjiwuqGKwXHw9d4BsIHZI2dZVLwQx5W+dNoiZm2&#10;N97RdR8qEUfYZ6igDqHPpPRFTQb9xPbE0SutMxiidJXUDm9x3HTyNUk+pMGGI6HGnj5rKtr9xUSI&#10;2yS/u16X365sfUvnU7k+pUq9PA/rBYhAQ3iE/9tbreBt+j6H+5v4BG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Zc9sMAAADdAAAADwAAAAAAAAAAAAAAAACYAgAAZHJzL2Rv&#10;d25yZXYueG1sUEsFBgAAAAAEAAQA9QAAAIgDAAAAAA==&#10;" path="m,l18,6r5,5e" filled="f" strokeweight="0">
                      <v:path arrowok="t" o:connecttype="custom" o:connectlocs="0,0;0,0;0,0" o:connectangles="0,0,0"/>
                      <o:lock v:ext="edit" aspectratio="t"/>
                    </v:shape>
                    <v:line id="Line 12157" o:spid="_x0000_s2381" style="position:absolute;flip:x y;visibility:visible;mso-wrap-style:square" from="3187,4022" to="3196,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e8XMAAAADdAAAADwAAAGRycy9kb3ducmV2LnhtbERPXWvCMBR9H/gfwhV8GZrOQR3VKDLm&#10;kL2tde+X5toUk5uSZFr//TIY7PFwvje70VlxpRB7zwqeFgUI4tbrnjsFp+YwfwERE7JG65kU3CnC&#10;bjt52GCl/Y0/6VqnTuQQjhUqMCkNlZSxNeQwLvxAnLmzDw5ThqGTOuAthzsrl0VRSoc95waDA70a&#10;ai/1t1PwvPpqjhf7aD4O0Zm3d1u3ZbgrNZuO+zWIRGP6F/+5j/rXV+b9+U1+AnL7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rnvFzAAAAA3QAAAA8AAAAAAAAAAAAAAAAA&#10;oQIAAGRycy9kb3ducmV2LnhtbFBLBQYAAAAABAAEAPkAAACOAwAAAAA=&#10;" strokeweight="0"/>
                    <v:line id="Line 12158" o:spid="_x0000_s2382" style="position:absolute;flip:y;visibility:visible;mso-wrap-style:square" from="3176,4021" to="3194,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m8scAAADdAAAADwAAAGRycy9kb3ducmV2LnhtbESPT2sCMRTE70K/Q3iF3jRrC1pWo0hL&#10;SylY8d/B23Pzuru4eVmS6MZvb4RCj8PM/IaZzqNpxIWcry0rGA4yEMSF1TWXCnbbj/4rCB+QNTaW&#10;ScGVPMxnD70p5tp2vKbLJpQiQdjnqKAKoc2l9EVFBv3AtsTJ+7XOYEjSlVI77BLcNPI5y0bSYM1p&#10;ocKW3ioqTpuzUbD+GfPRfZ7jKR675eqwL7/37wulnh7jYgIiUAz/4b/2l1bwMh4N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j6byxwAAAN0AAAAPAAAAAAAA&#10;AAAAAAAAAKECAABkcnMvZG93bnJldi54bWxQSwUGAAAAAAQABAD5AAAAlQMAAAAA&#10;" strokeweight="0"/>
                    <v:line id="Line 12159" o:spid="_x0000_s2383" style="position:absolute;flip:y;visibility:visible;mso-wrap-style:square" from="3201,3924" to="3204,3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04hccAAADdAAAADwAAAGRycy9kb3ducmV2LnhtbESPT2sCMRTE74V+h/AK3mq2ClpWo0iL&#10;Ugqt+O/g7bl53V3cvCxJdNNvb4RCj8PM/IaZzqNpxJWcry0reOlnIIgLq2suFex3y+dXED4ga2ws&#10;k4Jf8jCfPT5MMde24w1dt6EUCcI+RwVVCG0upS8qMuj7tiVO3o91BkOSrpTaYZfgppGDLBtJgzWn&#10;hQpbequoOG8vRsHme8wnt7rEczx1X+vjofw8vC+U6j3FxQREoBj+w3/tD61gOB4N4P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XTiFxwAAAN0AAAAPAAAAAAAA&#10;AAAAAAAAAKECAABkcnMvZG93bnJldi54bWxQSwUGAAAAAAQABAD5AAAAlQMAAAAA&#10;" strokeweight="0"/>
                    <v:line id="Line 12160" o:spid="_x0000_s2384" style="position:absolute;flip:y;visibility:visible;mso-wrap-style:square" from="3200,3939" to="3203,3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GdHscAAADdAAAADwAAAGRycy9kb3ducmV2LnhtbESPQWsCMRSE74X+h/AKvdVsFbSsRpEW&#10;iwgq2nrw9ty87i5uXpYkuvHfNwWhx2FmvmEms2gacSXna8sKXnsZCOLC6ppLBd9fi5c3ED4ga2ws&#10;k4IbeZhNHx8mmGvb8Y6u+1CKBGGfo4IqhDaX0hcVGfQ92xIn78c6gyFJV0rtsEtw08h+lg2lwZrT&#10;QoUtvVdUnPcXo2C3GfHJfV7iOZ669fZ4KFeHj7lSz09xPgYRKIb/8L291AoGo+EA/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EZ0exwAAAN0AAAAPAAAAAAAA&#10;AAAAAAAAAKECAABkcnMvZG93bnJldi54bWxQSwUGAAAAAAQABAD5AAAAlQMAAAAA&#10;" strokeweight="0"/>
                    <v:line id="Line 12161" o:spid="_x0000_s2385" style="position:absolute;visibility:visible;mso-wrap-style:square" from="3199,3955" to="3202,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RyLcYAAADdAAAADwAAAGRycy9kb3ducmV2LnhtbESPQWvCQBSE74X+h+UVvNWNVZMYXaWU&#10;inprrUKPj+xrsph9G7JbTf99VxA8DjPzDbNY9bYRZ+q8caxgNExAEJdOG64UHL7WzzkIH5A1No5J&#10;wR95WC0fHxZYaHfhTzrvQyUihH2BCuoQ2kJKX9Zk0Q9dSxy9H9dZDFF2ldQdXiLcNvIlSVJp0XBc&#10;qLGlt5rK0/7XKjAf6Wa6y46zo3zfhNF3fsqNPSg1eOpf5yAC9eEevrW3WsE4SydwfROf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0Eci3GAAAA3QAAAA8AAAAAAAAA&#10;AAAAAAAAoQIAAGRycy9kb3ducmV2LnhtbFBLBQYAAAAABAAEAPkAAACUAwAAAAA=&#10;" strokeweight="0"/>
                    <v:line id="Line 12162" o:spid="_x0000_s2386" style="position:absolute;flip:x y;visibility:visible;mso-wrap-style:square" from="2998,3766" to="3035,3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AfxMMAAADdAAAADwAAAGRycy9kb3ducmV2LnhtbESPQWsCMRSE74X+h/AKvZSabaVbWY1S&#10;pIr01rXeH5vnZjF5WZKo679vBMHjMPPNMLPF4Kw4UYidZwVvowIEceN1x62Cv+3qdQIiJmSN1jMp&#10;uFCExfzxYYaV9mf+pVOdWpFLOFaowKTUV1LGxpDDOPI9cfb2PjhMWYZW6oDnXO6sfC+KUjrsOC8Y&#10;7GlpqDnUR6dg/Lnbbg72xfysojPfa1s3Zbgo9fw0fE1BJBrSPXyjN/rKlR9wfZOfg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QH8TDAAAA3QAAAA8AAAAAAAAAAAAA&#10;AAAAoQIAAGRycy9kb3ducmV2LnhtbFBLBQYAAAAABAAEAPkAAACRAwAAAAA=&#10;" strokeweight="0"/>
                    <v:line id="Line 12163" o:spid="_x0000_s2387" style="position:absolute;flip:y;visibility:visible;mso-wrap-style:square" from="3030,3795" to="3037,38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Y+hscAAADdAAAADwAAAGRycy9kb3ducmV2LnhtbESPQWsCMRSE70L/Q3hCb5q1hbWsRpGW&#10;llJoRasHb8/Nc3dx87Ik0U3/fVMoeBxm5htmvoymFVdyvrGsYDLOQBCXVjdcKdh9v46eQPiArLG1&#10;TAp+yMNycTeYY6Ftzxu6bkMlEoR9gQrqELpCSl/WZNCPbUecvJN1BkOSrpLaYZ/gppUPWZZLgw2n&#10;hRo7eq6pPG8vRsHma8pH93aJ53jsP9eHffWxf1kpdT+MqxmIQDHcwv/td63gcZrn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Zj6GxwAAAN0AAAAPAAAAAAAA&#10;AAAAAAAAAKECAABkcnMvZG93bnJldi54bWxQSwUGAAAAAAQABAD5AAAAlQMAAAAA&#10;" strokeweight="0"/>
                    <v:line id="Line 12164" o:spid="_x0000_s2388" style="position:absolute;flip:y;visibility:visible;mso-wrap-style:square" from="3078,3863" to="3079,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qbHcgAAADdAAAADwAAAGRycy9kb3ducmV2LnhtbESPQUsDMRSE74L/ITzBm81aoStr01Is&#10;igitdLWH3l43r7tLNy9LknbTf2+EgsdhZr5hpvNoOnEm51vLCh5HGQjiyuqWawU/328PzyB8QNbY&#10;WSYFF/Iwn93eTLHQduANnctQiwRhX6CCJoS+kNJXDRn0I9sTJ+9gncGQpKuldjgkuOnkOMsm0mDL&#10;aaHBnl4bqo7lySjYrHPeu/dTPMb9sPrabevP7XKh1P1dXLyACBTDf/ja/tAKnvJJDn9v0hOQs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iqbHcgAAADdAAAADwAAAAAA&#10;AAAAAAAAAAChAgAAZHJzL2Rvd25yZXYueG1sUEsFBgAAAAAEAAQA+QAAAJYDAAAAAA==&#10;" strokeweight="0"/>
                    <v:shape id="Freeform 12165" o:spid="_x0000_s2389" style="position:absolute;left:2989;top:3722;width:9;height:44;visibility:visible;mso-wrap-style:square;v-text-anchor:top" coordsize="37,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B/ucIA&#10;AADdAAAADwAAAGRycy9kb3ducmV2LnhtbERP3WrCMBS+H/gO4QjezdQ5rFSjOHFsiODvAxyaY1Nt&#10;TkqT2e7tzcVglx/f/3zZ2Uo8qPGlYwWjYQKCOHe65ELB5fz5OgXhA7LGyjEp+CUPy0XvZY6Zdi0f&#10;6XEKhYgh7DNUYEKoMyl9bsiiH7qaOHJX11gMETaF1A22MdxW8i1JJtJiybHBYE1rQ/n99GMVpLUP&#10;H/tbcb7dD1puTLvdvX+hUoN+t5qBCNSFf/Gf+1srGKeTODe+iU9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oH+5wgAAAN0AAAAPAAAAAAAAAAAAAAAAAJgCAABkcnMvZG93&#10;bnJldi54bWxQSwUGAAAAAAQABAD1AAAAhwMAAAAA&#10;" path="m37,179l27,87,,e" filled="f" strokeweight="0">
                      <v:path arrowok="t" o:connecttype="custom" o:connectlocs="0,1;0,0;0,0" o:connectangles="0,0,0"/>
                      <o:lock v:ext="edit" aspectratio="t"/>
                    </v:shape>
                    <v:line id="Line 12166" o:spid="_x0000_s2390" style="position:absolute;visibility:visible;mso-wrap-style:square" from="3207,3840" to="3210,3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Xds8YAAADdAAAADwAAAGRycy9kb3ducmV2LnhtbESPQWvCQBSE7wX/w/IEb3VjpTGJrlJE&#10;sb211kCPj+wzWcy+DdlV03/fLRR6HGbmG2a1GWwrbtR741jBbJqAIK6cNlwrOH3uHzMQPiBrbB2T&#10;gm/ysFmPHlZYaHfnD7odQy0ihH2BCpoQukJKXzVk0U9dRxy9s+sthij7Wuoe7xFuW/mUJKm0aDgu&#10;NNjRtqHqcrxaBeY9PTy/Lcq8lLtDmH1ll8zYk1KT8fCyBBFoCP/hv/arVjBfpDn8volPQK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F3bPGAAAA3QAAAA8AAAAAAAAA&#10;AAAAAAAAoQIAAGRycy9kb3ducmV2LnhtbFBLBQYAAAAABAAEAPkAAACUAwAAAAA=&#10;" strokeweight="0"/>
                    <v:line id="Line 12167" o:spid="_x0000_s2391" style="position:absolute;visibility:visible;mso-wrap-style:square" from="3207,3840" to="3209,3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i88IAAADdAAAADwAAAGRycy9kb3ducmV2LnhtbERPz2vCMBS+C/sfwht401SHtuuMMmTi&#10;vGmnsOOjeWuDzUtpotb/3hwGHj++34tVbxtxpc4bxwom4wQEcem04UrB8WczykD4gKyxcUwK7uRh&#10;tXwZLDDX7sYHuhahEjGEfY4K6hDaXEpf1mTRj11LHLk/11kMEXaV1B3eYrht5DRJ5tKi4dhQY0vr&#10;mspzcbEKzH6+ne3S0/tJfm3D5Dc7Z8YelRq+9p8fIAL14Sn+d39rBW9pGvfHN/EJ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bi88IAAADdAAAADwAAAAAAAAAAAAAA&#10;AAChAgAAZHJzL2Rvd25yZXYueG1sUEsFBgAAAAAEAAQA+QAAAJADAAAAAA==&#10;" strokeweight="0"/>
                    <v:line id="Line 12168" o:spid="_x0000_s2392" style="position:absolute;visibility:visible;mso-wrap-style:square" from="3208,3818" to="3211,3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HaMUAAADdAAAADwAAAGRycy9kb3ducmV2LnhtbESPQWvCQBSE74L/YXlCb3UTS02MriKl&#10;xXqzVsHjI/tMFrNvQ3ar6b/vCgWPw8x8wyxWvW3ElTpvHCtIxwkI4tJpw5WCw/fHcw7CB2SNjWNS&#10;8EseVsvhYIGFdjf+ous+VCJC2BeooA6hLaT0ZU0W/di1xNE7u85iiLKrpO7wFuG2kZMkmUqLhuNC&#10;jS291VRe9j9WgdlNN6/b7Dg7yvdNSE/5JTf2oNTTqF/PQQTqwyP83/7UCl6yLIX7m/gE5P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HaMUAAADdAAAADwAAAAAAAAAA&#10;AAAAAAChAgAAZHJzL2Rvd25yZXYueG1sUEsFBgAAAAAEAAQA+QAAAJMDAAAAAA==&#10;" strokeweight="0"/>
                    <v:line id="Line 12169" o:spid="_x0000_s2393" style="position:absolute;visibility:visible;mso-wrap-style:square" from="3210,3796" to="3213,3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jZH8YAAADdAAAADwAAAGRycy9kb3ducmV2LnhtbESPQWvCQBSE7wX/w/IKvdWNFk0as4qU&#10;FvXWWgWPj+xrsiT7NmS3Gv+9KxR6HGbmG6ZYDbYVZ+q9caxgMk5AEJdOG64UHL4/njMQPiBrbB2T&#10;git5WC1HDwXm2l34i877UIkIYZ+jgjqELpfSlzVZ9GPXEUfvx/UWQ5R9JXWPlwi3rZwmyVxaNBwX&#10;auzoraay2f9aBeZzvpnt0uPrUb5vwuSUNZmxB6WeHof1AkSgIfyH/9pbreAlTadwfxOf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42R/GAAAA3QAAAA8AAAAAAAAA&#10;AAAAAAAAoQIAAGRycy9kb3ducmV2LnhtbFBLBQYAAAAABAAEAPkAAACUAwAAAAA=&#10;" strokeweight="0"/>
                    <v:line id="Line 12170" o:spid="_x0000_s2394" style="position:absolute;flip:x y;visibility:visible;mso-wrap-style:square" from="3217,3699" to="3219,37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09sIAAADdAAAADwAAAGRycy9kb3ducmV2LnhtbESPQWsCMRSE74X+h/AKXopmVdCyGqVI&#10;LeLN1d4fm9fNYvKyJKmu/74RBI/DzDfDLNe9s+JCIbaeFYxHBQji2uuWGwWn43b4ASImZI3WMym4&#10;UYT16vVliaX2Vz7QpUqNyCUcS1RgUupKKWNtyGEc+Y44e78+OExZhkbqgNdc7qycFMVMOmw5Lxjs&#10;aGOoPld/TsF0/nPcne272W+jM1/ftqpn4abU4K3/XIBI1Kdn+EHv9J2bT+H+Jj8Buf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y09sIAAADdAAAADwAAAAAAAAAAAAAA&#10;AAChAgAAZHJzL2Rvd25yZXYueG1sUEsFBgAAAAAEAAQA+QAAAJADAAAAAA==&#10;" strokeweight="0"/>
                    <v:line id="Line 12171" o:spid="_x0000_s2395" style="position:absolute;visibility:visible;mso-wrap-style:square" from="3218,3688" to="3220,3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3k8MYAAADdAAAADwAAAGRycy9kb3ducmV2LnhtbESPQWvCQBSE74L/YXmF3nSjbU2MrlKK&#10;xXpTq9DjI/uaLGbfhuyq8d+7hYLHYWa+YebLztbiQq03jhWMhgkI4sJpw6WCw/fnIAPhA7LG2jEp&#10;uJGH5aLfm2Ou3ZV3dNmHUkQI+xwVVCE0uZS+qMiiH7qGOHq/rrUYomxLqVu8Rrit5ThJJtKi4bhQ&#10;YUMfFRWn/dkqMNvJ+m2THqdHuVqH0U92yow9KPX81L3PQATqwiP83/7SCl7S9BX+3s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jd5PDGAAAA3QAAAA8AAAAAAAAA&#10;AAAAAAAAoQIAAGRycy9kb3ducmV2LnhtbFBLBQYAAAAABAAEAPkAAACUAwAAAAA=&#10;" strokeweight="0"/>
                    <v:shape id="Freeform 12172" o:spid="_x0000_s2396" style="position:absolute;left:3421;top:3894;width:7;height:30;visibility:visible;mso-wrap-style:square;v-text-anchor:top" coordsize="28,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yHcoA&#10;AADdAAAADwAAAGRycy9kb3ducmV2LnhtbESPX0sCQRTF34W+w3CF3nLW8k+ujpJBpJhFGoFvl53b&#10;zubOnWVn0s1P3wSCj4dzzu9wJrPGluJAtS8cK+h2EhDEmdMF5wo+tk839yB8QNZYOiYFv+RhNr1q&#10;TTDV7sjvdNiEXEQI+xQVmBCqVEqfGbLoO64ijt6Xqy2GKOtc6hqPEW5LeZskA2mx4LhgsKJHQ9l+&#10;82MVLPqfr2b01ju9fK/xeb9czZNdr1Hqut08jEEEasIlfG4vtIK74bAP/2/iE5DT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6vsh3KAAAA3QAAAA8AAAAAAAAAAAAAAAAAmAIA&#10;AGRycy9kb3ducmV2LnhtbFBLBQYAAAAABAAEAPUAAACPAwAAAAA=&#10;" path="m,l5,33r23,89e" filled="f" strokeweight="0">
                      <v:path arrowok="t" o:connecttype="custom" o:connectlocs="0,0;0,0;0,0" o:connectangles="0,0,0"/>
                      <o:lock v:ext="edit" aspectratio="t"/>
                    </v:shape>
                    <v:line id="Line 12173" o:spid="_x0000_s2397" style="position:absolute;visibility:visible;mso-wrap-style:square" from="3424,3893" to="3432,3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PfHMYAAADdAAAADwAAAGRycy9kb3ducmV2LnhtbESPQWvCQBSE74L/YXlCb3WjxSRNXUVK&#10;i/VmU4UeH9nXZDH7NmS3Gv99Vyh4HGbmG2a5HmwrztR741jBbJqAIK6cNlwrOHy9P+YgfEDW2Dom&#10;BVfysF6NR0sstLvwJ53LUIsIYV+ggiaErpDSVw1Z9FPXEUfvx/UWQ5R9LXWPlwi3rZwnSSotGo4L&#10;DXb02lB1Kn+tArNPt4tddnw+yrdtmH3np9zYg1IPk2HzAiLQEO7h//aHVvCUZSnc3sQn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dD3xzGAAAA3QAAAA8AAAAAAAAA&#10;AAAAAAAAoQIAAGRycy9kb3ducmV2LnhtbFBLBQYAAAAABAAEAPkAAACUAwAAAAA=&#10;" strokeweight="0"/>
                    <v:shape id="Freeform 12174" o:spid="_x0000_s2398" style="position:absolute;left:3405;top:3892;width:70;height:17;visibility:visible;mso-wrap-style:square;v-text-anchor:top" coordsize="28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kSlMUA&#10;AADdAAAADwAAAGRycy9kb3ducmV2LnhtbESP3WoCMRSE7wt9h3AKvavZWtyV1SilUFTwxp8HOG6O&#10;u4vJyZLEdfv2jSB4OczMN8x8OVgjevKhdazgc5SBIK6cbrlWcDz8fkxBhIis0TgmBX8UYLl4fZlj&#10;qd2Nd9TvYy0ShEOJCpoYu1LKUDVkMYxcR5y8s/MWY5K+ltrjLcGtkeMsy6XFltNCgx39NFRd9ler&#10;YNVPrpU55Ue/ktvteb2x5pCPlXp/G75nICIN8Rl+tNdawVdRFHB/k56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2RKUxQAAAN0AAAAPAAAAAAAAAAAAAAAAAJgCAABkcnMv&#10;ZG93bnJldi54bWxQSwUGAAAAAAQABAD1AAAAigMAAAAA&#10;" path="m283,71l276,54,250,29,211,10,161,,109,,60,10,23,30,2,55,,63e" filled="f" strokeweight="0">
                      <v:path arrowok="t" o:connecttype="custom" o:connectlocs="1,0;1,0;1,0;1,0;0,0;0,0;0,0;0,0;0,0;0,0" o:connectangles="0,0,0,0,0,0,0,0,0,0"/>
                      <o:lock v:ext="edit" aspectratio="t"/>
                    </v:shape>
                    <v:shape id="Freeform 12175" o:spid="_x0000_s2399" style="position:absolute;left:3405;top:3890;width:70;height:36;visibility:visible;mso-wrap-style:square;v-text-anchor:top" coordsize="284,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EQMIA&#10;AADdAAAADwAAAGRycy9kb3ducmV2LnhtbERPy2rCQBTdF/yH4QrdlDpRwYTUUUQbcNskC91dMrd5&#10;NHMnZKaa/r2zELo8nPd2P5le3Gh0rWUFy0UEgriyuuVaQVlk7wkI55E19pZJwR852O9mL1tMtb3z&#10;F91yX4sQwi5FBY33Qyqlqxoy6BZ2IA7ctx0N+gDHWuoR7yHc9HIVRRtpsOXQ0OBAx4aqn/zXKBg2&#10;LV66z2t8onjVZV1JxTV5U+p1Ph0+QHia/L/46T5rBes4DnPDm/AE5O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ARAwgAAAN0AAAAPAAAAAAAAAAAAAAAAAJgCAABkcnMvZG93&#10;bnJldi54bWxQSwUGAAAAAAQABAD1AAAAhwMAAAAA&#10;" path="m55,l24,17,3,43,,71,17,99r34,22l97,136r51,5l199,136r43,-15l272,98,284,70,277,42e" filled="f" strokeweight="0">
                      <v:path arrowok="t" o:connecttype="custom" o:connectlocs="0,0;0,0;0,0;0,0;0,1;0,1;0,1;0,1;1,1;1,1;1,1;1,0;1,0" o:connectangles="0,0,0,0,0,0,0,0,0,0,0,0,0"/>
                      <o:lock v:ext="edit" aspectratio="t"/>
                    </v:shape>
                    <v:shape id="Freeform 12176" o:spid="_x0000_s2400" style="position:absolute;left:3440;top:3887;width:34;height:14;visibility:visible;mso-wrap-style:square;v-text-anchor:top" coordsize="13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aocYA&#10;AADdAAAADwAAAGRycy9kb3ducmV2LnhtbESPzWrDMBCE74W+g9hCb43sFJrUiRJKIcSH4pCf3hdr&#10;Y7u1VsJSbOftq0Igx2FmvmGW69G0oqfON5YVpJMEBHFpdcOVgtNx8zIH4QOyxtYyKbiSh/Xq8WGJ&#10;mbYD76k/hEpECPsMFdQhuExKX9Zk0E+sI47e2XYGQ5RdJXWHQ4SbVk6T5E0abDgu1Ojos6by93Ax&#10;CvIid7ufti+O2+9rMXy5NJf7VKnnp/FjASLQGO7hWzvXCl5ns3f4fxOf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CMaocYAAADdAAAADwAAAAAAAAAAAAAAAACYAgAAZHJz&#10;L2Rvd25yZXYueG1sUEsFBgAAAAAEAAQA9QAAAIsDAAAAAA==&#10;" path="m135,56l96,24,50,5,,e" filled="f" strokeweight="0">
                      <v:path arrowok="t" o:connecttype="custom" o:connectlocs="1,0;1,0;0,0;0,0" o:connectangles="0,0,0,0"/>
                      <o:lock v:ext="edit" aspectratio="t"/>
                    </v:shape>
                    <v:line id="Line 12177" o:spid="_x0000_s2401" style="position:absolute;flip:y;visibility:visible;mso-wrap-style:square" from="3408,4016" to="3409,4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lk8QAAADdAAAADwAAAGRycy9kb3ducmV2LnhtbERPTWsCMRC9C/6HMIXeNNsWVLZGEUuL&#10;CFXUeuht3Ex3FzeTJYlu/PfNQfD4eN/TeTSNuJLztWUFL8MMBHFhdc2lgp/D52ACwgdkjY1lUnAj&#10;D/NZvzfFXNuOd3Tdh1KkEPY5KqhCaHMpfVGRQT+0LXHi/qwzGBJ0pdQOuxRuGvmaZSNpsObUUGFL&#10;y4qK8/5iFOw2Yz65r0s8x1P3vf09luvjx0Kp56e4eAcRKIaH+O5eaQVv40nan96kJ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z+WTxAAAAN0AAAAPAAAAAAAAAAAA&#10;AAAAAKECAABkcnMvZG93bnJldi54bWxQSwUGAAAAAAQABAD5AAAAkgMAAAAA&#10;" strokeweight="0"/>
                    <v:line id="Line 12178" o:spid="_x0000_s2402" style="position:absolute;visibility:visible;mso-wrap-style:square" from="3306,4002" to="3418,4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83T8YAAADdAAAADwAAAGRycy9kb3ducmV2LnhtbESPzWrDMBCE74W8g9hAb43sliSuYyWU&#10;0pLmlj9Dj4u1sUWslbHUxHn7KlDocZiZb5hiNdhWXKj3xrGCdJKAIK6cNlwrOB4+nzIQPiBrbB2T&#10;ght5WC1HDwXm2l15R5d9qEWEsM9RQRNCl0vpq4Ys+onriKN3cr3FEGVfS93jNcJtK5+TZCYtGo4L&#10;DXb03lB13v9YBWY7W0838/K1lB/rkH5n58zYo1KP4+FtASLQEP7Df+0vreBlnqVwfxOf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1/N0/GAAAA3QAAAA8AAAAAAAAA&#10;AAAAAAAAoQIAAGRycy9kb3ducmV2LnhtbFBLBQYAAAAABAAEAPkAAACUAwAAAAA=&#10;" strokeweight="0"/>
                    <v:line id="Line 12179" o:spid="_x0000_s2403" style="position:absolute;flip:x;visibility:visible;mso-wrap-style:square" from="3395,4003" to="3396,4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Hef8cAAADdAAAADwAAAGRycy9kb3ducmV2LnhtbESPQWsCMRSE70L/Q3iF3jRbhSpbo0hL&#10;pRSsqPXg7bl57i5uXpYkuvHfN4WCx2FmvmGm82gacSXna8sKngcZCOLC6ppLBT+7j/4EhA/IGhvL&#10;pOBGHuazh94Uc2073tB1G0qRIOxzVFCF0OZS+qIig35gW+LknawzGJJ0pdQOuwQ3jRxm2Ys0WHNa&#10;qLClt4qK8/ZiFGy+x3x0y0s8x2O3Wh/25df+faHU02NcvIIIFMM9/N/+1ApG48kQ/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Ud5/xwAAAN0AAAAPAAAAAAAA&#10;AAAAAAAAAKECAABkcnMvZG93bnJldi54bWxQSwUGAAAAAAQABAD5AAAAlQMAAAAA&#10;" strokeweight="0"/>
                    <v:line id="Line 12180" o:spid="_x0000_s2404" style="position:absolute;flip:x;visibility:visible;mso-wrap-style:square" from="3393,4003" to="3395,4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175McAAADdAAAADwAAAGRycy9kb3ducmV2LnhtbESPQWsCMRSE70L/Q3iF3jTbClW2RpEW&#10;pRSsqPXg7bl57i5uXpYkuvHfN4WCx2FmvmEms2gacSXna8sKngcZCOLC6ppLBT+7RX8MwgdkjY1l&#10;UnAjD7PpQ2+CubYdb+i6DaVIEPY5KqhCaHMpfVGRQT+wLXHyTtYZDEm6UmqHXYKbRr5k2as0WHNa&#10;qLCl94qK8/ZiFGy+R3x0y0s8x2O3Wh/25df+Y67U02Ocv4EIFMM9/N/+1AqGo/EQ/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HXvkxwAAAN0AAAAPAAAAAAAA&#10;AAAAAAAAAKECAABkcnMvZG93bnJldi54bWxQSwUGAAAAAAQABAD5AAAAlQMAAAAA&#10;" strokeweight="0"/>
                    <v:line id="Line 12181" o:spid="_x0000_s2405" style="position:absolute;visibility:visible;mso-wrap-style:square" from="3393,4012" to="3408,4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iU18cAAADdAAAADwAAAGRycy9kb3ducmV2LnhtbESPT2vCQBTE74V+h+UVeqsbW//EmFVE&#10;KtZbqwY8PrKvyWL2bchuNf323YLgcZiZ3zD5sreNuFDnjWMFw0ECgrh02nCl4HjYvKQgfEDW2Dgm&#10;Bb/kYbl4fMgx0+7KX3TZh0pECPsMFdQhtJmUvqzJoh+4ljh6366zGKLsKqk7vEa4beRrkkykRcNx&#10;ocaW1jWV5/2PVWA+J9vxblrMCvm+DcNTek6NPSr1/NSv5iAC9eEevrU/tIK3aTqC/zfxCcjF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CJTXxwAAAN0AAAAPAAAAAAAA&#10;AAAAAAAAAKECAABkcnMvZG93bnJldi54bWxQSwUGAAAAAAQABAD5AAAAlQMAAAAA&#10;" strokeweight="0"/>
                    <v:line id="Line 12182" o:spid="_x0000_s2406" style="position:absolute;flip:y;visibility:visible;mso-wrap-style:square" from="3336,3991" to="3347,3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GC8gAAADdAAAADwAAAGRycy9kb3ducmV2LnhtbESPQWsCMRSE70L/Q3iF3jRbi1W2RpFK&#10;ixRqWasHb8/N6+7i5mVJopv++6ZQ6HGYmW+Y+TKaVlzJ+caygvtRBoK4tLrhSsH+82U4A+EDssbW&#10;Min4Jg/Lxc1gjrm2PRd03YVKJAj7HBXUIXS5lL6syaAf2Y44eV/WGQxJukpqh32Cm1aOs+xRGmw4&#10;LdTY0XNN5Xl3MQqK7ZRP7vUSz/HUv38cD9XbYb1S6u42rp5ABIrhP/zX3mgFD9PZBH7fpCcgF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bhGC8gAAADdAAAADwAAAAAA&#10;AAAAAAAAAAChAgAAZHJzL2Rvd25yZXYueG1sUEsFBgAAAAAEAAQA+QAAAJYDAAAAAA==&#10;" strokeweight="0"/>
                    <v:line id="Line 12183" o:spid="_x0000_s2407" style="position:absolute;flip:x;visibility:visible;mso-wrap-style:square" from="3323,3985" to="3324,39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rYfMcAAADdAAAADwAAAGRycy9kb3ducmV2LnhtbESPQWsCMRSE70L/Q3iF3jTbFlS2RpEW&#10;pRSsqPXg7bl57i5uXpYkuvHfN4WCx2FmvmEms2gacSXna8sKngcZCOLC6ppLBT+7RX8MwgdkjY1l&#10;UnAjD7PpQ2+CubYdb+i6DaVIEPY5KqhCaHMpfVGRQT+wLXHyTtYZDEm6UmqHXYKbRr5k2VAarDkt&#10;VNjSe0XFeXsxCjbfIz665SWe47FbrQ/78mv/MVfq6THO30AEiuEe/m9/agWvo/EQ/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ath8xwAAAN0AAAAPAAAAAAAA&#10;AAAAAAAAAKECAABkcnMvZG93bnJldi54bWxQSwUGAAAAAAQABAD5AAAAlQMAAAAA&#10;" strokeweight="0"/>
                    <v:line id="Line 12184" o:spid="_x0000_s2408" style="position:absolute;visibility:visible;mso-wrap-style:square" from="3320,3994" to="3336,3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oKoMUAAADdAAAADwAAAGRycy9kb3ducmV2LnhtbESPQWvCQBSE70L/w/IK3upGpSZGVxGx&#10;aG/WKnh8ZJ/JYvZtyG41/fduoeBxmJlvmPmys7W4UeuNYwXDQQKCuHDacKng+P3xloHwAVlj7ZgU&#10;/JKH5eKlN8dcuzt/0e0QShEh7HNUUIXQ5FL6oiKLfuAa4uhdXGsxRNmWUrd4j3Bby1GSTKRFw3Gh&#10;wobWFRXXw49VYPaT7ftnepqe5GYbhufsmhl7VKr/2q1mIAJ14Rn+b++0gnGapfD3Jj4BuX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doKoMUAAADdAAAADwAAAAAAAAAA&#10;AAAAAAChAgAAZHJzL2Rvd25yZXYueG1sUEsFBgAAAAAEAAQA+QAAAJMDAAAAAA==&#10;" strokeweight="0"/>
                    <v:line id="Line 12185" o:spid="_x0000_s2409" style="position:absolute;flip:x;visibility:visible;mso-wrap-style:square" from="3320,3985" to="3323,3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7nplcQAAADdAAAADwAAAGRycy9kb3ducmV2LnhtbERPTWsCMRC9C/6HMIXeNNsWVLZGEUuL&#10;CFXUeuht3Ex3FzeTJYlu/PfNQfD4eN/TeTSNuJLztWUFL8MMBHFhdc2lgp/D52ACwgdkjY1lUnAj&#10;D/NZvzfFXNuOd3Tdh1KkEPY5KqhCaHMpfVGRQT+0LXHi/qwzGBJ0pdQOuxRuGvmaZSNpsObUUGFL&#10;y4qK8/5iFOw2Yz65r0s8x1P3vf09luvjx0Kp56e4eAcRKIaH+O5eaQVv40mam96kJ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uemVxAAAAN0AAAAPAAAAAAAAAAAA&#10;AAAAAKECAABkcnMvZG93bnJldi54bWxQSwUGAAAAAAQABAD5AAAAkgMAAAAA&#10;" strokeweight="0"/>
                    <v:line id="Line 12186" o:spid="_x0000_s2410" style="position:absolute;visibility:visible;mso-wrap-style:square" from="3311,3982" to="3323,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k7ScUAAADdAAAADwAAAGRycy9kb3ducmV2LnhtbESPT2vCQBTE74V+h+UVetONLZoYXaWU&#10;ivbmX/D4yD6TxezbkF01fnu3IPQ4zMxvmOm8s7W4UuuNYwWDfgKCuHDacKlgv1v0MhA+IGusHZOC&#10;O3mYz15fpphrd+MNXbehFBHCPkcFVQhNLqUvKrLo+64hjt7JtRZDlG0pdYu3CLe1/EiSkbRoOC5U&#10;2NB3RcV5e7EKzHq0HP6mh/FB/izD4JidM2P3Sr2/dV8TEIG68B9+tldawWeajeHvTXwCcvY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wk7ScUAAADdAAAADwAAAAAAAAAA&#10;AAAAAAChAgAAZHJzL2Rvd25yZXYueG1sUEsFBgAAAAAEAAQA+QAAAJMDAAAAAA==&#10;" strokeweight="0"/>
                    <v:line id="Line 12187" o:spid="_x0000_s2411" style="position:absolute;flip:y;visibility:visible;mso-wrap-style:square" from="3306,3982" to="3311,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ZzTsQAAADdAAAADwAAAGRycy9kb3ducmV2LnhtbERPTWsCMRC9C/0PYQreNFuFardGkYpS&#10;ClW09dDbuJnuLm4mSxLd9N83B8Hj433PFtE04krO15YVPA0zEMSF1TWXCr6/1oMpCB+QNTaWScEf&#10;eVjMH3ozzLXteE/XQyhFCmGfo4IqhDaX0hcVGfRD2xIn7tc6gyFBV0rtsEvhppGjLHuWBmtODRW2&#10;9FZRcT5cjIL9dsInt7nEczx1n7ufY/lxXC2V6j/G5SuIQDHcxTf3u1Ywnryk/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FnNOxAAAAN0AAAAPAAAAAAAAAAAA&#10;AAAAAKECAABkcnMvZG93bnJldi54bWxQSwUGAAAAAAQABAD5AAAAkgMAAAAA&#10;" strokeweight="0"/>
                    <v:line id="Line 12188" o:spid="_x0000_s2412" style="position:absolute;visibility:visible;mso-wrap-style:square" from="3305,4000" to="3306,4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ahksUAAADdAAAADwAAAGRycy9kb3ducmV2LnhtbESPQWvCQBSE74L/YXmCt7pJRY3RVUpp&#10;UW+tVejxkX0mi9m3IbvV+O9doeBxmJlvmOW6s7W4UOuNYwXpKAFBXDhtuFRw+Pl8yUD4gKyxdkwK&#10;buRhver3lphrd+VvuuxDKSKEfY4KqhCaXEpfVGTRj1xDHL2Tay2GKNtS6havEW5r+ZokU2nRcFyo&#10;sKH3iorz/s8qMF/TzWQ3O86P8mMT0t/snBl7UGo46N4WIAJ14Rn+b2+1gvFsnsLjTX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KahksUAAADdAAAADwAAAAAAAAAA&#10;AAAAAAChAgAAZHJzL2Rvd25yZXYueG1sUEsFBgAAAAAEAAQA+QAAAJMDAAAAAA==&#10;" strokeweight="0"/>
                    <v:line id="Line 12189" o:spid="_x0000_s2413" style="position:absolute;flip:x;visibility:visible;mso-wrap-style:square" from="3358,3994" to="3359,4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hIosgAAADdAAAADwAAAGRycy9kb3ducmV2LnhtbESPT2sCMRTE74V+h/AEbzWrQq1bo0hL&#10;RQq1+O/g7bl53V3cvCxJdNNv3xQKPQ4z8xtmtoimETdyvrasYDjIQBAXVtdcKjjs3x6eQPiArLGx&#10;TAq+ycNifn83w1zbjrd024VSJAj7HBVUIbS5lL6oyKAf2JY4eV/WGQxJulJqh12Cm0aOsuxRGqw5&#10;LVTY0ktFxWV3NQq2mwmf3eoaL/HcfXyejuX78XWpVL8Xl88gAsXwH/5rr7WC8WQ6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4hIosgAAADdAAAADwAAAAAA&#10;AAAAAAAAAAChAgAAZHJzL2Rvd25yZXYueG1sUEsFBgAAAAAEAAQA+QAAAJYDAAAAAA==&#10;" strokeweight="0"/>
                    <v:line id="Line 12190" o:spid="_x0000_s2414" style="position:absolute;visibility:visible;mso-wrap-style:square" from="3383,4000" to="3395,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iafsYAAADdAAAADwAAAGRycy9kb3ducmV2LnhtbESPT2vCQBTE7wW/w/KE3urGSjWJWUVK&#10;i/bmX/D4yD6TxezbkN1q+u3dQqHHYWZ+wxTL3jbiRp03jhWMRwkI4tJpw5WC4+HzJQXhA7LGxjEp&#10;+CEPy8XgqcBcuzvv6LYPlYgQ9jkqqENocyl9WZNFP3ItcfQurrMYouwqqTu8R7ht5GuSTKVFw3Gh&#10;xpbeayqv+2+rwGyn67ev2Sk7yY91GJ/Ta2rsUannYb+agwjUh//wX3ujFUxm2QR+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c4mn7GAAAA3QAAAA8AAAAAAAAA&#10;AAAAAAAAoQIAAGRycy9kb3ducmV2LnhtbFBLBQYAAAAABAAEAPkAAACUAwAAAAA=&#10;" strokeweight="0"/>
                    <v:line id="Line 12191" o:spid="_x0000_s2415" style="position:absolute;flip:y;visibility:visible;mso-wrap-style:square" from="3372,4000" to="3383,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11TcgAAADdAAAADwAAAGRycy9kb3ducmV2LnhtbESPT0sDMRTE74LfITzBm83Wim3XpqVY&#10;FBFq6b+Dt9fN6+7SzcuSpN347Y0g9DjMzG+YySyaRlzI+dqygn4vA0FcWF1zqWC3fXsYgfABWWNj&#10;mRT8kIfZ9PZmgrm2Ha/psgmlSBD2OSqoQmhzKX1RkUHfsy1x8o7WGQxJulJqh12Cm0Y+ZtmzNFhz&#10;WqiwpdeKitPmbBSsv4Z8cO/neIqHbrn63pef+8Vcqfu7OH8BESiGa/i//aEVDIbj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y11TcgAAADdAAAADwAAAAAA&#10;AAAAAAAAAAChAgAAZHJzL2Rvd25yZXYueG1sUEsFBgAAAAAEAAQA+QAAAJYDAAAAAA==&#10;" strokeweight="0"/>
                    <v:line id="Line 12192" o:spid="_x0000_s2416" style="position:absolute;visibility:visible;mso-wrap-style:square" from="3356,4003" to="3372,4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2nkcUAAADdAAAADwAAAGRycy9kb3ducmV2LnhtbESPQWsCMRSE74L/ITzBW81qUdfVKCIV&#10;25u1Ch4fm+ducPOybKKu/74pFDwOM/MNs1i1thJ3arxxrGA4SEAQ504bLhQcf7ZvKQgfkDVWjknB&#10;kzyslt3OAjPtHvxN90MoRISwz1BBGUKdSenzkiz6gauJo3dxjcUQZVNI3eAjwm0lR0kykRYNx4US&#10;a9qUlF8PN6vA7Ce78df0NDvJj10YntNrauxRqX6vXc9BBGrDK/zf/tQK3qezMfy9iU9A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52nkcUAAADdAAAADwAAAAAAAAAA&#10;AAAAAAChAgAAZHJzL2Rvd25yZXYueG1sUEsFBgAAAAAEAAQA+QAAAJMDAAAAAA==&#10;" strokeweight="0"/>
                    <v:line id="Line 12193" o:spid="_x0000_s2417" style="position:absolute;flip:x;visibility:visible;mso-wrap-style:square" from="3356,3994" to="3359,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NOoccAAADdAAAADwAAAGRycy9kb3ducmV2LnhtbESPQWsCMRSE74X+h/AKvWm2FdRujSIt&#10;llJQ0erB23Pzuru4eVmS6Kb/vhGEHoeZ+YaZzKJpxIWcry0reOpnIIgLq2suFey+F70xCB+QNTaW&#10;ScEveZhN7+8mmGvb8YYu21CKBGGfo4IqhDaX0hcVGfR92xIn78c6gyFJV0rtsEtw08jnLBtKgzWn&#10;hQpbequoOG3PRsFmNeKj+zjHUzx2y/VhX37t3+dKPT7E+SuIQDH8h2/tT61gMHoZwv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s06hxwAAAN0AAAAPAAAAAAAA&#10;AAAAAAAAAKECAABkcnMvZG93bnJldi54bWxQSwUGAAAAAAQABAD5AAAAlQMAAAAA&#10;" strokeweight="0"/>
                    <v:line id="Line 12194" o:spid="_x0000_s2418" style="position:absolute;visibility:visible;mso-wrap-style:square" from="3347,3991" to="3359,3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OcfcUAAADdAAAADwAAAGRycy9kb3ducmV2LnhtbESPQWvCQBSE74L/YXmCt7qxoonRVUpp&#10;UW+tVejxkX0mi9m3IbvV+O9doeBxmJlvmOW6s7W4UOuNYwXjUQKCuHDacKng8PP5koHwAVlj7ZgU&#10;3MjDetXvLTHX7srfdNmHUkQI+xwVVCE0uZS+qMiiH7mGOHon11oMUbal1C1eI9zW8jVJZtKi4bhQ&#10;YUPvFRXn/Z9VYL5mm+kuPc6P8mMTxr/ZOTP2oNRw0L0tQATqwjP8395qBZN0nsLjTX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AOcfcUAAADdAAAADwAAAAAAAAAA&#10;AAAAAAChAgAAZHJzL2Rvd25yZXYueG1sUEsFBgAAAAAEAAQA+QAAAJMDAAAAAA==&#10;" strokeweight="0"/>
                    <v:line id="Line 12195" o:spid="_x0000_s2419" style="position:absolute;flip:x;visibility:visible;mso-wrap-style:square" from="3503,4030" to="3504,4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B/SMQAAADdAAAADwAAAGRycy9kb3ducmV2LnhtbERPTWsCMRC9C/0PYQreNFuFardGkYpS&#10;ClW09dDbuJnuLm4mSxLd9N83B8Hj433PFtE04krO15YVPA0zEMSF1TWXCr6/1oMpCB+QNTaWScEf&#10;eVjMH3ozzLXteE/XQyhFCmGfo4IqhDaX0hcVGfRD2xIn7tc6gyFBV0rtsEvhppGjLHuWBmtODRW2&#10;9FZRcT5cjIL9dsInt7nEczx1n7ufY/lxXC2V6j/G5SuIQDHcxTf3u1Ywnryku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YH9IxAAAAN0AAAAPAAAAAAAAAAAA&#10;AAAAAKECAABkcnMvZG93bnJldi54bWxQSwUGAAAAAAQABAD5AAAAkgMAAAAA&#10;" strokeweight="0"/>
                    <v:line id="Line 12196" o:spid="_x0000_s2420" style="position:absolute;flip:x;visibility:visible;mso-wrap-style:square" from="3539,4038" to="3540,4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za08cAAADdAAAADwAAAGRycy9kb3ducmV2LnhtbESPQWsCMRSE70L/Q3iF3jTbCrVujSIt&#10;llJQ0erB23Pzuru4eVmS6Kb/vikIHoeZ+YaZzKJpxIWcry0reBxkIIgLq2suFey+F/0XED4ga2ws&#10;k4Jf8jCb3vUmmGvb8YYu21CKBGGfo4IqhDaX0hcVGfQD2xIn78c6gyFJV0rtsEtw08inLHuWBmtO&#10;CxW29FZRcdqejYLNasRH93GOp3jsluvDvvzav8+VeriP81cQgWK4ha/tT61gOBqP4f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LNrTxwAAAN0AAAAPAAAAAAAA&#10;AAAAAAAAAKECAABkcnMvZG93bnJldi54bWxQSwUGAAAAAAQABAD5AAAAlQMAAAAA&#10;" strokeweight="0"/>
                    <v:line id="Line 12197" o:spid="_x0000_s2421" style="position:absolute;visibility:visible;mso-wrap-style:square" from="3537,4048" to="3543,4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QF2MMAAADdAAAADwAAAGRycy9kb3ducmV2LnhtbERPz2vCMBS+D/wfwhN2W1M35mo1ioyN&#10;upurCh4fzbMNNi+lyWz33y8HYceP7/dqM9pW3Kj3xrGCWZKCIK6cNlwrOB4+nzIQPiBrbB2Tgl/y&#10;sFlPHlaYazfwN93KUIsYwj5HBU0IXS6lrxqy6BPXEUfu4nqLIcK+lrrHIYbbVj6n6VxaNBwbGuzo&#10;vaHqWv5YBWY/L16/3k6Lk/wowuycXTNjj0o9TsftEkSgMfyL7+6dVvCSpXF/fBOf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UBdjDAAAA3QAAAA8AAAAAAAAAAAAA&#10;AAAAoQIAAGRycy9kb3ducmV2LnhtbFBLBQYAAAAABAAEAPkAAACRAwAAAAA=&#10;" strokeweight="0"/>
                    <v:line id="Line 12198" o:spid="_x0000_s2422" style="position:absolute;flip:x;visibility:visible;mso-wrap-style:square" from="3537,4038" to="3539,4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TXBMcAAADdAAAADwAAAGRycy9kb3ducmV2LnhtbESPQWsCMRSE74L/ITyhN81qoZWtUURR&#10;SsEWbT309tw8dxc3L0sS3fTfm0Khx2FmvmFmi2gacSPna8sKxqMMBHFhdc2lgq/PzXAKwgdkjY1l&#10;UvBDHhbzfm+GubYd7+l2CKVIEPY5KqhCaHMpfVGRQT+yLXHyztYZDEm6UmqHXYKbRk6y7EkarDkt&#10;VNjSqqLicrgaBfv3Zz657TVe4qnbfXwfy7fjeqnUwyAuX0AEiuE//Nd+1Qoep9kY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5NcExwAAAN0AAAAPAAAAAAAA&#10;AAAAAAAAAKECAABkcnMvZG93bnJldi54bWxQSwUGAAAAAAQABAD5AAAAlQMAAAAA&#10;" strokeweight="0"/>
                    <v:line id="Line 12199" o:spid="_x0000_s2423" style="position:absolute;visibility:visible;mso-wrap-style:square" from="3527,4035" to="3539,4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o+NMUAAADdAAAADwAAAGRycy9kb3ducmV2LnhtbESPQWsCMRSE74L/ITyhN81qqW63RhGx&#10;qDe1Cj0+Ns/d4OZl2aS6/fdGEDwOM/MNM523thJXarxxrGA4SEAQ504bLhQcf777KQgfkDVWjknB&#10;P3mYz7qdKWba3XhP10MoRISwz1BBGUKdSenzkiz6gauJo3d2jcUQZVNI3eAtwm0lR0kylhYNx4US&#10;a1qWlF8Of1aB2Y3XH9vJ6fMkV+sw/E0vqbFHpd567eILRKA2vMLP9kYreE+TETzexCc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so+NMUAAADdAAAADwAAAAAAAAAA&#10;AAAAAAChAgAAZHJzL2Rvd25yZXYueG1sUEsFBgAAAAAEAAQA+QAAAJMDAAAAAA==&#10;" strokeweight="0"/>
                    <v:line id="Line 12200" o:spid="_x0000_s2424" style="position:absolute;flip:y;visibility:visible;mso-wrap-style:square" from="3516,4035" to="3527,4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rs6McAAADdAAAADwAAAGRycy9kb3ducmV2LnhtbESPQWsCMRSE7wX/Q3iCt5pVoZWtUURR&#10;SsEWbT309tw8dxc3L0sS3fTfm0Khx2FmvmFmi2gacSPna8sKRsMMBHFhdc2lgq/PzeMUhA/IGhvL&#10;pOCHPCzmvYcZ5tp2vKfbIZQiQdjnqKAKoc2l9EVFBv3QtsTJO1tnMCTpSqkddgluGjnOsidpsOa0&#10;UGFLq4qKy+FqFOzfn/nkttd4iadu9/F9LN+O66VSg35cvoAIFMN/+K/9qhVMptkE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euzoxwAAAN0AAAAPAAAAAAAA&#10;AAAAAAAAAKECAABkcnMvZG93bnJldi54bWxQSwUGAAAAAAQABAD5AAAAlQMAAAAA&#10;" strokeweight="0"/>
                    <v:line id="Line 12201" o:spid="_x0000_s2425" style="position:absolute;visibility:visible;mso-wrap-style:square" from="3501,4039" to="3516,40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8D28UAAADdAAAADwAAAGRycy9kb3ducmV2LnhtbESPT2sCMRTE70K/Q3gFb5q1Wt1ujVKK&#10;ot7qP/D42LzuBjcvyybq+u2NUOhxmJnfMNN5aytxpcYbxwoG/QQEce604ULBYb/spSB8QNZYOSYF&#10;d/Iwn710pphpd+MtXXehEBHCPkMFZQh1JqXPS7Lo+64mjt6vayyGKJtC6gZvEW4r+ZYkY2nRcFwo&#10;sabvkvLz7mIVmJ/x6n0zOX4c5WIVBqf0nBp7UKr72n59ggjUhv/wX3utFQzTZATPN/EJ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m8D28UAAADdAAAADwAAAAAAAAAA&#10;AAAAAAChAgAAZHJzL2Rvd25yZXYueG1sUEsFBgAAAAAEAAQA+QAAAJMDAAAAAA==&#10;" strokeweight="0"/>
                    <v:line id="Line 12202" o:spid="_x0000_s2426" style="position:absolute;flip:x;visibility:visible;mso-wrap-style:square" from="3501,4030" to="3503,40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RB8cAAADdAAAADwAAAGRycy9kb3ducmV2LnhtbESPQWsCMRSE74L/ITyhN83W0la2RhFL&#10;RQq1aOuht+fmdXdx87Ik0Y3/3hQKHoeZ+YaZzqNpxJmcry0ruB9lIIgLq2suFXx/vQ0nIHxA1thY&#10;JgUX8jCf9XtTzLXteEvnXShFgrDPUUEVQptL6YuKDPqRbYmT92udwZCkK6V22CW4aeQ4y56kwZrT&#10;QoUtLSsqjruTUbDdPPPBrU7xGA/dx+fPvnzfvy6UuhvExQuIQDHcwv/ttVbwMMke4e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39EHxwAAAN0AAAAPAAAAAAAA&#10;AAAAAAAAAKECAABkcnMvZG93bnJldi54bWxQSwUGAAAAAAQABAD5AAAAlQMAAAAA&#10;" strokeweight="0"/>
                    <v:line id="Line 12203" o:spid="_x0000_s2427" style="position:absolute;visibility:visible;mso-wrap-style:square" from="3491,4026" to="3503,4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E4N8YAAADdAAAADwAAAGRycy9kb3ducmV2LnhtbESPT2vCQBTE74V+h+UVetONlsY0dQ0i&#10;ivbW+gd6fGRfk8Xs25BdY/rt3YLQ4zAzv2HmxWAb0VPnjWMFk3ECgrh02nCl4HjYjDIQPiBrbByT&#10;gl/yUCweH+aYa3flL+r3oRIRwj5HBXUIbS6lL2uy6MeuJY7ej+sshii7SuoOrxFuGzlNklRaNBwX&#10;amxpVVN53l+sAvOZbl8/Zqe3k1xvw+Q7O2fGHpV6fhqW7yACDeE/fG/vtIKXLEnh7018AnJx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nxODfGAAAA3QAAAA8AAAAAAAAA&#10;AAAAAAAAoQIAAGRycy9kb3ducmV2LnhtbFBLBQYAAAAABAAEAPkAAACUAwAAAAA=&#10;" strokeweight="0"/>
                    <v:line id="Line 12204" o:spid="_x0000_s2428" style="position:absolute;flip:y;visibility:visible;mso-wrap-style:square" from="3486,4026" to="3491,4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Hq68cAAADdAAAADwAAAGRycy9kb3ducmV2LnhtbESPQWsCMRSE70L/Q3iF3jSrBZWtUUSx&#10;FMEWbT309tw8dxc3L0sS3fjvm0Khx2FmvmFmi2gacSPna8sKhoMMBHFhdc2lgq/PTX8KwgdkjY1l&#10;UnAnD4v5Q2+GubYd7+l2CKVIEPY5KqhCaHMpfVGRQT+wLXHyztYZDEm6UmqHXYKbRo6ybCwN1pwW&#10;KmxpVVFxOVyNgv37hE/u9Rov8dTtPr6P5fa4Xir19BiXLyACxfAf/mu/aQXP02wCv2/SE5D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QerrxwAAAN0AAAAPAAAAAAAA&#10;AAAAAAAAAKECAABkcnMvZG93bnJldi54bWxQSwUGAAAAAAQABAD5AAAAlQMAAAAA&#10;" strokeweight="0"/>
                    <v:line id="Line 12205" o:spid="_x0000_s2429" style="position:absolute;visibility:visible;mso-wrap-style:square" from="3494,4049" to="3516,4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IJ3sMAAADdAAAADwAAAGRycy9kb3ducmV2LnhtbERPz2vCMBS+D/wfwhN2W1M35mo1ioyN&#10;upurCh4fzbMNNi+lyWz33y8HYceP7/dqM9pW3Kj3xrGCWZKCIK6cNlwrOB4+nzIQPiBrbB2Tgl/y&#10;sFlPHlaYazfwN93KUIsYwj5HBU0IXS6lrxqy6BPXEUfu4nqLIcK+lrrHIYbbVj6n6VxaNBwbGuzo&#10;vaHqWv5YBWY/L16/3k6Lk/wowuycXTNjj0o9TsftEkSgMfyL7+6dVvCSpXFufBOf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ciCd7DAAAA3QAAAA8AAAAAAAAAAAAA&#10;AAAAoQIAAGRycy9kb3ducmV2LnhtbFBLBQYAAAAABAAEAPkAAACRAwAAAAA=&#10;" strokeweight="0"/>
                    <v:line id="Line 12206" o:spid="_x0000_s2430" style="position:absolute;flip:x y;visibility:visible;mso-wrap-style:square" from="3542,4093" to="3547,4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ZkN8MAAADdAAAADwAAAGRycy9kb3ducmV2LnhtbESPQWsCMRSE74X+h/AKvZSatQWrq1FE&#10;ahFvXev9sXluFpOXJYm6/vtGEDwOM98MM1v0zoozhdh6VjAcFCCIa69bbhT87dbvYxAxIWu0nknB&#10;lSIs5s9PMyy1v/AvnavUiFzCsUQFJqWulDLWhhzGge+Is3fwwWHKMjRSB7zkcmflR1GMpMOW84LB&#10;jlaG6mN1cgo+v/a7zdG+me06OvP9Y6t6FK5Kvb70yymIRH16hO/0RmduXEzg9iY/AT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C2ZDfDAAAA3QAAAA8AAAAAAAAAAAAA&#10;AAAAoQIAAGRycy9kb3ducmV2LnhtbFBLBQYAAAAABAAEAPkAAACRAwAAAAA=&#10;" strokeweight="0"/>
                    <v:line id="Line 12207" o:spid="_x0000_s2431" style="position:absolute;flip:x;visibility:visible;mso-wrap-style:square" from="3527,4104" to="3528,4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HkQsQAAADdAAAADwAAAGRycy9kb3ducmV2LnhtbERPTWsCMRC9F/ofwhS81awtqGyNIkqL&#10;CFbUeuht3Ex3FzeTJYlu/PfNQfD4eN+TWTSNuJLztWUFg34GgriwuuZSwc/h83UMwgdkjY1lUnAj&#10;D7Pp89MEc2073tF1H0qRQtjnqKAKoc2l9EVFBn3ftsSJ+7POYEjQlVI77FK4aeRblg2lwZpTQ4Ut&#10;LSoqzvuLUbD7HvHJfV3iOZ66zfb3WK6Py7lSvZc4/wARKIaH+O5eaQXv40Han96kJyC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ceRCxAAAAN0AAAAPAAAAAAAAAAAA&#10;AAAAAKECAABkcnMvZG93bnJldi54bWxQSwUGAAAAAAQABAD5AAAAkgMAAAAA&#10;" strokeweight="0"/>
                    <v:shape id="Freeform 12208" o:spid="_x0000_s2432" style="position:absolute;left:3527;top:4080;width:22;height:24;visibility:visible;mso-wrap-style:square;v-text-anchor:top" coordsize="8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0P0ccA&#10;AADdAAAADwAAAGRycy9kb3ducmV2LnhtbESPQWvCQBSE70L/w/IKvekmthWJrqItpQURSfSgt0f2&#10;uQlm34bsVtN/3y0UPA4z8w0zX/a2EVfqfO1YQTpKQBCXTtdsFBz2H8MpCB+QNTaOScEPeVguHgZz&#10;zLS7cU7XIhgRIewzVFCF0GZS+rIii37kWuLonV1nMUTZGak7vEW4beQ4SSbSYs1xocKW3ioqL8W3&#10;VfD5aja7fLJ9P5nzpti+HHuzW+dKPT32qxmIQH24h//bX1rB8zRN4e9Nf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9D9HHAAAA3QAAAA8AAAAAAAAAAAAAAAAAmAIAAGRy&#10;cy9kb3ducmV2LnhtbFBLBQYAAAAABAAEAPUAAACMAwAAAAA=&#10;" path="m89,l55,14,27,35,16,48,7,62,,92e" filled="f" strokeweight="0">
                      <v:path arrowok="t" o:connecttype="custom" o:connectlocs="0,0;0,0;0,0;0,0;0,0;0,1" o:connectangles="0,0,0,0,0,0"/>
                      <o:lock v:ext="edit" aspectratio="t"/>
                    </v:shape>
                    <v:line id="Line 12209" o:spid="_x0000_s2433" style="position:absolute;flip:y;visibility:visible;mso-wrap-style:square" from="3432,3921" to="3433,3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frscAAADdAAAADwAAAGRycy9kb3ducmV2LnhtbESPQWsCMRSE70L/Q3iF3jSrBStbo0hL&#10;iwhVtPXg7bl57i5uXpYkuvHfN0Khx2FmvmGm82gacSXna8sKhoMMBHFhdc2lgp/vj/4EhA/IGhvL&#10;pOBGHuazh94Uc2073tJ1F0qRIOxzVFCF0OZS+qIig35gW+LknawzGJJ0pdQOuwQ3jRxl2VgarDkt&#10;VNjSW0XFeXcxCrbrFz66z0s8x2P3tTnsy9X+faHU02NcvIIIFMN/+K+91AqeJ8MR3N+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79+uxwAAAN0AAAAPAAAAAAAA&#10;AAAAAAAAAKECAABkcnMvZG93bnJldi54bWxQSwUGAAAAAAQABAD5AAAAlQMAAAAA&#10;" strokeweight="0"/>
                    <v:line id="Line 12210" o:spid="_x0000_s2434" style="position:absolute;flip:y;visibility:visible;mso-wrap-style:square" from="3432,3908" to="3475,3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N6NccAAADdAAAADwAAAGRycy9kb3ducmV2LnhtbESPQWsCMRSE70L/Q3gFb5pVoZWtUaRF&#10;EaEVbT14e26eu4ublyWJbvrvm0Khx2FmvmFmi2gacSfna8sKRsMMBHFhdc2lgq/P1WAKwgdkjY1l&#10;UvBNHhbzh94Mc2073tP9EEqRIOxzVFCF0OZS+qIig35oW+LkXawzGJJ0pdQOuwQ3jRxn2ZM0WHNa&#10;qLCl14qK6+FmFOw/nvns1rd4jefufXc6ltvj21Kp/mNcvoAIFMN/+K+90Qom09EEft+kJyDn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o3o1xwAAAN0AAAAPAAAAAAAA&#10;AAAAAAAAAKECAABkcnMvZG93bnJldi54bWxQSwUGAAAAAAQABAD5AAAAlQMAAAAA&#10;" strokeweight="0"/>
                    <v:shape id="Freeform 12211" o:spid="_x0000_s2435" style="position:absolute;left:3397;top:3793;width:15;height:1;visibility:visible;mso-wrap-style:square;v-text-anchor:top" coordsize="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2JTsYA&#10;AADdAAAADwAAAGRycy9kb3ducmV2LnhtbESPS2vDMBCE74X+B7GB3BLZeeE6UUIJNQRCIY8efFys&#10;jW1irYylxu6/rwKFHoeZ+YbZ7AbTiAd1rrasIJ5GIIgLq2suFXxds0kCwnlkjY1lUvBDDnbb15cN&#10;ptr2fKbHxZciQNilqKDyvk2ldEVFBt3UtsTBu9nOoA+yK6XusA9w08hZFK2kwZrDQoUt7Ssq7pdv&#10;o2Bp+iTh7PSxyj/j7HjIF254y5Uaj4b3NQhPg/8P/7UPWsE8iRfwfBOe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2JTsYAAADdAAAADwAAAAAAAAAAAAAAAACYAgAAZHJz&#10;L2Rvd25yZXYueG1sUEsFBgAAAAAEAAQA9QAAAIsDAAAAAA==&#10;" path="m,l31,,63,4e" filled="f" strokeweight="0">
                      <v:path arrowok="t" o:connecttype="custom" o:connectlocs="0,0;0,0;0,0" o:connectangles="0,0,0"/>
                      <o:lock v:ext="edit" aspectratio="t"/>
                    </v:shape>
                    <v:shape id="Freeform 12212" o:spid="_x0000_s2436" style="position:absolute;left:3398;top:3801;width:24;height:90;visibility:visible;mso-wrap-style:square;v-text-anchor:top" coordsize="97,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ejEcQA&#10;AADdAAAADwAAAGRycy9kb3ducmV2LnhtbESPT2sCMRTE74LfIbxCb5rVosjWKLVaELz4D7w+Nq+b&#10;ZTcvS5Lq9tsbQfA4zMxvmPmys424kg+VYwWjYQaCuHC64lLB+fQzmIEIEVlj45gU/FOA5aLfm2Ou&#10;3Y0PdD3GUiQIhxwVmBjbXMpQGLIYhq4lTt6v8xZjkr6U2uMtwW0jx1k2lRYrTgsGW/o2VNTHP6vA&#10;Y7Pd1MXutBtfzGrqeb2p92ul3t+6r08Qkbr4Cj/bW63gYzaawONNegJ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XoxHEAAAA3QAAAA8AAAAAAAAAAAAAAAAAmAIAAGRycy9k&#10;b3ducmV2LnhtbFBLBQYAAAAABAAEAPUAAACJAwAAAAA=&#10;" path="m,7l12,,30,9,48,36,67,78r15,54l92,191r5,57l95,298r-7,38l75,356r-16,2l56,356e" filled="f" strokeweight="0">
                      <v:path arrowok="t" o:connecttype="custom" o:connectlocs="0,0;0,0;0,0;0,0;0,0;0,1;0,1;0,1;0,1;0,1;0,2;0,2;0,2" o:connectangles="0,0,0,0,0,0,0,0,0,0,0,0,0"/>
                      <o:lock v:ext="edit" aspectratio="t"/>
                    </v:shape>
                    <v:shape id="Freeform 12213" o:spid="_x0000_s2437" style="position:absolute;left:3401;top:3802;width:21;height:87;visibility:visible;mso-wrap-style:square;v-text-anchor:top" coordsize="83,3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TGfMUA&#10;AADdAAAADwAAAGRycy9kb3ducmV2LnhtbESPQWvCQBSE7wX/w/KE3urGCGKjq1TFUvBkLJ6f2ecm&#10;Nvs2ZFeT/nu3UPA4zMw3zGLV21rcqfWVYwXjUQKCuHC6YqPg+7h7m4HwAVlj7ZgU/JKH1XLwssBM&#10;u44PdM+DERHCPkMFZQhNJqUvSrLoR64hjt7FtRZDlK2RusUuwm0t0ySZSosVx4USG9qUVPzkN6tg&#10;vX6/fqbbizGb6rQ9pN0+3eVnpV6H/cccRKA+PMP/7S+tYDIbT+HvTXwC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FMZ8xQAAAN0AAAAPAAAAAAAAAAAAAAAAAJgCAABkcnMv&#10;ZG93bnJldi54bWxQSwUGAAAAAAQABAD1AAAAigMAAAAA&#10;" path="m56,349r6,-3l74,327r8,-37l83,241,79,185,69,128,54,76,36,35,18,9,1,,,1e" filled="f" strokeweight="0">
                      <v:path arrowok="t" o:connecttype="custom" o:connectlocs="0,1;0,1;0,1;0,1;0,1;0,1;0,0;0,0;0,0;0,0;0,0;0,0" o:connectangles="0,0,0,0,0,0,0,0,0,0,0,0"/>
                      <o:lock v:ext="edit" aspectratio="t"/>
                    </v:shape>
                    <v:line id="Line 12214" o:spid="_x0000_s2438" style="position:absolute;flip:y;visibility:visible;mso-wrap-style:square" from="3396,3778" to="3450,3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h8NscAAADdAAAADwAAAGRycy9kb3ducmV2LnhtbESPQWsCMRSE74L/ITyhN83aQpXVKNLS&#10;UgpWtHrw9tw8dxc3L0sS3fjvm0Khx2FmvmHmy2gacSPna8sKxqMMBHFhdc2lgv3323AKwgdkjY1l&#10;UnAnD8tFvzfHXNuOt3TbhVIkCPscFVQhtLmUvqjIoB/Zljh5Z+sMhiRdKbXDLsFNIx+z7FkarDkt&#10;VNjSS0XFZXc1CrZfEz6592u8xFO33hwP5efhdaXUwyCuZiACxfAf/mt/aAVP0/EEft+kJyA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mHw2xwAAAN0AAAAPAAAAAAAA&#10;AAAAAAAAAKECAABkcnMvZG93bnJldi54bWxQSwUGAAAAAAQABAD5AAAAlQMAAAAA&#10;" strokeweight="0"/>
                    <v:shape id="Freeform 12215" o:spid="_x0000_s2439" style="position:absolute;left:3392;top:3787;width:31;height:10;visibility:visible;mso-wrap-style:square;v-text-anchor:top" coordsize="12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M7JsIA&#10;AADdAAAADwAAAGRycy9kb3ducmV2LnhtbERPz2vCMBS+D/wfwhO8zdQVh+uM4gaC4KlV8PrWvDXF&#10;5qVrokb/+uUw2PHj+71cR9uJKw2+daxgNs1AENdOt9woOB62zwsQPiBr7ByTgjt5WK9GT0sstLtx&#10;SdcqNCKFsC9QgQmhL6T0tSGLfup64sR9u8FiSHBopB7wlsJtJ1+y7FVabDk1GOzp01B9ri5WQRkf&#10;Ltvtf77e2niq6vxS5nPzodRkHDfvIALF8C/+c++0gnwxS3PTm/QE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AzsmwgAAAN0AAAAPAAAAAAAAAAAAAAAAAJgCAABkcnMvZG93&#10;bnJldi54bWxQSwUGAAAAAAQABAD1AAAAhwMAAAAA&#10;" path="m124,44l98,26,67,12,35,3,,e" filled="f" strokeweight="0">
                      <v:path arrowok="t" o:connecttype="custom" o:connectlocs="1,0;1,0;0,0;0,0;0,0" o:connectangles="0,0,0,0,0"/>
                      <o:lock v:ext="edit" aspectratio="t"/>
                    </v:shape>
                    <v:line id="Line 12216" o:spid="_x0000_s2440" style="position:absolute;flip:y;visibility:visible;mso-wrap-style:square" from="3325,3708" to="3533,3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tN38cAAADdAAAADwAAAGRycy9kb3ducmV2LnhtbESPQWsCMRSE70L/Q3gFb5q1Qmu3RpGW&#10;ihRq0erB23Pzuru4eVmS6MZ/bwqFHoeZ+YaZzqNpxIWcry0rGA0zEMSF1TWXCnbf74MJCB+QNTaW&#10;ScGVPMxnd70p5tp2vKHLNpQiQdjnqKAKoc2l9EVFBv3QtsTJ+7HOYEjSlVI77BLcNPIhyx6lwZrT&#10;QoUtvVZUnLZno2CzfuKjW57jKR67z6/DvvzYvy2U6t/HxQuIQDH8h//aK61gPBk9w++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S03fxwAAAN0AAAAPAAAAAAAA&#10;AAAAAAAAAKECAABkcnMvZG93bnJldi54bWxQSwUGAAAAAAQABAD5AAAAlQMAAAAA&#10;" strokeweight="0"/>
                    <v:line id="Line 12217" o:spid="_x0000_s2441" style="position:absolute;flip:y;visibility:visible;mso-wrap-style:square" from="3378,3889" to="3415,3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0u/8QAAADdAAAADwAAAGRycy9kb3ducmV2LnhtbERPTWsCMRC9F/ofwhR6q9kqqGyNIi2V&#10;Iqio9dDbuJnuLm4mSxLd+O/NQfD4eN+TWTSNuJDztWUF770MBHFhdc2lgt/999sYhA/IGhvLpOBK&#10;HmbT56cJ5tp2vKXLLpQihbDPUUEVQptL6YuKDPqebYkT92+dwZCgK6V22KVw08h+lg2lwZpTQ4Ut&#10;fVZUnHZno2C7HvHRLc7xFI/davN3KJeHr7lSry9x/gEiUAwP8d39oxUMxv20P71JT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HS7/xAAAAN0AAAAPAAAAAAAAAAAA&#10;AAAAAKECAABkcnMvZG93bnJldi54bWxQSwUGAAAAAAQABAD5AAAAkgMAAAAA&#10;" strokeweight="0"/>
                    <v:shape id="Freeform 12218" o:spid="_x0000_s2442" style="position:absolute;left:3386;top:3787;width:11;height:6;visibility:visible;mso-wrap-style:square;v-text-anchor:top" coordsize="4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GCJMYA&#10;AADdAAAADwAAAGRycy9kb3ducmV2LnhtbESPS4vCQBCE74L/YWhhbzqJwiLRSVgWfOzBgw/QY5Np&#10;k2CmJ2ZGE/+9s7Cwx6KqvqKWWW9q8aTWVZYVxJMIBHFudcWFgtNxNZ6DcB5ZY22ZFLzIQZYOB0tM&#10;tO14T8+DL0SAsEtQQel9k0jp8pIMuoltiIN3ta1BH2RbSN1iF+CmltMo+pQGKw4LJTb0XVJ+OzyM&#10;gupyOW7X3Wx3vz30ZrM7m599vFbqY9R/LUB46v1/+K+91Qpm82kMv2/CE5DpG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GCJMYAAADdAAAADwAAAAAAAAAAAAAAAACYAgAAZHJz&#10;L2Rvd25yZXYueG1sUEsFBgAAAAAEAAQA9QAAAIsDAAAAAA==&#10;" path="m,22l2,8,6,1,11,r6,1l29,10,42,26e" filled="f" strokeweight="0">
                      <v:path arrowok="t" o:connecttype="custom" o:connectlocs="0,0;0,0;0,0;0,0;0,0;0,0;0,0" o:connectangles="0,0,0,0,0,0,0"/>
                      <o:lock v:ext="edit" aspectratio="t"/>
                    </v:shape>
                    <v:shape id="Freeform 12219" o:spid="_x0000_s2443" style="position:absolute;left:3372;top:3789;width:9;height:6;visibility:visible;mso-wrap-style:square;v-text-anchor:top" coordsize="3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eC5MQA&#10;AADdAAAADwAAAGRycy9kb3ducmV2LnhtbESPQWuDQBSE74X+h+UVeqtrLBQxboJIE0Jvmlxye7gv&#10;KnHfirs1pr++WyjkOMzMN0y+XcwgZppcb1nBKopBEDdW99wqOB13bykI55E1DpZJwZ0cbDfPTzlm&#10;2t64orn2rQgQdhkq6LwfMyld05FBF9mROHgXOxn0QU6t1BPeAtwMMonjD2mw57DQ4UhlR821/jYK&#10;vj4vRVJdefkp7d5V86nx5zpV6vVlKdYgPC3+Ef5vH7SC9zRJ4O9Ne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nguTEAAAA3QAAAA8AAAAAAAAAAAAAAAAAmAIAAGRycy9k&#10;b3ducmV2LnhtbFBLBQYAAAAABAAEAPUAAACJAwAAAAA=&#10;" path="m33,25l16,6,7,,,e" filled="f" strokeweight="0">
                      <v:path arrowok="t" o:connecttype="custom" o:connectlocs="0,0;0,0;0,0;0,0" o:connectangles="0,0,0,0"/>
                      <o:lock v:ext="edit" aspectratio="t"/>
                    </v:shape>
                    <v:line id="Line 12220" o:spid="_x0000_s2444" style="position:absolute;flip:y;visibility:visible;mso-wrap-style:square" from="3319,3788" to="3387,3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wiMcAAADdAAAADwAAAGRycy9kb3ducmV2LnhtbESPQWsCMRSE74X+h/AK3mq2ClW2RpGK&#10;UgqtqPXg7bl57i5uXpYkuum/bwqCx2FmvmEms2gacSXna8sKXvoZCOLC6ppLBT+75fMYhA/IGhvL&#10;pOCXPMymjw8TzLXteEPXbShFgrDPUUEVQptL6YuKDPq+bYmTd7LOYEjSlVI77BLcNHKQZa/SYM1p&#10;ocKW3isqztuLUbD5HvHRrS7xHI/d1/qwLz/3i7lSvac4fwMRKIZ7+Nb+0AqG48EQ/t+kJ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z7CIxwAAAN0AAAAPAAAAAAAA&#10;AAAAAAAAAKECAABkcnMvZG93bnJldi54bWxQSwUGAAAAAAQABAD5AAAAlQMAAAAA&#10;" strokeweight="0"/>
                    <v:shape id="Freeform 12221" o:spid="_x0000_s2445" style="position:absolute;left:3350;top:3789;width:22;height:23;visibility:visible;mso-wrap-style:square;v-text-anchor:top" coordsize="89,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a578A&#10;AADdAAAADwAAAGRycy9kb3ducmV2LnhtbESPzQrCMBCE74LvEFbwpqk/WKlGEUERb1ofYG3Wtths&#10;ShO1vr0RBI/DzDfDLNetqcSTGldaVjAaRiCIM6tLzhVc0t1gDsJ5ZI2VZVLwJgfrVbezxETbF5/o&#10;efa5CCXsElRQeF8nUrqsIINuaGvi4N1sY9AH2eRSN/gK5aaS4yiaSYMlh4UCa9oWlN3PD6NgEj/2&#10;fNxIG+tbnFvj0+uMU6X6vXazAOGp9f/wjz7owM3HU/i+CU9Ar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2lrnvwAAAN0AAAAPAAAAAAAAAAAAAAAAAJgCAABkcnMvZG93bnJl&#10;di54bWxQSwUGAAAAAAQABAD1AAAAhAMAAAAA&#10;" path="m89,l54,16,27,37,16,49,8,63,,94e" filled="f" strokeweight="0">
                      <v:path arrowok="t" o:connecttype="custom" o:connectlocs="0,0;0,0;0,0;0,0;0,0;0,0" o:connectangles="0,0,0,0,0,0"/>
                      <o:lock v:ext="edit" aspectratio="t"/>
                    </v:shape>
                    <v:line id="Line 12222" o:spid="_x0000_s2446" style="position:absolute;flip:y;visibility:visible;mso-wrap-style:square" from="3314,3862" to="3372,3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NZ8gAAADdAAAADwAAAGRycy9kb3ducmV2LnhtbESPT2sCMRTE70K/Q3hCb5rV0ipbo0hL&#10;RQq1+O/g7bl53V3cvCxJdNNv3xQKPQ4z8xtmtoimETdyvrasYDTMQBAXVtdcKjjs3wZTED4ga2ws&#10;k4Jv8rCY3/VmmGvb8ZZuu1CKBGGfo4IqhDaX0hcVGfRD2xIn78s6gyFJV0rtsEtw08hxlj1JgzWn&#10;hQpbeqmouOyuRsF2M+GzW13jJZ67j8/TsXw/vi6Vuu/H5TOIQDH8h//aa63gYTp+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qNZ8gAAADdAAAADwAAAAAA&#10;AAAAAAAAAAChAgAAZHJzL2Rvd25yZXYueG1sUEsFBgAAAAAEAAQA+QAAAJYDAAAAAA==&#10;" strokeweight="0"/>
                    <v:line id="Line 12223" o:spid="_x0000_s2447" style="position:absolute;flip:x;visibility:visible;mso-wrap-style:square" from="3316,3842" to="3369,3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gTEMcAAADdAAAADwAAAGRycy9kb3ducmV2LnhtbESPQWsCMRSE74X+h/AK3mq2Cla2RpGK&#10;IoVW1Hrw9tw8dxc3L0sS3fTfN4WCx2FmvmEms2gacSPna8sKXvoZCOLC6ppLBd/75fMYhA/IGhvL&#10;pOCHPMymjw8TzLXteEu3XShFgrDPUUEVQptL6YuKDPq+bYmTd7bOYEjSlVI77BLcNHKQZSNpsOa0&#10;UGFL7xUVl93VKNh+vfLJra7xEk/d5+Z4KD8Oi7lSvac4fwMRKIZ7+L+91gqG48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uBMQxwAAAN0AAAAPAAAAAAAA&#10;AAAAAAAAAKECAABkcnMvZG93bnJldi54bWxQSwUGAAAAAAQABAD5AAAAlQMAAAAA&#10;" strokeweight="0"/>
                    <v:line id="Line 12224" o:spid="_x0000_s2448" style="position:absolute;flip:y;visibility:visible;mso-wrap-style:square" from="3314,3871" to="3321,3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S2i8cAAADdAAAADwAAAGRycy9kb3ducmV2LnhtbESPQWsCMRSE70L/Q3iF3jRbhSpbo0hL&#10;pRSsqPXg7bl57i5uXpYkuvHfN4WCx2FmvmGm82gacSXna8sKngcZCOLC6ppLBT+7j/4EhA/IGhvL&#10;pOBGHuazh94Uc2073tB1G0qRIOxzVFCF0OZS+qIig35gW+LknawzGJJ0pdQOuwQ3jRxm2Ys0WHNa&#10;qLClt4qK8/ZiFGy+x3x0y0s8x2O3Wh/25df+faHU02NcvIIIFMM9/N/+1ApGk+EY/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9LaLxwAAAN0AAAAPAAAAAAAA&#10;AAAAAAAAAKECAABkcnMvZG93bnJldi54bWxQSwUGAAAAAAQABAD5AAAAlQMAAAAA&#10;" strokeweight="0"/>
                    <v:shape id="Freeform 12225" o:spid="_x0000_s2449" style="position:absolute;left:3350;top:3812;width:7;height:14;visibility:visible;mso-wrap-style:square;v-text-anchor:top" coordsize="29,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fPVcIA&#10;AADdAAAADwAAAGRycy9kb3ducmV2LnhtbESPTYvCQAyG7wv7H4YseFunq+BHdRQRBK+OXryFTmzr&#10;djKlM9b6781hYY/hzfvkyXo7+Eb11MU6sIGfcQaKuAiu5tLA5Xz4XoCKCdlhE5gMvCjCdvP5scbc&#10;hSefqLepVALhmKOBKqU21zoWFXmM49ASS3YLncckY1dq1+FT4L7RkyybaY81y4UKW9pXVPzahxeN&#10;G+0avF+H8twvW3u3+8ucrTGjr2G3ApVoSP/Lf+2jMzBdTERXvhEE6M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p89VwgAAAN0AAAAPAAAAAAAAAAAAAAAAAJgCAABkcnMvZG93&#10;bnJldi54bWxQSwUGAAAAAAQABAD1AAAAhwMAAAAA&#10;" path="m,l3,21,14,40,29,54e" filled="f" strokeweight="0">
                      <v:path arrowok="t" o:connecttype="custom" o:connectlocs="0,0;0,0;0,0;0,0" o:connectangles="0,0,0,0"/>
                      <o:lock v:ext="edit" aspectratio="t"/>
                    </v:shape>
                    <v:line id="Line 12226" o:spid="_x0000_s2450" style="position:absolute;flip:x y;visibility:visible;mso-wrap-style:square" from="3387,3802" to="3388,3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M4V8QAAADdAAAADwAAAGRycy9kb3ducmV2LnhtbESPQWsCMRSE70L/Q3iFXqRmtWB1a5Qi&#10;tYg3d9v7Y/PcLCYvS5Lq+u+bQsHjMPPNMKvN4Ky4UIidZwXTSQGCuPG641bBV717XoCICVmj9UwK&#10;bhRhs34YrbDU/spHulSpFbmEY4kKTEp9KWVsDDmME98TZ+/kg8OUZWilDnjN5c7KWVHMpcOO84LB&#10;nraGmnP14xS8vH7X+7Mdm8MuOvPxaatmHm5KPT0O728gEg3pHv6n9zpzi9kS/t7kJ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AzhXxAAAAN0AAAAPAAAAAAAAAAAA&#10;AAAAAKECAABkcnMvZG93bnJldi54bWxQSwUGAAAAAAQABAD5AAAAkgMAAAAA&#10;" strokeweight="0"/>
                    <v:line id="Line 12227" o:spid="_x0000_s2451" style="position:absolute;visibility:visible;mso-wrap-style:square" from="3381,3804" to="3382,3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jPZcMAAADdAAAADwAAAGRycy9kb3ducmV2LnhtbERPz2vCMBS+D/wfwhN2m2mVua6aiowN&#10;3W1zLez4aJ5tsHkpTab1vzcHYceP7/d6M9pOnGnwxrGCdJaAIK6dNtwoKH8+njIQPiBr7ByTgit5&#10;2BSThzXm2l34m86H0IgYwj5HBW0IfS6lr1uy6GeuJ47c0Q0WQ4RDI/WAlxhuOzlPkqW0aDg2tNjT&#10;W0v16fBnFZiv5e7586V6reT7LqS/2SkztlTqcTpuVyACjeFffHfvtYJFtoj745v4BGR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4z2XDAAAA3QAAAA8AAAAAAAAAAAAA&#10;AAAAoQIAAGRycy9kb3ducmV2LnhtbFBLBQYAAAAABAAEAPkAAACRAwAAAAA=&#10;" strokeweight="0"/>
                    <v:line id="Line 12228" o:spid="_x0000_s2452" style="position:absolute;flip:x;visibility:visible;mso-wrap-style:square" from="3381,3802" to="3387,3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gduccAAADdAAAADwAAAGRycy9kb3ducmV2LnhtbESPQWsCMRSE70L/Q3gFb5pVoZWtUaRF&#10;EaEVbT14e26eu4ublyWJbvrvm0Khx2FmvmFmi2gacSfna8sKRsMMBHFhdc2lgq/P1WAKwgdkjY1l&#10;UvBNHhbzh94Mc2073tP9EEqRIOxzVFCF0OZS+qIig35oW+LkXawzGJJ0pdQOuwQ3jRxn2ZM0WHNa&#10;qLCl14qK6+FmFOw/nvns1rd4jefufXc6ltvj21Kp/mNcvoAIFMN/+K+90Qom08kIft+kJyDn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iB25xwAAAN0AAAAPAAAAAAAA&#10;AAAAAAAAAKECAABkcnMvZG93bnJldi54bWxQSwUGAAAAAAQABAD5AAAAlQMAAAAA&#10;" strokeweight="0"/>
                    <v:line id="Line 12229" o:spid="_x0000_s2453" style="position:absolute;visibility:visible;mso-wrap-style:square" from="3386,3792" to="3393,3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b0icYAAADdAAAADwAAAGRycy9kb3ducmV2LnhtbESPQWvCQBSE74X+h+UVvOlGRZumWaUU&#10;xfamqYEeH9nXZDH7NmRXjf++WxB6HGbmGyZfD7YVF+q9caxgOklAEFdOG64VHL+24xSED8gaW8ek&#10;4EYe1qvHhxwz7a58oEsRahEh7DNU0ITQZVL6qiGLfuI64uj9uN5iiLKvpe7xGuG2lbMkWUqLhuNC&#10;gx29N1SdirNVYPbL3eLzuXwp5WYXpt/pKTX2qNToaXh7BRFoCP/he/tDK5in8xn8vYlP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im9InGAAAA3QAAAA8AAAAAAAAA&#10;AAAAAAAAoQIAAGRycy9kb3ducmV2LnhtbFBLBQYAAAAABAAEAPkAAACUAwAAAAA=&#10;" strokeweight="0"/>
                    <v:line id="Line 12230" o:spid="_x0000_s2454" style="position:absolute;flip:x y;visibility:visible;mso-wrap-style:square" from="3397,3793" to="3398,3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KZYMMAAADdAAAADwAAAGRycy9kb3ducmV2LnhtbESPQWsCMRSE74X+h/AKXkrN1gUrq1FK&#10;URFvXdv7Y/PcLCYvS5Lq+u+NIPQ4zHwzzGI1OCvOFGLnWcH7uABB3Hjdcavg57B5m4GICVmj9UwK&#10;rhRhtXx+WmCl/YW/6VynVuQSjhUqMCn1lZSxMeQwjn1PnL2jDw5TlqGVOuAllzsrJ0UxlQ47zgsG&#10;e/oy1JzqP6eg/Pg97E721ew30Zn11tbNNFyVGr0Mn3MQiYb0H37QO525WVnC/U1+An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8ymWDDAAAA3QAAAA8AAAAAAAAAAAAA&#10;AAAAoQIAAGRycy9kb3ducmV2LnhtbFBLBQYAAAAABAAEAPkAAACRAwAAAAA=&#10;" strokeweight="0"/>
                    <v:line id="Line 12231" o:spid="_x0000_s2455" style="position:absolute;visibility:visible;mso-wrap-style:square" from="3381,3795" to="3382,3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PJZsYAAADdAAAADwAAAGRycy9kb3ducmV2LnhtbESPQWvCQBSE70L/w/IK3nSTWm2aZpUi&#10;Fu2ttQo9PrKvyWL2bciuGv+9Kwg9DjPzDVMsetuIE3XeOFaQjhMQxKXThisFu5+PUQbCB2SNjWNS&#10;cCEPi/nDoMBcuzN/02kbKhEh7HNUUIfQ5lL6siaLfuxa4uj9uc5iiLKrpO7wHOG2kU9JMpMWDceF&#10;Glta1lQetkerwHzN1tPPl/3rXq7WIf3NDpmxO6WGj/37G4hAffgP39sbrWCSTZ7h9iY+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DyWbGAAAA3QAAAA8AAAAAAAAA&#10;AAAAAAAAoQIAAGRycy9kb3ducmV2LnhtbFBLBQYAAAAABAAEAPkAAACUAwAAAAA=&#10;" strokeweight="0"/>
                    <v:shape id="Freeform 12232" o:spid="_x0000_s2456" style="position:absolute;left:3350;top:3822;width:7;height:13;visibility:visible;mso-wrap-style:square;v-text-anchor:top" coordsize="2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fEscQA&#10;AADdAAAADwAAAGRycy9kb3ducmV2LnhtbESPUWvCMBSF34X9h3AHe9N0hopUo4zBQBgMV/0Bl+au&#10;LUtuShJr569fBsIeD+ec73C2+8lZMVKIvWcNz4sCBHHjTc+thvPpbb4GEROyQeuZNPxQhP3uYbbF&#10;yvgrf9JYp1ZkCMcKNXQpDZWUsenIYVz4gTh7Xz44TFmGVpqA1wx3Vi6LYiUd9pwXOhzotaPmu744&#10;DbfxTIUpbX1cqZu9lEq9fwSl9dPj9LIBkWhK/+F7+2A0qLUq4e9NfgJ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3xLHEAAAA3QAAAA8AAAAAAAAAAAAAAAAAmAIAAGRycy9k&#10;b3ducmV2LnhtbFBLBQYAAAAABAAEAPUAAACJAwAAAAA=&#10;" path="m,l9,30,29,52e" filled="f" strokeweight="0">
                      <v:path arrowok="t" o:connecttype="custom" o:connectlocs="0,0;0,0;0,0" o:connectangles="0,0,0"/>
                      <o:lock v:ext="edit" aspectratio="t"/>
                    </v:shape>
                    <v:line id="Line 12233" o:spid="_x0000_s2457" style="position:absolute;flip:x;visibility:visible;mso-wrap-style:square" from="3378,3792" to="3386,3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GFzccAAADdAAAADwAAAGRycy9kb3ducmV2LnhtbESPQWsCMRSE70L/Q3iF3jRbBStbo0hF&#10;KYVW1Hrw9tw8dxc3L0sS3fTfN4WCx2FmvmGm82gacSPna8sKngcZCOLC6ppLBd/7VX8CwgdkjY1l&#10;UvBDHuazh94Uc2073tJtF0qRIOxzVFCF0OZS+qIig35gW+Lkna0zGJJ0pdQOuwQ3jRxm2VgarDkt&#10;VNjSW0XFZXc1CrZfL3xy62u8xFP3uTkeyo/DcqHU02NcvIIIFMM9/N9+1wpGk9EY/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YYXNxwAAAN0AAAAPAAAAAAAA&#10;AAAAAAAAAKECAABkcnMvZG93bnJldi54bWxQSwUGAAAAAAQABAD5AAAAlQMAAAAA&#10;" strokeweight="0"/>
                    <v:line id="Line 12234" o:spid="_x0000_s2458" style="position:absolute;flip:x y;visibility:visible;mso-wrap-style:square" from="3366,3801" to="3370,3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mfY8MAAADdAAAADwAAAGRycy9kb3ducmV2LnhtbESPQWsCMRSE74L/ITyhF9FsFVS2RilF&#10;i/TmqvfH5nWzmLwsSarrv28KBY/DzDfDrLe9s+JGIbaeFbxOCxDEtdctNwrOp/1kBSImZI3WMyl4&#10;UITtZjhYY6n9nY90q1IjcgnHEhWYlLpSylgbchinviPO3rcPDlOWoZE64D2XOytnRbGQDlvOCwY7&#10;+jBUX6sfp2C+vJwOVzs2X/vozO7TVvUiPJR6GfXvbyAS9ekZ/qcPOnOr+RL+3uQn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Jn2PDAAAA3QAAAA8AAAAAAAAAAAAA&#10;AAAAoQIAAGRycy9kb3ducmV2LnhtbFBLBQYAAAAABAAEAPkAAACRAwAAAAA=&#10;" strokeweight="0"/>
                    <v:line id="Line 12235" o:spid="_x0000_s2459" style="position:absolute;flip:y;visibility:visible;mso-wrap-style:square" from="3366,3795" to="3381,3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K0JMQAAADdAAAADwAAAGRycy9kb3ducmV2LnhtbERPTWsCMRC9F/ofwhR6q9kqVNkaRSpK&#10;Kaio9dDbuJnuLm4mSxLd+O/NQfD4eN/jaTSNuJDztWUF770MBHFhdc2lgt/94m0EwgdkjY1lUnAl&#10;D9PJ89MYc2073tJlF0qRQtjnqKAKoc2l9EVFBn3PtsSJ+7fOYEjQlVI77FK4aWQ/yz6kwZpTQ4Ut&#10;fVVUnHZno2C7HvLRLc/xFI/davN3KH8O85lSry9x9gkiUAwP8d39rRUMRoM0N71JT0B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srQkxAAAAN0AAAAPAAAAAAAAAAAA&#10;AAAAAKECAABkcnMvZG93bnJldi54bWxQSwUGAAAAAAQABAD5AAAAkgMAAAAA&#10;" strokeweight="0"/>
                    <v:shape id="Freeform 12236" o:spid="_x0000_s2460" style="position:absolute;left:3372;top:3857;width:2;height:5;visibility:visible;mso-wrap-style:square;v-text-anchor:top" coordsize="6,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lYysUA&#10;AADdAAAADwAAAGRycy9kb3ducmV2LnhtbESPQWsCMRSE74X+h/AKXqRmqyC6NYoUBMFDqUqht0fy&#10;uhu6eVmSaNZ/bwqFHoeZ+YZZbQbXiSuFaD0reJlUIIi1N5YbBefT7nkBIiZkg51nUnCjCJv148MK&#10;a+Mzf9D1mBpRIBxrVNCm1NdSRt2SwzjxPXHxvn1wmIoMjTQBc4G7Tk6rai4dWi4LLfb01pL+OV6c&#10;guWhi3qubZb5/Wv8Oc452PNWqdHTsH0FkWhI/+G/9t4omC1mS/h9U56AX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OVjKxQAAAN0AAAAPAAAAAAAAAAAAAAAAAJgCAABkcnMv&#10;ZG93bnJldi54bWxQSwUGAAAAAAQABAD1AAAAigMAAAAA&#10;" path="m,18l2,17,5,11,6,e" filled="f" strokeweight="0">
                      <v:path arrowok="t" o:connecttype="custom" o:connectlocs="0,0;0,0;0,0;0,0" o:connectangles="0,0,0,0"/>
                      <o:lock v:ext="edit" aspectratio="t"/>
                    </v:shape>
                    <v:shape id="Freeform 12237" o:spid="_x0000_s2461" style="position:absolute;left:3369;top:3842;width:5;height:15;visibility:visible;mso-wrap-style:square;v-text-anchor:top" coordsize="1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g0l8IA&#10;AADdAAAADwAAAGRycy9kb3ducmV2LnhtbERPy4rCMBTdD/gP4Q64G1OfSMcoogguxMHqB1yaO23H&#10;5qYksVa/3iyEWR7Oe7HqTC1acr6yrGA4SEAQ51ZXXCi4nHdfcxA+IGusLZOCB3lYLXsfC0y1vfOJ&#10;2iwUIoawT1FBGUKTSunzkgz6gW2II/drncEQoSukdniP4aaWoySZSYMVx4YSG9qUlF+zm1GQub8f&#10;e3g8ZwUe2+01aafD3W2qVP+zW3+DCNSFf/HbvdcKxvNJ3B/fxCcgl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ODSXwgAAAN0AAAAPAAAAAAAAAAAAAAAAAJgCAABkcnMvZG93&#10;bnJldi54bWxQSwUGAAAAAAQABAD1AAAAhwMAAAAA&#10;" path="m18,59r,-14l16,30,12,16,7,6,3,1,,e" filled="f" strokeweight="0">
                      <v:path arrowok="t" o:connecttype="custom" o:connectlocs="0,0;0,0;0,0;0,0;0,0;0,0;0,0" o:connectangles="0,0,0,0,0,0,0"/>
                      <o:lock v:ext="edit" aspectratio="t"/>
                    </v:shape>
                    <v:shape id="Freeform 12238" o:spid="_x0000_s2462" style="position:absolute;left:3361;top:3864;width:24;height:32;visibility:visible;mso-wrap-style:square;v-text-anchor:top" coordsize="97,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4vDcYA&#10;AADdAAAADwAAAGRycy9kb3ducmV2LnhtbESPQWsCMRSE74X+h/AKvdXEbrG6GkUKaunNVfH62Dw3&#10;225elk2qa399UxB6HGbmG2a26F0jztSF2rOG4UCBIC69qbnSsN+tnsYgQkQ22HgmDVcKsJjf380w&#10;N/7CWzoXsRIJwiFHDTbGNpcylJYchoFviZN38p3DmGRXSdPhJcFdI5+VGkmHNacFiy29WSq/im+n&#10;4bgulOnrzF6zw3KzUpOf19PHp9aPD/1yCiJSH//Dt/a70ZCNX4bw9yY9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14vDcYAAADdAAAADwAAAAAAAAAAAAAAAACYAgAAZHJz&#10;L2Rvd25yZXYueG1sUEsFBgAAAAAEAAQA9QAAAIsDAAAAAA==&#10;" path="m,l14,52,32,94r19,26l68,128,82,117,93,89,97,46e" filled="f" strokeweight="0">
                      <v:path arrowok="t" o:connecttype="custom" o:connectlocs="0,0;0,0;0,1;0,1;0,1;0,1;0,1;0,0" o:connectangles="0,0,0,0,0,0,0,0"/>
                      <o:lock v:ext="edit" aspectratio="t"/>
                    </v:shape>
                    <v:shape id="Freeform 12239" o:spid="_x0000_s2463" style="position:absolute;left:3357;top:3809;width:28;height:66;visibility:visible;mso-wrap-style:square;v-text-anchor:top" coordsize="112,2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RsscA&#10;AADdAAAADwAAAGRycy9kb3ducmV2LnhtbESPQWvCQBSE74X+h+UVequbWm1DdBNiq+BFwagHb4/s&#10;axKafRuyW03/fVcQPA4z8w0zzwbTijP1rrGs4HUUgSAurW64UnDYr15iEM4ja2wtk4I/cpCljw9z&#10;TLS98I7Oha9EgLBLUEHtfZdI6cqaDLqR7YiD9217gz7IvpK6x0uAm1aOo+hdGmw4LNTY0WdN5U/x&#10;axRw8bE95CY+bVbDYjnNt4uv4rhT6vlpyGcgPA3+Hr6111rBWzwZw/VNeAI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LUbLHAAAA3QAAAA8AAAAAAAAAAAAAAAAAmAIAAGRy&#10;cy9kb3ducmV2LnhtbFBLBQYAAAAABAAEAPUAAACMAwAAAAA=&#10;" path="m112,264r-1,-53l103,153,90,98,74,50,56,17,37,,21,1,9,20,2,57,,105r3,36e" filled="f" strokeweight="0">
                      <v:path arrowok="t" o:connecttype="custom" o:connectlocs="1,1;1,1;1,1;1,1;0,0;0,0;0,0;0,0;0,0;0,0;0,1;0,1" o:connectangles="0,0,0,0,0,0,0,0,0,0,0,0"/>
                      <o:lock v:ext="edit" aspectratio="t"/>
                    </v:shape>
                    <v:line id="Line 12240" o:spid="_x0000_s2464" style="position:absolute;flip:x;visibility:visible;mso-wrap-style:square" from="3350,3813" to="3351,3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BVKMcAAADdAAAADwAAAGRycy9kb3ducmV2LnhtbESPQWsCMRSE74L/IbxCb5ptLa2sRhFL&#10;RQq1aPXg7bl57i5uXpYkuum/bwqFHoeZ+YaZzqNpxI2cry0reBhmIIgLq2suFey/3gZjED4ga2ws&#10;k4Jv8jCf9XtTzLXteEu3XShFgrDPUUEVQptL6YuKDPqhbYmTd7bOYEjSlVI77BLcNPIxy56lwZrT&#10;QoUtLSsqLrurUbDdvPDJra7xEk/dx+fxUL4fXhdK3d/FxQREoBj+w3/ttVYwGj+N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EFUoxwAAAN0AAAAPAAAAAAAA&#10;AAAAAAAAAKECAABkcnMvZG93bnJldi54bWxQSwUGAAAAAAQABAD5AAAAlQMAAAAA&#10;" strokeweight="0"/>
                    <v:line id="Line 12241" o:spid="_x0000_s2465" style="position:absolute;flip:x;visibility:visible;mso-wrap-style:square" from="3364,3803" to="3401,3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NXMcAAADdAAAADwAAAGRycy9kb3ducmV2LnhtbESPQWsCMRSE70L/Q3iF3jTbKla2RpEW&#10;SylU0erB23Pzuru4eVmS6Kb/vikIHoeZ+YaZzqNpxIWcry0reBxkIIgLq2suFey+l/0JCB+QNTaW&#10;ScEveZjP7npTzLXteEOXbShFgrDPUUEVQptL6YuKDPqBbYmT92OdwZCkK6V22CW4aeRTlo2lwZrT&#10;QoUtvVZUnLZno2Czeuajez/HUzx2X+vDvvzcvy2UeriPixcQgWK4ha/tD61gOBmN4P9Neg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c1cxwAAAN0AAAAPAAAAAAAA&#10;AAAAAAAAAKECAABkcnMvZG93bnJldi54bWxQSwUGAAAAAAQABAD5AAAAlQMAAAAA&#10;" strokeweight="0"/>
                    <v:shape id="Freeform 12242" o:spid="_x0000_s2466" style="position:absolute;left:3323;top:3682;width:9;height:60;visibility:visible;mso-wrap-style:square;v-text-anchor:top" coordsize="34,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Z+LsYA&#10;AADdAAAADwAAAGRycy9kb3ducmV2LnhtbESPQWsCMRSE70L/Q3iF3jRRa5GtUYptoXiw1Hro8bF5&#10;Zhc3L0uSutv+eiMIHoeZ+YZZrHrXiBOFWHvWMB4pEMSlNzVbDfvv9+EcREzIBhvPpOGPIqyWd4MF&#10;FsZ3/EWnXbIiQzgWqKFKqS2kjGVFDuPIt8TZO/jgMGUZrDQBuwx3jZwo9SQd1pwXKmxpXVF53P06&#10;DZO1n6nu51924U1ttp9H+7qfWq0f7vuXZxCJ+nQLX9sfRsN0/jiDy5v8BOTy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Z+LsYAAADdAAAADwAAAAAAAAAAAAAAAACYAgAAZHJz&#10;L2Rvd25yZXYueG1sUEsFBgAAAAAEAAQA9QAAAIsDAAAAAA==&#10;" path="m16,r3,13l29,71r5,57l33,179r-8,37l13,236,,239e" filled="f" strokeweight="0">
                      <v:path arrowok="t" o:connecttype="custom" o:connectlocs="0,0;0,0;0,0;0,1;0,1;0,1;0,1;0,1" o:connectangles="0,0,0,0,0,0,0,0"/>
                      <o:lock v:ext="edit" aspectratio="t"/>
                    </v:shape>
                    <v:shape id="Freeform 12243" o:spid="_x0000_s2467" style="position:absolute;left:3324;top:3683;width:7;height:58;visibility:visible;mso-wrap-style:square;v-text-anchor:top" coordsize="27,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PUtscA&#10;AADdAAAADwAAAGRycy9kb3ducmV2LnhtbESPS2vDMBCE74H+B7GF3Bq5D1LjRAmmUJq2kJIX5LhY&#10;G8vEWtmWGrv/vioUchxm5htmvhxsLS7U+cqxgvtJAoK4cLriUsF+93qXgvABWWPtmBT8kIfl4mY0&#10;x0y7njd02YZSRAj7DBWYEJpMSl8YsugnriGO3sl1FkOUXSl1h32E21o+JMlUWqw4Lhhs6MVQcd5+&#10;WwXPh+Nb69OP8FWb/rxbv+efbZsrNb4d8hmIQEO4hv/bK63gMX2awt+b+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z1LbHAAAA3QAAAA8AAAAAAAAAAAAAAAAAmAIAAGRy&#10;cy9kb3ducmV2LnhtbFBLBQYAAAAABAAEAPUAAACMAwAAAAA=&#10;" path="m,230r7,-3l19,208r7,-37l27,122,23,66,13,10,11,e" filled="f" strokeweight="0">
                      <v:path arrowok="t" o:connecttype="custom" o:connectlocs="0,1;0,1;0,1;0,1;0,1;0,0;0,0;0,0" o:connectangles="0,0,0,0,0,0,0,0"/>
                      <o:lock v:ext="edit" aspectratio="t"/>
                    </v:shape>
                    <v:line id="Line 12244" o:spid="_x0000_s2468" style="position:absolute;flip:y;visibility:visible;mso-wrap-style:square" from="3323,3741" to="3324,3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tTK8gAAADdAAAADwAAAGRycy9kb3ducmV2LnhtbESPQWsCMRSE70L/Q3iF3jRbK1W2RpFK&#10;ixRqWasHb8/N6+7i5mVJopv++6ZQ6HGYmW+Y+TKaVlzJ+caygvtRBoK4tLrhSsH+82U4A+EDssbW&#10;Min4Jg/Lxc1gjrm2PRd03YVKJAj7HBXUIXS5lL6syaAf2Y44eV/WGQxJukpqh32Cm1aOs+xRGmw4&#10;LdTY0XNN5Xl3MQqK7ZRP7vUSz/HUv38cD9XbYb1S6u42rp5ABIrhP/zX3mgFD7PJFH7fpCcgF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ytTK8gAAADdAAAADwAAAAAA&#10;AAAAAAAAAAChAgAAZHJzL2Rvd25yZXYueG1sUEsFBgAAAAAEAAQA+QAAAJYDAAAAAA==&#10;" strokeweight="0"/>
                    <v:line id="Line 12245" o:spid="_x0000_s2469" style="position:absolute;flip:x y;visibility:visible;mso-wrap-style:square" from="3450,3778" to="3458,3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B4bMEAAADdAAAADwAAAGRycy9kb3ducmV2LnhtbERPTUsDMRC9C/0PYQpexGarUsvatBSx&#10;Urx1q/dhM26WJpMlie323zsHwePjfa82Y/DqTCn3kQ3MZxUo4jbanjsDn8fd/RJULsgWfWQycKUM&#10;m/XkZoW1jRc+0LkpnZIQzjUacKUMtda5dRQwz+JALNx3TAGLwNRpm/Ai4cHrh6pa6IA9S4PDgV4d&#10;tafmJxh4fP467k/+zn3scnBv775pF+lqzO103L6AKjSWf/Gfe2/Ft3ySufJGnoBe/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kHhswQAAAN0AAAAPAAAAAAAAAAAAAAAA&#10;AKECAABkcnMvZG93bnJldi54bWxQSwUGAAAAAAQABAD5AAAAjwMAAAAA&#10;" strokeweight="0"/>
                    <v:line id="Line 12246" o:spid="_x0000_s2470" style="position:absolute;flip:x y;visibility:visible;mso-wrap-style:square" from="3451,3777" to="3460,3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zd98QAAADdAAAADwAAAGRycy9kb3ducmV2LnhtbESPQWsCMRSE70L/Q3iFXopmW4vVrVGK&#10;aBFvXfX+2LxuFpOXJYm6/vumUPA4zHwzzHzZOysuFGLrWcHLqABBXHvdcqPgsN8MpyBiQtZoPZOC&#10;G0VYLh4Gcyy1v/I3XarUiFzCsUQFJqWulDLWhhzGke+Is/fjg8OUZWikDnjN5c7K16KYSIct5wWD&#10;Ha0M1afq7BSM34/77ck+m90mOrP+slU9CTelnh77zw8Qifp0D//TW5256dsM/t7k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3N33xAAAAN0AAAAPAAAAAAAAAAAA&#10;AAAAAKECAABkcnMvZG93bnJldi54bWxQSwUGAAAAAAQABAD5AAAAkgMAAAAA&#10;" strokeweight="0"/>
                    <v:line id="Line 12247" o:spid="_x0000_s2471" style="position:absolute;flip:y;visibility:visible;mso-wrap-style:square" from="3411,3794" to="3412,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tdgsQAAADdAAAADwAAAGRycy9kb3ducmV2LnhtbERPTWsCMRC9C/0PYQreNFulVrZGkYpS&#10;ClW09dDbuJnuLm4mSxLd9N83B8Hj433PFtE04krO15YVPA0zEMSF1TWXCr6/1oMpCB+QNTaWScEf&#10;eVjMH3ozzLXteE/XQyhFCmGfo4IqhDaX0hcVGfRD2xIn7tc6gyFBV0rtsEvhppGjLJtIgzWnhgpb&#10;equoOB8uRsF++8Int7nEczx1n7ufY/lxXC2V6j/G5SuIQDHcxTf3u1Ywnj6n/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G12CxAAAAN0AAAAPAAAAAAAAAAAA&#10;AAAAAKECAABkcnMvZG93bnJldi54bWxQSwUGAAAAAAQABAD5AAAAkgMAAAAA&#10;" strokeweight="0"/>
                    <v:line id="Line 12248" o:spid="_x0000_s2472" style="position:absolute;visibility:visible;mso-wrap-style:square" from="3412,3794" to="3415,37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uPXsUAAADdAAAADwAAAGRycy9kb3ducmV2LnhtbESPQWvCQBSE70L/w/IKvekmFW0aXaUU&#10;Rb1Zq+DxkX1NFrNvQ3ar8d+7guBxmJlvmOm8s7U4U+uNYwXpIAFBXDhtuFSw/132MxA+IGusHZOC&#10;K3mYz156U8y1u/APnXehFBHCPkcFVQhNLqUvKrLoB64hjt6fay2GKNtS6hYvEW5r+Z4kY2nRcFyo&#10;sKHviorT7t8qMNvxarT5OHwe5GIV0mN2yozdK/X22n1NQATqwjP8aK+1gmE2SuH+Jj4B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auPXsUAAADdAAAADwAAAAAAAAAA&#10;AAAAAAChAgAAZHJzL2Rvd25yZXYueG1sUEsFBgAAAAAEAAQA+QAAAJMDAAAAAA==&#10;" strokeweight="0"/>
                    <v:line id="Line 12249" o:spid="_x0000_s2473" style="position:absolute;visibility:visible;mso-wrap-style:square" from="3425,3726" to="3451,3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kRKcYAAADdAAAADwAAAGRycy9kb3ducmV2LnhtbESPT2vCQBTE74V+h+UVvOlGSzRNXUWk&#10;YnvzX6DHR/Y1Wcy+DdlV47fvFoQeh5n5DTNf9rYRV+q8caxgPEpAEJdOG64UnI6bYQbCB2SNjWNS&#10;cCcPy8Xz0xxz7W68p+shVCJC2OeooA6hzaX0ZU0W/ci1xNH7cZ3FEGVXSd3hLcJtIydJMpUWDceF&#10;Glta11SeDxerwOym2/RrVrwV8mMbxt/ZOTP2pNTgpV+9gwjUh//wo/2pFbxm6Q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V5ESnGAAAA3QAAAA8AAAAAAAAA&#10;AAAAAAAAoQIAAGRycy9kb3ducmV2LnhtbFBLBQYAAAAABAAEAPkAAACUAwAAAAA=&#10;" strokeweight="0"/>
                    <v:shape id="Freeform 12250" o:spid="_x0000_s2474" style="position:absolute;left:3450;top:3777;width:1;height:1;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B3J8YA&#10;AADdAAAADwAAAGRycy9kb3ducmV2LnhtbESPS2/CMBCE75X4D9Yi9VYcSMsjYBBCKq3UXniel3hJ&#10;AvE6jQ2k/x5XqsRxNDPfaCazxpTiSrUrLCvodiIQxKnVBWcKtpv3lyEI55E1lpZJwS85mE1bTxNM&#10;tL3xiq5rn4kAYZeggtz7KpHSpTkZdB1bEQfvaGuDPsg6k7rGW4CbUvaiqC8NFhwWcqxokVN6Xl+M&#10;AluZXXyQl8Hy9efrI5WZ/t6fRko9t5v5GISnxj/C/+1PrSAevsXw9yY8ATm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B3J8YAAADdAAAADwAAAAAAAAAAAAAAAACYAgAAZHJz&#10;L2Rvd25yZXYueG1sUEsFBgAAAAAEAAQA9QAAAIsDAAAAAA==&#10;" path="m,5l3,3,5,e" filled="f" strokeweight="0">
                      <v:path arrowok="t" o:connecttype="custom" o:connectlocs="0,0;0,0;0,0" o:connectangles="0,0,0"/>
                      <o:lock v:ext="edit" aspectratio="t"/>
                    </v:shape>
                    <v:line id="Line 12251" o:spid="_x0000_s2475" style="position:absolute;flip:y;visibility:visible;mso-wrap-style:square" from="3451,3721" to="3453,37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BbgcgAAADdAAAADwAAAGRycy9kb3ducmV2LnhtbESPW2sCMRSE3wX/QziFvmm29qJsjSIt&#10;LaVgxduDb8fN6e7i5mRJopv++6ZQ8HGYmW+Y6TyaRlzI+dqygrthBoK4sLrmUsFu+zaYgPABWWNj&#10;mRT8kIf5rN+bYq5tx2u6bEIpEoR9jgqqENpcSl9UZNAPbUucvG/rDIYkXSm1wy7BTSNHWfYkDdac&#10;Fips6aWi4rQ5GwXrrzEf3fs5nuKxW64O+/Jz/7pQ6vYmLp5BBIrhGv5vf2gF95PHB/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iBbgcgAAADdAAAADwAAAAAA&#10;AAAAAAAAAAChAgAAZHJzL2Rvd25yZXYueG1sUEsFBgAAAAAEAAQA+QAAAJYDAAAAAA==&#10;" strokeweight="0"/>
                    <v:line id="Line 12252" o:spid="_x0000_s2476" style="position:absolute;visibility:visible;mso-wrap-style:square" from="3425,3726" to="3451,3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CJXcUAAADdAAAADwAAAGRycy9kb3ducmV2LnhtbESPQWvCQBSE70L/w/IKvenGSmwaXaUU&#10;Rb1Zq+DxkX1NFrNvQ3ar8d+7guBxmJlvmOm8s7U4U+uNYwXDQQKCuHDacKlg/7vsZyB8QNZYOyYF&#10;V/Iwn730pphrd+EfOu9CKSKEfY4KqhCaXEpfVGTRD1xDHL0/11oMUbal1C1eItzW8j1JxtKi4bhQ&#10;YUPfFRWn3b9VYLbjVbr5OHwe5GIVhsfslBm7V+rttfuagAjUhWf40V5rBaMsTeH+Jj4B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pCJXcUAAADdAAAADwAAAAAAAAAA&#10;AAAAAAChAgAAZHJzL2Rvd25yZXYueG1sUEsFBgAAAAAEAAQA+QAAAJMDAAAAAA==&#10;" strokeweight="0"/>
                    <v:shape id="Freeform 12253" o:spid="_x0000_s2477" style="position:absolute;left:3521;top:3692;width:17;height:25;visibility:visible;mso-wrap-style:square;v-text-anchor:top" coordsize="70,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RdZsUA&#10;AADdAAAADwAAAGRycy9kb3ducmV2LnhtbESPUUsDMRCE3wX/Q1jBN5uotBzXpkUEQVAKXkXwbb1s&#10;L4eX3SOJ7dVfbwTBx2FmvmFWmykM6kAx9cIWrmcGFHErrufOwuvu4aoClTKyw0GYLJwowWZ9frbC&#10;2smRX+jQ5E4VCKcaLficx1rr1HoKmGYyEhdvLzFgLjJ22kU8FngY9I0xCx2w57LgcaR7T+1n8xUs&#10;NN/V21Z/iO/FnCg+m/cn2c6tvbyY7pagMk35P/zXfnQWbqv5An7flCe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JF1mxQAAAN0AAAAPAAAAAAAAAAAAAAAAAJgCAABkcnMv&#10;ZG93bnJldi54bWxQSwUGAAAAAAQABAD1AAAAigMAAAAA&#10;" path="m70,l65,48,55,81,41,99,22,97,2,75,,72e" filled="f" strokeweight="0">
                      <v:path arrowok="t" o:connecttype="custom" o:connectlocs="0,0;0,0;0,0;0,1;0,1;0,0;0,0" o:connectangles="0,0,0,0,0,0,0"/>
                      <o:lock v:ext="edit" aspectratio="t"/>
                    </v:shape>
                    <v:line id="Line 12254" o:spid="_x0000_s2478" style="position:absolute;flip:x;visibility:visible;mso-wrap-style:square" from="3533,3707" to="3535,37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LF9sgAAADdAAAADwAAAGRycy9kb3ducmV2LnhtbESPQWsCMRSE70L/Q3iF3jRbi1W2RpFK&#10;ixRqWasHb8/N6+7i5mVJopv++6ZQ6HGYmW+Y+TKaVlzJ+caygvtRBoK4tLrhSsH+82U4A+EDssbW&#10;Min4Jg/Lxc1gjrm2PRd03YVKJAj7HBXUIXS5lL6syaAf2Y44eV/WGQxJukpqh32Cm1aOs+xRGmw4&#10;LdTY0XNN5Xl3MQqK7ZRP7vUSz/HUv38cD9XbYb1S6u42rp5ABIrhP/zX3mgFD7PJFH7fpCcgF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vLF9sgAAADdAAAADwAAAAAA&#10;AAAAAAAAAAChAgAAZHJzL2Rvd25yZXYueG1sUEsFBgAAAAAEAAQA+QAAAJYDAAAAAA==&#10;" strokeweight="0"/>
                    <v:line id="Line 12255" o:spid="_x0000_s2479" style="position:absolute;flip:x;visibility:visible;mso-wrap-style:square" from="2909,3585" to="2910,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1RhMQAAADdAAAADwAAAGRycy9kb3ducmV2LnhtbERPTWsCMRC9C/0PYQreNFulVrZGkYpS&#10;ClW09dDbuJnuLm4mSxLd9N83B8Hj433PFtE04krO15YVPA0zEMSF1TWXCr6/1oMpCB+QNTaWScEf&#10;eVjMH3ozzLXteE/XQyhFCmGfo4IqhDaX0hcVGfRD2xIn7tc6gyFBV0rtsEvhppGjLJtIgzWnhgpb&#10;equoOB8uRsF++8Int7nEczx1n7ufY/lxXC2V6j/G5SuIQDHcxTf3u1Ywnj6nu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bVGExAAAAN0AAAAPAAAAAAAAAAAA&#10;AAAAAKECAABkcnMvZG93bnJldi54bWxQSwUGAAAAAAQABAD5AAAAkgMAAAAA&#10;" strokeweight="0"/>
                    <v:line id="Line 12256" o:spid="_x0000_s2480" style="position:absolute;flip:x y;visibility:visible;mso-wrap-style:square" from="2560,2820" to="2562,2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VLKsQAAADdAAAADwAAAGRycy9kb3ducmV2LnhtbESPQWsCMRSE70L/Q3iFXopmW6nVrVGK&#10;aBFvXfX+2LxuFpOXJYm6/vumUPA4zHwzzHzZOysuFGLrWcHLqABBXHvdcqPgsN8MpyBiQtZoPZOC&#10;G0VYLh4Gcyy1v/I3XarUiFzCsUQFJqWulDLWhhzGke+Is/fjg8OUZWikDnjN5c7K16KYSIct5wWD&#10;Ha0M1afq7BSM34/77ck+m90mOrP+slU9CTelnh77zw8Qifp0D//TW5256dsM/t7k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BUsqxAAAAN0AAAAPAAAAAAAAAAAA&#10;AAAAAKECAABkcnMvZG93bnJldi54bWxQSwUGAAAAAAQABAD5AAAAkgMAAAAA&#10;" strokeweight="0"/>
                    <v:shape id="Freeform 12257" o:spid="_x0000_s2481" style="position:absolute;left:2560;top:2820;width:14;height:7;visibility:visible;mso-wrap-style:square;v-text-anchor:top" coordsize="5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DUH8EA&#10;AADdAAAADwAAAGRycy9kb3ducmV2LnhtbERPz2uDMBS+D/o/hFfYbY3rQFpnlG1Q2FW3Qo+v5k3d&#10;khcxsdX/fjkUevz4fuflbI240Oh7xwqeNwkI4sbpnlsF31+Hpx0IH5A1GsekYCEPZbF6yDHT7soV&#10;XerQihjCPkMFXQhDJqVvOrLoN24gjtyPGy2GCMdW6hGvMdwauU2SVFrsOTZ0ONBHR81fPVkFZ5Om&#10;06nV3u6PbjnKqfodzLtSj+v57RVEoDncxTf3p1bwskvj/vgmPgFZ/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Q1B/BAAAA3QAAAA8AAAAAAAAAAAAAAAAAmAIAAGRycy9kb3du&#10;cmV2LnhtbFBLBQYAAAAABAAEAPUAAACGAwAAAAA=&#10;" path="m,l27,19r31,6e" filled="f" strokeweight="0">
                      <v:path arrowok="t" o:connecttype="custom" o:connectlocs="0,0;0,0;0,0" o:connectangles="0,0,0"/>
                      <o:lock v:ext="edit" aspectratio="t"/>
                    </v:shape>
                    <v:shape id="Freeform 12258" o:spid="_x0000_s2482" style="position:absolute;left:2559;top:2819;width:3;height:2;visibility:visible;mso-wrap-style:square;v-text-anchor:top" coordsize="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DUD8cA&#10;AADdAAAADwAAAGRycy9kb3ducmV2LnhtbESPQUvDQBSE70L/w/IK3uymCqGm3RZpKQQR1Oqlt0f2&#10;NYnNvhd21zT6611B8DjMzDfMajO6Tg3kQytsYD7LQBFXYluuDby/7W8WoEJEttgJk4EvCrBZT65W&#10;WFi58CsNh1irBOFQoIEmxr7QOlQNOQwz6YmTdxLvMCbpa209XhLcdfo2y3LtsOW00GBP24aq8+HT&#10;GXi5l3P53T8djx+P+92Q+1KGZzHmejo+LEFFGuN/+K9dWgN3i3wOv2/SE9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g1A/HAAAA3QAAAA8AAAAAAAAAAAAAAAAAmAIAAGRy&#10;cy9kb3ducmV2LnhtbFBLBQYAAAAABAAEAPUAAACMAwAAAAA=&#10;" path="m12,8l8,3,,e" filled="f" strokeweight="0">
                      <v:path arrowok="t" o:connecttype="custom" o:connectlocs="0,0;0,0;0,0" o:connectangles="0,0,0"/>
                      <o:lock v:ext="edit" aspectratio="t"/>
                    </v:shape>
                    <v:line id="Line 12259" o:spid="_x0000_s2483" style="position:absolute;flip:x y;visibility:visible;mso-wrap-style:square" from="2559,2820" to="2560,2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0T5sMAAADdAAAADwAAAGRycy9kb3ducmV2LnhtbESPQWsCMRSE74X+h/AKXkrNVmErq1FK&#10;URFvXdv7Y/PcLCYvS5Lq+u+NIPQ4zHwzzGI1OCvOFGLnWcH7uABB3Hjdcavg57B5m4GICVmj9UwK&#10;rhRhtXx+WmCl/YW/6VynVuQSjhUqMCn1lZSxMeQwjn1PnL2jDw5TlqGVOuAllzsrJ0VRSocd5wWD&#10;PX0Zak71n1Mw/fg97E721ew30Zn11tZNGa5KjV6GzzmIREP6Dz/onc7crJzA/U1+An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NE+bDAAAA3QAAAA8AAAAAAAAAAAAA&#10;AAAAoQIAAGRycy9kb3ducmV2LnhtbFBLBQYAAAAABAAEAPkAAACRAwAAAAA=&#10;" strokeweight="0"/>
                    <v:line id="Line 12260" o:spid="_x0000_s2484" style="position:absolute;visibility:visible;mso-wrap-style:square" from="2574,2826" to="2575,28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l+D8UAAADdAAAADwAAAGRycy9kb3ducmV2LnhtbESPT2vCQBTE7wW/w/IEb3VjpTFGV5Fi&#10;0d78Cx4f2WeymH0bsltNv71bKPQ4zMxvmPmys7W4U+uNYwWjYQKCuHDacKngdPx8zUD4gKyxdkwK&#10;fsjDctF7mWOu3YP3dD+EUkQI+xwVVCE0uZS+qMiiH7qGOHpX11oMUbal1C0+ItzW8i1JUmnRcFyo&#10;sKGPiorb4dsqMLt08/41OU/Pcr0Jo0t2y4w9KTXod6sZiEBd+A//tbdawThLx/D7Jj4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Fl+D8UAAADdAAAADwAAAAAAAAAA&#10;AAAAAAChAgAAZHJzL2Rvd25yZXYueG1sUEsFBgAAAAAEAAQA+QAAAJMDAAAAAA==&#10;" strokeweight="0"/>
                    <v:shape id="Freeform 12261" o:spid="_x0000_s2485" style="position:absolute;left:2562;top:2821;width:12;height:5;visibility:visible;mso-wrap-style:square;v-text-anchor:top" coordsize="48,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zMUA&#10;AADdAAAADwAAAGRycy9kb3ducmV2LnhtbESPT4vCMBTE78J+h/AWvGm6uhSpRlkWFjyIfxcWb4/m&#10;2Uabl9LEWr/9RhA8DjPzG2a26GwlWmq8cazgY5iAIM6dNlwo+D38DCYgfEDWWDkmBXfysJi/9WaY&#10;aXfjHbX7UIgIYZ+hgjKEOpPS5yVZ9ENXE0fv5BqLIcqmkLrBW4TbSo6SJJUWDceFEmv6Lim/7K9W&#10;wVIW57Q9Xg/3Vb5ZV/rExmz/lOq/d19TEIG68Ao/20utYDxJP+HxJj4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f7MxQAAAN0AAAAPAAAAAAAAAAAAAAAAAJgCAABkcnMv&#10;ZG93bnJldi54bWxQSwUGAAAAAAQABAD1AAAAigMAAAAA&#10;" path="m48,19l32,17,18,12,7,6,,e" filled="f" strokeweight="0">
                      <v:path arrowok="t" o:connecttype="custom" o:connectlocs="0,0;0,0;0,0;0,0;0,0" o:connectangles="0,0,0,0,0"/>
                      <o:lock v:ext="edit" aspectratio="t"/>
                    </v:shape>
                    <v:line id="Line 12262" o:spid="_x0000_s2486" style="position:absolute;flip:x;visibility:visible;mso-wrap-style:square" from="2739,2864" to="2740,2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A0p8cAAADdAAAADwAAAGRycy9kb3ducmV2LnhtbESPQWsCMRSE70L/Q3iF3jTbSq1sjSIt&#10;llJQ0erB23Pzuru4eVmS6Kb/vikIHoeZ+YaZzKJpxIWcry0reBxkIIgLq2suFey+F/0xCB+QNTaW&#10;ScEveZhN73oTzLXteEOXbShFgrDPUUEVQptL6YuKDPqBbYmT92OdwZCkK6V22CW4aeRTlo2kwZrT&#10;QoUtvVVUnLZno2CzeuGj+zjHUzx2y/VhX37t3+dKPdzH+SuIQDHcwtf2p1YwHI+e4f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ADSnxwAAAN0AAAAPAAAAAAAA&#10;AAAAAAAAAKECAABkcnMvZG93bnJldi54bWxQSwUGAAAAAAQABAD5AAAAlQMAAAAA&#10;" strokeweight="0"/>
                    <v:shape id="Freeform 12263" o:spid="_x0000_s2487" style="position:absolute;left:2706;top:2863;width:60;height:13;visibility:visible;mso-wrap-style:square;v-text-anchor:top" coordsize="24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hVlsUA&#10;AADdAAAADwAAAGRycy9kb3ducmV2LnhtbESPQWvCQBSE70L/w/IKXqRuVAg2dZVSEfUi1hTPj+xr&#10;kjb7NmTXJP57VxA8DjPzDbNY9aYSLTWutKxgMo5AEGdWl5wr+Ek3b3MQziNrrCyTgis5WC1fBgtM&#10;tO34m9qTz0WAsEtQQeF9nUjpsoIMurGtiYP3axuDPsgml7rBLsBNJadRFEuDJYeFAmv6Kij7P12M&#10;gha79JxeR9O/w/ZMx/d9F69drtTwtf/8AOGp98/wo73TCmbzOIb7m/AE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mFWWxQAAAN0AAAAPAAAAAAAAAAAAAAAAAJgCAABkcnMv&#10;ZG93bnJldi54bWxQSwUGAAAAAAQABAD1AAAAigMAAAAA&#10;" path="m241,51l206,24,166,7,122,,77,4,37,19,,44e" filled="f" strokeweight="0">
                      <v:path arrowok="t" o:connecttype="custom" o:connectlocs="1,0;1,0;0,0;0,0;0,0;0,0;0,0" o:connectangles="0,0,0,0,0,0,0"/>
                      <o:lock v:ext="edit" aspectratio="t"/>
                    </v:shape>
                    <v:shape id="Freeform 12264" o:spid="_x0000_s2488" style="position:absolute;left:2704;top:2851;width:64;height:35;visibility:visible;mso-wrap-style:square;v-text-anchor:top" coordsize="258,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lM1McA&#10;AADdAAAADwAAAGRycy9kb3ducmV2LnhtbESPQWvCQBSE70L/w/IK3nTTlmqIboLYCgpiqRW8PrKv&#10;SUj2bciuJvbXd4VCj8PMfMMss8E04kqdqywreJpGIIhzqysuFJy+NpMYhPPIGhvLpOBGDrL0YbTE&#10;RNueP+l69IUIEHYJKii9bxMpXV6SQTe1LXHwvm1n0AfZFVJ32Ae4aeRzFM2kwYrDQoktrUvK6+PF&#10;KFjX56Y/zIu3fb1f5R+3n1fzft4pNX4cVgsQngb/H/5rb7WCl3g2h/ub8AR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JTNTHAAAA3QAAAA8AAAAAAAAAAAAAAAAAmAIAAGRy&#10;cy9kb3ducmV2LnhtbFBLBQYAAAAABAAEAPUAAACMAwAAAAA=&#10;" path="m252,50r6,27l245,103r-30,22l170,137r-50,3l71,132,32,114,6,89,,62,13,36,45,15,88,2,138,r49,8l227,25r25,25xe" filled="f" strokeweight="0">
                      <v:path arrowok="t" o:connecttype="custom" o:connectlocs="1,0;1,0;1,1;1,1;0,1;0,1;0,1;0,1;0,1;0,0;0,0;0,0;0,0;0,0;1,0;1,0;1,0" o:connectangles="0,0,0,0,0,0,0,0,0,0,0,0,0,0,0,0,0"/>
                      <o:lock v:ext="edit" aspectratio="t"/>
                    </v:shape>
                    <v:shape id="Freeform 12265" o:spid="_x0000_s2489" style="position:absolute;left:3511;top:3218;width:14;height:39;visibility:visible;mso-wrap-style:square;v-text-anchor:top" coordsize="57,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yHTMQA&#10;AADdAAAADwAAAGRycy9kb3ducmV2LnhtbERPy2oCMRTdF/yHcAvdlJpRQYfRKKW0ID7wUXF9mdxO&#10;BpObYZLq+PdmUejycN6zReesuFIbas8KBv0MBHHpdc2VgtP311sOIkRkjdYzKbhTgMW89zTDQvsb&#10;H+h6jJVIIRwKVGBibAopQ2nIYej7hjhxP751GBNsK6lbvKVwZ+Uwy8bSYc2pwWBDH4bKy/HXKdBr&#10;82nve7savu62k/wcysPgtFHq5bl7n4KI1MV/8Z97qRWM8nGam96kJ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ch0zEAAAA3QAAAA8AAAAAAAAAAAAAAAAAmAIAAGRycy9k&#10;b3ducmV2LnhtbFBLBQYAAAAABAAEAPUAAACJAwAAAAA=&#10;" path="m,4l3,1,14,,27,14,39,41,49,78r6,40l57,155e" filled="f" strokeweight="0">
                      <v:path arrowok="t" o:connecttype="custom" o:connectlocs="0,0;0,0;0,0;0,0;0,0;0,0;0,1;0,1" o:connectangles="0,0,0,0,0,0,0,0"/>
                      <o:lock v:ext="edit" aspectratio="t"/>
                    </v:shape>
                    <v:shape id="Freeform 12266" o:spid="_x0000_s2490" style="position:absolute;left:3506;top:3223;width:13;height:41;visibility:visible;mso-wrap-style:square;v-text-anchor:top" coordsize="54,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mOqcgA&#10;AADdAAAADwAAAGRycy9kb3ducmV2LnhtbESP3UrEMBSE7wXfIRzBO5uuZZe1blrEn1UQhK6reHls&#10;jk2xOalJ3K0+vREEL4eZ+YZZ1ZMdxI586B0rmGU5COLW6Z47BdvHm5MliBCRNQ6OScEXBairw4MV&#10;ltrtuaHdJnYiQTiUqMDEOJZShtaQxZC5kTh5b85bjEn6TmqP+wS3gzzN84W02HNaMDjSpaH2ffNp&#10;FTRX24d5ePX64+X++mlW+PX3rXtW6vhoujgHEWmK/+G/9p1WUCwXZ/D7Jj0BWf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CY6pyAAAAN0AAAAPAAAAAAAAAAAAAAAAAJgCAABk&#10;cnMvZG93bnJldi54bWxQSwUGAAAAAAQABAD1AAAAjQMAAAAA&#10;" path="m54,128l53,98,48,64,40,35,29,12,18,,9,1,3,15,,39,1,70r5,33l15,133r10,23l35,167r10,-1l52,153r2,-25xe" filled="f" strokeweight="0">
                      <v:path arrowok="t" o:connecttype="custom" o:connectlocs="0,0;0,0;0,0;0,0;0,0;0,0;0,0;0,0;0,0;0,0;0,0;0,0;0,0;0,0;0,0;0,0;0,0" o:connectangles="0,0,0,0,0,0,0,0,0,0,0,0,0,0,0,0,0"/>
                      <o:lock v:ext="edit" aspectratio="t"/>
                    </v:shape>
                    <v:shape id="Freeform 12267" o:spid="_x0000_s2491" style="position:absolute;left:3460;top:3233;width:13;height:14;visibility:visible;mso-wrap-style:square;v-text-anchor:top" coordsize="55,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VWFsIA&#10;AADdAAAADwAAAGRycy9kb3ducmV2LnhtbERPTWvCQBC9F/oflin0VjcqVBtdpQgFi16iQq9jdsyG&#10;Zmdjdqvpv3cOgsfH+54ve9+oC3WxDmxgOMhAEZfB1lwZOOy/3qagYkK22AQmA/8UYbl4fppjbsOV&#10;C7rsUqUkhGOOBlxKba51LB15jIPQEgt3Cp3HJLCrtO3wKuG+0aMse9cea5YGhy2tHJW/uz8vJe0x&#10;K34O59HJFfq72n5sNmk4Meb1pf+cgUrUp4f47l5bA+PpRPbLG3kCe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5VYWwgAAAN0AAAAPAAAAAAAAAAAAAAAAAJgCAABkcnMvZG93&#10;bnJldi54bWxQSwUGAAAAAAQABAD1AAAAhwMAAAAA&#10;" path="m55,l28,9,9,29,,56e" filled="f" strokeweight="0">
                      <v:path arrowok="t" o:connecttype="custom" o:connectlocs="0,0;0,0;0,0;0,0" o:connectangles="0,0,0,0"/>
                      <o:lock v:ext="edit" aspectratio="t"/>
                    </v:shape>
                    <v:shape id="Freeform 12268" o:spid="_x0000_s2492" style="position:absolute;left:3007;top:3539;width:17;height:51;visibility:visible;mso-wrap-style:square;v-text-anchor:top" coordsize="65,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aC5L4A&#10;AADdAAAADwAAAGRycy9kb3ducmV2LnhtbESPwQrCMBBE74L/EFbwpqkKVapRRBB61OoHrM3aFptN&#10;aaK2f28EweMwM2+Yza4ztXhR6yrLCmbTCARxbnXFhYLr5ThZgXAeWWNtmRT05GC3HQ42mGj75jO9&#10;Ml+IAGGXoILS+yaR0uUlGXRT2xAH725bgz7ItpC6xXeAm1rOoyiWBisOCyU2dCgpf2RPo8AW2mR7&#10;5vh2Qpf2adbH/emg1HjU7dcgPHX+H/61U61gsVrO4PsmPAG5/Q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mguS+AAAA3QAAAA8AAAAAAAAAAAAAAAAAmAIAAGRycy9kb3ducmV2&#10;LnhtbFBLBQYAAAAABAAEAPUAAACDAwAAAAA=&#10;" path="m65,155r,-37l60,78,51,42,39,14,26,,14,1,4,18,,47,,85r5,40l15,162r12,27l40,203r11,-2l60,185r5,-30xe" filled="f" strokeweight="0">
                      <v:path arrowok="t" o:connecttype="custom" o:connectlocs="0,1;0,1;0,0;0,0;0,0;0,0;0,0;0,0;0,0;0,0;0,1;0,1;0,1;0,1;0,1;0,1;0,1" o:connectangles="0,0,0,0,0,0,0,0,0,0,0,0,0,0,0,0,0"/>
                      <o:lock v:ext="edit" aspectratio="t"/>
                    </v:shape>
                    <v:line id="Line 12269" o:spid="_x0000_s2493" style="position:absolute;visibility:visible;mso-wrap-style:square" from="3220,3649" to="3223,3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NScYAAADdAAAADwAAAGRycy9kb3ducmV2LnhtbESPQWvCQBSE7wX/w/IK3nSjUo2pq0ip&#10;aG+tJtDjI/uaLGbfhuyq6b93C0KPw8x8w6w2vW3ElTpvHCuYjBMQxKXThisF+Wk3SkH4gKyxcUwK&#10;fsnDZj14WmGm3Y2/6HoMlYgQ9hkqqENoMyl9WZNFP3YtcfR+XGcxRNlVUnd4i3DbyGmSzKVFw3Gh&#10;xpbeairPx4tVYD7n+5ePRbEs5Ps+TL7Tc2psrtTwud++ggjUh//wo33QCmbpYgp/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7MTUnGAAAA3QAAAA8AAAAAAAAA&#10;AAAAAAAAoQIAAGRycy9kb3ducmV2LnhtbFBLBQYAAAAABAAEAPkAAACUAwAAAAA=&#10;" strokeweight="0"/>
                    <v:line id="Line 12270" o:spid="_x0000_s2494" style="position:absolute;visibility:visible;mso-wrap-style:square" from="3237,3415" to="3239,3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Do0sUAAADdAAAADwAAAGRycy9kb3ducmV2LnhtbESPT4vCMBTE7wt+h/AEb2uqslqrUURc&#10;dG/+BY+P5tkGm5fSZLX77c3Cwh6HmfkNM1+2thIParxxrGDQT0AQ504bLhScT5/vKQgfkDVWjknB&#10;D3lYLjpvc8y0e/KBHsdQiAhhn6GCMoQ6k9LnJVn0fVcTR+/mGoshyqaQusFnhNtKDpNkLC0ajgsl&#10;1rQuKb8fv60Csx9vP74ml+lFbrZhcE3vqbFnpXrddjUDEagN/+G/9k4rGKWTE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Do0sUAAADdAAAADwAAAAAAAAAA&#10;AAAAAAChAgAAZHJzL2Rvd25yZXYueG1sUEsFBgAAAAAEAAQA+QAAAJMDAAAAAA==&#10;" strokeweight="0"/>
                    <v:shape id="Freeform 12271" o:spid="_x0000_s2495" style="position:absolute;left:3240;top:3360;width:4;height:1;visibility:visible;mso-wrap-style:square;v-text-anchor:top" coordsize="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KiVsIA&#10;AADdAAAADwAAAGRycy9kb3ducmV2LnhtbESPQYvCMBSE74L/IbwFb5quikrXKKLIijdd2fOjebZl&#10;m5eSRBv//UYQPA4z8w2zXEfTiDs5X1tW8DnKQBAXVtdcKrj87IcLED4ga2wsk4IHeViv+r0l5tp2&#10;fKL7OZQiQdjnqKAKoc2l9EVFBv3ItsTJu1pnMCTpSqkddgluGjnOspk0WHNaqLClbUXF3/lmFJg4&#10;nuzcNl6O9krzhh6d//7tlBp8xM0XiEAxvMOv9kErmCzmU3i+SU9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qJWwgAAAN0AAAAPAAAAAAAAAAAAAAAAAJgCAABkcnMvZG93&#10;bnJldi54bWxQSwUGAAAAAAQABAD1AAAAhwMAAAAA&#10;" path="m,4l12,r1,e" filled="f" strokeweight="0">
                      <v:path arrowok="t" o:connecttype="custom" o:connectlocs="0,0;0,0;0,0" o:connectangles="0,0,0"/>
                      <o:lock v:ext="edit" aspectratio="t"/>
                    </v:shape>
                    <v:line id="Line 12272" o:spid="_x0000_s2496" style="position:absolute;visibility:visible;mso-wrap-style:square" from="3236,3416" to="3239,3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XVPcYAAADdAAAADwAAAGRycy9kb3ducmV2LnhtbESPQWvCQBSE74X+h+UVvOnGFk2aukop&#10;FetNbQI9PrKvyWL2bciuGv99VxB6HGbmG2axGmwrztR741jBdJKAIK6cNlwrKL7X4wyED8gaW8ek&#10;4EoeVsvHhwXm2l14T+dDqEWEsM9RQRNCl0vpq4Ys+onriKP363qLIcq+lrrHS4TbVj4nyVxaNBwX&#10;Guzoo6HqeDhZBWY338y2aflays9NmP5kx8zYQqnR0/D+BiLQEP7D9/aXVvCSpTO4vYlP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l1T3GAAAA3QAAAA8AAAAAAAAA&#10;AAAAAAAAoQIAAGRycy9kb3ducmV2LnhtbFBLBQYAAAAABAAEAPkAAACUAwAAAAA=&#10;" strokeweight="0"/>
                    <v:line id="Line 12273" o:spid="_x0000_s2497" style="position:absolute;flip:x;visibility:visible;mso-wrap-style:square" from="3247,3256" to="3251,3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s8DccAAADdAAAADwAAAGRycy9kb3ducmV2LnhtbESPQWsCMRSE70L/Q3iF3jTbFlS2RpEW&#10;pRSsqPXg7bl57i5uXpYkuvHfN4WCx2FmvmEms2gacSXna8sKngcZCOLC6ppLBT+7RX8MwgdkjY1l&#10;UnAjD7PpQ2+CubYdb+i6DaVIEPY5KqhCaHMpfVGRQT+wLXHyTtYZDEm6UmqHXYKbRr5k2VAarDkt&#10;VNjSe0XFeXsxCjbfIz665SWe47FbrQ/78mv/MVfq6THO30AEiuEe/m9/agWv49EQ/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CzwNxwAAAN0AAAAPAAAAAAAA&#10;AAAAAAAAAKECAABkcnMvZG93bnJldi54bWxQSwUGAAAAAAQABAD5AAAAlQMAAAAA&#10;" strokeweight="0"/>
                    <v:shape id="Freeform 12274" o:spid="_x0000_s2498" style="position:absolute;left:3241;top:3347;width:3;height:1;visibility:visible;mso-wrap-style:square;v-text-anchor:top" coordsize="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8DvMYA&#10;AADdAAAADwAAAGRycy9kb3ducmV2LnhtbESPQWvCQBSE74L/YXlCL2I2rVAlZhUpFqRgwaSIx0f2&#10;mQ1m34bsqum/7xYKPQ4z8w2Tbwbbijv1vnGs4DlJQRBXTjdcK/gq32dLED4ga2wdk4Jv8rBZj0c5&#10;Zto9+Ej3ItQiQthnqMCE0GVS+sqQRZ+4jjh6F9dbDFH2tdQ9PiLctvIlTV+lxYbjgsGO3gxV1+Jm&#10;FdQHc7odjtNy7qo9fcjd7iw/r0o9TYbtCkSgIfyH/9p7rWC+XCzg9018An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8DvMYAAADdAAAADwAAAAAAAAAAAAAAAACYAgAAZHJz&#10;L2Rvd25yZXYueG1sUEsFBgAAAAAEAAQA9QAAAIsDAAAAAA==&#10;" path="m,4l10,1,12,e" filled="f" strokeweight="0">
                      <v:path arrowok="t" o:connecttype="custom" o:connectlocs="0,0;0,0;0,0" o:connectangles="0,0,0"/>
                      <o:lock v:ext="edit" aspectratio="t"/>
                    </v:shape>
                    <v:line id="Line 12275" o:spid="_x0000_s2499" style="position:absolute;flip:x;visibility:visible;mso-wrap-style:square" from="3249,3259" to="3250,3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gN5MQAAADdAAAADwAAAGRycy9kb3ducmV2LnhtbERPTWsCMRC9C/6HMIXeNNsWVLZGEUuL&#10;CFXUeuht3Ex3FzeTJYlu/PfNQfD4eN/TeTSNuJLztWUFL8MMBHFhdc2lgp/D52ACwgdkjY1lUnAj&#10;D/NZvzfFXNuOd3Tdh1KkEPY5KqhCaHMpfVGRQT+0LXHi/qwzGBJ0pdQOuxRuGvmaZSNpsObUUGFL&#10;y4qK8/5iFOw2Yz65r0s8x1P3vf09luvjx0Kp56e4eAcRKIaH+O5eaQVvk3Gam96kJ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2A3kxAAAAN0AAAAPAAAAAAAAAAAA&#10;AAAAAKECAABkcnMvZG93bnJldi54bWxQSwUGAAAAAAQABAD5AAAAkgMAAAAA&#10;" strokeweight="0"/>
                    <v:shape id="Freeform 12276" o:spid="_x0000_s2500" style="position:absolute;left:3241;top:3347;width:3;height:1;visibility:visible;mso-wrap-style:square;v-text-anchor:top" coordsize="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wyVcYA&#10;AADdAAAADwAAAGRycy9kb3ducmV2LnhtbESPW4vCMBSE34X9D+EI+7Jo6gpeukZZREEEBS/IPh6a&#10;Y1NsTkoTtf57Iyz4OMzMN8xk1thS3Kj2hWMFvW4CgjhzuuBcwfGw7IxA+ICssXRMCh7kYTb9aE0w&#10;1e7OO7rtQy4ihH2KCkwIVSqlzwxZ9F1XEUfv7GqLIco6l7rGe4TbUn4nyUBaLDguGKxobii77K9W&#10;Qb4xp+tm93Xou2xFa7lY/MntRanPdvP7AyJQE97h//ZKK+iPhmN4vYlPQE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uwyVcYAAADdAAAADwAAAAAAAAAAAAAAAACYAgAAZHJz&#10;L2Rvd25yZXYueG1sUEsFBgAAAAAEAAQA9QAAAIsDAAAAAA==&#10;" path="m,4l10,1,12,e" filled="f" strokeweight="0">
                      <v:path arrowok="t" o:connecttype="custom" o:connectlocs="0,0;0,0;0,0" o:connectangles="0,0,0"/>
                      <o:lock v:ext="edit" aspectratio="t"/>
                    </v:shape>
                    <v:line id="Line 12277" o:spid="_x0000_s2501" style="position:absolute;flip:y;visibility:visible;mso-wrap-style:square" from="3455,3400" to="3462,3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txxcQAAADdAAAADwAAAGRycy9kb3ducmV2LnhtbERPy2oCMRTdF/oP4Rbc1YwV7DAaRVoq&#10;IrTF18LddXKdGZzcDEl00r9vFoUuD+c9W0TTijs531hWMBpmIIhLqxuuFBz2H885CB+QNbaWScEP&#10;eVjMHx9mWGjb85buu1CJFMK+QAV1CF0hpS9rMuiHtiNO3MU6gyFBV0ntsE/hppUvWTaRBhtODTV2&#10;9FZTed3djILt1yuf3eoWr/Hcf36fjtXm+L5UavAUl1MQgWL4F/+511rBOM/T/vQmP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e3HFxAAAAN0AAAAPAAAAAAAAAAAA&#10;AAAAAKECAABkcnMvZG93bnJldi54bWxQSwUGAAAAAAQABAD5AAAAkgMAAAAA&#10;" strokeweight="0"/>
                    <v:line id="Line 12278" o:spid="_x0000_s2502" style="position:absolute;flip:x;visibility:visible;mso-wrap-style:square" from="3329,3619" to="3519,3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fUXscAAADdAAAADwAAAGRycy9kb3ducmV2LnhtbESPT2sCMRTE74V+h/CE3mpWC3ZZjSKV&#10;llJoi/8O3p6b5+7i5mVJohu/fVMo9DjMzG+Y2SKaVlzJ+caygtEwA0FcWt1wpWC3fX3MQfiArLG1&#10;TApu5GExv7+bYaFtz2u6bkIlEoR9gQrqELpCSl/WZNAPbUecvJN1BkOSrpLaYZ/gppXjLJtIgw2n&#10;hRo7eqmpPG8uRsH665mP7u0Sz/HYf34f9tXHfrVU6mEQl1MQgWL4D/+137WCpzwfwe+b9ATk/A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N9RexwAAAN0AAAAPAAAAAAAA&#10;AAAAAAAAAKECAABkcnMvZG93bnJldi54bWxQSwUGAAAAAAQABAD5AAAAlQMAAAAA&#10;" strokeweight="0"/>
                    <v:line id="Line 12279" o:spid="_x0000_s2503" style="position:absolute;visibility:visible;mso-wrap-style:square" from="3335,3576" to="3375,3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k9bsUAAADdAAAADwAAAGRycy9kb3ducmV2LnhtbESPT2sCMRTE74LfIbxCbzWrpRpXo0hp&#10;sd78Cx4fm9fd4OZl2aS6/faNUPA4zMxvmPmyc7W4UhusZw3DQQaCuPDGcqnhePh8USBCRDZYeyYN&#10;vxRguej35pgbf+MdXfexFAnCIUcNVYxNLmUoKnIYBr4hTt63bx3GJNtSmhZvCe5qOcqysXRoOS1U&#10;2NB7RcVl/+M02O14/baZnKYn+bGOw7O6KOuOWj8/dasZiEhdfIT/219Gw6tSI7i/SU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xk9bsUAAADdAAAADwAAAAAAAAAA&#10;AAAAAAChAgAAZHJzL2Rvd25yZXYueG1sUEsFBgAAAAAEAAQA+QAAAJMDAAAAAA==&#10;" strokeweight="0"/>
                    <v:line id="Line 12280" o:spid="_x0000_s2504" style="position:absolute;visibility:visible;mso-wrap-style:square" from="3335,3578" to="3374,3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WY9cUAAADdAAAADwAAAGRycy9kb3ducmV2LnhtbESPT2sCMRTE7wW/Q3iF3mpWpRpXo4hU&#10;bG/+BY+PzetucPOybKJuv31TKPQ4zMxvmPmyc7W4UxusZw2DfgaCuPDGcqnhdNy8KhAhIhusPZOG&#10;bwqwXPSe5pgb/+A93Q+xFAnCIUcNVYxNLmUoKnIY+r4hTt6Xbx3GJNtSmhYfCe5qOcyysXRoOS1U&#10;2NC6ouJ6uDkNdjfevn1OztOzfN/GwUVdlXUnrV+eu9UMRKQu/of/2h9Gw0ipEfy+SU9AL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FWY9cUAAADdAAAADwAAAAAAAAAA&#10;AAAAAAChAgAAZHJzL2Rvd25yZXYueG1sUEsFBgAAAAAEAAQA+QAAAJMDAAAAAA==&#10;" strokeweight="0"/>
                    <v:shape id="Freeform 12281" o:spid="_x0000_s2505" style="position:absolute;left:3519;top:3619;width:2;height:1;visibility:visible;mso-wrap-style:square;v-text-anchor:top" coordsize="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GVccYA&#10;AADdAAAADwAAAGRycy9kb3ducmV2LnhtbESP3WoCMRSE7wu+QziF3tVsrZRlaxQVCoqI+IPWu8Pm&#10;mF3cnCybVNe3N0LBy2FmvmEGo9ZW4kKNLx0r+OgmIIhzp0s2Cnbbn/cUhA/IGivHpOBGHkbDzssA&#10;M+2uvKbLJhgRIewzVFCEUGdS+rwgi77rauLonVxjMUTZGKkbvEa4rWQvSb6kxZLjQoE1TQvKz5s/&#10;q6BvT2EyW5i95dvvYbpazrUzR6XeXtvxN4hAbXiG/9szreAzTfvweBOfgB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GVccYAAADdAAAADwAAAAAAAAAAAAAAAACYAgAAZHJz&#10;L2Rvd25yZXYueG1sUEsFBgAAAAAEAAQA9QAAAIsDAAAAAA==&#10;" path="m,l2,,9,1e" filled="f" strokeweight="0">
                      <v:path arrowok="t" o:connecttype="custom" o:connectlocs="0,0;0,0;0,1" o:connectangles="0,0,0"/>
                      <o:lock v:ext="edit" aspectratio="t"/>
                    </v:shape>
                    <v:shape id="Freeform 12282" o:spid="_x0000_s2506" style="position:absolute;left:3494;top:3544;width:1;height:3;visibility:visible;mso-wrap-style:square;v-text-anchor:top" coordsize="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1w8gA&#10;AADdAAAADwAAAGRycy9kb3ducmV2LnhtbESPQWsCMRSE7wX/Q3iCl1KTWizL1igiij20B20LHh/J&#10;6+7q5mW7ibr115uC0OMwM98wk1nnanGiNlSeNTwOFQhi423FhYbPj9VDBiJEZIu1Z9LwSwFm097d&#10;BHPrz7yh0zYWIkE45KihjLHJpQymJIdh6Bvi5H371mFMsi2kbfGc4K6WI6WepcOK00KJDS1KMoft&#10;0WnYrd+/5mr5E+6PQe397mLMfvWm9aDfzV9AROrif/jWfrUanrJsDH9v0hOQ0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r7XDyAAAAN0AAAAPAAAAAAAAAAAAAAAAAJgCAABk&#10;cnMvZG93bnJldi54bWxQSwUGAAAAAAQABAD1AAAAjQMAAAAA&#10;" path="m,l1,7r3,6e" filled="f" strokeweight="0">
                      <v:path arrowok="t" o:connecttype="custom" o:connectlocs="0,0;0,0;0,0" o:connectangles="0,0,0"/>
                      <o:lock v:ext="edit" aspectratio="t"/>
                    </v:shape>
                    <v:shape id="Freeform 12283" o:spid="_x0000_s2507" style="position:absolute;left:3495;top:3547;width:1;height:7;visibility:visible;mso-wrap-style:square;v-text-anchor:top" coordsize="6,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LYWMYA&#10;AADdAAAADwAAAGRycy9kb3ducmV2LnhtbESPQWsCMRSE74X+h/AKvdWsFnTZGqWIyoJQ1JbS3h6b&#10;193FzcuSRI3/vhEEj8PMfMNM59F04kTOt5YVDAcZCOLK6pZrBV+fq5cchA/IGjvLpOBCHuazx4cp&#10;FtqeeUenfahFgrAvUEETQl9I6auGDPqB7YmT92edwZCkq6V2eE5w08lRlo2lwZbTQoM9LRqqDvuj&#10;UfB7WLjvvC/jcr2ZfAzLrb1E/aPU81N8fwMRKIZ7+NYutYLXPB/D9U16AnL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ULYWMYAAADdAAAADwAAAAAAAAAAAAAAAACYAgAAZHJz&#10;L2Rvd25yZXYueG1sUEsFBgAAAAAEAAQA9QAAAIsDAAAAAA==&#10;" path="m,l,10r2,9l6,28e" filled="f" strokeweight="0">
                      <v:path arrowok="t" o:connecttype="custom" o:connectlocs="0,0;0,0;0,0;0,0" o:connectangles="0,0,0,0"/>
                      <o:lock v:ext="edit" aspectratio="t"/>
                    </v:shape>
                    <v:line id="Line 12284" o:spid="_x0000_s2508" style="position:absolute;flip:x;visibility:visible;mso-wrap-style:square" from="3495,3476" to="3497,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LpsccAAADdAAAADwAAAGRycy9kb3ducmV2LnhtbESPT2sCMRTE74V+h/AKvdWsLdRlNYq0&#10;tJSCLf47eHtunruLm5cliW789kYo9DjMzG+YySyaVpzJ+cayguEgA0FcWt1wpWCz/njKQfiArLG1&#10;TAou5GE2vb+bYKFtz0s6r0IlEoR9gQrqELpCSl/WZNAPbEecvIN1BkOSrpLaYZ/gppXPWfYqDTac&#10;Fmrs6K2m8rg6GQXLnxHv3ecpHuO+X/zuttX39n2u1ONDnI9BBIrhP/zX/tIKXvJ8BLc36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kumxxwAAAN0AAAAPAAAAAAAA&#10;AAAAAAAAAKECAABkcnMvZG93bnJldi54bWxQSwUGAAAAAAQABAD5AAAAlQMAAAAA&#10;" strokeweight="0"/>
                    <v:shape id="Freeform 12285" o:spid="_x0000_s2509" style="position:absolute;left:3496;top:3466;width:6;height:10;visibility:visible;mso-wrap-style:square;v-text-anchor:top" coordsize="25,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FEBsMA&#10;AADdAAAADwAAAGRycy9kb3ducmV2LnhtbERPXWvCMBR9H+w/hCv4MjSdjlGqUcZAHMhgOhF8uzTX&#10;prS5KUm03b9fHgQfD+d7uR5sK27kQ+1Ywes0A0FcOl1zpeD4u5nkIEJE1tg6JgV/FGC9en5aYqFd&#10;z3u6HWIlUgiHAhWYGLtCylAashimriNO3MV5izFBX0ntsU/htpWzLHuXFmtODQY7+jRUNoerVdAM&#10;bz8vJLd9t9213+fjqXHeNEqNR8PHAkSkIT7Ed/eXVjDP8zQ3vUlP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YFEBsMAAADdAAAADwAAAAAAAAAAAAAAAACYAgAAZHJzL2Rv&#10;d25yZXYueG1sUEsFBgAAAAAEAAQA9QAAAIgDAAAAAA==&#10;" path="m25,l16,5,8,12,3,19,,28r1,8l4,44e" filled="f" strokeweight="0">
                      <v:path arrowok="t" o:connecttype="custom" o:connectlocs="0,0;0,0;0,0;0,0;0,0;0,0;0,0" o:connectangles="0,0,0,0,0,0,0"/>
                      <o:lock v:ext="edit" aspectratio="t"/>
                    </v:shape>
                    <v:shape id="Freeform 12286" o:spid="_x0000_s2510" style="position:absolute;left:3494;top:3544;width:3;height:10;visibility:visible;mso-wrap-style:square;v-text-anchor:top" coordsize="1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0iV8UA&#10;AADdAAAADwAAAGRycy9kb3ducmV2LnhtbESPQWvCQBSE70L/w/IK3urGCpKmrhILoifBWAq9vWZf&#10;k9TdtzG7avz3rlDwOMzMN8xs0VsjztT5xrGC8SgBQVw63XCl4HO/eklB+ICs0TgmBVfysJg/DWaY&#10;aXfhHZ2LUIkIYZ+hgjqENpPSlzVZ9CPXEkfv13UWQ5RdJXWHlwi3Rr4myVRabDgu1NjSR03loThZ&#10;BWV/1G2Rbw3/LeX6a/ljOP9eKTV87vN3EIH68Aj/tzdawSRN3+D+Jj4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XSJXxQAAAN0AAAAPAAAAAAAAAAAAAAAAAJgCAABkcnMv&#10;ZG93bnJldi54bWxQSwUGAAAAAAQABAD1AAAAigMAAAAA&#10;" path="m,l1,22r9,18e" filled="f" strokeweight="0">
                      <v:path arrowok="t" o:connecttype="custom" o:connectlocs="0,0;0,0;0,0" o:connectangles="0,0,0"/>
                      <o:lock v:ext="edit" aspectratio="t"/>
                    </v:shape>
                    <v:line id="Line 12287" o:spid="_x0000_s2511" style="position:absolute;flip:x;visibility:visible;mso-wrap-style:square" from="3494,3473" to="3496,3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LnGMQAAADdAAAADwAAAGRycy9kb3ducmV2LnhtbERPTWsCMRC9C/0PYQreNFuFardGkYpS&#10;ClW09dDbuJnuLm4mSxLd9N83B8Hj433PFtE04krO15YVPA0zEMSF1TWXCr6/1oMpCB+QNTaWScEf&#10;eVjMH3ozzLXteE/XQyhFCmGfo4IqhDaX0hcVGfRD2xIn7tc6gyFBV0rtsEvhppGjLHuWBmtODRW2&#10;9FZRcT5cjIL9dsInt7nEczx1n7ufY/lxXC2V6j/G5SuIQDHcxTf3u1Ywnr6k/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oucYxAAAAN0AAAAPAAAAAAAAAAAA&#10;AAAAAKECAABkcnMvZG93bnJldi54bWxQSwUGAAAAAAQABAD5AAAAkgMAAAAA&#10;" strokeweight="0"/>
                    <v:line id="Line 12288" o:spid="_x0000_s2512" style="position:absolute;flip:y;visibility:visible;mso-wrap-style:square" from="3455,3247" to="3460,33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5Cg8cAAADdAAAADwAAAGRycy9kb3ducmV2LnhtbESPQWsCMRSE70L/Q3gFb5q1Qmu3RpGW&#10;ihRq0erB23Pzuru4eVmS6MZ/bwqFHoeZ+YaZzqNpxIWcry0rGA0zEMSF1TWXCnbf74MJCB+QNTaW&#10;ScGVPMxnd70p5tp2vKHLNpQiQdjnqKAKoc2l9EVFBv3QtsTJ+7HOYEjSlVI77BLcNPIhyx6lwZrT&#10;QoUtvVZUnLZno2CzfuKjW57jKR67z6/DvvzYvy2U6t/HxQuIQDH8h//aK61gPHkewe+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7kKDxwAAAN0AAAAPAAAAAAAA&#10;AAAAAAAAAKECAABkcnMvZG93bnJldi54bWxQSwUGAAAAAAQABAD5AAAAlQMAAAAA&#10;" strokeweight="0"/>
                    <v:line id="Line 12289" o:spid="_x0000_s2513" style="position:absolute;visibility:visible;mso-wrap-style:square" from="3455,3386" to="3457,3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Crs8YAAADdAAAADwAAAGRycy9kb3ducmV2LnhtbESPQWvCQBSE70L/w/IKvelGizZJXaWU&#10;ivXWpgZ6fGRfk8Xs25BdNf77riB4HGbmG2a5HmwrTtR741jBdJKAIK6cNlwr2P9sxikIH5A1to5J&#10;wYU8rFcPoyXm2p35m05FqEWEsM9RQRNCl0vpq4Ys+onriKP353qLIcq+lrrHc4TbVs6SZCEtGo4L&#10;DXb03lB1KI5WgflabOe7lzIr5cc2TH/TQ2rsXqmnx+HtFUSgIdzDt/anVvCcZjO4volP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7Aq7PGAAAA3QAAAA8AAAAAAAAA&#10;AAAAAAAAoQIAAGRycy9kb3ducmV2LnhtbFBLBQYAAAAABAAEAPkAAACUAwAAAAA=&#10;" strokeweight="0"/>
                    <v:shape id="Freeform 12290" o:spid="_x0000_s2514" style="position:absolute;left:3519;top:3257;width:6;height:11;visibility:visible;mso-wrap-style:square;v-text-anchor:top" coordsize="25,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hNTMcA&#10;AADdAAAADwAAAGRycy9kb3ducmV2LnhtbESP3WrCQBSE7wt9h+UUvCm6UUuI0VWqYvWiFPx5gEP2&#10;mIRmz4bsaqJP3y0IXg4z8w0zW3SmEldqXGlZwXAQgSDOrC45V3A6bvoJCOeRNVaWScGNHCzmry8z&#10;TLVteU/Xg89FgLBLUUHhfZ1K6bKCDLqBrYmDd7aNQR9kk0vdYBvgppKjKIqlwZLDQoE1rQrKfg8X&#10;o6BdDSdfqLcf77t4a9f3JX1X8Y9SvbfucwrCU+ef4Ud7pxWMk8kY/t+EJy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boTUzHAAAA3QAAAA8AAAAAAAAAAAAAAAAAmAIAAGRy&#10;cy9kb3ducmV2LnhtbFBLBQYAAAAABAAEAPUAAACMAwAAAAA=&#10;" path="m25,l22,29,14,46,3,47,,45e" filled="f" strokeweight="0">
                      <v:path arrowok="t" o:connecttype="custom" o:connectlocs="0,0;0,0;0,0;0,0;0,0" o:connectangles="0,0,0,0,0"/>
                      <o:lock v:ext="edit" aspectratio="t"/>
                    </v:shape>
                    <v:line id="Line 12291" o:spid="_x0000_s2515" style="position:absolute;visibility:visible;mso-wrap-style:square" from="3514,3264" to="3519,3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WWXMUAAADdAAAADwAAAGRycy9kb3ducmV2LnhtbESPQWsCMRSE74L/ITzBm2bV1q5bo5Ri&#10;0d7UKvT42Dx3g5uXZRN1/fdGKPQ4zMw3zHzZ2kpcqfHGsYLRMAFBnDttuFBw+PkapCB8QNZYOSYF&#10;d/KwXHQ7c8y0u/GOrvtQiAhhn6GCMoQ6k9LnJVn0Q1cTR+/kGoshyqaQusFbhNtKjpNkKi0ajgsl&#10;1vRZUn7eX6wCs52uX7/fjrOjXK3D6Dc9p8YelOr32o93EIHa8B/+a2+0gkk6e4Hnm/gE5OI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mWWXMUAAADdAAAADwAAAAAAAAAA&#10;AAAAAAChAgAAZHJzL2Rvd25yZXYueG1sUEsFBgAAAAAEAAQA+QAAAJMDAAAAAA==&#10;" strokeweight="0"/>
                    <v:line id="Line 12292" o:spid="_x0000_s2516" style="position:absolute;flip:y;visibility:visible;mso-wrap-style:square" from="3265,3044" to="3338,3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VEgMgAAADdAAAADwAAAGRycy9kb3ducmV2LnhtbESPT0sDMRTE74V+h/AEb23WitquTUtR&#10;FBFq6b9Db6+b5+7SzcuSpN347Y0g9DjMzG+Y6TyaRlzI+dqygrthBoK4sLrmUsFu+zYYg/ABWWNj&#10;mRT8kIf5rN+bYq5tx2u6bEIpEoR9jgqqENpcSl9UZNAPbUucvG/rDIYkXSm1wy7BTSNHWfYoDdac&#10;Fips6aWi4rQ5GwXrryc+uvdzPMVjt1wd9uXn/nWh1O1NXDyDCBTDNfzf/tAK7seTB/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tVEgMgAAADdAAAADwAAAAAA&#10;AAAAAAAAAAChAgAAZHJzL2Rvd25yZXYueG1sUEsFBgAAAAAEAAQA+QAAAJYDAAAAAA==&#10;" strokeweight="0"/>
                    <v:line id="Line 12293" o:spid="_x0000_s2517" style="position:absolute;flip:x y;visibility:visible;mso-wrap-style:square" from="3265,3054" to="3273,3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NlwsQAAADdAAAADwAAAGRycy9kb3ducmV2LnhtbESPQWsCMRSE74X+h/AKvZSabYVVV6MU&#10;qSK9udb7Y/PcLCYvSxJ1/fdNodDjMPPNMIvV4Ky4UoidZwVvowIEceN1x62C78PmdQoiJmSN1jMp&#10;uFOE1fLxYYGV9jfe07VOrcglHCtUYFLqKyljY8hhHPmeOHsnHxymLEMrdcBbLndWvhdFKR12nBcM&#10;9rQ21Jzri1MwnhwPu7N9MV+b6Mzn1tZNGe5KPT8NH3MQiYb0H/6jdzpz01kJv2/yE5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I2XCxAAAAN0AAAAPAAAAAAAAAAAA&#10;AAAAAKECAABkcnMvZG93bnJldi54bWxQSwUGAAAAAAQABAD5AAAAkgMAAAAA&#10;" strokeweight="0"/>
                    <v:line id="Line 12294" o:spid="_x0000_s2518" style="position:absolute;flip:y;visibility:visible;mso-wrap-style:square" from="3251,2949" to="3269,2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t/bMcAAADdAAAADwAAAGRycy9kb3ducmV2LnhtbESPQWsCMRSE70L/Q3iF3jTbCtVujSIt&#10;llJQ0erB23Pzuru4eVmS6Kb/vikIHoeZ+YaZzKJpxIWcry0reBxkIIgLq2suFey+F/0xCB+QNTaW&#10;ScEveZhN73oTzLXteEOXbShFgrDPUUEVQptL6YuKDPqBbYmT92OdwZCkK6V22CW4aeRTlj1LgzWn&#10;hQpbequoOG3PRsFmNeKj+zjHUzx2y/VhX37t3+dKPdzH+SuIQDHcwtf2p1YwHL+M4P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S39sxwAAAN0AAAAPAAAAAAAA&#10;AAAAAAAAAKECAABkcnMvZG93bnJldi54bWxQSwUGAAAAAAQABAD5AAAAlQMAAAAA&#10;" strokeweight="0"/>
                    <v:line id="Line 12295" o:spid="_x0000_s2519" style="position:absolute;flip:x;visibility:visible;mso-wrap-style:square" from="3264,3017" to="3269,3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TrHsQAAADdAAAADwAAAGRycy9kb3ducmV2LnhtbERPTWsCMRC9C/0PYQreNFuFardGkYpS&#10;ClW09dDbuJnuLm4mSxLd9N83B8Hj433PFtE04krO15YVPA0zEMSF1TWXCr6/1oMpCB+QNTaWScEf&#10;eVjMH3ozzLXteE/XQyhFCmGfo4IqhDaX0hcVGfRD2xIn7tc6gyFBV0rtsEvhppGjLHuWBmtODRW2&#10;9FZRcT5cjIL9dsInt7nEczx1n7ufY/lxXC2V6j/G5SuIQDHcxTf3u1Ywnr6ku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1OsexAAAAN0AAAAPAAAAAAAAAAAA&#10;AAAAAKECAABkcnMvZG93bnJldi54bWxQSwUGAAAAAAQABAD5AAAAkgMAAAAA&#10;" strokeweight="0"/>
                    <v:line id="Line 12296" o:spid="_x0000_s2520" style="position:absolute;visibility:visible;mso-wrap-style:square" from="3257,3128" to="3259,3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Q5wsYAAADdAAAADwAAAGRycy9kb3ducmV2LnhtbESPT2vCQBTE70K/w/IK3upGpTaJriJi&#10;0d6sf8DjI/tMFrNvQ3ar6bd3CwWPw8z8hpktOluLG7XeOFYwHCQgiAunDZcKjofPtxSED8gaa8ek&#10;4Jc8LOYvvRnm2t35m277UIoIYZ+jgiqEJpfSFxVZ9APXEEfv4lqLIcq2lLrFe4TbWo6SZCItGo4L&#10;FTa0qqi47n+sArObbN6/Pk7ZSa43YXhOr6mxR6X6r91yCiJQF57h//ZWKxinWQZ/b+ITk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BkOcLGAAAA3QAAAA8AAAAAAAAA&#10;AAAAAAAAoQIAAGRycy9kb3ducmV2LnhtbFBLBQYAAAAABAAEAPkAAACUAwAAAAA=&#10;" strokeweight="0"/>
                    <v:line id="Line 12297" o:spid="_x0000_s2521" style="position:absolute;flip:x;visibility:visible;mso-wrap-style:square" from="3253,3162" to="3257,3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El9AsQAAADdAAAADwAAAGRycy9kb3ducmV2LnhtbERPy2oCMRTdF/oP4Ra6q5la8DEaRSwt&#10;RVDR1oW76+R2ZnByMyTRiX9vFoUuD+c9nUfTiCs5X1tW8NrLQBAXVtdcKvj5/ngZgfABWWNjmRTc&#10;yMN89vgwxVzbjnd03YdSpBD2OSqoQmhzKX1RkUHfsy1x4n6tMxgSdKXUDrsUbhrZz7KBNFhzaqiw&#10;pWVFxXl/MQp2myGf3OclnuOpW2+Ph3J1eF8o9fwUFxMQgWL4F/+5v7SCt3GW9qc36Qn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SX0CxAAAAN0AAAAPAAAAAAAAAAAA&#10;AAAAAKECAABkcnMvZG93bnJldi54bWxQSwUGAAAAAAQABAD5AAAAkgMAAAAA&#10;" strokeweight="0"/>
                    <v:line id="Line 12298" o:spid="_x0000_s2522" style="position:absolute;visibility:visible;mso-wrap-style:square" from="3255,3150" to="3258,3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mv3sUAAADdAAAADwAAAGRycy9kb3ducmV2LnhtbESPQWvCQBSE74L/YXlCb7pJSzVGVyml&#10;or2pVejxkX0mi9m3Ibtq+u/dguBxmJlvmPmys7W4UuuNYwXpKAFBXDhtuFRw+FkNMxA+IGusHZOC&#10;P/KwXPR7c8y1u/GOrvtQighhn6OCKoQml9IXFVn0I9cQR+/kWoshyraUusVbhNtavibJWFo0HBcq&#10;bOizouK8v1gFZjtev39PjtOj/FqH9Dc7Z8YelHoZdB8zEIG68Aw/2hut4G2apPD/Jj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Pmv3sUAAADdAAAADwAAAAAAAAAA&#10;AAAAAAChAgAAZHJzL2Rvd25yZXYueG1sUEsFBgAAAAAEAAQA+QAAAJMDAAAAAA==&#10;" strokeweight="0"/>
                    <v:shape id="Freeform 12299" o:spid="_x0000_s2523" style="position:absolute;left:3163;top:3050;width:16;height:51;visibility:visible;mso-wrap-style:square;v-text-anchor:top" coordsize="66,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bKlcMA&#10;AADdAAAADwAAAGRycy9kb3ducmV2LnhtbESPQWsCMRSE7wX/Q3iCt5q40qKrUUQQ9thaDx6fm+fu&#10;4uYlJFG3/74pFHocZuYbZr0dbC8eFGLnWMNsqkAQ18503Gg4fR1eFyBiQjbYOyYN3xRhuxm9rLE0&#10;7smf9DimRmQIxxI1tCn5UspYt2QxTp0nzt7VBYspy9BIE/CZ4baXhVLv0mLHeaFFT/uW6tvxbjUU&#10;6i0Etbilj8qf55dYNf5U77SejIfdCkSiIf2H/9qV0TBfqgJ+3+Qn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bKlcMAAADdAAAADwAAAAAAAAAAAAAAAACYAgAAZHJzL2Rv&#10;d25yZXYueG1sUEsFBgAAAAAEAAQA9QAAAIgDAAAAAA==&#10;" path="m66,156r,-37l61,78,52,41,39,14,26,,14,2,5,18,,48,1,85r5,41l15,162r12,28l40,203r12,-1l61,186r5,-30xe" filled="f" strokeweight="0">
                      <v:path arrowok="t" o:connecttype="custom" o:connectlocs="0,1;0,1;0,0;0,0;0,0;0,0;0,0;0,0;0,0;0,0;0,1;0,1;0,1;0,1;0,1;0,1;0,1" o:connectangles="0,0,0,0,0,0,0,0,0,0,0,0,0,0,0,0,0"/>
                      <o:lock v:ext="edit" aspectratio="t"/>
                    </v:shape>
                    <v:line id="Line 12300" o:spid="_x0000_s2524" style="position:absolute;flip:x;visibility:visible;mso-wrap-style:square" from="3260,3078" to="3263,3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vjdccAAADdAAAADwAAAGRycy9kb3ducmV2LnhtbESPT2sCMRTE7wW/Q3hCbzVbhdquRhFL&#10;SynY4r+Dt+fmdXdx87Ik0U2/vREKPQ4z8xtmOo+mERdyvras4HGQgSAurK65VLDbvj08g/ABWWNj&#10;mRT8kof5rHc3xVzbjtd02YRSJAj7HBVUIbS5lL6oyKAf2JY4eT/WGQxJulJqh12Cm0YOs+xJGqw5&#10;LVTY0rKi4rQ5GwXrrzEf3fs5nuKxW30f9uXn/nWh1H0/LiYgAsXwH/5rf2gFo5dsBL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m+N1xwAAAN0AAAAPAAAAAAAA&#10;AAAAAAAAAKECAABkcnMvZG93bnJldi54bWxQSwUGAAAAAAQABAD5AAAAlQMAAAAA&#10;" strokeweight="0"/>
                    <v:shape id="Freeform 12301" o:spid="_x0000_s2525" style="position:absolute;left:3269;top:3017;width:18;height:34;visibility:visible;mso-wrap-style:square;v-text-anchor:top" coordsize="70,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a9s8gA&#10;AADdAAAADwAAAGRycy9kb3ducmV2LnhtbESP3WoCMRSE7wXfIRyhN6Um/VHiapRSkBZBRFvq7XFz&#10;3F3cnGw3qW7fvikUvBxm5htmtuhcLc7UhsqzgfuhAkGce1txYeDjfXmnQYSIbLH2TAZ+KMBi3u/N&#10;MLP+wls672IhEoRDhgbKGJtMypCX5DAMfUOcvKNvHcYk20LaFi8J7mr5oNRYOqw4LZTY0EtJ+Wn3&#10;7Qx8Lkevq4PO9/uj2qhC3+r110obczPonqcgInXxGv5vv1kDjxP1BH9v0hOQ8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Vr2zyAAAAN0AAAAPAAAAAAAAAAAAAAAAAJgCAABk&#10;cnMvZG93bnJldi54bWxQSwUGAAAAAAQABAD1AAAAjQMAAAAA&#10;" path="m70,134l66,114,51,65,34,27,15,5,,e" filled="f" strokeweight="0">
                      <v:path arrowok="t" o:connecttype="custom" o:connectlocs="0,1;0,1;0,0;0,0;0,0;0,0" o:connectangles="0,0,0,0,0,0"/>
                      <o:lock v:ext="edit" aspectratio="t"/>
                    </v:shape>
                    <v:shape id="Freeform 12302" o:spid="_x0000_s2526" style="position:absolute;left:3455;top:3012;width:24;height:77;visibility:visible;mso-wrap-style:square;v-text-anchor:top" coordsize="99,3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apl8YA&#10;AADdAAAADwAAAGRycy9kb3ducmV2LnhtbESPW0vDQBSE3wX/w3IE3+ymlV6SdltEEJRi6Y1C3w7Z&#10;0ySYPRuyxzT++64g+DjMzDfMYtW7WnXUhsqzgeEgAUWce1txYeB4eHuagQqCbLH2TAZ+KMBqeX+3&#10;wMz6K++o20uhIoRDhgZKkSbTOuQlOQwD3xBH7+JbhxJlW2jb4jXCXa1HSTLRDiuOCyU29FpS/rX/&#10;dgZkOkY6byf0cfocrdNNajtKxZjHh/5lDkqol//wX/vdGnhOkzH8volPQC9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apl8YAAADdAAAADwAAAAAAAAAAAAAAAACYAgAAZHJz&#10;L2Rvd25yZXYueG1sUEsFBgAAAAAEAAQA9QAAAIsDAAAAAA==&#10;" path="m99,235l97,186,90,132,78,82,62,40,45,11,28,,15,8,4,33,,72r1,50l10,176r12,51l37,269r17,28l71,308r14,-8l95,275r4,-40xe" filled="f" strokeweight="0">
                      <v:path arrowok="t" o:connecttype="custom" o:connectlocs="0,1;0,1;0,1;0,0;0,0;0,0;0,0;0,0;0,0;0,0;0,1;0,1;0,1;0,1;0,1;0,1;0,1;0,1;0,1" o:connectangles="0,0,0,0,0,0,0,0,0,0,0,0,0,0,0,0,0,0,0"/>
                      <o:lock v:ext="edit" aspectratio="t"/>
                    </v:shape>
                    <v:shape id="Freeform 12303" o:spid="_x0000_s2527" style="position:absolute;left:3485;top:3009;width:19;height:58;visibility:visible;mso-wrap-style:square;v-text-anchor:top" coordsize="74,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G1lcMA&#10;AADdAAAADwAAAGRycy9kb3ducmV2LnhtbESPwWrDMBBE74H+g9hCb7HclCS1EyU0hUJuwUnpebG2&#10;lom1MpJiu39fFQo5DjPzhtnuJ9uJgXxoHSt4znIQxLXTLTcKPi8f81cQISJr7ByTgh8KsN89zLZY&#10;ajdyRcM5NiJBOJSowMTYl1KG2pDFkLmeOHnfzluMSfpGao9jgttOLvJ8JS22nBYM9vRuqL6eb1bB&#10;sqFqslgs7GD84Wu4rE8+eqWeHqe3DYhIU7yH/9tHreClyFfw9yY9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G1lcMAAADdAAAADwAAAAAAAAAAAAAAAACYAgAAZHJzL2Rv&#10;d25yZXYueG1sUEsFBgAAAAAEAAQA9QAAAIgDAAAAAA==&#10;" path="m74,235l73,185,66,131,52,81,37,39,20,10,4,,,e" filled="f" strokeweight="0">
                      <v:path arrowok="t" o:connecttype="custom" o:connectlocs="0,1;0,1;0,0;0,0;0,0;0,0;0,0;0,0" o:connectangles="0,0,0,0,0,0,0,0"/>
                      <o:lock v:ext="edit" aspectratio="t"/>
                    </v:shape>
                    <v:line id="Line 12304" o:spid="_x0000_s2528" style="position:absolute;flip:y;visibility:visible;mso-wrap-style:square" from="3273,3055" to="3371,3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DldscAAADdAAAADwAAAGRycy9kb3ducmV2LnhtbESPQWsCMRSE74L/ITyht5qthdpujSKW&#10;ihSqaOuht+fmdXdx87Ik0Y3/3hQKHoeZ+YaZzKJpxJmcry0reBhmIIgLq2suFXx/vd8/g/ABWWNj&#10;mRRcyMNs2u9NMNe24y2dd6EUCcI+RwVVCG0upS8qMuiHtiVO3q91BkOSrpTaYZfgppGjLHuSBmtO&#10;CxW2tKioOO5ORsF2PeaDW57iMR66z83PvvzYv82VuhvE+SuIQDHcwv/tlVbw+JKN4e9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oOV2xwAAAN0AAAAPAAAAAAAA&#10;AAAAAAAAAKECAABkcnMvZG93bnJldi54bWxQSwUGAAAAAAQABAD5AAAAlQMAAAAA&#10;" strokeweight="0"/>
                    <v:line id="Line 12305" o:spid="_x0000_s2529" style="position:absolute;flip:x y;visibility:visible;mso-wrap-style:square" from="3476,3089" to="3523,3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vOMcEAAADdAAAADwAAAGRycy9kb3ducmV2LnhtbERPTUsDMRC9C/6HMIIXabMq1Lo2LSK2&#10;FG9u2/uwGTdLk8mSxHb77zsHwePjfS9WY/DqRCn3kQ08TitQxG20PXcG9rv1ZA4qF2SLPjIZuFCG&#10;1fL2ZoG1jWf+plNTOiUhnGs04EoZaq1z6yhgnsaBWLifmAIWganTNuFZwoPXT1U10wF7lgaHA304&#10;ao/NbzDw/HLYbY/+wX2tc3CfG9+0s3Qx5v5ufH8DVWgs/+I/99aK77WSufJGnoBeX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G84xwQAAAN0AAAAPAAAAAAAAAAAAAAAA&#10;AKECAABkcnMvZG93bnJldi54bWxQSwUGAAAAAAQABAD5AAAAjwMAAAAA&#10;" strokeweight="0"/>
                    <v:shape id="Freeform 12306" o:spid="_x0000_s2530" style="position:absolute;left:3520;top:3121;width:25;height:77;visibility:visible;mso-wrap-style:square;v-text-anchor:top" coordsize="98,3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zXq8YA&#10;AADdAAAADwAAAGRycy9kb3ducmV2LnhtbESP3WrCQBSE7wt9h+UUvCm6W63BpFlFhNhir/x5gEP2&#10;NEnNng3ZVePbdwuFXg4z8w2Trwbbiiv1vnGs4WWiQBCXzjRcaTgdi/EChA/IBlvHpOFOHlbLx4cc&#10;M+NuvKfrIVQiQthnqKEOocuk9GVNFv3EdcTR+3K9xRBlX0nT4y3CbSunSiXSYsNxocaONjWV58PF&#10;avBb3E3Vrij4fv5+nVef8jl5l1qPnob1G4hAQ/gP/7U/jIZZqlL4fROf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zXq8YAAADdAAAADwAAAAAAAAAAAAAAAACYAgAAZHJz&#10;L2Rvd25yZXYueG1sUEsFBgAAAAAEAAQA9QAAAIsDAAAAAA==&#10;" path="m98,235l96,186,89,133,77,82,61,40,44,12,27,,13,9,4,34,,74r1,48l8,176r12,51l36,269r18,28l70,308r14,-8l93,276r5,-41xe" filled="f" strokeweight="0">
                      <v:path arrowok="t" o:connecttype="custom" o:connectlocs="1,1;1,1;1,1;0,0;0,0;0,0;0,0;0,0;0,0;0,0;0,1;0,1;0,1;0,1;0,1;0,1;0,1;1,1;1,1" o:connectangles="0,0,0,0,0,0,0,0,0,0,0,0,0,0,0,0,0,0,0"/>
                      <o:lock v:ext="edit" aspectratio="t"/>
                    </v:shape>
                    <v:line id="Line 12307" o:spid="_x0000_s2531" style="position:absolute;flip:y;visibility:visible;mso-wrap-style:square" from="3467,3089" to="3472,3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Dr38QAAADdAAAADwAAAGRycy9kb3ducmV2LnhtbERPy2oCMRTdC/2HcAvd1YwWrE6NIpaW&#10;IlTxtXB3ndzODE5uhiQ66d83i4LLw3lP59E04kbO15YVDPoZCOLC6ppLBYf9x/MYhA/IGhvLpOCX&#10;PMxnD70p5tp2vKXbLpQihbDPUUEVQptL6YuKDPq+bYkT92OdwZCgK6V22KVw08hhlo2kwZpTQ4Ut&#10;LSsqLrurUbBdv/LZfV7jJZ67783pWK6O7wulnh7j4g1EoBju4n/3l1bwMhmk/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kOvfxAAAAN0AAAAPAAAAAAAAAAAA&#10;AAAAAKECAABkcnMvZG93bnJldi54bWxQSwUGAAAAAAQABAD5AAAAkgMAAAAA&#10;" strokeweight="0"/>
                    <v:line id="Line 12308" o:spid="_x0000_s2532" style="position:absolute;visibility:visible;mso-wrap-style:square" from="3474,3089" to="3524,3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A5A8UAAADdAAAADwAAAGRycy9kb3ducmV2LnhtbESPQWvCQBSE74L/YXlCb7pJSzVGVyml&#10;or2pVejxkX0mi9m3Ibtq+u/dguBxmJlvmPmys7W4UuuNYwXpKAFBXDhtuFRw+FkNMxA+IGusHZOC&#10;P/KwXPR7c8y1u/GOrvtQighhn6OCKoQml9IXFVn0I9cQR+/kWoshyraUusVbhNtavibJWFo0HBcq&#10;bOizouK8v1gFZjtev39PjtOj/FqH9Dc7Z8YelHoZdB8zEIG68Aw/2hut4G2apvD/Jj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SA5A8UAAADdAAAADwAAAAAAAAAA&#10;AAAAAAChAgAAZHJzL2Rvd25yZXYueG1sUEsFBgAAAAAEAAQA+QAAAJMDAAAAAA==&#10;" strokeweight="0"/>
                    <v:line id="Line 12309" o:spid="_x0000_s2533" style="position:absolute;flip:y;visibility:visible;mso-wrap-style:square" from="3473,3227" to="3506,32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7QM8cAAADdAAAADwAAAGRycy9kb3ducmV2LnhtbESPQWsCMRSE74X+h/AK3mpWC7bdGkVa&#10;KiJo0erB23Pzuru4eVmS6MZ/bwqFHoeZ+YYZT6NpxIWcry0rGPQzEMSF1TWXCnbfn48vIHxA1thY&#10;JgVX8jCd3N+NMde24w1dtqEUCcI+RwVVCG0upS8qMuj7tiVO3o91BkOSrpTaYZfgppHDLBtJgzWn&#10;hQpbeq+oOG3PRsFm/cxHNz/HUzx2q6/DvlzuP2ZK9R7i7A1EoBj+w3/thVbw9DoY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DtAzxwAAAN0AAAAPAAAAAAAA&#10;AAAAAAAAAKECAABkcnMvZG93bnJldi54bWxQSwUGAAAAAAQABAD5AAAAlQMAAAAA&#10;" strokeweight="0"/>
                    <v:shape id="Freeform 12310" o:spid="_x0000_s2534" style="position:absolute;left:3527;top:3140;width:12;height:38;visibility:visible;mso-wrap-style:square;v-text-anchor:top" coordsize="49,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ki4cUA&#10;AADdAAAADwAAAGRycy9kb3ducmV2LnhtbESPT2sCMRTE74LfITyhN83qgtStUUqxtBcP6x96fWye&#10;m6Wbl20Sdf32RhB6HGbmN8xy3dtWXMiHxrGC6SQDQVw53XCt4LD/HL+CCBFZY+uYFNwowHo1HCyx&#10;0O7KJV12sRYJwqFABSbGrpAyVIYshonriJN3ct5iTNLXUnu8Jrht5SzL5tJiw2nBYEcfhqrf3dkq&#10;2Ja34yJm5ZxPf92mNT4/08+XUi+j/v0NRKQ+/oef7W+tIF9Mc3i8SU9A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CSLhxQAAAN0AAAAPAAAAAAAAAAAAAAAAAJgCAABkcnMv&#10;ZG93bnJldi54bWxQSwUGAAAAAAQABAD1AAAAigMAAAAA&#10;" path="m49,117l48,88,44,58,36,31,27,10,17,,8,1,2,13,,35,1,63,6,93r7,28l23,141r10,10l41,150r6,-12l49,117xe" filled="f" strokeweight="0">
                      <v:path arrowok="t" o:connecttype="custom" o:connectlocs="0,1;0,1;0,0;0,0;0,0;0,0;0,0;0,0;0,0;0,0;0,1;0,1;0,1;0,1;0,1;0,1;0,1" o:connectangles="0,0,0,0,0,0,0,0,0,0,0,0,0,0,0,0,0"/>
                      <o:lock v:ext="edit" aspectratio="t"/>
                    </v:shape>
                    <v:shape id="Freeform 12311" o:spid="_x0000_s2535" style="position:absolute;left:3543;top:3209;width:4;height:4;visibility:visible;mso-wrap-style:square;v-text-anchor:top" coordsize="1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y8cMgA&#10;AADdAAAADwAAAGRycy9kb3ducmV2LnhtbESPW0vDQBSE3wv+h+UIvojdxNZb7KaU0pugolF8PmSP&#10;2WD2bMhu2/TfdwtCH4eZ+YaZTHvbiB11vnasIB0mIIhLp2uuFHx/LW8eQfiArLFxTAoO5GGaXwwm&#10;mGm350/aFaESEcI+QwUmhDaT0peGLPqha4mj9+s6iyHKrpK6w32E20beJsm9tFhzXDDY0txQ+Vds&#10;rYLi/eHjztPSvPwsZuuVfH1L5tdBqavLfvYMIlAfzuH/9kYrGD2lYzi9iU9A5k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XLxwyAAAAN0AAAAPAAAAAAAAAAAAAAAAAJgCAABk&#10;cnMvZG93bnJldi54bWxQSwUGAAAAAAQABAD1AAAAjQMAAAAA&#10;" path="m17,l7,2,,16e" filled="f" strokeweight="0">
                      <v:path arrowok="t" o:connecttype="custom" o:connectlocs="0,0;0,0;0,0" o:connectangles="0,0,0"/>
                      <o:lock v:ext="edit" aspectratio="t"/>
                    </v:shape>
                    <v:line id="Line 12312" o:spid="_x0000_s2536" style="position:absolute;flip:y;visibility:visible;mso-wrap-style:square" from="3509,3150" to="3511,3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IR8gAAADdAAAADwAAAGRycy9kb3ducmV2LnhtbESPT0sDMRTE74LfIbyCN5utom3XpqUo&#10;ight6b+Dt9fN6+7SzcuSpN347Y0g9DjMzG+YySyaRlzI+dqygkE/A0FcWF1zqWC3fb8fgfABWWNj&#10;mRT8kIfZ9PZmgrm2Ha/psgmlSBD2OSqoQmhzKX1RkUHfty1x8o7WGQxJulJqh12Cm0Y+ZNmzNFhz&#10;WqiwpdeKitPmbBSsl0M+uI9zPMVDt1h978uv/dtcqbtenL+ACBTDNfzf/tQKHseD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edIR8gAAADdAAAADwAAAAAA&#10;AAAAAAAAAAChAgAAZHJzL2Rvd25yZXYueG1sUEsFBgAAAAAEAAQA+QAAAJYDAAAAAA==&#10;" strokeweight="0"/>
                    <v:line id="Line 12313" o:spid="_x0000_s2537" style="position:absolute;flip:x;visibility:visible;mso-wrap-style:square" from="3513,3212" to="3547,3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XWMMgAAADdAAAADwAAAGRycy9kb3ducmV2LnhtbESPQWsCMRSE74X+h/AKvWnWFqxdjSIt&#10;LaVQZa0evD03z93FzcuSRDf9901B6HGYmW+Y2SKaVlzI+caygtEwA0FcWt1wpWD7/TaYgPABWWNr&#10;mRT8kIfF/PZmhrm2PRd02YRKJAj7HBXUIXS5lL6syaAf2o44eUfrDIYkXSW1wz7BTSsfsmwsDTac&#10;Fmrs6KWm8rQ5GwXF6okP7v0cT/HQf633u+pz97pU6v4uLqcgAsXwH762P7SCx+fRGP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TXWMMgAAADdAAAADwAAAAAA&#10;AAAAAAAAAAChAgAAZHJzL2Rvd25yZXYueG1sUEsFBgAAAAAEAAQA+QAAAJYDAAAAAA==&#10;" strokeweight="0"/>
                    <v:line id="Line 12314" o:spid="_x0000_s2538" style="position:absolute;flip:x;visibility:visible;mso-wrap-style:square" from="3508,3219" to="3511,3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lzq8gAAADdAAAADwAAAGRycy9kb3ducmV2LnhtbESPQWsCMRSE74X+h/AKvdWsLahdjSIt&#10;LUWoslYP3p6b5+7i5mVJopv++6ZQ6HGYmW+Y2SKaVlzJ+cayguEgA0FcWt1wpWD39fYwAeEDssbW&#10;Min4Jg+L+e3NDHNtey7oug2VSBD2OSqoQ+hyKX1Zk0E/sB1x8k7WGQxJukpqh32Cm1Y+ZtlIGmw4&#10;LdTY0UtN5Xl7MQqK9ZiP7v0Sz/HYf24O+2q1f10qdX8Xl1MQgWL4D/+1P7SCp+fhG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nlzq8gAAADdAAAADwAAAAAA&#10;AAAAAAAAAAChAgAAZHJzL2Rvd25yZXYueG1sUEsFBgAAAAAEAAQA+QAAAJYDAAAAAA==&#10;" strokeweight="0"/>
                    <v:line id="Line 12315" o:spid="_x0000_s2539" style="position:absolute;flip:x;visibility:visible;mso-wrap-style:square" from="3546,3208" to="3547,3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n2cQAAADdAAAADwAAAGRycy9kb3ducmV2LnhtbERPy2oCMRTdC/2HcAvd1YwWrE6NIpaW&#10;IlTxtXB3ndzODE5uhiQ66d83i4LLw3lP59E04kbO15YVDPoZCOLC6ppLBYf9x/MYhA/IGhvLpOCX&#10;PMxnD70p5tp2vKXbLpQihbDPUUEVQptL6YuKDPq+bYkT92OdwZCgK6V22KVw08hhlo2kwZpTQ4Ut&#10;LSsqLrurUbBdv/LZfV7jJZ67783pWK6O7wulnh7j4g1EoBju4n/3l1bwMhmku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5ufZxAAAAN0AAAAPAAAAAAAAAAAA&#10;AAAAAKECAABkcnMvZG93bnJldi54bWxQSwUGAAAAAAQABAD5AAAAkgMAAAAA&#10;" strokeweight="0"/>
                    <v:line id="Line 12316" o:spid="_x0000_s2540" style="position:absolute;flip:y;visibility:visible;mso-wrap-style:square" from="3473,3085" to="3498,30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pCQscAAADdAAAADwAAAGRycy9kb3ducmV2LnhtbESPQWsCMRSE70L/Q3gFb5q1Qlu3RpGW&#10;ihRq0erB23Pzuru4eVmS6MZ/bwqFHoeZ+YaZzqNpxIWcry0rGA0zEMSF1TWXCnbf74NnED4ga2ws&#10;k4IreZjP7npTzLXteEOXbShFgrDPUUEVQptL6YuKDPqhbYmT92OdwZCkK6V22CW4aeRDlj1KgzWn&#10;hQpbeq2oOG3PRsFm/cRHtzzHUzx2n1+Hffmxf1so1b+PixcQgWL4D/+1V1rBeDKawO+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qkJCxwAAAN0AAAAPAAAAAAAA&#10;AAAAAAAAAKECAABkcnMvZG93bnJldi54bWxQSwUGAAAAAAQABAD5AAAAlQMAAAAA&#10;" strokeweight="0"/>
                    <v:shape id="Freeform 12317" o:spid="_x0000_s2541" style="position:absolute;left:3461;top:3032;width:12;height:38;visibility:visible;mso-wrap-style:square;v-text-anchor:top" coordsize="50,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GOssMA&#10;AADdAAAADwAAAGRycy9kb3ducmV2LnhtbERPW2vCMBR+F/YfwhH2pqkdlK0zigwEwZd6AdnboTlr&#10;qs1JSWLt/v3yIOzx47sv16PtxEA+tI4VLOYZCOLa6ZYbBefTdvYOIkRkjZ1jUvBLAdarl8kSS+0e&#10;fKDhGBuRQjiUqMDE2JdShtqQxTB3PXHifpy3GBP0jdQeHyncdjLPskJabDk1GOzpy1B9O96tgtOg&#10;TWWum6K7VPf9bVH4/LvaK/U6HTefICKN8V/8dO+0grePPO1Pb9IT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GOssMAAADdAAAADwAAAAAAAAAAAAAAAACYAgAAZHJzL2Rv&#10;d25yZXYueG1sUEsFBgAAAAAEAAQA9QAAAIgDAAAAAA==&#10;" path="m50,115l48,88,44,58,35,30,26,10,17,,9,1,3,13,,34,1,63,6,93r7,27l22,141r10,10l40,150r7,-12l50,115xe" filled="f" strokeweight="0">
                      <v:path arrowok="t" o:connecttype="custom" o:connectlocs="0,1;0,1;0,0;0,0;0,0;0,0;0,0;0,0;0,0;0,0;0,1;0,1;0,1;0,1;0,1;0,1;0,1" o:connectangles="0,0,0,0,0,0,0,0,0,0,0,0,0,0,0,0,0"/>
                      <o:lock v:ext="edit" aspectratio="t"/>
                    </v:shape>
                    <v:shape id="Freeform 12318" o:spid="_x0000_s2542" style="position:absolute;left:3498;top:3067;width:6;height:18;visibility:visible;mso-wrap-style:square;v-text-anchor:top" coordsize="2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Lg/MkA&#10;AADdAAAADwAAAGRycy9kb3ducmV2LnhtbESPQWvCQBSE74L/YXmCl6Ibta0aXUUFQbBUtFLw9sg+&#10;k7TZtyG71eTfdwsFj8PMfMPMl7UpxI0ql1tWMOhHIIgTq3NOFZw/tr0JCOeRNRaWSUFDDpaLdmuO&#10;sbZ3PtLt5FMRIOxiVJB5X8ZSuiQjg65vS+LgXW1l0AdZpVJXeA9wU8hhFL1KgzmHhQxL2mSUfJ9+&#10;jIK3Vbq/jM/jw+Fpuv5q3icvn83zRalup17NQHiq/SP8395pBaPpcAB/b8IT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LLg/MkAAADdAAAADwAAAAAAAAAAAAAAAACYAgAA&#10;ZHJzL2Rvd25yZXYueG1sUEsFBgAAAAAEAAQA9QAAAI4DAAAAAA==&#10;" path="m,72l11,65,21,40,25,e" filled="f" strokeweight="0">
                      <v:path arrowok="t" o:connecttype="custom" o:connectlocs="0,0;0,0;0,0;0,0" o:connectangles="0,0,0,0"/>
                      <o:lock v:ext="edit" aspectratio="t"/>
                    </v:shape>
                    <v:line id="Line 12319" o:spid="_x0000_s2543" style="position:absolute;flip:y;visibility:visible;mso-wrap-style:square" from="3476,2835" to="3479,2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IajsgAAADdAAAADwAAAGRycy9kb3ducmV2LnhtbESPS2vDMBCE74X+B7GF3ho5LvThRAmh&#10;paUE0pLXIbeNtbFNrJWRlFj591Gh0OMwM98w42k0rTiT841lBcNBBoK4tLrhSsFm/fHwAsIHZI2t&#10;ZVJwIQ/Tye3NGAtte17SeRUqkSDsC1RQh9AVUvqyJoN+YDvi5B2sMxiSdJXUDvsEN63Ms+xJGmw4&#10;LdTY0VtN5XF1MgqW38+8d5+neIz7fvGz21bz7ftMqfu7OBuBCBTDf/iv/aUVPL7m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GIajsgAAADdAAAADwAAAAAA&#10;AAAAAAAAAAChAgAAZHJzL2Rvd25yZXYueG1sUEsFBgAAAAAEAAQA+QAAAJYDAAAAAA==&#10;" strokeweight="0"/>
                    <v:shape id="Freeform 12320" o:spid="_x0000_s2544" style="position:absolute;left:3469;top:2928;width:14;height:14;visibility:visible;mso-wrap-style:square;v-text-anchor:top" coordsize="56,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NafMUA&#10;AADdAAAADwAAAGRycy9kb3ducmV2LnhtbESPQYvCMBSE7wv+h/AEL4tNtcuitVFEFPW46sHjo3m2&#10;1ealNFHrvzcLC3scZuYbJlt0phYPal1lWcEoikEQ51ZXXCg4HTfDCQjnkTXWlknBixws5r2PDFNt&#10;n/xDj4MvRICwS1FB6X2TSunykgy6yDbEwbvY1qAPsi2kbvEZ4KaW4zj+lgYrDgslNrQqKb8d7kZB&#10;szrt91uDV33evTbx9vMr8euzUoN+t5yB8NT5//Bfe6cVJNNxAr9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01p8xQAAAN0AAAAPAAAAAAAAAAAAAAAAAJgCAABkcnMv&#10;ZG93bnJldi54bWxQSwUGAAAAAAQABAD1AAAAigMAAAAA&#10;" path="m56,l30,9,11,29,,56e" filled="f" strokeweight="0">
                      <v:path arrowok="t" o:connecttype="custom" o:connectlocs="0,0;0,0;0,0;0,0" o:connectangles="0,0,0,0"/>
                      <o:lock v:ext="edit" aspectratio="t"/>
                    </v:shape>
                    <v:line id="Line 12321" o:spid="_x0000_s2545" style="position:absolute;flip:x;visibility:visible;mso-wrap-style:square" from="3461,3009" to="3485,3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cnYcgAAADdAAAADwAAAGRycy9kb3ducmV2LnhtbESPT0sDMRTE7wW/Q3iCtzZrFW3XpqW0&#10;KCLU0n8Hb6+b5+7SzcuSpN347Y0g9DjMzG+YySyaRlzI+dqygvtBBoK4sLrmUsF+99ofgfABWWNj&#10;mRT8kIfZ9KY3wVzbjjd02YZSJAj7HBVUIbS5lL6oyKAf2JY4ed/WGQxJulJqh12Cm0YOs+xJGqw5&#10;LVTY0qKi4rQ9GwWbz2c+urdzPMVjt1p/HcqPw3Ku1N1tnL+ACBTDNfzfftcKHsbDR/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McnYcgAAADdAAAADwAAAAAA&#10;AAAAAAAAAAChAgAAZHJzL2Rvd25yZXYueG1sUEsFBgAAAAAEAAQA+QAAAJYDAAAAAA==&#10;" strokeweight="0"/>
                    <v:line id="Line 12322" o:spid="_x0000_s2546" style="position:absolute;flip:y;visibility:visible;mso-wrap-style:square" from="3467,2942" to="3469,3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uC+sgAAADdAAAADwAAAGRycy9kb3ducmV2LnhtbESPT0sDMRTE7wW/Q3iCtzZrRW3XpqW0&#10;KCLU0n8Hb6+b5+7SzcuSpN347Y0g9DjMzG+YySyaRlzI+dqygvtBBoK4sLrmUsF+99ofgfABWWNj&#10;mRT8kIfZ9KY3wVzbjjd02YZSJAj7HBVUIbS5lL6oyKAf2JY4ed/WGQxJulJqh12Cm0YOs+xJGqw5&#10;LVTY0qKi4rQ9GwWbz2c+urdzPMVjt1p/HcqPw3Ku1N1tnL+ACBTDNfzfftcKHsbDR/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4uC+sgAAADdAAAADwAAAAAA&#10;AAAAAAAAAAChAgAAZHJzL2Rvd25yZXYueG1sUEsFBgAAAAAEAAQA+QAAAJYDAAAAAA==&#10;" strokeweight="0"/>
                    <v:line id="Line 12323" o:spid="_x0000_s2547" style="position:absolute;flip:y;visibility:visible;mso-wrap-style:square" from="3483,2920" to="3530,2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kcjcgAAADdAAAADwAAAGRycy9kb3ducmV2LnhtbESPT2sCMRTE74V+h/AEbzWrgq1bo0hL&#10;RQq1+O/g7bl53V3cvCxJdNNv3xQKPQ4z8xtmtoimETdyvrasYDjIQBAXVtdcKjjs3x6eQPiArLGx&#10;TAq+ycNifn83w1zbjrd024VSJAj7HBVUIbS5lL6oyKAf2JY4eV/WGQxJulJqh12Cm0aOsmwiDdac&#10;Fips6aWi4rK7GgXbzSOf3eoaL/HcfXyejuX78XWpVL8Xl88gAsXwH/5rr7WC8XQ0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1kcjcgAAADdAAAADwAAAAAA&#10;AAAAAAAAAAChAgAAZHJzL2Rvd25yZXYueG1sUEsFBgAAAAAEAAQA+QAAAJYDAAAAAA==&#10;" strokeweight="0"/>
                    <v:line id="Line 12324" o:spid="_x0000_s2548" style="position:absolute;flip:y;visibility:visible;mso-wrap-style:square" from="3479,2835" to="3484,2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W5FsgAAADdAAAADwAAAGRycy9kb3ducmV2LnhtbESPT2sCMRTE74V+h/AEbzWrQq1bo0hL&#10;RQq1+O/g7bl53V3cvCxJdNNv3xQKPQ4z8xtmtoimETdyvrasYDjIQBAXVtdcKjjs3x6eQPiArLGx&#10;TAq+ycNifn83w1zbjrd024VSJAj7HBVUIbS5lL6oyKAf2JY4eV/WGQxJulJqh12Cm0aOsuxRGqw5&#10;LVTY0ktFxWV3NQq2mwmf3eoaL/HcfXyejuX78XWpVL8Xl88gAsXwH/5rr7WC8XQ0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BW5FsgAAADdAAAADwAAAAAA&#10;AAAAAAAAAAChAgAAZHJzL2Rvd25yZXYueG1sUEsFBgAAAAAEAAQA+QAAAJYDAAAAAA==&#10;" strokeweight="0"/>
                    <v:line id="Line 12325" o:spid="_x0000_s2549" style="position:absolute;flip:y;visibility:visible;mso-wrap-style:square" from="4167,3471" to="4177,37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otZMQAAADdAAAADwAAAGRycy9kb3ducmV2LnhtbERPy2oCMRTdC/5DuEJ3NaOFto5GEUtL&#10;KdTia+HuOrnODE5uhiQ66d83i4LLw3nPFtE04kbO15YVjIYZCOLC6ppLBfvd++MrCB+QNTaWScEv&#10;eVjM+70Z5tp2vKHbNpQihbDPUUEVQptL6YuKDPqhbYkTd7bOYEjQlVI77FK4aeQ4y56lwZpTQ4Ut&#10;rSoqLturUbBZv/DJfVzjJZ6675/jofw6vC2VehjE5RREoBju4n/3p1bwNBmn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ii1kxAAAAN0AAAAPAAAAAAAAAAAA&#10;AAAAAKECAABkcnMvZG93bnJldi54bWxQSwUGAAAAAAQABAD5AAAAkgMAAAAA&#10;" strokeweight="0"/>
                    <v:line id="Line 12326" o:spid="_x0000_s2550" style="position:absolute;flip:y;visibility:visible;mso-wrap-style:square" from="3593,3639" to="3595,3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aI/8gAAADdAAAADwAAAGRycy9kb3ducmV2LnhtbESPT2sCMRTE70K/Q3hCb5rVQqtbo0hL&#10;RQq1+O/g7bl53V3cvCxJdNNv3xQKPQ4z8xtmtoimETdyvrasYDTMQBAXVtdcKjjs3wYTED4ga2ws&#10;k4Jv8rCY3/VmmGvb8ZZuu1CKBGGfo4IqhDaX0hcVGfRD2xIn78s6gyFJV0rtsEtw08hxlj1KgzWn&#10;hQpbeqmouOyuRsF288Rnt7rGSzx3H5+nY/l+fF0qdd+Py2cQgWL4D/+111rBw3Q8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saI/8gAAADdAAAADwAAAAAA&#10;AAAAAAAAAAChAgAAZHJzL2Rvd25yZXYueG1sUEsFBgAAAAAEAAQA+QAAAJYDAAAAAA==&#10;" strokeweight="0"/>
                    <v:line id="Line 12327" o:spid="_x0000_s2551" style="position:absolute;flip:y;visibility:visible;mso-wrap-style:square" from="3618,3646" to="3620,3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W3v8QAAADdAAAADwAAAGRycy9kb3ducmV2LnhtbERPy2oCMRTdC/5DuEJ3NWOFto5GEUtL&#10;KdTia+HuOrnODE5uhiQ66d83i4LLw3nPFtE04kbO15YVjIYZCOLC6ppLBfvd++MrCB+QNTaWScEv&#10;eVjM+70Z5tp2vKHbNpQihbDPUUEVQptL6YuKDPqhbYkTd7bOYEjQlVI77FK4aeRTlj1LgzWnhgpb&#10;WlVUXLZXo2CzfuGT+7jGSzx13z/HQ/l1eFsq9TCIyymIQDHcxf/uT61gPBm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Jbe/xAAAAN0AAAAPAAAAAAAAAAAA&#10;AAAAAKECAABkcnMvZG93bnJldi54bWxQSwUGAAAAAAQABAD5AAAAkgMAAAAA&#10;" strokeweight="0"/>
                    <v:line id="Line 12328" o:spid="_x0000_s2552" style="position:absolute;flip:y;visibility:visible;mso-wrap-style:square" from="3674,3194" to="3702,4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kSJMcAAADdAAAADwAAAGRycy9kb3ducmV2LnhtbESPQWsCMRSE74X+h/AKvdWsFWy7NYpU&#10;LCJo0erB23Pzuru4eVmS6MZ/bwqFHoeZ+YYZTaJpxIWcry0r6PcyEMSF1TWXCnbf86dXED4ga2ws&#10;k4IreZiM7+9GmGvb8YYu21CKBGGfo4IqhDaX0hcVGfQ92xIn78c6gyFJV0rtsEtw08jnLBtKgzWn&#10;hQpb+qioOG3PRsFm/cJH93mOp3jsVl+Hfbncz6ZKPT7E6TuIQDH8h//aC61g8Dbow++b9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1aRIkxwAAAN0AAAAPAAAAAAAA&#10;AAAAAAAAAKECAABkcnMvZG93bnJldi54bWxQSwUGAAAAAAQABAD5AAAAlQMAAAAA&#10;" strokeweight="0"/>
                    <v:line id="Line 12329" o:spid="_x0000_s2553" style="position:absolute;flip:x;visibility:visible;mso-wrap-style:square" from="3627,3649" to="3630,3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uMU8gAAADdAAAADwAAAGRycy9kb3ducmV2LnhtbESPT2sCMRTE74V+h/AEbzWrgq1bo0hL&#10;RQq1+O/g7bl53V3cvCxJdNNv3xQKPQ4z8xtmtoimETdyvrasYDjIQBAXVtdcKjjs3x6eQPiArLGx&#10;TAq+ycNifn83w1zbjrd024VSJAj7HBVUIbS5lL6oyKAf2JY4eV/WGQxJulJqh12Cm0aOsmwiDdac&#10;Fips6aWi4rK7GgXbzSOf3eoaL/HcfXyejuX78XWpVL8Xl88gAsXwH/5rr7WC8XQ8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buMU8gAAADdAAAADwAAAAAA&#10;AAAAAAAAAAChAgAAZHJzL2Rvd25yZXYueG1sUEsFBgAAAAAEAAQA+QAAAJYDAAAAAA==&#10;" strokeweight="0"/>
                    <v:line id="Line 12330" o:spid="_x0000_s2554" style="position:absolute;flip:y;visibility:visible;mso-wrap-style:square" from="3669,3194" to="3697,4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cpyMgAAADdAAAADwAAAGRycy9kb3ducmV2LnhtbESPS2vDMBCE74X+B7GF3ho5NfThRAmh&#10;paUE0pLXIbeNtbFNrJWRlFj591Gh0OMwM98w42k0rTiT841lBcNBBoK4tLrhSsFm/fHwAsIHZI2t&#10;ZVJwIQ/Tye3NGAtte17SeRUqkSDsC1RQh9AVUvqyJoN+YDvi5B2sMxiSdJXUDvsEN618zLInabDh&#10;tFBjR281lcfVyShYfj/z3n2e4jHu+8XPblvNt+8zpe7v4mwEIlAM/+G/9pdWkL/m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vcpyMgAAADdAAAADwAAAAAA&#10;AAAAAAAAAAChAgAAZHJzL2Rvd25yZXYueG1sUEsFBgAAAAAEAAQA+QAAAJYDAAAAAA==&#10;" strokeweight="0"/>
                    <v:shape id="Freeform 12331" o:spid="_x0000_s2555" style="position:absolute;left:4090;top:3696;width:76;height:8;visibility:visible;mso-wrap-style:square;v-text-anchor:top" coordsize="30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ASUsYA&#10;AADdAAAADwAAAGRycy9kb3ducmV2LnhtbESPzWrDMBCE74W8g9hAb42cupTYsRxKaSG0pzq/x8Xa&#10;2E6slbHUxHn7KFDocZiZb5hsMZhWnKl3jWUF00kEgri0uuFKwXr1+TQD4TyyxtYyKbiSg0U+esgw&#10;1fbCP3QufCUChF2KCmrvu1RKV9Zk0E1sRxy8g+0N+iD7SuoeLwFuWvkcRa/SYMNhocaO3msqT8Wv&#10;UfCR7KP4i7+Xu3Wy51ly3BbXzVapx/HwNgfhafD/4b/2UiuIk/gF7m/CE5D5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ASUsYAAADdAAAADwAAAAAAAAAAAAAAAACYAgAAZHJz&#10;L2Rvd25yZXYueG1sUEsFBgAAAAAEAAQA9QAAAIsDAAAAAA==&#10;" path="m,l74,22r77,11l229,35r76,-8e" filled="f" strokeweight="0">
                      <v:path arrowok="t" o:connecttype="custom" o:connectlocs="0,0;0,0;0,0;1,0;1,0" o:connectangles="0,0,0,0,0"/>
                      <o:lock v:ext="edit" aspectratio="t"/>
                    </v:shape>
                    <v:shape id="Freeform 12332" o:spid="_x0000_s2556" style="position:absolute;left:4090;top:3696;width:77;height:8;visibility:visible;mso-wrap-style:square;v-text-anchor:top" coordsize="30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1ckA&#10;AADdAAAADwAAAGRycy9kb3ducmV2LnhtbESPT2vCQBTE74V+h+UVeqsbTVs0ukqwKIL24J+Lt2f2&#10;maTNvk2zW41++q5Q8DjMzG+Y0aQ1lThR40rLCrqdCARxZnXJuYLddvbSB+E8ssbKMim4kIPJ+PFh&#10;hIm2Z17TaeNzESDsElRQeF8nUrqsIIOuY2vi4B1tY9AH2eRSN3gOcFPJXhS9S4Mlh4UCa5oWlH1v&#10;fo2CZbz/Oh5+rvN0lcrDp55dXwfzD6Wen9p0CMJT6+/h//ZCK4gH8Rvc3oQnIM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D/1ckAAADdAAAADwAAAAAAAAAAAAAAAACYAgAA&#10;ZHJzL2Rvd25yZXYueG1sUEsFBgAAAAAEAAQA9QAAAI4DAAAAAA==&#10;" path="m,l75,21r77,12l230,34r77,-7e" filled="f" strokeweight="0">
                      <v:path arrowok="t" o:connecttype="custom" o:connectlocs="0,0;0,0;1,0;1,0;1,0" o:connectangles="0,0,0,0,0"/>
                      <o:lock v:ext="edit" aspectratio="t"/>
                    </v:shape>
                    <v:shape id="Freeform 12333" o:spid="_x0000_s2557" style="position:absolute;left:4085;top:3848;width:396;height:54;visibility:visible;mso-wrap-style:square;v-text-anchor:top" coordsize="1581,2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4XBMcA&#10;AADdAAAADwAAAGRycy9kb3ducmV2LnhtbESPQWvCQBSE7wX/w/KE3upGA9LGbESlpfXQg6kHj4/d&#10;ZxLNvo3Zrab/vlsoeBxm5hsmXw62FVfqfeNYwXSSgCDWzjRcKdh/vT09g/AB2WDrmBT8kIdlMXrI&#10;MTPuxju6lqESEcI+QwV1CF0mpdc1WfQT1xFH7+h6iyHKvpKmx1uE21bOkmQuLTYcF2rsaFOTPpff&#10;VsH2dYf7S7s9vSf6PLXrA6af+qLU43hYLUAEGsI9/N/+MArSl3QOf2/iE5D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OFwTHAAAA3QAAAA8AAAAAAAAAAAAAAAAAmAIAAGRy&#10;cy9kb3ducmV2LnhtbFBLBQYAAAAABAAEAPUAAACMAwAAAAA=&#10;" path="m,l168,63r170,52l513,157r176,31l867,208r179,9l1225,215r178,-13l1581,177e" filled="f" strokeweight="0">
                      <v:path arrowok="t" o:connecttype="custom" o:connectlocs="0,0;1,0;1,0;2,0;3,1;4,1;4,1;5,1;6,1;6,1" o:connectangles="0,0,0,0,0,0,0,0,0,0"/>
                      <o:lock v:ext="edit" aspectratio="t"/>
                    </v:shape>
                    <v:line id="Line 12334" o:spid="_x0000_s2558" style="position:absolute;visibility:visible;mso-wrap-style:square" from="4105,4175" to="4117,4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BYjMYAAADdAAAADwAAAGRycy9kb3ducmV2LnhtbESPT2vCQBTE7wW/w/KE3urGSjWJWUVK&#10;i/bmX/D4yD6TxezbkN1q+u3dQqHHYWZ+wxTL3jbiRp03jhWMRwkI4tJpw5WC4+HzJQXhA7LGxjEp&#10;+CEPy8XgqcBcuzvv6LYPlYgQ9jkqqENocyl9WZNFP3ItcfQurrMYouwqqTu8R7ht5GuSTKVFw3Gh&#10;xpbeayqv+2+rwGyn67ev2Sk7yY91GJ/Ta2rsUannYb+agwjUh//wX3ujFUyyyQ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4wWIzGAAAA3QAAAA8AAAAAAAAA&#10;AAAAAAAAoQIAAGRycy9kb3ducmV2LnhtbFBLBQYAAAAABAAEAPkAAACUAwAAAAA=&#10;" strokeweight="0"/>
                    <v:line id="Line 12335" o:spid="_x0000_s2559" style="position:absolute;visibility:visible;mso-wrap-style:square" from="4106,3862" to="4120,3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M/sIAAADdAAAADwAAAGRycy9kb3ducmV2LnhtbERPTYvCMBC9C/6HMII3TVVWa9cosuyi&#10;3tRV2OPQzLbBZlKaqPXfm4Pg8fG+F6vWVuJGjTeOFYyGCQji3GnDhYLT788gBeEDssbKMSl4kIfV&#10;sttZYKbdnQ90O4ZCxBD2GSooQ6gzKX1ekkU/dDVx5P5dYzFE2BRSN3iP4baS4ySZSouGY0OJNX2V&#10;lF+OV6vA7Kebj93sPD/L700Y/aWX1NiTUv1eu/4EEagNb/HLvdUKJvNJnBvfxCcgl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6/M/sIAAADdAAAADwAAAAAAAAAAAAAA&#10;AAChAgAAZHJzL2Rvd25yZXYueG1sUEsFBgAAAAAEAAQA+QAAAJADAAAAAA==&#10;" strokeweight="0"/>
                    <v:shape id="Freeform 12336" o:spid="_x0000_s2560" style="position:absolute;left:4084;top:3892;width:334;height:50;visibility:visible;mso-wrap-style:square;v-text-anchor:top" coordsize="1335,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QkIscA&#10;AADdAAAADwAAAGRycy9kb3ducmV2LnhtbESPS2/CMBCE75X4D9YicSsO0KKSYhAPVRRuPA70toqX&#10;JBCvQ2xI+Pe4UqUeRzPzjWY8bUwh7lS53LKCXjcCQZxYnXOq4LD/ev0A4TyyxsIyKXiQg+mk9TLG&#10;WNuat3Tf+VQECLsYFWTel7GULsnIoOvakjh4J1sZ9EFWqdQV1gFuCtmPoqE0mHNYyLCkRUbJZXcz&#10;Csq3zWp5XPjDg3/0+n1lt+drPVeq025mnyA8Nf4//Nf+1goGo8EIft+EJyA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kJCLHAAAA3QAAAA8AAAAAAAAAAAAAAAAAmAIAAGRy&#10;cy9kb3ducmV2LnhtbFBLBQYAAAAABAAEAPUAAACMAwAAAAA=&#10;" path="m,l184,62r187,51l561,152r192,27l948,194r193,3l1335,189e" filled="f" strokeweight="0">
                      <v:path arrowok="t" o:connecttype="custom" o:connectlocs="0,0;1,0;2,1;2,1;3,1;4,1;5,1;5,1" o:connectangles="0,0,0,0,0,0,0,0"/>
                      <o:lock v:ext="edit" aspectratio="t"/>
                    </v:shape>
                    <v:shape id="Freeform 12337" o:spid="_x0000_s2561" style="position:absolute;left:3623;top:4168;width:880;height:201;visibility:visible;mso-wrap-style:square;v-text-anchor:top" coordsize="3519,8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3oJMEA&#10;AADdAAAADwAAAGRycy9kb3ducmV2LnhtbERPzYrCMBC+C/sOYRb2pum6IlqNsigLggex7QMMzdhU&#10;m0lpsra+vTkIHj++//V2sI24U+drxwq+JwkI4tLpmisFRf43XoDwAVlj45gUPMjDdvMxWmOqXc9n&#10;umehEjGEfYoKTAhtKqUvDVn0E9cSR+7iOoshwq6SusM+httGTpNkLi3WHBsMtrQzVN6yf6vgtMz7&#10;w14W+3AdMvMozPHiT0elvj6H3xWIQEN4i1/ug1bws5zF/fFNfAJ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N6CTBAAAA3QAAAA8AAAAAAAAAAAAAAAAAmAIAAGRycy9kb3du&#10;cmV2LnhtbFBLBQYAAAAABAAEAPUAAACGAwAAAAA=&#10;" path="m,l169,110,356,215r198,97l765,402r221,82l1217,556r239,65l1702,676r253,45l2212,757r259,26l2734,798r262,5l3258,799r261,-15e" filled="f" strokeweight="0">
                      <v:path arrowok="t" o:connecttype="custom" o:connectlocs="0,0;1,1;2,1;2,1;3,2;4,2;5,2;6,3;7,3;8,3;9,3;10,3;11,3;12,3;13,3;14,3" o:connectangles="0,0,0,0,0,0,0,0,0,0,0,0,0,0,0,0"/>
                      <o:lock v:ext="edit" aspectratio="t"/>
                    </v:shape>
                    <v:shape id="Freeform 12338" o:spid="_x0000_s2562" style="position:absolute;left:3665;top:4179;width:839;height:174;visibility:visible;mso-wrap-style:square;v-text-anchor:top" coordsize="3354,6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LsYA&#10;AADdAAAADwAAAGRycy9kb3ducmV2LnhtbESPT2sCMRTE74V+h/AKXopmt0qrq1FUEHpr/QNeH5vn&#10;7trkZUmibvvpm4LQ4zAzv2Fmi84acSUfGscK8kEGgrh0uuFKwWG/6Y9BhIis0TgmBd8UYDF/fJhh&#10;od2Nt3TdxUokCIcCFdQxtoWUoazJYhi4ljh5J+ctxiR9JbXHW4JbI1+y7FVabDgt1NjSuqbya3ex&#10;CvZv8aP82eaG/XK98ivzfPw8k1K9p245BRGpi//he/tdKxhORjn8vU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LsYAAADdAAAADwAAAAAAAAAAAAAAAACYAgAAZHJz&#10;L2Rvd25yZXYueG1sUEsFBgAAAAAEAAQA9QAAAIsDAAAAAA==&#10;" path="m,l4,2,190,107r199,97l600,295r221,81l1052,449r239,64l1537,568r253,46l2047,650r259,25l2569,691r262,5l3093,691r261,-14e" filled="f" strokeweight="0">
                      <v:path arrowok="t" o:connecttype="custom" o:connectlocs="0,0;0,0;1,1;2,1;3,1;3,2;4,2;5,2;6,2;7,3;8,3;9,3;10,3;11,3;12,3;13,3" o:connectangles="0,0,0,0,0,0,0,0,0,0,0,0,0,0,0,0"/>
                      <o:lock v:ext="edit" aspectratio="t"/>
                    </v:shape>
                    <v:line id="Line 12339" o:spid="_x0000_s2563" style="position:absolute;visibility:visible;mso-wrap-style:square" from="4114,4287" to="4131,4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GIaccAAADdAAAADwAAAGRycy9kb3ducmV2LnhtbESPT2vCQBTE74LfYXlCb7rRtjZJs4qI&#10;xXpr/QMeH9nXZDH7NmRXTb99t1DocZiZ3zDFsreNuFHnjWMF00kCgrh02nCl4Hh4G6cgfEDW2Dgm&#10;Bd/kYbkYDgrMtbvzJ932oRIRwj5HBXUIbS6lL2uy6CeuJY7el+sshii7SuoO7xFuGzlLkrm0aDgu&#10;1NjSuqbysr9aBeZjvn3evZyyk9xsw/ScXlJjj0o9jPrVK4hAffgP/7XftYLH7GkGv2/i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QYhpxwAAAN0AAAAPAAAAAAAA&#10;AAAAAAAAAKECAABkcnMvZG93bnJldi54bWxQSwUGAAAAAAQABAD5AAAAlQMAAAAA&#10;" strokeweight="0"/>
                    <v:line id="Line 12340" o:spid="_x0000_s2564" style="position:absolute;visibility:visible;mso-wrap-style:square" from="4105,4163" to="4117,4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0t8sYAAADdAAAADwAAAGRycy9kb3ducmV2LnhtbESPW2sCMRSE3wv+h3CEvtWs165bo0ip&#10;qG+tF/DxsDndDW5Olk2q6783gtDHYWa+YWaL1lbiQo03jhX0ewkI4txpw4WCw371loLwAVlj5ZgU&#10;3MjDYt55mWGm3ZV/6LILhYgQ9hkqKEOoMyl9XpJF33M1cfR+XWMxRNkUUjd4jXBbyUGSTKRFw3Gh&#10;xJo+S8rPuz+rwHxP1uPt+3F6lF/r0D+l59TYg1Kv3Xb5ASJQG/7Dz/ZGKxhOR0N4vIlPQM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kNLfLGAAAA3QAAAA8AAAAAAAAA&#10;AAAAAAAAoQIAAGRycy9kb3ducmV2LnhtbFBLBQYAAAAABAAEAPkAAACUAwAAAAA=&#10;" strokeweight="0"/>
                    <v:shape id="Freeform 12341" o:spid="_x0000_s2565" style="position:absolute;left:4077;top:4113;width:440;height:32;visibility:visible;mso-wrap-style:square;v-text-anchor:top" coordsize="1761,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ti7MYA&#10;AADdAAAADwAAAGRycy9kb3ducmV2LnhtbESPX2vCQBDE3wt+h2OFvhS92AbR6ClSEIoPhfrvec2t&#10;STC3l+a2Gr99r1DwcZiZ3zDzZedqdaU2VJ4NjIYJKOLc24oLA/vdejABFQTZYu2ZDNwpwHLRe5pj&#10;Zv2Nv+i6lUJFCIcMDZQiTaZ1yEtyGIa+IY7e2bcOJcq20LbFW4S7Wr8myVg7rDgulNjQe0n5Zfvj&#10;DBSHVbrZHF++p83osPbyKXg/iTHP/W41AyXUySP83/6wBt6maQp/b+IT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ti7MYAAADdAAAADwAAAAAAAAAAAAAAAACYAgAAZHJz&#10;L2Rvd25yZXYueG1sUEsFBgAAAAAEAAQA9QAAAIsDAAAAAA==&#10;" path="m,l248,48,499,85r252,25l1003,124r253,3l1509,118,1761,96e" filled="f" strokeweight="0">
                      <v:path arrowok="t" o:connecttype="custom" o:connectlocs="0,0;1,0;2,0;3,1;4,1;5,1;6,1;7,1" o:connectangles="0,0,0,0,0,0,0,0"/>
                      <o:lock v:ext="edit" aspectratio="t"/>
                    </v:shape>
                    <v:line id="Line 12342" o:spid="_x0000_s2566" style="position:absolute;flip:y;visibility:visible;mso-wrap-style:square" from="4089,3704" to="4151,3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RnWskAAADdAAAADwAAAGRycy9kb3ducmV2LnhtbESPW2sCMRSE3wv9D+EU+qbZXrx0axRp&#10;sRTBFm196Ntxc7q7uDlZkujGf98IQh+HmfmGmcyiacSRnK8tK7jrZyCIC6trLhV8fy16YxA+IGts&#10;LJOCE3mYTa+vJphr2/GajptQigRhn6OCKoQ2l9IXFRn0fdsSJ+/XOoMhSVdK7bBLcNPI+ywbSoM1&#10;p4UKW3qpqNhvDkbB+mPEO/d2iPu461afP9tyuX2dK3V7E+fPIALF8B++tN+1goenxwGc36QnIKd/&#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JUZ1rJAAAA3QAAAA8AAAAA&#10;AAAAAAAAAAAAoQIAAGRycy9kb3ducmV2LnhtbFBLBQYAAAAABAAEAPkAAACXAwAAAAA=&#10;" strokeweight="0"/>
                    <v:line id="Line 12343" o:spid="_x0000_s2567" style="position:absolute;flip:x;visibility:visible;mso-wrap-style:square" from="4089,3714" to="4188,3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b5LcgAAADdAAAADwAAAGRycy9kb3ducmV2LnhtbESPT0sDMRTE74LfITzBm83WSm3XpqVY&#10;FBFq6b+Dt9fN6+7SzcuSpN347Y0g9DjMzG+YySyaRlzI+dqygn4vA0FcWF1zqWC3fXsYgfABWWNj&#10;mRT8kIfZ9PZmgrm2Ha/psgmlSBD2OSqoQmhzKX1RkUHfsy1x8o7WGQxJulJqh12Cm0Y+ZtlQGqw5&#10;LVTY0mtFxWlzNgrWX898cO/neIqHbrn63pef+8Vcqfu7OH8BESiGa/i//aEVDMZPQ/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ob5LcgAAADdAAAADwAAAAAA&#10;AAAAAAAAAAChAgAAZHJzL2Rvd25yZXYueG1sUEsFBgAAAAAEAAQA+QAAAJYDAAAAAA==&#10;" strokeweight="0"/>
                    <v:shape id="Freeform 12344" o:spid="_x0000_s2568" style="position:absolute;left:4086;top:3825;width:208;height:10;visibility:visible;mso-wrap-style:square;v-text-anchor:top" coordsize="83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bKecYA&#10;AADdAAAADwAAAGRycy9kb3ducmV2LnhtbESP0WrCQBRE3wX/YbmFvummUWpNXcUWBfsiaPsBt9lr&#10;NjR7N82uSfTruwXBx2FmzjCLVW8r0VLjS8cKnsYJCOLc6ZILBV+f29ELCB+QNVaOScGFPKyWw8EC&#10;M+06PlB7DIWIEPYZKjAh1JmUPjdk0Y9dTRy9k2sshiibQuoGuwi3lUyT5FlaLDkuGKzp3VD+czxb&#10;BTY1rZ7uaTM5f3/8Xuddf0p3b0o9PvTrVxCB+nAP39o7rWAyn87g/018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bKecYAAADdAAAADwAAAAAAAAAAAAAAAACYAgAAZHJz&#10;L2Rvd25yZXYueG1sUEsFBgAAAAAEAAQA9QAAAIsDAAAAAA==&#10;" path="m,l101,16,206,27r105,8l417,38,522,37,626,31,729,22,831,8e" filled="f" strokeweight="0">
                      <v:path arrowok="t" o:connecttype="custom" o:connectlocs="0,0;1,0;1,0;1,0;2,0;2,0;3,0;3,0;3,0" o:connectangles="0,0,0,0,0,0,0,0,0"/>
                      <o:lock v:ext="edit" aspectratio="t"/>
                    </v:shape>
                    <v:shape id="Freeform 12345" o:spid="_x0000_s2569" style="position:absolute;left:4088;top:3733;width:191;height:11;visibility:visible;mso-wrap-style:square;v-text-anchor:top" coordsize="76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3VJsIA&#10;AADdAAAADwAAAGRycy9kb3ducmV2LnhtbERP3WrCMBS+H/gO4QjezVQ7RDuj6ECm6I3dHuDYnLXF&#10;5qQkmbZvby4ELz++/+W6M424kfO1ZQWTcQKCuLC65lLB78/ufQ7CB2SNjWVS0JOH9WrwtsRM2zuf&#10;6ZaHUsQQ9hkqqEJoMyl9UZFBP7YtceT+rDMYInSl1A7vMdw0cpokM2mw5thQYUtfFRXX/N8owP6y&#10;TfZp574vabDHzakvD4tcqdGw23yCCNSFl/jp3msF6eIjzo1v4hO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vdUmwgAAAN0AAAAPAAAAAAAAAAAAAAAAAJgCAABkcnMvZG93&#10;bnJldi54bWxQSwUGAAAAAAQABAD1AAAAhwMAAAAA&#10;" path="m764,17l670,30r-94,8l479,42r-98,l285,38,188,30,94,17,,e" filled="f" strokeweight="0">
                      <v:path arrowok="t" o:connecttype="custom" o:connectlocs="3,0;3,0;2,0;2,0;2,0;1,0;1,0;1,0;0,0" o:connectangles="0,0,0,0,0,0,0,0,0"/>
                      <o:lock v:ext="edit" aspectratio="t"/>
                    </v:shape>
                    <v:shape id="Freeform 12346" o:spid="_x0000_s2570" style="position:absolute;left:3588;top:4106;width:20;height:19;visibility:visible;mso-wrap-style:square;v-text-anchor:top" coordsize="8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k6ascA&#10;AADdAAAADwAAAGRycy9kb3ducmV2LnhtbESP0WrCQBRE3wX/YblCX4puTEVrdJVQLO2D2Gr9gGv2&#10;mqTN3g3ZNaZ/3y0IPg4zc4ZZrjtTiZYaV1pWMB5FIIgzq0vOFRy/XofPIJxH1lhZJgW/5GC96veW&#10;mGh75T21B5+LAGGXoILC+zqR0mUFGXQjWxMH72wbgz7IJpe6wWuAm0rGUTSVBksOCwXW9FJQ9nO4&#10;GAWf23qm03w3m3yP+eMtfqTTJt0p9TDo0gUIT52/h2/td63gaT6Zw/+b8ATk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cJOmrHAAAA3QAAAA8AAAAAAAAAAAAAAAAAmAIAAGRy&#10;cy9kb3ducmV2LnhtbFBLBQYAAAAABAAEAPUAAACMAwAAAAA=&#10;" path="m,74l42,55,71,30,81,e" filled="f" strokeweight="0">
                      <v:path arrowok="t" o:connecttype="custom" o:connectlocs="0,0;0,0;0,0;0,0" o:connectangles="0,0,0,0"/>
                      <o:lock v:ext="edit" aspectratio="t"/>
                    </v:shape>
                    <v:line id="Line 12347" o:spid="_x0000_s2571" style="position:absolute;visibility:visible;mso-wrap-style:square" from="3569,4111" to="3573,41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YlWMMAAADdAAAADwAAAGRycy9kb3ducmV2LnhtbERPz2vCMBS+C/4P4Qm7zVSHWjtjkbHR&#10;7aZOYcdH89YGm5fSZG333y+HgceP7/cuH20jeuq8caxgMU9AEJdOG64UXD7fHlMQPiBrbByTgl/y&#10;kO+nkx1m2g18ov4cKhFD2GeooA6hzaT0ZU0W/dy1xJH7dp3FEGFXSd3hEMNtI5dJspYWDceGGlt6&#10;qam8nX+sAnNcF6uPzXV7la9FWHylt9TYi1IPs/HwDCLQGO7if/e7VvC0XcX98U18An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GJVjDAAAA3QAAAA8AAAAAAAAAAAAA&#10;AAAAoQIAAGRycy9kb3ducmV2LnhtbFBLBQYAAAAABAAEAPkAAACRAwAAAAA=&#10;" strokeweight="0"/>
                    <v:line id="Line 12348" o:spid="_x0000_s2572" style="position:absolute;flip:y;visibility:visible;mso-wrap-style:square" from="3572,4116" to="3578,41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b3hMgAAADdAAAADwAAAGRycy9kb3ducmV2LnhtbESPT0sDMRTE74LfIbyCN5utom3XpqUo&#10;ight6b+Dt9fN6+7SzcuSpN347Y0g9DjMzG+YySyaRlzI+dqygkE/A0FcWF1zqWC3fb8fgfABWWNj&#10;mRT8kIfZ9PZmgrm2Ha/psgmlSBD2OSqoQmhzKX1RkUHfty1x8o7WGQxJulJqh12Cm0Y+ZNmzNFhz&#10;WqiwpdeKitPmbBSsl0M+uI9zPMVDt1h978uv/dtcqbtenL+ACBTDNfzf/tQKHsdPA/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Lb3hMgAAADdAAAADwAAAAAA&#10;AAAAAAAAAAChAgAAZHJzL2Rvd25yZXYueG1sUEsFBgAAAAAEAAQA+QAAAJYDAAAAAA==&#10;" strokeweight="0"/>
                    <v:shape id="Freeform 12349" o:spid="_x0000_s2573" style="position:absolute;left:3579;top:4093;width:9;height:32;visibility:visible;mso-wrap-style:square;v-text-anchor:top" coordsize="38,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XsscYA&#10;AADdAAAADwAAAGRycy9kb3ducmV2LnhtbESPQYvCMBSE78L+h/AEL4umqyhrNYoohT2IoC6It0fz&#10;bKvNS2lS7f57Iyx4HGbmG2a+bE0p7lS7wrKCr0EEgji1uuBMwe8x6X+DcB5ZY2mZFPyRg+XiozPH&#10;WNsH7+l+8JkIEHYxKsi9r2IpXZqTQTewFXHwLrY26IOsM6lrfAS4KeUwiibSYMFhIceK1jmlt0Nj&#10;FFyT0QWvp/PaH5vbbrVxlGy3n0r1uu1qBsJT69/h//aPVjCajofwehOegFw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DXsscYAAADdAAAADwAAAAAAAAAAAAAAAACYAgAAZHJz&#10;L2Rvd25yZXYueG1sUEsFBgAAAAAEAAQA9QAAAIsDAAAAAA==&#10;" path="m,l12,27,23,56,33,91r5,38e" filled="f" strokeweight="0">
                      <v:path arrowok="t" o:connecttype="custom" o:connectlocs="0,0;0,0;0,0;0,0;0,0" o:connectangles="0,0,0,0,0"/>
                      <o:lock v:ext="edit" aspectratio="t"/>
                    </v:shape>
                    <v:line id="Line 12350" o:spid="_x0000_s2574" style="position:absolute;visibility:visible;mso-wrap-style:square" from="3577,4106" to="3588,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S7L8UAAADdAAAADwAAAGRycy9kb3ducmV2LnhtbESPT4vCMBTE7wv7HcJb8Kapim6tRhFR&#10;3L25/gGPj+bZBpuX0kSt336zIOxxmJnfMLNFaytxp8Ybxwr6vQQEce604ULB8bDppiB8QNZYOSYF&#10;T/KwmL+/zTDT7sE/dN+HQkQI+wwVlCHUmZQ+L8mi77maOHoX11gMUTaF1A0+ItxWcpAkY2nRcFwo&#10;saZVSfl1f7MKzG68HX1/niYnud6G/jm9psYelep8tMspiEBt+A+/2l9awXAyGsLfm/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NS7L8UAAADdAAAADwAAAAAAAAAA&#10;AAAAAAChAgAAZHJzL2Rvd25yZXYueG1sUEsFBgAAAAAEAAQA+QAAAJMDAAAAAA==&#10;" strokeweight="0"/>
                    <v:shape id="Freeform 12351" o:spid="_x0000_s2575" style="position:absolute;left:3563;top:4095;width:9;height:32;visibility:visible;mso-wrap-style:square;v-text-anchor:top" coordsize="38,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EK6cgA&#10;AADdAAAADwAAAGRycy9kb3ducmV2LnhtbESPUUsCQRSF34P+w3AD33I2U6nNUSoIJVFQg+rtsnPb&#10;Xdq5s+xcdfLXN0LQ4+Gc8x3OZBZdow7UhdqzgZt+Boq48Lbm0sDb7uX6DlQQZIuNZzLwQwFm08uL&#10;CebWH3lDh62UKkE45GigEmlzrUNRkcPQ9y1x8r5851CS7EptOzwmuGv0IMvG2mHNaaHClp4rKr63&#10;e2cgvn8Uo918IE+vcV+flpv16lPWxvSu4uMDKKEo/+G/9sIauL0fDeH8Jj0BP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AQrpyAAAAN0AAAAPAAAAAAAAAAAAAAAAAJgCAABk&#10;cnMvZG93bnJldi54bWxQSwUGAAAAAAQABAD1AAAAjQMAAAAA&#10;" path="m38,130l33,91,24,56,12,26,,e" filled="f" strokeweight="0">
                      <v:path arrowok="t" o:connecttype="custom" o:connectlocs="0,0;0,0;0,0;0,0;0,0" o:connectangles="0,0,0,0,0"/>
                      <o:lock v:ext="edit" aspectratio="t"/>
                    </v:shape>
                    <v:shape id="Freeform 12352" o:spid="_x0000_s2576" style="position:absolute;left:3674;top:4128;width:309;height:78;visibility:visible;mso-wrap-style:square;v-text-anchor:top" coordsize="1236,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EzjMUA&#10;AADdAAAADwAAAGRycy9kb3ducmV2LnhtbESPT4vCMBTE74LfIbyFvciaqijabRQRBW/+24u3R/O2&#10;7bZ5KU3W1m9vBMHjMDO/YZJVZypxo8YVlhWMhhEI4tTqgjMFP5fd1xyE88gaK8uk4E4OVst+L8FY&#10;25ZPdDv7TAQIuxgV5N7XsZQuzcmgG9qaOHi/tjHog2wyqRtsA9xUchxFM2mw4LCQY02bnNLy/G8U&#10;7KMDD+bS/m35ci3H9fZ4LLJWqc+Pbv0NwlPn3+FXe68VTBbTKTzfhCc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ITOMxQAAAN0AAAAPAAAAAAAAAAAAAAAAAJgCAABkcnMv&#10;ZG93bnJldi54bWxQSwUGAAAAAAQABAD1AAAAigMAAAAA&#10;" path="m,l58,51r93,65l258,172r123,49l513,260r140,27l799,305r147,6l1093,306r143,-18e" filled="f" strokeweight="0">
                      <v:path arrowok="t" o:connecttype="custom" o:connectlocs="0,0;0,0;1,1;1,1;2,1;2,1;3,1;3,1;4,1;4,1;5,1" o:connectangles="0,0,0,0,0,0,0,0,0,0,0"/>
                      <o:lock v:ext="edit" aspectratio="t"/>
                    </v:shape>
                    <v:line id="Line 12353" o:spid="_x0000_s2577" style="position:absolute;visibility:visible;mso-wrap-style:square" from="3592,4160" to="4001,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MYt8YAAADdAAAADwAAAGRycy9kb3ducmV2LnhtbESPT2vCQBTE7wW/w/KE3nSjYozRVUQs&#10;trfWP+DxkX0mi9m3IbvV9Nt3C0KPw8z8hlmuO1uLO7XeOFYwGiYgiAunDZcKTse3QQbCB2SNtWNS&#10;8EMe1qveyxJz7R78RfdDKEWEsM9RQRVCk0vpi4os+qFriKN3da3FEGVbSt3iI8JtLcdJkkqLhuNC&#10;hQ1tKypuh2+rwHym++nH7Dw/y90+jC7ZLTP2pNRrv9ssQATqwn/42X7XCibzaQp/b+IT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yjGLfGAAAA3QAAAA8AAAAAAAAA&#10;AAAAAAAAoQIAAGRycy9kb3ducmV2LnhtbFBLBQYAAAAABAAEAPkAAACUAwAAAAA=&#10;" strokeweight="0"/>
                    <v:shape id="Freeform 12354" o:spid="_x0000_s2578" style="position:absolute;left:3727;top:4166;width:254;height:42;visibility:visible;mso-wrap-style:square;v-text-anchor:top" coordsize="1017,1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WGxcYA&#10;AADdAAAADwAAAGRycy9kb3ducmV2LnhtbESPQWvCQBSE74L/YXlCb3WjJbbGrCJiofXWVARvz+wz&#10;Ccm+DdmNpv++Wyh4HGbmGybdDKYRN+pcZVnBbBqBIM6trrhQcPx+f34D4TyyxsYyKfghB5v1eJRi&#10;ou2dv+iW+UIECLsEFZTet4mULi/JoJvaljh4V9sZ9EF2hdQd3gPcNHIeRQtpsOKwUGJLu5LyOuuN&#10;gn3fH5uTlUUbxfPd5/JyPtRZrNTTZNiuQHga/CP83/7QCl6W8Sv8vQ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kWGxcYAAADdAAAADwAAAAAAAAAAAAAAAACYAgAAZHJz&#10;L2Rvd25yZXYueG1sUEsFBgAAAAAEAAQA9QAAAIsDAAAAAA==&#10;" path="m,l119,53,242,96r126,33l497,153r129,13l756,169r132,-7l1017,145e" filled="f" strokeweight="0">
                      <v:path arrowok="t" o:connecttype="custom" o:connectlocs="0,0;0,0;1,0;1,0;2,0;2,0;3,0;3,0;4,0" o:connectangles="0,0,0,0,0,0,0,0,0"/>
                      <o:lock v:ext="edit" aspectratio="t"/>
                    </v:shape>
                    <v:shape id="Freeform 12355" o:spid="_x0000_s2579" style="position:absolute;left:3674;top:4130;width:49;height:36;visibility:visible;mso-wrap-style:square;v-text-anchor:top" coordsize="196,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G16ccA&#10;AADdAAAADwAAAGRycy9kb3ducmV2LnhtbESPTUsDQQyG74L/YYjgzc76UVvXTosKahFE2urBW9hJ&#10;d5buZJad2G7/vTkIHsOb90me2WKIrdlTn5vEDi5HBRjiKvmGawefm+eLKZgsyB7bxOTgSBkW89OT&#10;GZY+HXhF+7XURiGcS3QQRLrS2lwFiphHqSPWbJv6iKJjX1vf40HhsbVXRXFrIzasFwJ29BSo2q1/&#10;olKG4wt/bHZvE5nI983r1+N4+x6cOz8bHu7BCA3yv/zXXnoH13djfVdt1ATs/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yhtenHAAAA3QAAAA8AAAAAAAAAAAAAAAAAmAIAAGRy&#10;cy9kb3ducmV2LnhtbFBLBQYAAAAABAAEAPUAAACMAwAAAAA=&#10;" path="m,l40,39,88,77r50,36l196,144e" filled="f" strokeweight="0">
                      <v:path arrowok="t" o:connecttype="custom" o:connectlocs="0,0;0,0;1,0;1,1;1,1" o:connectangles="0,0,0,0,0"/>
                      <o:lock v:ext="edit" aspectratio="t"/>
                    </v:shape>
                    <v:line id="Line 12356" o:spid="_x0000_s2580" style="position:absolute;flip:y;visibility:visible;mso-wrap-style:square" from="3572,4125" to="3588,4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D7gsgAAADdAAAADwAAAGRycy9kb3ducmV2LnhtbESPT0sDMRTE74V+h/AEb23WitquTUtR&#10;FBFq6b9Db6+b5+7SzcuSpN347Y0g9DjMzG+Y6TyaRlzI+dqygrthBoK4sLrmUsFu+zYYg/ABWWNj&#10;mRT8kIf5rN+bYq5tx2u6bEIpEoR9jgqqENpcSl9UZNAPbUucvG/rDIYkXSm1wy7BTSNHWfYoDdac&#10;Fips6aWi4rQ5GwXrryc+uvdzPMVjt1wd9uXn/nWh1O1NXDyDCBTDNfzf/tAK7icPE/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sD7gsgAAADdAAAADwAAAAAA&#10;AAAAAAAAAAChAgAAZHJzL2Rvd25yZXYueG1sUEsFBgAAAAAEAAQA+QAAAJYDAAAAAA==&#10;" strokeweight="0"/>
                    <v:line id="Line 12357" o:spid="_x0000_s2581" style="position:absolute;flip:y;visibility:visible;mso-wrap-style:square" from="3581,4187" to="3585,41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aYosQAAADdAAAADwAAAGRycy9kb3ducmV2LnhtbERPTWsCMRC9F/ofwhS8abYKardGkYpS&#10;Ciraeuht3Ex3FzeTJYlu+u+bg9Dj433PFtE04kbO15YVPA8yEMSF1TWXCr4+1/0pCB+QNTaWScEv&#10;eVjMHx9mmGvb8YFux1CKFMI+RwVVCG0upS8qMugHtiVO3I91BkOCrpTaYZfCTSOHWTaWBmtODRW2&#10;9FZRcTlejYLDbsJnt7nGSzx32/33qfw4rZZK9Z7i8hVEoBj+xXf3u1Ywehm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lpiixAAAAN0AAAAPAAAAAAAAAAAA&#10;AAAAAKECAABkcnMvZG93bnJldi54bWxQSwUGAAAAAAQABAD5AAAAkgMAAAAA&#10;" strokeweight="0"/>
                    <v:line id="Line 12358" o:spid="_x0000_s2582" style="position:absolute;flip:y;visibility:visible;mso-wrap-style:square" from="3591,4154" to="3592,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o9OcgAAADdAAAADwAAAGRycy9kb3ducmV2LnhtbESPQWsCMRSE74X+h/AKvWnWFqxdjSIt&#10;LaVQZa0evD03z93FzcuSRDf9901B6HGYmW+Y2SKaVlzI+caygtEwA0FcWt1wpWD7/TaYgPABWWNr&#10;mRT8kIfF/PZmhrm2PRd02YRKJAj7HBXUIXS5lL6syaAf2o44eUfrDIYkXSW1wz7BTSsfsmwsDTac&#10;Fmrs6KWm8rQ5GwXF6okP7v0cT/HQf633u+pz97pU6v4uLqcgAsXwH762P7SCx+fxCP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to9OcgAAADdAAAADwAAAAAA&#10;AAAAAAAAAAChAgAAZHJzL2Rvd25yZXYueG1sUEsFBgAAAAAEAAQA+QAAAJYDAAAAAA==&#10;" strokeweight="0"/>
                    <v:shape id="Freeform 12359" o:spid="_x0000_s2583" style="position:absolute;left:3667;top:4135;width:7;height:6;visibility:visible;mso-wrap-style:square;v-text-anchor:top" coordsize="2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28cA&#10;AADdAAAADwAAAGRycy9kb3ducmV2LnhtbESPT2vCQBTE7wW/w/KEXkQ3ta1odBUpFjzVxj8Hb4/s&#10;MxvMvg3ZbYzfvlsQehxm5jfMYtXZSrTU+NKxgpdRAoI4d7rkQsHx8DmcgvABWWPlmBTcycNq2Xta&#10;YKrdjTNq96EQEcI+RQUmhDqV0ueGLPqRq4mjd3GNxRBlU0jd4C3CbSXHSTKRFkuOCwZr+jCUX/c/&#10;VoFtv+xuI9/fNt9ZchlcTyY7rzOlnvvdeg4iUBf+w4/2Vit4nU3G8PcmP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lD9vHAAAA3QAAAA8AAAAAAAAAAAAAAAAAmAIAAGRy&#10;cy9kb3ducmV2LnhtbFBLBQYAAAAABAAEAPUAAACMAwAAAAA=&#10;" path="m,26l12,21r9,-9l25,e" filled="f" strokeweight="0">
                      <v:path arrowok="t" o:connecttype="custom" o:connectlocs="0,0;0,0;0,0;0,0" o:connectangles="0,0,0,0"/>
                      <o:lock v:ext="edit" aspectratio="t"/>
                    </v:shape>
                    <v:shape id="Freeform 12360" o:spid="_x0000_s2584" style="position:absolute;left:3668;top:4136;width:1;height:1;visibility:visible;mso-wrap-style:square;v-text-anchor:top" coordsize="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yB8YA&#10;AADdAAAADwAAAGRycy9kb3ducmV2LnhtbESPQWvCQBSE7wX/w/KE3upGI1pjNlIEq9BearXn1+wz&#10;ic2+jdlV03/vFgoeh5n5hkkXnanFhVpXWVYwHEQgiHOrKy4U7D5XT88gnEfWWFsmBb/kYJH1HlJM&#10;tL3yB122vhABwi5BBaX3TSKly0sy6Aa2IQ7ewbYGfZBtIXWL1wA3tRxF0UQarDgslNjQsqT8Z3s2&#10;Cmxj9vG3PE9fx6e3dS4L/f51nCn12O9e5iA8df4e/m9vtIJ4Nonh7014Aj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yB8YAAADdAAAADwAAAAAAAAAAAAAAAACYAgAAZHJz&#10;L2Rvd25yZXYueG1sUEsFBgAAAAAEAAQA9QAAAIsDAAAAAA==&#10;" path="m,5l3,3,5,e" filled="f" strokeweight="0">
                      <v:path arrowok="t" o:connecttype="custom" o:connectlocs="0,0;0,0;0,0" o:connectangles="0,0,0"/>
                      <o:lock v:ext="edit" aspectratio="t"/>
                    </v:shape>
                    <v:line id="Line 12361" o:spid="_x0000_s2585" style="position:absolute;flip:y;visibility:visible;mso-wrap-style:square" from="3667,4137" to="3668,4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2eocgAAADdAAAADwAAAGRycy9kb3ducmV2LnhtbESPT0sDMRTE74LfITzBm83WSm3XpqVY&#10;FBFq6b+Dt9fN6+7SzcuSpN347Y0g9DjMzG+YySyaRlzI+dqygn4vA0FcWF1zqWC3fXsYgfABWWNj&#10;mRT8kIfZ9PZmgrm2Ha/psgmlSBD2OSqoQmhzKX1RkUHfsy1x8o7WGQxJulJqh12Cm0Y+ZtlQGqw5&#10;LVTY0mtFxWlzNgrWX898cO/neIqHbrn63pef+8Vcqfu7OH8BESiGa/i//aEVDMbD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q2eocgAAADdAAAADwAAAAAA&#10;AAAAAAAAAAChAgAAZHJzL2Rvd25yZXYueG1sUEsFBgAAAAAEAAQA+QAAAJYDAAAAAA==&#10;" strokeweight="0"/>
                    <v:line id="Line 12362" o:spid="_x0000_s2586" style="position:absolute;flip:y;visibility:visible;mso-wrap-style:square" from="3669,4135" to="3674,4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E7OsgAAADdAAAADwAAAGRycy9kb3ducmV2LnhtbESPT0sDMRTE74LfITzBm83WYm3XpqVY&#10;FBFq6b+Dt9fN6+7SzcuSpN347Y0g9DjMzG+YySyaRlzI+dqygn4vA0FcWF1zqWC3fXsYgfABWWNj&#10;mRT8kIfZ9PZmgrm2Ha/psgmlSBD2OSqoQmhzKX1RkUHfsy1x8o7WGQxJulJqh12Cm0Y+ZtlQGqw5&#10;LVTY0mtFxWlzNgrWX898cO/neIqHbrn63pef+8Vcqfu7OH8BESiGa/i//aEVDMbD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eE7OsgAAADdAAAADwAAAAAA&#10;AAAAAAAAAAChAgAAZHJzL2Rvd25yZXYueG1sUEsFBgAAAAAEAAQA+QAAAJYDAAAAAA==&#10;" strokeweight="0"/>
                    <v:line id="Line 12363" o:spid="_x0000_s2587" style="position:absolute;visibility:visible;mso-wrap-style:square" from="3966,4253" to="3981,4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SCsYAAADdAAAADwAAAGRycy9kb3ducmV2LnhtbESPQWvCQBSE74L/YXlCb3VjS2OMrlJK&#10;i/WmNoEeH9lnsph9G7JbTf99Vyh4HGbmG2a1GWwrLtR741jBbJqAIK6cNlwrKL4+HjMQPiBrbB2T&#10;gl/ysFmPRyvMtbvygS7HUIsIYZ+jgiaELpfSVw1Z9FPXEUfv5HqLIcq+lrrHa4TbVj4lSSotGo4L&#10;DXb01lB1Pv5YBWafbl9283JRyvdtmH1n58zYQqmHyfC6BBFoCPfwf/tTK3hepCnc3sQn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P0grGAAAA3QAAAA8AAAAAAAAA&#10;AAAAAAAAoQIAAGRycy9kb3ducmV2LnhtbFBLBQYAAAAABAAEAPkAAACUAwAAAAA=&#10;" strokeweight="0"/>
                    <v:line id="Line 12364" o:spid="_x0000_s2588" style="position:absolute;flip:y;visibility:visible;mso-wrap-style:square" from="3966,4253" to="3967,4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8A1scAAADdAAAADwAAAGRycy9kb3ducmV2LnhtbESPQWsCMRSE74X+h/AKvWm2FdRujSIt&#10;llJQ0erB23Pzuru4eVmS6Kb/vhGEHoeZ+YaZzKJpxIWcry0reOpnIIgLq2suFey+F70xCB+QNTaW&#10;ScEveZhN7+8mmGvb8YYu21CKBGGfo4IqhDaX0hcVGfR92xIn78c6gyFJV0rtsEtw08jnLBtKgzWn&#10;hQpbequoOG3PRsFmNeKj+zjHUzx2y/VhX37t3+dKPT7E+SuIQDH8h2/tT61g8DIcwf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fwDWxwAAAN0AAAAPAAAAAAAA&#10;AAAAAAAAAKECAABkcnMvZG93bnJldi54bWxQSwUGAAAAAAQABAD5AAAAlQMAAAAA&#10;" strokeweight="0"/>
                    <v:line id="Line 12365" o:spid="_x0000_s2589" style="position:absolute;visibility:visible;mso-wrap-style:square" from="3955,4250" to="3966,4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zj48MAAADdAAAADwAAAGRycy9kb3ducmV2LnhtbERPz2vCMBS+D/wfwhN209TJurYaRYbD&#10;eds6Cx4fzbMNNi+lybT775fDYMeP7/d6O9pO3GjwxrGCxTwBQVw7bbhRcPp6m2UgfEDW2DkmBT/k&#10;YbuZPKyx0O7On3QrQyNiCPsCFbQh9IWUvm7Jop+7njhyFzdYDBEOjdQD3mO47eRTkqTSouHY0GJP&#10;ry3V1/LbKjAf6eH5+FLlldwfwuKcXTNjT0o9TsfdCkSgMfyL/9zvWsEyT+Pc+CY+Ab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c4+PDAAAA3QAAAA8AAAAAAAAAAAAA&#10;AAAAoQIAAGRycy9kb3ducmV2LnhtbFBLBQYAAAAABAAEAPkAAACRAwAAAAA=&#10;" strokeweight="0"/>
                    <v:line id="Line 12366" o:spid="_x0000_s2590" style="position:absolute;flip:x;visibility:visible;mso-wrap-style:square" from="4001,4200" to="4003,4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wxP8cAAADdAAAADwAAAGRycy9kb3ducmV2LnhtbESPQWsCMRSE70L/Q3iF3jTbClq3RpEW&#10;SylU0erB23Pzuru4eVmS6Kb/vikIHoeZ+YaZzqNpxIWcry0reBxkIIgLq2suFey+l/1nED4ga2ws&#10;k4Jf8jCf3fWmmGvb8YYu21CKBGGfo4IqhDaX0hcVGfQD2xIn78c6gyFJV0rtsEtw08inLBtJgzWn&#10;hQpbeq2oOG3PRsFmNeajez/HUzx2X+vDvvzcvy2UeriPixcQgWK4ha/tD61gOBlN4P9Neg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rDE/xwAAAN0AAAAPAAAAAAAA&#10;AAAAAAAAAKECAABkcnMvZG93bnJldi54bWxQSwUGAAAAAAQABAD5AAAAlQMAAAAA&#10;" strokeweight="0"/>
                    <v:line id="Line 12367" o:spid="_x0000_s2591" style="position:absolute;visibility:visible;mso-wrap-style:square" from="4038,4272" to="4055,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N5OMIAAADdAAAADwAAAGRycy9kb3ducmV2LnhtbERPTYvCMBC9C/sfwgjeNNVFrdUoi6y4&#10;3lxXwePQjG2wmZQmav335rDg8fG+F6vWVuJOjTeOFQwHCQji3GnDhYLj36afgvABWWPlmBQ8ycNq&#10;+dFZYKbdg3/pfgiFiCHsM1RQhlBnUvq8JIt+4GriyF1cYzFE2BRSN/iI4baSoySZSIuGY0OJNa1L&#10;yq+Hm1Vg9pPteDc9zU7yexuG5/SaGntUqtdtv+YgArXhLf53/2gFn7Np3B/fxCc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7N5OMIAAADdAAAADwAAAAAAAAAAAAAA&#10;AAChAgAAZHJzL2Rvd25yZXYueG1sUEsFBgAAAAAEAAQA+QAAAJADAAAAAA==&#10;" strokeweight="0"/>
                    <v:line id="Line 12368" o:spid="_x0000_s2592" style="position:absolute;flip:x;visibility:visible;mso-wrap-style:square" from="3981,4257" to="3982,4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Or5MgAAADdAAAADwAAAGRycy9kb3ducmV2LnhtbESPQWsCMRSE74X+h/AKvdWsLahdjSIt&#10;LUWoslYP3p6b5+7i5mVJopv++6ZQ6HGYmW+Y2SKaVlzJ+cayguEgA0FcWt1wpWD39fYwAeEDssbW&#10;Min4Jg+L+e3NDHNtey7oug2VSBD2OSqoQ+hyKX1Zk0E/sB1x8k7WGQxJukpqh32Cm1Y+ZtlIGmw4&#10;LdTY0UtN5Xl7MQqK9ZiP7v0Sz/HYf24O+2q1f10qdX8Xl1MQgWL4D/+1P7SCp+fxE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wOr5MgAAADdAAAADwAAAAAA&#10;AAAAAAAAAAChAgAAZHJzL2Rvd25yZXYueG1sUEsFBgAAAAAEAAQA+QAAAJYDAAAAAA==&#10;" strokeweight="0"/>
                    <v:line id="Line 12369" o:spid="_x0000_s2593" style="position:absolute;flip:y;visibility:visible;mso-wrap-style:square" from="3981,4257" to="3982,42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E1k8gAAADdAAAADwAAAGRycy9kb3ducmV2LnhtbESPT2sCMRTE74V+h/AEbzWrQq1bo0hL&#10;RQq1+O/g7bl53V3cvCxJdNNv3xQKPQ4z8xtmtoimETdyvrasYDjIQBAXVtdcKjjs3x6eQPiArLGx&#10;TAq+ycNifn83w1zbjrd024VSJAj7HBVUIbS5lL6oyKAf2JY4eV/WGQxJulJqh12Cm0aOsuxRGqw5&#10;LVTY0ktFxWV3NQq2mwmf3eoaL/HcfXyejuX78XWpVL8Xl88gAsXwH/5rr7WC8XQy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9E1k8gAAADdAAAADwAAAAAA&#10;AAAAAAAAAAChAgAAZHJzL2Rvd25yZXYueG1sUEsFBgAAAAAEAAQA+QAAAJYDAAAAAA==&#10;" strokeweight="0"/>
                    <v:line id="Line 12370" o:spid="_x0000_s2594" style="position:absolute;flip:x;visibility:visible;mso-wrap-style:square" from="4018,4266" to="4019,4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2QCMcAAADdAAAADwAAAGRycy9kb3ducmV2LnhtbESPQWsCMRSE74X+h/AK3mq2CrXdGkUq&#10;ihRq0erB23Pzuru4eVmS6MZ/bwqFHoeZ+YYZT6NpxIWcry0reOpnIIgLq2suFey+F48vIHxA1thY&#10;JgVX8jCd3N+NMde24w1dtqEUCcI+RwVVCG0upS8qMuj7tiVO3o91BkOSrpTaYZfgppGDLHuWBmtO&#10;CxW29F5RcdqejYLNesRHtzzHUzx2n1+Hffmxn8+U6j3E2RuIQDH8h//aK61g+Doa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8nZAIxwAAAN0AAAAPAAAAAAAA&#10;AAAAAAAAAKECAABkcnMvZG93bnJldi54bWxQSwUGAAAAAAQABAD5AAAAlQMAAAAA&#10;" strokeweight="0"/>
                    <v:line id="Line 12371" o:spid="_x0000_s2595" style="position:absolute;flip:y;visibility:visible;mso-wrap-style:square" from="4002,4262" to="4003,42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3QIfMgAAADdAAAADwAAAGRycy9kb3ducmV2LnhtbESPT0sDMRTE74LfITzBm83Wim3XpqVY&#10;FBFq6b+Dt9fN6+7SzcuSpN347Y0g9DjMzG+YySyaRlzI+dqygn4vA0FcWF1zqWC3fXsYgfABWWNj&#10;mRT8kIfZ9PZmgrm2Ha/psgmlSBD2OSqoQmhzKX1RkUHfsy1x8o7WGQxJulJqh12Cm0Y+ZtmzNFhz&#10;WqiwpdeKitPmbBSsv4Z8cO/neIqHbrn63pef+8Vcqfu7OH8BESiGa/i//aEVDMbD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3QIfMgAAADdAAAADwAAAAAA&#10;AAAAAAAAAAChAgAAZHJzL2Rvd25yZXYueG1sUEsFBgAAAAAEAAQA+QAAAJYDAAAAAA==&#10;" strokeweight="0"/>
                    <v:line id="Line 12372" o:spid="_x0000_s2596" style="position:absolute;flip:y;visibility:visible;mso-wrap-style:square" from="4018,4266" to="4019,4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it58gAAADdAAAADwAAAGRycy9kb3ducmV2LnhtbESPT0sDMRTE74LfITzBm83Wom3XpqVY&#10;FBFq6b+Dt9fN6+7SzcuSpN347Y0g9DjMzG+YySyaRlzI+dqygn4vA0FcWF1zqWC3fXsYgfABWWNj&#10;mRT8kIfZ9PZmgrm2Ha/psgmlSBD2OSqoQmhzKX1RkUHfsy1x8o7WGQxJulJqh12Cm0Y+ZtmzNFhz&#10;WqiwpdeKitPmbBSsv4Z8cO/neIqHbrn63pef+8Vcqfu7OH8BESiGa/i//aEVDMbD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Dit58gAAADdAAAADwAAAAAA&#10;AAAAAAAAAAChAgAAZHJzL2Rvd25yZXYueG1sUEsFBgAAAAAEAAQA+QAAAJYDAAAAAA==&#10;" strokeweight="0"/>
                    <v:line id="Line 12373" o:spid="_x0000_s2597" style="position:absolute;flip:y;visibility:visible;mso-wrap-style:square" from="4038,4270" to="4039,4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zkMcAAADdAAAADwAAAGRycy9kb3ducmV2LnhtbESPQWsCMRSE74X+h/AKvWm2FdRujSIt&#10;llJQ0erB23Pzuru4eVmS6Kb/vhGEHoeZ+YaZzKJpxIWcry0reOpnIIgLq2suFey+F70xCB+QNTaW&#10;ScEveZhN7+8mmGvb8YYu21CKBGGfo4IqhDaX0hcVGfR92xIn78c6gyFJV0rtsEtw08jnLBtKgzWn&#10;hQpbequoOG3PRsFmNeKj+zjHUzx2y/VhX37t3+dKPT7E+SuIQDH8h2/tT61g8DIawv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6jOQxwAAAN0AAAAPAAAAAAAA&#10;AAAAAAAAAKECAABkcnMvZG93bnJldi54bWxQSwUGAAAAAAQABAD5AAAAlQMAAAAA&#10;" strokeweight="0"/>
                    <v:line id="Line 12374" o:spid="_x0000_s2598" style="position:absolute;visibility:visible;mso-wrap-style:square" from="4018,4267" to="4038,4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rhTMUAAADdAAAADwAAAGRycy9kb3ducmV2LnhtbESPQWvCQBSE74L/YXmCt7qxoonRVUpp&#10;UW+tVejxkX0mi9m3IbvV+O9doeBxmJlvmOW6s7W4UOuNYwXjUQKCuHDacKng8PP5koHwAVlj7ZgU&#10;3MjDetXvLTHX7srfdNmHUkQI+xwVVCE0uZS+qMiiH7mGOHon11oMUbal1C1eI9zW8jVJZtKi4bhQ&#10;YUPvFRXn/Z9VYL5mm+kuPc6P8mMTxr/ZOTP2oNRw0L0tQATqwjP8395qBZN5msLjTX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FrhTMUAAADdAAAADwAAAAAAAAAA&#10;AAAAAAChAgAAZHJzL2Rvd25yZXYueG1sUEsFBgAAAAAEAAQA+QAAAJMDAAAAAA==&#10;" strokeweight="0"/>
                    <v:line id="Line 12375" o:spid="_x0000_s2599" style="position:absolute;visibility:visible;mso-wrap-style:square" from="4002,4263" to="4018,4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V1PsIAAADdAAAADwAAAGRycy9kb3ducmV2LnhtbERPTYvCMBC9C/sfwgjeNNVFrdUoi6y4&#10;3lxXwePQjG2wmZQmav335rDg8fG+F6vWVuJOjTeOFQwHCQji3GnDhYLj36afgvABWWPlmBQ8ycNq&#10;+dFZYKbdg3/pfgiFiCHsM1RQhlBnUvq8JIt+4GriyF1cYzFE2BRSN/iI4baSoySZSIuGY0OJNa1L&#10;yq+Hm1Vg9pPteDc9zU7yexuG5/SaGntUqtdtv+YgArXhLf53/2gFn7NpnBvfxCc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cV1PsIAAADdAAAADwAAAAAAAAAAAAAA&#10;AAChAgAAZHJzL2Rvd25yZXYueG1sUEsFBgAAAAAEAAQA+QAAAJADAAAAAA==&#10;" strokeweight="0"/>
                    <v:line id="Line 12376" o:spid="_x0000_s2600" style="position:absolute;visibility:visible;mso-wrap-style:square" from="3981,4258" to="4002,42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nQpcUAAADdAAAADwAAAGRycy9kb3ducmV2LnhtbESPQWvCQBSE74L/YXmCt7qxoibRVUpp&#10;UW+tVejxkX0mi9m3IbvV+O9doeBxmJlvmOW6s7W4UOuNYwXjUQKCuHDacKng8PP5koLwAVlj7ZgU&#10;3MjDetXvLTHX7srfdNmHUkQI+xwVVCE0uZS+qMiiH7mGOHon11oMUbal1C1eI9zW8jVJZtKi4bhQ&#10;YUPvFRXn/Z9VYL5mm+lufsyO8mMTxr/pOTX2oNRw0L0tQATqwjP8395qBZNsnsHjTX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onQpcUAAADdAAAADwAAAAAAAAAA&#10;AAAAAAChAgAAZHJzL2Rvd25yZXYueG1sUEsFBgAAAAAEAAQA+QAAAJMDAAAAAA==&#10;" strokeweight="0"/>
                    <v:line id="Line 12377" o:spid="_x0000_s2601" style="position:absolute;flip:x;visibility:visible;mso-wrap-style:square" from="4055,4274" to="4056,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p+WMQAAADdAAAADwAAAGRycy9kb3ducmV2LnhtbERPTWsCMRC9C/0PYQreNFuFardGkYpS&#10;ClW09dDbuJnuLm4mSxLd9N83B8Hj433PFtE04krO15YVPA0zEMSF1TWXCr6/1oMpCB+QNTaWScEf&#10;eVjMH3ozzLXteE/XQyhFCmGfo4IqhDaX0hcVGfRD2xIn7tc6gyFBV0rtsEvhppGjLHuWBmtODRW2&#10;9FZRcT5cjIL9dsInt7nEczx1n7ufY/lxXC2V6j/G5SuIQDHcxTf3u1Ywfpmm/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mn5YxAAAAN0AAAAPAAAAAAAAAAAA&#10;AAAAAKECAABkcnMvZG93bnJldi54bWxQSwUGAAAAAAQABAD5AAAAkgMAAAAA&#10;" strokeweight="0"/>
                    <v:line id="Line 12378" o:spid="_x0000_s2602" style="position:absolute;flip:y;visibility:visible;mso-wrap-style:square" from="4055,4274" to="4056,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bbw8cAAADdAAAADwAAAGRycy9kb3ducmV2LnhtbESPQWsCMRSE70L/Q3gFb5q1Qmu3RpGW&#10;ihRq0erB23Pzuru4eVmS6MZ/bwqFHoeZ+YaZzqNpxIWcry0rGA0zEMSF1TWXCnbf74MJCB+QNTaW&#10;ScGVPMxnd70p5tp2vKHLNpQiQdjnqKAKoc2l9EVFBv3QtsTJ+7HOYEjSlVI77BLcNPIhyx6lwZrT&#10;QoUtvVZUnLZno2CzfuKjW57jKR67z6/DvvzYvy2U6t/HxQuIQDH8h//aK61g/DwZwe+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1tvDxwAAAN0AAAAPAAAAAAAA&#10;AAAAAAAAAKECAABkcnMvZG93bnJldi54bWxQSwUGAAAAAAQABAD5AAAAlQMAAAAA&#10;" strokeweight="0"/>
                    <v:line id="Line 12379" o:spid="_x0000_s2603" style="position:absolute;flip:x;visibility:visible;mso-wrap-style:square" from="4093,4281" to="4094,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RFtMgAAADdAAAADwAAAGRycy9kb3ducmV2LnhtbESPT2sCMRTE70K/Q3hCb5rVQqtbo0hL&#10;RQq1+O/g7bl53V3cvCxJdNNv3xQKPQ4z8xtmtoimETdyvrasYDTMQBAXVtdcKjjs3wYTED4ga2ws&#10;k4Jv8rCY3/VmmGvb8ZZuu1CKBGGfo4IqhDaX0hcVGfRD2xIn78s6gyFJV0rtsEtw08hxlj1KgzWn&#10;hQpbeqmouOyuRsF288Rnt7rGSzx3H5+nY/l+fF0qdd+Py2cQgWL4D/+111rBw3Q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gRFtMgAAADdAAAADwAAAAAA&#10;AAAAAAAAAAChAgAAZHJzL2Rvd25yZXYueG1sUEsFBgAAAAAEAAQA+QAAAJYDAAAAAA==&#10;" strokeweight="0"/>
                    <v:line id="Line 12380" o:spid="_x0000_s2604" style="position:absolute;flip:y;visibility:visible;mso-wrap-style:square" from="4076,4278" to="4077,4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jgL8cAAADdAAAADwAAAGRycy9kb3ducmV2LnhtbESPQWsCMRSE74L/IbxCb5pthdauRhFL&#10;RQq1aPXg7bl57i5uXpYkuum/bwqFHoeZ+YaZzqNpxI2cry0reBhmIIgLq2suFey/3gZjED4ga2ws&#10;k4Jv8jCf9XtTzLXteEu3XShFgrDPUUEVQptL6YuKDPqhbYmTd7bOYEjSlVI77BLcNPIxy56kwZrT&#10;QoUtLSsqLrurUbDdPPPJra7xEk/dx+fxUL4fXhdK3d/FxQREoBj+w3/ttVYwehmP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SOAvxwAAAN0AAAAPAAAAAAAA&#10;AAAAAAAAAKECAABkcnMvZG93bnJldi54bWxQSwUGAAAAAAQABAD5AAAAlQMAAAAA&#10;" strokeweight="0"/>
                    <v:line id="Line 12381" o:spid="_x0000_s2605" style="position:absolute;flip:y;visibility:visible;mso-wrap-style:square" from="4093,4281" to="4094,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F4W8gAAADdAAAADwAAAGRycy9kb3ducmV2LnhtbESPT0sDMRTE74V+h/AEb23WKtquTUtR&#10;FBFq6b9Db6+b5+7SzcuSpN347Y0g9DjMzG+Y6TyaRlzI+dqygrthBoK4sLrmUsFu+zYYg/ABWWNj&#10;mRT8kIf5rN+bYq5tx2u6bEIpEoR9jgqqENpcSl9UZNAPbUucvG/rDIYkXSm1wy7BTSNHWfYoDdac&#10;Fips6aWi4rQ5GwXrryc+uvdzPMVjt1wd9uXn/nWh1O1NXDyDCBTDNfzf/tAK7ifjB/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qF4W8gAAADdAAAADwAAAAAA&#10;AAAAAAAAAAChAgAAZHJzL2Rvd25yZXYueG1sUEsFBgAAAAAEAAQA+QAAAJYDAAAAAA==&#10;" strokeweight="0"/>
                    <v:line id="Line 12382" o:spid="_x0000_s2606" style="position:absolute;flip:y;visibility:visible;mso-wrap-style:square" from="4114,4285" to="4115,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3dwMgAAADdAAAADwAAAGRycy9kb3ducmV2LnhtbESPT0sDMRTE74V+h/AEb23WitquTUtR&#10;FBFq6b9Db6+b5+7SzcuSpN347Y0g9DjMzG+Y6TyaRlzI+dqygrthBoK4sLrmUsFu+zYYg/ABWWNj&#10;mRT8kIf5rN+bYq5tx2u6bEIpEoR9jgqqENpcSl9UZNAPbUucvG/rDIYkXSm1wy7BTSNHWfYoDdac&#10;Fips6aWi4rQ5GwXrryc+uvdzPMVjt1wd9uXn/nWh1O1NXDyDCBTDNfzf/tAK7ifjB/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e3dwMgAAADdAAAADwAAAAAA&#10;AAAAAAAAAAChAgAAZHJzL2Rvd25yZXYueG1sUEsFBgAAAAAEAAQA+QAAAJYDAAAAAA==&#10;" strokeweight="0"/>
                    <v:line id="Line 12383" o:spid="_x0000_s2607" style="position:absolute;flip:y;visibility:visible;mso-wrap-style:square" from="4114,4285" to="4115,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9Dt8cAAADdAAAADwAAAGRycy9kb3ducmV2LnhtbESPQWsCMRSE70L/Q3iF3jTbCmq3RpEW&#10;SylU0erB23Pzuru4eVmS6Kb/vikIHoeZ+YaZzqNpxIWcry0reBxkIIgLq2suFey+l/0JCB+QNTaW&#10;ScEveZjP7npTzLXteEOXbShFgrDPUUEVQptL6YuKDPqBbYmT92OdwZCkK6V22CW4aeRTlo2kwZrT&#10;QoUtvVZUnLZno2CzGvPRvZ/jKR67r/VhX37u3xZKPdzHxQuIQDHcwtf2h1YwfJ6M4P9Neg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P0O3xwAAAN0AAAAPAAAAAAAA&#10;AAAAAAAAAKECAABkcnMvZG93bnJldi54bWxQSwUGAAAAAAQABAD5AAAAlQMAAAAA&#10;" strokeweight="0"/>
                    <v:line id="Line 12384" o:spid="_x0000_s2608" style="position:absolute;visibility:visible;mso-wrap-style:square" from="4093,4283" to="4114,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Ra8UAAADdAAAADwAAAGRycy9kb3ducmV2LnhtbESPT2vCQBTE74V+h+UVetONLZoYXaWU&#10;ivbmX/D4yD6TxezbkF01fnu3IPQ4zMxvmOm8s7W4UuuNYwWDfgKCuHDacKlgv1v0MhA+IGusHZOC&#10;O3mYz15fpphrd+MNXbehFBHCPkcFVQhNLqUvKrLo+64hjt7JtRZDlG0pdYu3CLe1/EiSkbRoOC5U&#10;2NB3RcV5e7EKzHq0HP6mh/FB/izD4JidM2P3Sr2/dV8TEIG68B9+tldawec4S+HvTXwCcvY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Y+Ra8UAAADdAAAADwAAAAAAAAAA&#10;AAAAAAChAgAAZHJzL2Rvd25yZXYueG1sUEsFBgAAAAAEAAQA+QAAAJMDAAAAAA==&#10;" strokeweight="0"/>
                    <v:line id="Line 12385" o:spid="_x0000_s2609" style="position:absolute;visibility:visible;mso-wrap-style:square" from="4076,4280" to="4093,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AFGcEAAADdAAAADwAAAGRycy9kb3ducmV2LnhtbERPy4rCMBTdC/MP4QruNNVBrdUog4w4&#10;7nyCy0tzbYPNTWmidv5+shhweTjvxaq1lXhS441jBcNBAoI4d9pwoeB82vRTED4ga6wck4Jf8rBa&#10;fnQWmGn34gM9j6EQMYR9hgrKEOpMSp+XZNEPXE0cuZtrLIYIm0LqBl8x3FZylCQTadFwbCixpnVJ&#10;+f34sArMfrId76aX2UV+b8Pwmt5TY89K9brt1xxEoDa8xf/uH63gc5bGu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EAUZwQAAAN0AAAAPAAAAAAAAAAAAAAAA&#10;AKECAABkcnMvZG93bnJldi54bWxQSwUGAAAAAAQABAD5AAAAjwMAAAAA&#10;" strokeweight="0"/>
                    <v:line id="Line 12386" o:spid="_x0000_s2610" style="position:absolute;visibility:visible;mso-wrap-style:square" from="4055,4275" to="4076,4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yggsYAAADdAAAADwAAAGRycy9kb3ducmV2LnhtbESPT2vCQBTE70K/w/IK3upGpTaJriJi&#10;0d6sf8DjI/tMFrNvQ3ar6bd3CwWPw8z8hpktOluLG7XeOFYwHCQgiAunDZcKjofPtxSED8gaa8ek&#10;4Jc8LOYvvRnm2t35m277UIoIYZ+jgiqEJpfSFxVZ9APXEEfv4lqLIcq2lLrFe4TbWo6SZCItGo4L&#10;FTa0qqi47n+sArObbN6/Pk7ZSa43YXhOr6mxR6X6r91yCiJQF57h//ZWKxhnaQZ/b+ITk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coILGAAAA3QAAAA8AAAAAAAAA&#10;AAAAAAAAoQIAAGRycy9kb3ducmV2LnhtbFBLBQYAAAAABAAEAPkAAACUAwAAAAA=&#10;" strokeweight="0"/>
                    <v:line id="Line 12387" o:spid="_x0000_s2611" style="position:absolute;flip:y;visibility:visible;mso-wrap-style:square" from="3983,4185" to="4075,4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PohcQAAADdAAAADwAAAGRycy9kb3ducmV2LnhtbERPTWsCMRC9C/0PYQreNFuFWrdGkYpS&#10;ClW09dDbuJnuLm4mSxLd9N83B8Hj433PFtE04krO15YVPA0zEMSF1TWXCr6/1oMXED4ga2wsk4I/&#10;8rCYP/RmmGvb8Z6uh1CKFMI+RwVVCG0upS8qMuiHtiVO3K91BkOCrpTaYZfCTSNHWfYsDdacGips&#10;6a2i4ny4GAX77YRPbnOJ53jqPnc/x/LjuFoq1X+My1cQgWK4i2/ud61gPJ2m/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Q+iFxAAAAN0AAAAPAAAAAAAAAAAA&#10;AAAAAKECAABkcnMvZG93bnJldi54bWxQSwUGAAAAAAQABAD5AAAAkgMAAAAA&#10;" strokeweight="0"/>
                    <v:line id="Line 12388" o:spid="_x0000_s2612" style="position:absolute;flip:y;visibility:visible;mso-wrap-style:square" from="3982,4188" to="4074,42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9NHscAAADdAAAADwAAAGRycy9kb3ducmV2LnhtbESPQWsCMRSE70L/Q3gFb5q1Qlu3RpGW&#10;ihRq0erB23Pzuru4eVmS6MZ/bwqFHoeZ+YaZzqNpxIWcry0rGA0zEMSF1TWXCnbf74NnED4ga2ws&#10;k4IreZjP7npTzLXteEOXbShFgrDPUUEVQptL6YuKDPqhbYmT92OdwZCkK6V22CW4aeRDlj1KgzWn&#10;hQpbeq2oOG3PRsFm/cRHtzzHUzx2n1+Hffmxf1so1b+PixcQgWL4D/+1V1rBeDIZwe+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D00exwAAAN0AAAAPAAAAAAAA&#10;AAAAAAAAAKECAABkcnMvZG93bnJldi54bWxQSwUGAAAAAAQABAD5AAAAlQMAAAAA&#10;" strokeweight="0"/>
                    <v:shape id="Freeform 12389" o:spid="_x0000_s2613" style="position:absolute;left:3982;top:4200;width:1;height:3;visibility:visible;mso-wrap-style:square;v-text-anchor:top" coordsize="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6098cA&#10;AADdAAAADwAAAGRycy9kb3ducmV2LnhtbESPQWsCMRSE7wX/Q3iCl1ITFYquRhGp6MEeqhU8PpLX&#10;3bWbl+0m6tpf3xQKPQ4z8w0zW7SuEldqQulZw6CvQBAbb0vONbwf1k9jECEiW6w8k4Y7BVjMOw8z&#10;zKy/8Rtd9zEXCcIhQw1FjHUmZTAFOQx9XxMn78M3DmOSTS5tg7cEd5UcKvUsHZacFgqsaVWQ+dxf&#10;nIbT5vW4VC9f4fES1Nmfvo05r3da97rtcgoiUhv/w3/trdUwmkyG8PsmPQE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tPfHAAAA3QAAAA8AAAAAAAAAAAAAAAAAmAIAAGRy&#10;cy9kb3ducmV2LnhtbFBLBQYAAAAABAAEAPUAAACMAwAAAAA=&#10;" path="m,13l2,12,3,10,4,8,4,4,4,e" filled="f" strokeweight="0">
                      <v:path arrowok="t" o:connecttype="custom" o:connectlocs="0,0;0,0;0,0;0,0;0,0;0,0" o:connectangles="0,0,0,0,0,0"/>
                      <o:lock v:ext="edit" aspectratio="t"/>
                    </v:shape>
                    <v:shape id="Freeform 12390" o:spid="_x0000_s2614" style="position:absolute;left:3981;top:4202;width:1;height:1;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GBsscA&#10;AADdAAAADwAAAGRycy9kb3ducmV2LnhtbESP0UrDQBRE3wv+w3IF39qNBpsm7baIEvChKG36AZfs&#10;bTY1ezdm1zb2611B8HGYmTPMajPaTpxp8K1jBfezBARx7XTLjYJDVU4XIHxA1tg5JgXf5GGzvpms&#10;sNDuwjs670MjIoR9gQpMCH0hpa8NWfQz1xNH7+gGiyHKoZF6wEuE204+JMlcWmw5Lhjs6dlQ/bH/&#10;sgreT1lZOZNvs5d5lV7dW1Y+fmZK3d2OT0sQgcbwH/5rv2oFaZ6n8PsmPg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RgbLHAAAA3QAAAA8AAAAAAAAAAAAAAAAAmAIAAGRy&#10;cy9kb3ducmV2LnhtbFBLBQYAAAAABAAEAPUAAACMAwAAAAA=&#10;" path="m,l1,2,3,3,4,4e" filled="f" strokeweight="0">
                      <v:path arrowok="t" o:connecttype="custom" o:connectlocs="0,0;0,0;0,0;0,0" o:connectangles="0,0,0,0"/>
                      <o:lock v:ext="edit" aspectratio="t"/>
                    </v:shape>
                    <v:line id="Line 12391" o:spid="_x0000_s2615" style="position:absolute;flip:x;visibility:visible;mso-wrap-style:square" from="4096,4175" to="4105,4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juhsgAAADdAAAADwAAAGRycy9kb3ducmV2LnhtbESPT0sDMRTE74V+h/AEb23WKtquTUtR&#10;FBFq6b9Db6+b5+7SzcuSpN347Y0g9DjMzG+Y6TyaRlzI+dqygrthBoK4sLrmUsFu+zYYg/ABWWNj&#10;mRT8kIf5rN+bYq5tx2u6bEIpEoR9jgqqENpcSl9UZNAPbUucvG/rDIYkXSm1wy7BTSNHWfYoDdac&#10;Fips6aWi4rQ5GwXrryc+uvdzPMVjt1wd9uXn/nWh1O1NXDyDCBTDNfzf/tAK7ieTB/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3juhsgAAADdAAAADwAAAAAA&#10;AAAAAAAAAAChAgAAZHJzL2Rvd25yZXYueG1sUEsFBgAAAAAEAAQA+QAAAJYDAAAAAA==&#10;" strokeweight="0"/>
                    <v:line id="Line 12392" o:spid="_x0000_s2616" style="position:absolute;visibility:visible;mso-wrap-style:square" from="4079,4180" to="4096,4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g8WsYAAADdAAAADwAAAGRycy9kb3ducmV2LnhtbESPT2vCQBTE7wW/w/IEb3VjRU2iq0hR&#10;bG+tf8DjI/tMFrNvQ3bV+O27hUKPw8z8hlmsOluLO7XeOFYwGiYgiAunDZcKjoftawrCB2SNtWNS&#10;8CQPq2XvZYG5dg/+pvs+lCJC2OeooAqhyaX0RUUW/dA1xNG7uNZiiLItpW7xEeG2lm9JMpUWDceF&#10;Cht6r6i47m9Wgfma7iafs1N2kptdGJ3Ta2rsUalBv1vPQQTqwn/4r/2hFYyzbAK/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fIPFrGAAAA3QAAAA8AAAAAAAAA&#10;AAAAAAAAoQIAAGRycy9kb3ducmV2LnhtbFBLBQYAAAAABAAEAPkAAACUAwAAAAA=&#10;" strokeweight="0"/>
                    <v:line id="Line 12393" o:spid="_x0000_s2617" style="position:absolute;visibility:visible;mso-wrap-style:square" from="4076,4170" to="4080,4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qiLcYAAADdAAAADwAAAGRycy9kb3ducmV2LnhtbESPQWvCQBSE70L/w/IK3urGijFJXaWU&#10;FutNU4UeH9nXZDH7NmS3Gv99Vyh4HGbmG2a5HmwrztR741jBdJKAIK6cNlwrOHx9PGUgfEDW2Dom&#10;BVfysF49jJZYaHfhPZ3LUIsIYV+ggiaErpDSVw1Z9BPXEUfvx/UWQ5R9LXWPlwi3rXxOklRaNBwX&#10;GuzoraHqVP5aBWaXbubbxTE/yvdNmH5np8zYg1Ljx+H1BUSgIdzD/+1PrWCW5ync3sQn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caoi3GAAAA3QAAAA8AAAAAAAAA&#10;AAAAAAAAoQIAAGRycy9kb3ducmV2LnhtbFBLBQYAAAAABAAEAPkAAACUAwAAAAA=&#10;" strokeweight="0"/>
                    <v:line id="Line 12394" o:spid="_x0000_s2618" style="position:absolute;flip:y;visibility:visible;mso-wrap-style:square" from="4105,4163" to="4106,4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pw8ccAAADdAAAADwAAAGRycy9kb3ducmV2LnhtbESPQWsCMRSE70L/Q3iF3jTbCrVujSIt&#10;llJQ0erB23Pzuru4eVmS6Kb/vikIHoeZ+YaZzKJpxIWcry0reBxkIIgLq2suFey+F/0XED4ga2ws&#10;k4Jf8jCb3vUmmGvb8YYu21CKBGGfo4IqhDaX0hcVGfQD2xIn78c6gyFJV0rtsEtw08inLHuWBmtO&#10;CxW29FZRcdqejYLNasRH93GOp3jsluvDvvzav8+VeriP81cQgWK4ha/tT61gOB6P4P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qnDxxwAAAN0AAAAPAAAAAAAA&#10;AAAAAAAAAKECAABkcnMvZG93bnJldi54bWxQSwUGAAAAAAQABAD5AAAAlQMAAAAA&#10;" strokeweight="0"/>
                    <v:line id="Line 12395" o:spid="_x0000_s2619" style="position:absolute;flip:y;visibility:visible;mso-wrap-style:square" from="4079,4168" to="4080,4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Xkg8QAAADdAAAADwAAAGRycy9kb3ducmV2LnhtbERPTWsCMRC9C/0PYQreNFuFWrdGkYpS&#10;ClW09dDbuJnuLm4mSxLd9N83B8Hj433PFtE04krO15YVPA0zEMSF1TWXCr6/1oMXED4ga2wsk4I/&#10;8rCYP/RmmGvb8Z6uh1CKFMI+RwVVCG0upS8qMuiHtiVO3K91BkOCrpTaYZfCTSNHWfYsDdacGips&#10;6a2i4ny4GAX77YRPbnOJ53jqPnc/x/LjuFoq1X+My1cQgWK4i2/ud61gPJ2mu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NeSDxAAAAN0AAAAPAAAAAAAAAAAA&#10;AAAAAKECAABkcnMvZG93bnJldi54bWxQSwUGAAAAAAQABAD5AAAAkgMAAAAA&#10;" strokeweight="0"/>
                    <v:line id="Line 12396" o:spid="_x0000_s2620" style="position:absolute;flip:y;visibility:visible;mso-wrap-style:square" from="4096,4171" to="4097,4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lBGMgAAADdAAAADwAAAGRycy9kb3ducmV2LnhtbESPT0sDMRTE7wW/Q3iCtzZbBXW3TUtR&#10;FBFU+u/Q2+vmdXfp5mVJ0m767RtB8DjMzG+Y6TyaVpzJ+caygvEoA0FcWt1wpWCzfhs+g/ABWWNr&#10;mRRcyMN8djOYYqFtz0s6r0IlEoR9gQrqELpCSl/WZNCPbEecvIN1BkOSrpLaYZ/gppX3WfYoDTac&#10;Fmrs6KWm8rg6GQXL7yfeu/dTPMZ9//Wz21af29eFUne3cTEBESiG//Bf+0MreMjzHH7fpCcgZ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XlBGMgAAADdAAAADwAAAAAA&#10;AAAAAAAAAAChAgAAZHJzL2Rvd25yZXYueG1sUEsFBgAAAAAEAAQA+QAAAJYDAAAAAA==&#10;" strokeweight="0"/>
                    <v:line id="Line 12397" o:spid="_x0000_s2621" style="position:absolute;visibility:visible;mso-wrap-style:square" from="4076,4157" to="4080,4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VdcMMAAADdAAAADwAAAGRycy9kb3ducmV2LnhtbERPz2vCMBS+C/4P4Q12m0nH5rpqKjI2&#10;dDfnFDw+mrc22LyUJtP635uD4PHj+z1fDK4VJ+qD9awhmygQxJU3lmsNu9+vpxxEiMgGW8+k4UIB&#10;FuV4NMfC+DP/0Gkba5FCOBSooYmxK6QMVUMOw8R3xIn7873DmGBfS9PjOYW7Vj4rNZUOLaeGBjv6&#10;aKg6bv+dBruZrl6/3/bve/m5itkhP+bW7bR+fBiWMxCRhngX39xro+FFqbQ/vUlPQJ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FXXDDAAAA3QAAAA8AAAAAAAAAAAAA&#10;AAAAoQIAAGRycy9kb3ducmV2LnhtbFBLBQYAAAAABAAEAPkAAACRAwAAAAA=&#10;" strokeweight="0"/>
                    <v:line id="Line 12398" o:spid="_x0000_s2622" style="position:absolute;flip:y;visibility:visible;mso-wrap-style:square" from="4079,4158" to="4080,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WPrMcAAADdAAAADwAAAGRycy9kb3ducmV2LnhtbESPQWsCMRSE74X+h/AK3mqiSC1bo0hF&#10;KYVWtPXQ23Pzuru4eVmS6Kb/vikIPQ4z8w0zWyTbigv50DjWMBoqEMSlMw1XGj4/1vePIEJENtg6&#10;Jg0/FGAxv72ZYWFczzu67GMlMoRDgRrqGLtCylDWZDEMXUecvW/nLcYsfSWNxz7DbSvHSj1Iiw3n&#10;hRo7eq6pPO3PVsPufcpHvzmnUzr2b9uvQ/V6WC21Htyl5ROISCn+h6/tF6NhotQI/t7kJy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9Y+sxwAAAN0AAAAPAAAAAAAA&#10;AAAAAAAAAKECAABkcnMvZG93bnJldi54bWxQSwUGAAAAAAQABAD5AAAAlQMAAAAA&#10;" strokeweight="0"/>
                    <v:line id="Line 12399" o:spid="_x0000_s2623" style="position:absolute;visibility:visible;mso-wrap-style:square" from="4079,4168" to="4096,4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tmnMUAAADdAAAADwAAAGRycy9kb3ducmV2LnhtbESPT2sCMRTE74LfIbxCbzVRWl1Xo0hp&#10;sd78Cx4fm9fd4OZl2aS6/faNUPA4zMxvmPmyc7W4UhusZw3DgQJBXHhjudRwPHy+ZCBCRDZYeyYN&#10;vxRguej35pgbf+MdXfexFAnCIUcNVYxNLmUoKnIYBr4hTt63bx3GJNtSmhZvCe5qOVJqLB1aTgsV&#10;NvReUXHZ/zgNdjtev20mp+lJfqzj8JxdMuuOWj8/dasZiEhdfIT/219Gw6tSI7i/SU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ttmnMUAAADdAAAADwAAAAAAAAAA&#10;AAAAAAChAgAAZHJzL2Rvd25yZXYueG1sUEsFBgAAAAAEAAQA+QAAAJMDAAAAAA==&#10;" strokeweight="0"/>
                    <v:line id="Line 12400" o:spid="_x0000_s2624" style="position:absolute;flip:x;visibility:visible;mso-wrap-style:square" from="4096,4163" to="4105,4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u0QMcAAADdAAAADwAAAGRycy9kb3ducmV2LnhtbESPQUsDMRSE74L/ITzBm01sxcratBRL&#10;RYS2tNqDt9fNc3fp5mVJ0m78940geBxm5htmMku2FWfyoXGs4X6gQBCXzjRcafj8WN49gQgR2WDr&#10;mDT8UIDZ9PpqgoVxPW/pvIuVyBAOBWqoY+wKKUNZk8UwcB1x9r6dtxiz9JU0HvsMt60cKvUoLTac&#10;F2rs6KWm8rg7WQ3b9ZgP/vWUjunQrzZf++p9v5hrfXuT5s8gIqX4H/5rvxkND0qN4PdNfgJye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7RAxwAAAN0AAAAPAAAAAAAA&#10;AAAAAAAAAKECAABkcnMvZG93bnJldi54bWxQSwUGAAAAAAQABAD5AAAAlQMAAAAA&#10;" strokeweight="0"/>
                    <v:shape id="Freeform 12401" o:spid="_x0000_s2625" style="position:absolute;left:4074;top:4185;width:1;height:3;visibility:visible;mso-wrap-style:square;v-text-anchor:top" coordsize="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FLqsYA&#10;AADdAAAADwAAAGRycy9kb3ducmV2LnhtbESPQWsCMRSE7wX/Q3hCL6JJi4isRhGp1IMeahU8PpLn&#10;7urmZbuJuu2vN4VCj8PMfMNM562rxI2aUHrW8DJQIIiNtyXnGvafq/4YRIjIFivPpOGbAsxnnacp&#10;Ztbf+YNuu5iLBOGQoYYixjqTMpiCHIaBr4mTd/KNw5hkk0vb4D3BXSVflRpJhyWnhQJrWhZkLrur&#10;03B83x4W6u0r9K5Bnf3xx5jzaqP1c7ddTEBEauN/+K+9thqGSg3h9016An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FLqsYAAADdAAAADwAAAAAAAAAAAAAAAACYAgAAZHJz&#10;L2Rvd25yZXYueG1sUEsFBgAAAAAEAAQA9QAAAIsDAAAAAA==&#10;" path="m4,l3,4r,5l2,11,1,13,,13e" filled="f" strokeweight="0">
                      <v:path arrowok="t" o:connecttype="custom" o:connectlocs="0,0;0,0;0,0;0,0;0,0;0,0" o:connectangles="0,0,0,0,0,0"/>
                      <o:lock v:ext="edit" aspectratio="t"/>
                    </v:shape>
                    <v:line id="Line 12402" o:spid="_x0000_s2626" style="position:absolute;flip:x y;visibility:visible;mso-wrap-style:square" from="3563,4093" to="3570,4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o2msQAAADdAAAADwAAAGRycy9kb3ducmV2LnhtbESPT2sCMRTE7wW/Q3hCL6Um/WfL1ihF&#10;ahFvru39sXndLCYvSxJ1/faNIPQ4zMxvmNli8E4cKaYusIaHiQJB3ATTcavhe7e6fwORMrJBF5g0&#10;nCnBYj66mWFlwom3dKxzKwqEU4UabM59JWVqLHlMk9ATF+83RI+5yNhKE/FU4N7JR6Wm0mPHZcFi&#10;T0tLzb4+eA1Prz+79d7d2c0qefv55epmGs9a346Hj3cQmYb8H76210bDs1IvcHl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6jaaxAAAAN0AAAAPAAAAAAAAAAAA&#10;AAAAAKECAABkcnMvZG93bnJldi54bWxQSwUGAAAAAAQABAD5AAAAkgMAAAAA&#10;" strokeweight="0"/>
                    <v:line id="Line 12403" o:spid="_x0000_s2627" style="position:absolute;visibility:visible;mso-wrap-style:square" from="3558,4095" to="3559,4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Bgn8UAAADdAAAADwAAAGRycy9kb3ducmV2LnhtbESPQWvCQBSE74L/YXmCt7pRrE1jVhGx&#10;WG+tNdDjI/tMFrNvQ3ar6b/vCgWPw8x8w+Tr3jbiSp03jhVMJwkI4tJpw5WC09fbUwrCB2SNjWNS&#10;8Ese1qvhIMdMuxt/0vUYKhEh7DNUUIfQZlL6siaLfuJa4uidXWcxRNlVUnd4i3DbyFmSLKRFw3Gh&#10;xpa2NZWX449VYD4W++fDS/FayN0+TL/TS2rsSanxqN8sQQTqwyP8337XCuaRCPc38Qn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eBgn8UAAADdAAAADwAAAAAAAAAA&#10;AAAAAAChAgAAZHJzL2Rvd25yZXYueG1sUEsFBgAAAAAEAAQA+QAAAJMDAAAAAA==&#10;" strokeweight="0"/>
                    <v:line id="Line 12404" o:spid="_x0000_s2628" style="position:absolute;flip:x;visibility:visible;mso-wrap-style:square" from="3558,4093" to="3563,4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CyQ8cAAADdAAAADwAAAGRycy9kb3ducmV2LnhtbESPQWsCMRSE7wX/Q3hCbzWxlCpbo4jS&#10;UgqtaOuht+fmubu4eVmS6Kb/vikUPA4z8w0zWyTbigv50DjWMB4pEMSlMw1XGr4+n++mIEJENtg6&#10;Jg0/FGAxH9zMsDCu5y1ddrESGcKhQA11jF0hZShrshhGriPO3tF5izFLX0njsc9w28p7pR6lxYbz&#10;Qo0drWoqT7uz1bD9mPDBv5zTKR369833vnrbr5da3w7T8glEpBSv4f/2q9HwoNQE/t7kJy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ULJDxwAAAN0AAAAPAAAAAAAA&#10;AAAAAAAAAKECAABkcnMvZG93bnJldi54bWxQSwUGAAAAAAQABAD5AAAAlQMAAAAA&#10;" strokeweight="0"/>
                    <v:line id="Line 12405" o:spid="_x0000_s2629" style="position:absolute;visibility:visible;mso-wrap-style:square" from="3563,4083" to="3575,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NRdsMAAADdAAAADwAAAGRycy9kb3ducmV2LnhtbERPz2vCMBS+C/4P4Q12m0nH5rpqKjI2&#10;dDfnFDw+mrc22LyUJtP635uD4PHj+z1fDK4VJ+qD9awhmygQxJU3lmsNu9+vpxxEiMgGW8+k4UIB&#10;FuV4NMfC+DP/0Gkba5FCOBSooYmxK6QMVUMOw8R3xIn7873DmGBfS9PjOYW7Vj4rNZUOLaeGBjv6&#10;aKg6bv+dBruZrl6/3/bve/m5itkhP+bW7bR+fBiWMxCRhngX39xro+FFqTQ3vUlPQJ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zUXbDAAAA3QAAAA8AAAAAAAAAAAAA&#10;AAAAoQIAAGRycy9kb3ducmV2LnhtbFBLBQYAAAAABAAEAPkAAACRAwAAAAA=&#10;" strokeweight="0"/>
                    <v:line id="Line 12406" o:spid="_x0000_s2630" style="position:absolute;flip:x;visibility:visible;mso-wrap-style:square" from="3570,4102" to="3575,4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ODqscAAADdAAAADwAAAGRycy9kb3ducmV2LnhtbESPQUsDMRSE74L/ITzBm00sRevatBRL&#10;RYS2tNqDt9fNc3fp5mVJ0m78940geBxm5htmMku2FWfyoXGs4X6gQBCXzjRcafj8WN6NQYSIbLB1&#10;TBp+KMBsen01wcK4nrd03sVKZAiHAjXUMXaFlKGsyWIYuI44e9/OW4xZ+koaj32G21YOlXqQFhvO&#10;CzV29FJTedydrIbt+pEP/vWUjunQrzZf++p9v5hrfXuT5s8gIqX4H/5rvxkNI6We4PdNfgJye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g4OqxwAAAN0AAAAPAAAAAAAA&#10;AAAAAAAAAKECAABkcnMvZG93bnJldi54bWxQSwUGAAAAAAQABAD5AAAAlQMAAAAA&#10;" strokeweight="0"/>
                    <v:line id="Line 12407" o:spid="_x0000_s2631" style="position:absolute;flip:x;visibility:visible;mso-wrap-style:square" from="3568,4103" to="3570,4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C86sQAAADdAAAADwAAAGRycy9kb3ducmV2LnhtbERPy2oCMRTdF/yHcIXuNKOUtoxGEUUp&#10;hbb4Wri7Tq4zg5ObIYlO+vfNQujycN7TeTSNuJPztWUFo2EGgriwuuZSwWG/HryD8AFZY2OZFPyS&#10;h/ms9zTFXNuOt3TfhVKkEPY5KqhCaHMpfVGRQT+0LXHiLtYZDAm6UmqHXQo3jRxn2as0WHNqqLCl&#10;ZUXFdXczCrbfb3x2m1u8xnP39XM6lp/H1UKp535cTEAEiuFf/HB/aAUv2SjtT2/SE5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YLzqxAAAAN0AAAAPAAAAAAAAAAAA&#10;AAAAAKECAABkcnMvZG93bnJldi54bWxQSwUGAAAAAAQABAD5AAAAkgMAAAAA&#10;" strokeweight="0"/>
                    <v:line id="Line 12408" o:spid="_x0000_s2632" style="position:absolute;flip:x y;visibility:visible;mso-wrap-style:square" from="3573,4084" to="3575,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imRMQAAADdAAAADwAAAGRycy9kb3ducmV2LnhtbESPQWsCMRSE74X+h/AKvRTNbltUVqOI&#10;VJHeutb7Y/PcLCYvS5Lq+u9NodDjMDPfMIvV4Ky4UIidZwXluABB3Hjdcavg+7AdzUDEhKzReiYF&#10;N4qwWj4+LLDS/spfdKlTKzKEY4UKTEp9JWVsDDmMY98TZ+/kg8OUZWilDnjNcGfla1FMpMOO84LB&#10;njaGmnP94xS8TY+H/dm+mM9tdOZjZ+tmEm5KPT8N6zmIREP6D/+191rBe1GW8PsmPwG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CKZExAAAAN0AAAAPAAAAAAAAAAAA&#10;AAAAAKECAABkcnMvZG93bnJldi54bWxQSwUGAAAAAAQABAD5AAAAkgMAAAAA&#10;" strokeweight="0"/>
                    <v:line id="Line 12409" o:spid="_x0000_s2633" style="position:absolute;flip:y;visibility:visible;mso-wrap-style:square" from="3588,4085" to="3589,4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6HBscAAADdAAAADwAAAGRycy9kb3ducmV2LnhtbESPQWsCMRSE74L/ITzBm2YVaWVrFFFa&#10;SsEWtR56e25edxc3L0sS3fTfm0Khx2FmvmEWq2gacSPna8sKJuMMBHFhdc2lgs/j82gOwgdkjY1l&#10;UvBDHlbLfm+BubYd7+l2CKVIEPY5KqhCaHMpfVGRQT+2LXHyvq0zGJJ0pdQOuwQ3jZxm2YM0WHNa&#10;qLClTUXF5XA1Cvbvj3x2L9d4iedu9/F1Kt9O27VSw0FcP4EIFMN/+K/9qhXMsskUft+k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ocGxwAAAN0AAAAPAAAAAAAA&#10;AAAAAAAAAKECAABkcnMvZG93bnJldi54bWxQSwUGAAAAAAQABAD5AAAAlQMAAAAA&#10;" strokeweight="0"/>
                    <v:line id="Line 12410" o:spid="_x0000_s2634" style="position:absolute;visibility:visible;mso-wrap-style:square" from="3558,4086" to="3559,4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5V2sYAAADdAAAADwAAAGRycy9kb3ducmV2LnhtbESPT2vCQBTE7wW/w/KE3uomVm2aukop&#10;FfVm/QMeH9lnsph9G7JbTb99VxA8DjPzG2Y672wtLtR641hBOkhAEBdOGy4V7HeLlwyED8gaa8ek&#10;4I88zGe9pynm2l35hy7bUIoIYZ+jgiqEJpfSFxVZ9APXEEfv5FqLIcq2lLrFa4TbWg6TZCItGo4L&#10;FTb0VVFx3v5aBWYzWY7Xb4f3g/xehvSYnTNj90o997vPDxCBuvAI39srrWCUpK9wexOf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OVdrGAAAA3QAAAA8AAAAAAAAA&#10;AAAAAAAAoQIAAGRycy9kb3ducmV2LnhtbFBLBQYAAAAABAAEAPkAAACUAwAAAAA=&#10;" strokeweight="0"/>
                    <v:line id="Line 12411" o:spid="_x0000_s2635" style="position:absolute;flip:y;visibility:visible;mso-wrap-style:square" from="3569,4106" to="3572,4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u66ccAAADdAAAADwAAAGRycy9kb3ducmV2LnhtbESPQWsCMRSE7wX/Q3iCt5pVpJWtUURR&#10;SsEWtR56e25edxc3L0sS3fTfm0Khx2FmvmFmi2gacSPna8sKRsMMBHFhdc2lgs/j5nEKwgdkjY1l&#10;UvBDHhbz3sMMc2073tPtEEqRIOxzVFCF0OZS+qIig35oW+LkfVtnMCTpSqkddgluGjnOsidpsOa0&#10;UGFLq4qKy+FqFOzfn/nsttd4iedu9/F1Kt9O66VSg35cvoAIFMN/+K/9qhVMstEE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W7rpxwAAAN0AAAAPAAAAAAAA&#10;AAAAAAAAAKECAABkcnMvZG93bnJldi54bWxQSwUGAAAAAAQABAD5AAAAlQMAAAAA&#10;" strokeweight="0"/>
                    <v:line id="Line 12412" o:spid="_x0000_s2636" style="position:absolute;flip:y;visibility:visible;mso-wrap-style:square" from="3568,4109" to="3570,4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fcscAAADdAAAADwAAAGRycy9kb3ducmV2LnhtbESPQWsCMRSE7wX/Q3gFbzWrtLZsjSJK&#10;pQi2aOuht+fmdXdx87Ik0Y3/3giFHoeZ+YaZzKJpxJmcry0rGA4yEMSF1TWXCr6/3h5eQPiArLGx&#10;TAou5GE27d1NMNe24y2dd6EUCcI+RwVVCG0upS8qMugHtiVO3q91BkOSrpTaYZfgppGjLBtLgzWn&#10;hQpbWlRUHHcno2D78cwHtzrFYzx0m8+ffbneL+dK9e/j/BVEoBj+w3/td63gMRs+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Fx9yxwAAAN0AAAAPAAAAAAAA&#10;AAAAAAAAAKECAABkcnMvZG93bnJldi54bWxQSwUGAAAAAAQABAD5AAAAlQMAAAAA&#10;" strokeweight="0"/>
                    <v:line id="Line 12413" o:spid="_x0000_s2637" style="position:absolute;flip:x y;visibility:visible;mso-wrap-style:square" from="3572,4106" to="3578,4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E+MMQAAADdAAAADwAAAGRycy9kb3ducmV2LnhtbESPQWsCMRSE74X+h/AKvRTN2pZVVqOI&#10;VJHeutb7Y/PcLCYvS5Lq+u9NodDjMDPfMIvV4Ky4UIidZwWTcQGCuPG641bB92E7moGICVmj9UwK&#10;bhRhtXx8WGCl/ZW/6FKnVmQIxwoVmJT6SsrYGHIYx74nzt7JB4cpy9BKHfCa4c7K16IopcOO84LB&#10;njaGmnP94xS8TY+H/dm+mM9tdOZjZ+umDDelnp+G9RxEoiH9h//ae63gvZiU8PsmPwG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4T4wxAAAAN0AAAAPAAAAAAAAAAAA&#10;AAAAAKECAABkcnMvZG93bnJldi54bWxQSwUGAAAAAAQABAD5AAAAkgMAAAAA&#10;" strokeweight="0"/>
                    <v:line id="Line 12414" o:spid="_x0000_s2638" style="position:absolute;flip:y;visibility:visible;mso-wrap-style:square" from="3572,4106" to="3577,4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knscAAADdAAAADwAAAGRycy9kb3ducmV2LnhtbESPQWsCMRSE7wX/Q3iCt5q1SJWtUUSp&#10;SKEVtR56e25edxc3L0sS3fTfN4WCx2FmvmFmi2gacSPna8sKRsMMBHFhdc2lgs/j6+MUhA/IGhvL&#10;pOCHPCzmvYcZ5tp2vKfbIZQiQdjnqKAKoc2l9EVFBv3QtsTJ+7bOYEjSlVI77BLcNPIpy56lwZrT&#10;QoUtrSoqLoerUbD/mPDZba7xEs/d++7rVL6d1kulBv24fAERKIZ7+L+91QrG2WgCf2/SE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iSSexwAAAN0AAAAPAAAAAAAA&#10;AAAAAAAAAKECAABkcnMvZG93bnJldi54bWxQSwUGAAAAAAQABAD5AAAAlQMAAAAA&#10;" strokeweight="0"/>
                    <v:line id="Line 12415" o:spid="_x0000_s2639" style="position:absolute;visibility:visible;mso-wrap-style:square" from="3589,4085" to="3594,4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rHq8MAAADdAAAADwAAAGRycy9kb3ducmV2LnhtbERPy2rCQBTdF/yH4Ra6q5MUqzFmFCkW&#10;252vgMtL5jYZzNwJmanGv3cWhS4P512sBtuKK/XeOFaQjhMQxJXThmsFp+PnawbCB2SNrWNScCcP&#10;q+XoqcBcuxvv6XoItYgh7HNU0ITQ5VL6qiGLfuw64sj9uN5iiLCvpe7xFsNtK9+SZCotGo4NDXb0&#10;0VB1OfxaBWY33b5/z8p5KTfbkJ6zS2bsSamX52G9ABFoCP/iP/eXVjBJ0jg3volP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qx6vDAAAA3QAAAA8AAAAAAAAAAAAA&#10;AAAAoQIAAGRycy9kb3ducmV2LnhtbFBLBQYAAAAABAAEAPkAAACRAwAAAAA=&#10;" strokeweight="0"/>
                    <v:line id="Line 12416" o:spid="_x0000_s2640" style="position:absolute;flip:x;visibility:visible;mso-wrap-style:square" from="3579,4093" to="3594,4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oVd8cAAADdAAAADwAAAGRycy9kb3ducmV2LnhtbESPQWsCMRSE7wX/Q3gFbzWrlNpujSJK&#10;pQi2aOuht+fmdXdx87Ik0Y3/3giFHoeZ+YaZzKJpxJmcry0rGA4yEMSF1TWXCr6/3h6eQfiArLGx&#10;TAou5GE27d1NMNe24y2dd6EUCcI+RwVVCG0upS8qMugHtiVO3q91BkOSrpTaYZfgppGjLHuSBmtO&#10;CxW2tKioOO5ORsH2Y8wHtzrFYzx0m8+ffbneL+dK9e/j/BVEoBj+w3/td63gMRu+wO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WhV3xwAAAN0AAAAPAAAAAAAA&#10;AAAAAAAAAKECAABkcnMvZG93bnJldi54bWxQSwUGAAAAAAQABAD5AAAAlQMAAAAA&#10;" strokeweight="0"/>
                    <v:shape id="Freeform 12417" o:spid="_x0000_s2641" style="position:absolute;left:3563;top:4078;width:10;height:6;visibility:visible;mso-wrap-style:square;v-text-anchor:top" coordsize="4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R5qcIA&#10;AADdAAAADwAAAGRycy9kb3ducmV2LnhtbERPXWvCMBR9H+w/hDvYy9B0OkQ606IDYQw2sAZ8vTR3&#10;bWlzU5Ko9d+bh8EeD+d7U052EBfyoXOs4HWegSCunem4UaCP+9kaRIjIBgfHpOBGAcri8WGDuXFX&#10;PtClio1IIRxyVNDGOOZShroli2HuRuLE/TpvMSboG2k8XlO4HeQiy1bSYsepocWRPlqq++psFQT9&#10;rX++lvSy094Ny7rvgz1ppZ6fpu07iEhT/Bf/uT+NgrdskfanN+kJy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ZHmpwgAAAN0AAAAPAAAAAAAAAAAAAAAAAJgCAABkcnMvZG93&#10;bnJldi54bWxQSwUGAAAAAAQABAD1AAAAhwMAAAAA&#10;" path="m,22l2,8,6,2,11,r6,1l29,12,41,26e" filled="f" strokeweight="0">
                      <v:path arrowok="t" o:connecttype="custom" o:connectlocs="0,0;0,0;0,0;0,0;0,0;0,0;0,0" o:connectangles="0,0,0,0,0,0,0"/>
                      <o:lock v:ext="edit" aspectratio="t"/>
                    </v:shape>
                    <v:shape id="Freeform 12418" o:spid="_x0000_s2642" style="position:absolute;left:3573;top:4084;width:16;height:1;visibility:visible;mso-wrap-style:square;v-text-anchor:top" coordsize="6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e4w8YA&#10;AADdAAAADwAAAGRycy9kb3ducmV2LnhtbESPT2vCQBTE7wW/w/IEb3UTsRKjq4g0IEih/jnk+Mg+&#10;k2D2bchuTfz2bqHQ4zAzv2HW28E04kGdqy0riKcRCOLC6ppLBddL9p6AcB5ZY2OZFDzJwXYzeltj&#10;qm3PJ3qcfSkChF2KCirv21RKV1Rk0E1tSxy8m+0M+iC7UuoO+wA3jZxF0UIarDksVNjSvqLifv4x&#10;Cj5MnyScfX8u8q84Ox7yuRuWuVKT8bBbgfA0+P/wX/ugFcyjWQy/b8ITkJs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e4w8YAAADdAAAADwAAAAAAAAAAAAAAAACYAgAAZHJz&#10;L2Rvd25yZXYueG1sUEsFBgAAAAAEAAQA9QAAAIsDAAAAAA==&#10;" path="m,l33,,63,4e" filled="f" strokeweight="0">
                      <v:path arrowok="t" o:connecttype="custom" o:connectlocs="0,0;0,0;0,0" o:connectangles="0,0,0"/>
                      <o:lock v:ext="edit" aspectratio="t"/>
                    </v:shape>
                    <v:line id="Line 12419" o:spid="_x0000_s2643" style="position:absolute;flip:x;visibility:visible;mso-wrap-style:square" from="3577,4093" to="3579,4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JNu8cAAADdAAAADwAAAGRycy9kb3ducmV2LnhtbESPT2sCMRTE70K/Q3iF3jTrUtqyGkVa&#10;WkrBiv8O3p6b5+7i5mVJopt+e1Mo9DjMzG+Y6TyaVlzJ+caygvEoA0FcWt1wpWC3fR++gPABWWNr&#10;mRT8kIf57G4wxULbntd03YRKJAj7AhXUIXSFlL6syaAf2Y44eSfrDIYkXSW1wz7BTSvzLHuSBhtO&#10;CzV29FpTed5cjIL19zMf3cclnuOxX64O++pr/7ZQ6uE+LiYgAsXwH/5rf2oFj1mew++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kk27xwAAAN0AAAAPAAAAAAAA&#10;AAAAAAAAAKECAABkcnMvZG93bnJldi54bWxQSwUGAAAAAAQABAD5AAAAlQMAAAAA&#10;" strokeweight="0"/>
                    <v:line id="Line 12420" o:spid="_x0000_s2644" style="position:absolute;flip:x;visibility:visible;mso-wrap-style:square" from="3555,4083" to="3563,40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7oIMcAAADdAAAADwAAAGRycy9kb3ducmV2LnhtbESPQWsCMRSE7wX/Q3iCt5qtLbZsjSJK&#10;pQi2aOuht+fmdXdx87Ik0Y3/3giFHoeZ+YaZzKJpxJmcry0reBhmIIgLq2suFXx/vd2/gPABWWNj&#10;mRRcyMNs2rubYK5tx1s670IpEoR9jgqqENpcSl9UZNAPbUucvF/rDIYkXSm1wy7BTSNHWTaWBmtO&#10;CxW2tKioOO5ORsH245kPbnWKx3joNp8/+3K9X86VGvTj/BVEoBj+w3/td63gKRs9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3uggxwAAAN0AAAAPAAAAAAAA&#10;AAAAAAAAAKECAABkcnMvZG93bnJldi54bWxQSwUGAAAAAAQABAD5AAAAlQMAAAAA&#10;" strokeweight="0"/>
                    <v:shape id="Freeform 12421" o:spid="_x0000_s2645" style="position:absolute;left:3569;top:4078;width:39;height:29;visibility:visible;mso-wrap-style:square;v-text-anchor:top" coordsize="160,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cRP8cA&#10;AADdAAAADwAAAGRycy9kb3ducmV2LnhtbESPQWvCQBSE74X+h+UVvBTdKEFKdJUiCB5ENBba4yP7&#10;mgR338bsqtFf7wqCx2FmvmGm884acabW144VDAcJCOLC6ZpLBT/7Zf8LhA/IGo1jUnAlD/PZ+9sU&#10;M+0uvKNzHkoRIewzVFCF0GRS+qIii37gGuLo/bvWYoiyLaVu8RLh1shRkoylxZrjQoUNLSoqDvnJ&#10;Ktitw/5vcdishma5Tde5OX7efsdK9T667wmIQF14hZ/tlVaQJqMUHm/iE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XET/HAAAA3QAAAA8AAAAAAAAAAAAAAAAAmAIAAGRy&#10;cy9kb3ducmV2LnhtbFBLBQYAAAAABAAEAPUAAACMAwAAAAA=&#10;" path="m159,117r1,-12l158,94,148,70,131,51,110,34,85,20,58,9,30,3,,e" filled="f" strokeweight="0">
                      <v:path arrowok="t" o:connecttype="custom" o:connectlocs="0,0;0,0;0,0;0,0;0,0;0,0;0,0;0,0;0,0;0,0" o:connectangles="0,0,0,0,0,0,0,0,0,0"/>
                      <o:lock v:ext="edit" aspectratio="t"/>
                    </v:shape>
                    <v:line id="Line 12422" o:spid="_x0000_s2646" style="position:absolute;flip:y;visibility:visible;mso-wrap-style:square" from="3608,4106" to="3609,4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vVz8cAAADdAAAADwAAAGRycy9kb3ducmV2LnhtbESPQWsCMRSE7wX/Q3iCt5qttLZsjSJK&#10;pQi2aOuht+fmdXdx87Ik0Y3/3giFHoeZ+YaZzKJpxJmcry0reBhmIIgLq2suFXx/vd2/gPABWWNj&#10;mRRcyMNs2rubYK5tx1s670IpEoR9jgqqENpcSl9UZNAPbUucvF/rDIYkXSm1wy7BTSNHWTaWBmtO&#10;CxW2tKioOO5ORsH245kPbnWKx3joNp8/+3K9X86VGvTj/BVEoBj+w3/td63gMRs9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e9XPxwAAAN0AAAAPAAAAAAAA&#10;AAAAAAAAAKECAABkcnMvZG93bnJldi54bWxQSwUGAAAAAAQABAD5AAAAlQMAAAAA&#10;" strokeweight="0"/>
                    <v:shape id="Freeform 12423" o:spid="_x0000_s2647" style="position:absolute;left:3597;top:3760;width:32;height:81;visibility:visible;mso-wrap-style:square;v-text-anchor:top" coordsize="128,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nLRcQA&#10;AADdAAAADwAAAGRycy9kb3ducmV2LnhtbESP3WoCMRSE7wXfIRyhd5pVSpDVKCJIC6VC/bk/bI67&#10;q8nJsonu+vamUOjlMDPfMMt176x4UBtqzxqmkwwEceFNzaWG03E3noMIEdmg9UwanhRgvRoOlpgb&#10;3/EPPQ6xFAnCIUcNVYxNLmUoKnIYJr4hTt7Ftw5jkm0pTYtdgjsrZ1mmpMOa00KFDW0rKm6Hu9Nw&#10;V0bZ7ddH1z/rjf0+79Fd50rrt1G/WYCI1Mf/8F/702h4z2YKft+kJy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Jy0XEAAAA3QAAAA8AAAAAAAAAAAAAAAAAmAIAAGRycy9k&#10;b3ducmV2LnhtbFBLBQYAAAAABAAEAPUAAACJAwAAAAA=&#10;" path="m,38l1,34,13,9,30,,50,13,70,41,89,86r17,56l119,204r7,63l128,325e" filled="f" strokeweight="0">
                      <v:path arrowok="t" o:connecttype="custom" o:connectlocs="0,0;0,0;0,0;0,0;0,0;0,0;1,0;1,0;1,1;1,1;1,1" o:connectangles="0,0,0,0,0,0,0,0,0,0,0"/>
                      <o:lock v:ext="edit" aspectratio="t"/>
                    </v:shape>
                    <v:shape id="Freeform 12424" o:spid="_x0000_s2648" style="position:absolute;left:3611;top:3767;width:17;height:89;visibility:visible;mso-wrap-style:square;v-text-anchor:top" coordsize="70,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71B8QA&#10;AADdAAAADwAAAGRycy9kb3ducmV2LnhtbESPQWsCMRSE70L/Q3hCb5q4iLarUUpBEHpSe+jxsXnu&#10;rm5edpNU139vBMHjMDPfMMt1bxtxIR9qxxomYwWCuHCm5lLD72Ez+gARIrLBxjFpuFGA9eptsMTc&#10;uCvv6LKPpUgQDjlqqGJscylDUZHFMHYtcfKOzluMSfpSGo/XBLeNzJSaSYs1p4UKW/quqDjv/62G&#10;htQt++m2/OlPu+nfsTt1fnPQ+n3Yfy1AROrjK/xsb42Gqcrm8HiTnoB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9QfEAAAA3QAAAA8AAAAAAAAAAAAAAAAAmAIAAGRycy9k&#10;b3ducmV2LnhtbFBLBQYAAAAABAAEAPUAAACJAwAAAAA=&#10;" path="m,l,1,3,3r8,11l20,31,30,54,40,79r8,30l61,174r8,65l70,269r-1,28l67,321r-3,20l59,353r-1,3l59,356e" filled="f" strokeweight="0">
                      <v:path arrowok="t" o:connecttype="custom" o:connectlocs="0,0;0,0;0,0;0,0;0,0;0,0;0,0;0,1;0,1;0,1;0,1;0,1;0,1;0,1;0,2;0,2;0,2" o:connectangles="0,0,0,0,0,0,0,0,0,0,0,0,0,0,0,0,0"/>
                      <o:lock v:ext="edit" aspectratio="t"/>
                    </v:shape>
                    <v:shape id="Freeform 12425" o:spid="_x0000_s2649" style="position:absolute;left:3611;top:3841;width:18;height:25;visibility:visible;mso-wrap-style:square;v-text-anchor:top" coordsize="71,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WXBsAA&#10;AADdAAAADwAAAGRycy9kb3ducmV2LnhtbERPyQrCMBC9C/5DGMGbpoq4VKOIKCh4cTl4HJqxLTaT&#10;0kRt/XpzEDw+3r5Y1aYQL6pcblnBoB+BIE6szjlVcL3selMQziNrLCyTgoYcrJbt1gJjbd98otfZ&#10;pyKEsItRQeZ9GUvpkowMur4tiQN3t5VBH2CVSl3hO4SbQg6jaCwN5hwaMixpk1HyOD+NgufMbO1o&#10;Mtscm08z3t0ORS2vA6W6nXo9B+Gp9n/xz73XCkbRMMwNb8ITkMs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XWXBsAAAADdAAAADwAAAAAAAAAAAAAAAACYAgAAZHJzL2Rvd25y&#10;ZXYueG1sUEsFBgAAAAAEAAQA9QAAAIUDAAAAAA==&#10;" path="m71,l66,48,56,81,41,98,22,96,2,75,,72e" filled="f" strokeweight="0">
                      <v:path arrowok="t" o:connecttype="custom" o:connectlocs="0,0;0,0;0,0;0,1;0,1;0,0;0,0" o:connectangles="0,0,0,0,0,0,0"/>
                      <o:lock v:ext="edit" aspectratio="t"/>
                    </v:shape>
                    <v:line id="Line 12426" o:spid="_x0000_s2650" style="position:absolute;flip:x;visibility:visible;mso-wrap-style:square" from="3623,3856" to="3625,3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bfyscAAADdAAAADwAAAGRycy9kb3ducmV2LnhtbESPQWsCMRSE7wX/Q3iCt5qtlNpujSJK&#10;pQi2aOuht+fmdXdx87Ik0Y3/3giFHoeZ+YaZzKJpxJmcry0reBhmIIgLq2suFXx/vd0/g/ABWWNj&#10;mRRcyMNs2rubYK5tx1s670IpEoR9jgqqENpcSl9UZNAPbUucvF/rDIYkXSm1wy7BTSNHWfYkDdac&#10;FipsaVFRcdydjILtx5gPbnWKx3joNp8/+3K9X86VGvTj/BVEoBj+w3/td63gMRu9wO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Nt/KxwAAAN0AAAAPAAAAAAAA&#10;AAAAAAAAAKECAABkcnMvZG93bnJldi54bWxQSwUGAAAAAAQABAD5AAAAlQMAAAAA&#10;" strokeweight="0"/>
                    <v:line id="Line 12427" o:spid="_x0000_s2651" style="position:absolute;flip:x y;visibility:visible;mso-wrap-style:square" from="3619,3729" to="3627,37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fv8IAAADdAAAADwAAAGRycy9kb3ducmV2LnhtbERPy2oCMRTdF/yHcAtuSs34wJapGRGp&#10;Rdw5tvvL5HYyTHIzJKmOf98sCl0eznuzHZ0VVwqx86xgPitAEDded9wq+Lwcnl9BxISs0XomBXeK&#10;sK0mDxsstb/xma51akUO4ViiApPSUEoZG0MO48wPxJn79sFhyjC0Uge85XBn5aIo1tJhx7nB4EB7&#10;Q01f/zgFy5evy7G3T+Z0iM68f9i6WYe7UtPHcfcGItGY/sV/7qNWsCqWeX9+k5+ArH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Ffv8IAAADdAAAADwAAAAAAAAAAAAAA&#10;AAChAgAAZHJzL2Rvd25yZXYueG1sUEsFBgAAAAAEAAQA+QAAAJADAAAAAA==&#10;" strokeweight="0"/>
                    <v:shape id="Freeform 12428" o:spid="_x0000_s2652" style="position:absolute;left:3618;top:3718;width:9;height:25;visibility:visible;mso-wrap-style:square;v-text-anchor:top" coordsize="38,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XiQsMA&#10;AADdAAAADwAAAGRycy9kb3ducmV2LnhtbESPQWsCMRSE7wX/Q3hCbzWrtmVZjaIVwWutoMdH8tws&#10;u3lZklS3/94UCj0OM/MNs1wPrhM3CrHxrGA6KUAQa28arhWcvvYvJYiYkA12nknBD0VYr0ZPS6yM&#10;v/Mn3Y6pFhnCsUIFNqW+kjJqSw7jxPfE2bv64DBlGWppAt4z3HVyVhTv0mHDecFiTx+WdHv8dgpm&#10;uzro9q09n2y8XPfbUp9NUyr1PB42CxCJhvQf/msfjILXYj6F3zf5Cc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XiQsMAAADdAAAADwAAAAAAAAAAAAAAAACYAgAAZHJzL2Rv&#10;d25yZXYueG1sUEsFBgAAAAAEAAQA9QAAAIgDAAAAAA==&#10;" path="m38,97l36,78,33,59,29,41,24,26,19,14,13,5,6,1,,e" filled="f" strokeweight="0">
                      <v:path arrowok="t" o:connecttype="custom" o:connectlocs="0,1;0,0;0,0;0,0;0,0;0,0;0,0;0,0;0,0" o:connectangles="0,0,0,0,0,0,0,0,0"/>
                      <o:lock v:ext="edit" aspectratio="t"/>
                    </v:shape>
                    <v:shape id="Freeform 12429" o:spid="_x0000_s2653" style="position:absolute;left:3615;top:3727;width:7;height:6;visibility:visible;mso-wrap-style:square;v-text-anchor:top" coordsize="29,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kGfMcA&#10;AADdAAAADwAAAGRycy9kb3ducmV2LnhtbESPT2vCQBTE7wW/w/IEb3XjH0qJriKCGg8tjc2hx2f2&#10;NQnNvg27q8Zv7xYKPQ4z8xtmue5NK67kfGNZwWScgCAurW64UlB87p5fQfiArLG1TAru5GG9Gjwt&#10;MdX2xjldT6ESEcI+RQV1CF0qpS9rMujHtiOO3rd1BkOUrpLa4S3CTSunSfIiDTYcF2rsaFtT+XO6&#10;GAXl/iM7ngur3y/5vsjd1yF7CwelRsN+swARqA//4b92phXMk9kUft/EJ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JBnzHAAAA3QAAAA8AAAAAAAAAAAAAAAAAmAIAAGRy&#10;cy9kb3ducmV2LnhtbFBLBQYAAAAABAAEAPUAAACMAwAAAAA=&#10;" path="m,l6,2r8,6l29,26e" filled="f" strokeweight="0">
                      <v:path arrowok="t" o:connecttype="custom" o:connectlocs="0,0;0,0;0,0;0,0" o:connectangles="0,0,0,0"/>
                      <o:lock v:ext="edit" aspectratio="t"/>
                    </v:shape>
                    <v:shape id="Freeform 12430" o:spid="_x0000_s2654" style="position:absolute;left:3593;top:3710;width:2;height:7;visibility:visible;mso-wrap-style:square;v-text-anchor:top" coordsize="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E6XcYA&#10;AADdAAAADwAAAGRycy9kb3ducmV2LnhtbESPUUvDMBSF34X9h3AHvrm0TsasTccQlA0fptMfcG2u&#10;TV1zU5K41v16Mxj4eDjnfIdTrkbbiSP50DpWkM8yEMS10y03Cj7en26WIEJE1tg5JgW/FGBVTa5K&#10;LLQb+I2O+9iIBOFQoAITY19IGWpDFsPM9cTJ+3LeYkzSN1J7HBLcdvI2yxbSYstpwWBPj4bqw/7H&#10;KgjmtHv+9BviLs9fT8P39n75slXqejquH0BEGuN/+NLeaAV32XwO5zfpCcj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E6XcYAAADdAAAADwAAAAAAAAAAAAAAAACYAgAAZHJz&#10;L2Rvd25yZXYueG1sUEsFBgAAAAAEAAQA9QAAAIsDAAAAAA==&#10;" path="m,l1,10,3,20,8,30e" filled="f" strokeweight="0">
                      <v:path arrowok="t" o:connecttype="custom" o:connectlocs="0,0;0,0;0,0;0,0" o:connectangles="0,0,0,0"/>
                      <o:lock v:ext="edit" aspectratio="t"/>
                    </v:shape>
                    <v:shape id="Freeform 12431" o:spid="_x0000_s2655" style="position:absolute;left:3615;top:3718;width:3;height:9;visibility:visible;mso-wrap-style:square;v-text-anchor:top" coordsize="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pZ+cQA&#10;AADdAAAADwAAAGRycy9kb3ducmV2LnhtbESPT2sCMRTE7wW/Q3hCbzXxD7KuRhGl0mu1FLw9Ns/d&#10;xc3LmkR3/fZNodDjMDO/YVab3jbiQT7UjjWMRwoEceFMzaWGr9P7WwYiRGSDjWPS8KQAm/XgZYW5&#10;cR1/0uMYS5EgHHLUUMXY5lKGoiKLYeRa4uRdnLcYk/SlNB67BLeNnCg1lxZrTgsVtrSrqLge71ZD&#10;2FKc3w9nc2vUwmbTrNt/+07r12G/XYKI1Mf/8F/7w2iYqekMft+kJy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KWfnEAAAA3QAAAA8AAAAAAAAAAAAAAAAAmAIAAGRycy9k&#10;b3ducmV2LnhtbFBLBQYAAAAABAAEAPUAAACJAwAAAAA=&#10;" path="m11,r,11l9,20,7,27,4,31,,33e" filled="f" strokeweight="0">
                      <v:path arrowok="t" o:connecttype="custom" o:connectlocs="0,0;0,0;0,0;0,0;0,0;0,0" o:connectangles="0,0,0,0,0,0"/>
                      <o:lock v:ext="edit" aspectratio="t"/>
                    </v:shape>
                    <v:shape id="Freeform 12432" o:spid="_x0000_s2656" style="position:absolute;left:3609;top:3767;width:2;height:1;visibility:visible;mso-wrap-style:square;v-text-anchor:top" coordsize="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OhpcYA&#10;AADdAAAADwAAAGRycy9kb3ducmV2LnhtbESP3WrCQBSE7wXfYTlC7+pG+0OJWaUVBKWI1Jaqd4fs&#10;ySaYPRuyq8a3dwsFL4eZb4bJZp2txZlaXzlWMBomIIhzpys2Cn6+F49vIHxA1lg7JgVX8jCb9nsZ&#10;ptpd+IvO22BELGGfooIyhCaV0uclWfRD1xBHr3CtxRBla6Ru8RLLbS3HSfIqLVYcF0psaF5Sftye&#10;rIJnW4SP5af5tXzd7+ab9Uo7c1DqYdC9T0AE6sI9/E8vdeSSpxf4exOfgJ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OhpcYAAADdAAAADwAAAAAAAAAAAAAAAACYAgAAZHJz&#10;L2Rvd25yZXYueG1sUEsFBgAAAAAEAAQA9QAAAIsDAAAAAA==&#10;" path="m,l2,,9,1e" filled="f" strokeweight="0">
                      <v:path arrowok="t" o:connecttype="custom" o:connectlocs="0,0;0,0;0,1" o:connectangles="0,0,0"/>
                      <o:lock v:ext="edit" aspectratio="t"/>
                    </v:shape>
                    <v:shape id="Freeform 12433" o:spid="_x0000_s2657" style="position:absolute;left:3593;top:3710;width:25;height:8;visibility:visible;mso-wrap-style:square;v-text-anchor:top" coordsize="9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gUs8UA&#10;AADdAAAADwAAAGRycy9kb3ducmV2LnhtbESPQWvCQBSE74L/YXlCb2a3rYikriKCtD0INSn0+si+&#10;JqHZtzG7deO/7woFj8PMfMOst6PtxIUG3zrW8JgpEMSVMy3XGj7Lw3wFwgdkg51j0nAlD9vNdLLG&#10;3LjIJ7oUoRYJwj5HDU0IfS6lrxqy6DPXEyfv2w0WQ5JDLc2AMcFtJ5+UWkqLLaeFBnvaN1T9FL9W&#10;Q1Tl4f1Yh/PVlL7Yfb1+LKKKWj/Mxt0LiEBjuIf/229Gw0I9L+H2Jj0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KBSzxQAAAN0AAAAPAAAAAAAAAAAAAAAAAJgCAABkcnMv&#10;ZG93bnJldi54bWxQSwUGAAAAAAQABAD1AAAAigMAAAAA&#10;" path="m,l5,7r7,7l22,21r10,6l44,31r14,2l71,35r13,l97,34e" filled="f" strokeweight="0">
                      <v:path arrowok="t" o:connecttype="custom" o:connectlocs="0,0;0,0;0,0;0,0;0,0;0,0;0,0;0,0;1,0;1,0" o:connectangles="0,0,0,0,0,0,0,0,0,0"/>
                      <o:lock v:ext="edit" aspectratio="t"/>
                    </v:shape>
                    <v:shape id="Freeform 12434" o:spid="_x0000_s2658" style="position:absolute;left:3595;top:3717;width:20;height:10;visibility:visible;mso-wrap-style:square;v-text-anchor:top" coordsize="78,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lUQcYA&#10;AADdAAAADwAAAGRycy9kb3ducmV2LnhtbESPX2vCMBTF34V9h3AHe9PUTZx0piJDcU+CblMfL81d&#10;W5rc1Car9dsvA8HHw/nz48wXvTWio9ZXjhWMRwkI4tzpigsFX5/r4QyED8gajWNScCUPi+xhMMdU&#10;uwvvqNuHQsQR9ikqKENoUil9XpJFP3INcfR+XGsxRNkWUrd4iePWyOckmUqLFUdCiQ29l5TX+18b&#10;IdPl+nAyxm434+9zNdGrTXeslXp67JdvIAL14R6+tT+0gkny8gr/b+ITk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lUQcYAAADdAAAADwAAAAAAAAAAAAAAAACYAgAAZHJz&#10;L2Rvd25yZXYueG1sUEsFBgAAAAAEAAQA9QAAAIsDAAAAAA==&#10;" path="m,l14,18,33,30r23,7l78,37e" filled="f" strokeweight="0">
                      <v:path arrowok="t" o:connecttype="custom" o:connectlocs="0,0;0,0;0,0;0,0;0,0" o:connectangles="0,0,0,0,0"/>
                      <o:lock v:ext="edit" aspectratio="t"/>
                    </v:shape>
                    <v:shape id="Freeform 12435" o:spid="_x0000_s2659" style="position:absolute;left:3622;top:3733;width:5;height:10;visibility:visible;mso-wrap-style:square;v-text-anchor:top" coordsize="2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IFfcQA&#10;AADdAAAADwAAAGRycy9kb3ducmV2LnhtbERPy2rCQBTdF/yH4Qpuik5qRUJ0FCkIWrH1CS6vmWsS&#10;zdwJmammf+8sCl0ezns8bUwp7lS7wrKCt14Egji1uuBMwWE/78YgnEfWWFomBb/kYDppvYwx0fbB&#10;W7rvfCZCCLsEFeTeV4mULs3JoOvZijhwF1sb9AHWmdQ1PkK4KWU/iobSYMGhIceKPnJKb7sfo2AZ&#10;l9/xV/xarY+b2+zzfD2tsrlVqtNuZiMQnhr/L/5zL7SCQfQe5oY34QnIy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yBX3EAAAA3QAAAA8AAAAAAAAAAAAAAAAAmAIAAGRycy9k&#10;b3ducmV2LnhtbFBLBQYAAAAABAAEAPUAAACJAwAAAAA=&#10;" path="m21,39l14,25,8,12,,e" filled="f" strokeweight="0">
                      <v:path arrowok="t" o:connecttype="custom" o:connectlocs="0,0;0,0;0,0;0,0" o:connectangles="0,0,0,0"/>
                      <o:lock v:ext="edit" aspectratio="t"/>
                    </v:shape>
                    <v:line id="Line 12436" o:spid="_x0000_s2660" style="position:absolute;flip:y;visibility:visible;mso-wrap-style:square" from="4088,3849" to="4089,3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9JF8gAAADdAAAADwAAAGRycy9kb3ducmV2LnhtbESPQWsCMRSE7wX/Q3gFbzVbLVW3RpGW&#10;liK0otZDb8/N6+7i5mVJopv++0YoeBxm5htmtoimEWdyvras4H6QgSAurK65VPC1e72bgPABWWNj&#10;mRT8kofFvHczw1zbjjd03oZSJAj7HBVUIbS5lL6oyKAf2JY4eT/WGQxJulJqh12Cm0YOs+xRGqw5&#10;LVTY0nNFxXF7Mgo2n2M+uLdTPMZD97H+3per/ctSqf5tXD6BCBTDNfzfftcKHrLRFC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e9JF8gAAADdAAAADwAAAAAA&#10;AAAAAAAAAAChAgAAZHJzL2Rvd25yZXYueG1sUEsFBgAAAAAEAAQA+QAAAJYDAAAAAA==&#10;" strokeweight="0"/>
                    <v:line id="Line 12437" o:spid="_x0000_s2661" style="position:absolute;flip:y;visibility:visible;mso-wrap-style:square" from="4106,3856" to="4107,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OT98QAAADdAAAADwAAAGRycy9kb3ducmV2LnhtbERPy2oCMRTdF/yHcAV3NWORtoxGEaUi&#10;Qlt8LdxdJ9eZwcnNkEQn/ftmUejycN7TeTSNeJDztWUFo2EGgriwuuZSwfHw8fwOwgdkjY1lUvBD&#10;Huaz3tMUc2073tFjH0qRQtjnqKAKoc2l9EVFBv3QtsSJu1pnMCToSqkddincNPIly16lwZpTQ4Ut&#10;LSsqbvu7UbD7euOLW9/jLV66z+/zqdyeVgulBv24mIAIFMO/+M+90QrG2TjtT2/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05P3xAAAAN0AAAAPAAAAAAAAAAAA&#10;AAAAAKECAABkcnMvZG93bnJldi54bWxQSwUGAAAAAAQABAD5AAAAkgMAAAAA&#10;" strokeweight="0"/>
                    <v:line id="Line 12438" o:spid="_x0000_s2662" style="position:absolute;flip:y;visibility:visible;mso-wrap-style:square" from="4088,3852" to="4095,3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82bMcAAADdAAAADwAAAGRycy9kb3ducmV2LnhtbESPQWsCMRSE7wX/Q3iCt5pVpJWtUURR&#10;SsEWtR56e25edxc3L0sS3fTfm0Khx2FmvmFmi2gacSPna8sKRsMMBHFhdc2lgs/j5nEKwgdkjY1l&#10;UvBDHhbz3sMMc2073tPtEEqRIOxzVFCF0OZS+qIig35oW+LkfVtnMCTpSqkddgluGjnOsidpsOa0&#10;UGFLq4qKy+FqFOzfn/nsttd4iedu9/F1Kt9O66VSg35cvoAIFMN/+K/9qhVMsskI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nzZsxwAAAN0AAAAPAAAAAAAA&#10;AAAAAAAAAKECAABkcnMvZG93bnJldi54bWxQSwUGAAAAAAQABAD5AAAAlQMAAAAA&#10;" strokeweight="0"/>
                    <v:shape id="Freeform 12439" o:spid="_x0000_s2663" style="position:absolute;left:4085;top:3853;width:3;height:2;visibility:visible;mso-wrap-style:square;v-text-anchor:top" coordsize="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bcEccA&#10;AADdAAAADwAAAGRycy9kb3ducmV2LnhtbESPUUvDMBSF3wX/Q7iCL2NLHNWNbtkQURBEwVnGHi/N&#10;XVPa3JQmdt2/X4SBj4dzznc46+3oWjFQH2rPGh5mCgRx6U3NlYbi5226BBEissHWM2k4U4Dt5vZm&#10;jbnxJ/6mYRcrkSAcctRgY+xyKUNpyWGY+Y44eUffO4xJ9pU0PZ4S3LVyrtSTdFhzWrDY0Yulstn9&#10;Og2fi0ZNFuVQSPTNYZ99FI/261Xr+7vxeQUi0hj/w9f2u9GQqWwOf2/SE5Cb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W3BHHAAAA3QAAAA8AAAAAAAAAAAAAAAAAmAIAAGRy&#10;cy9kb3ducmV2LnhtbFBLBQYAAAAABAAEAPUAAACMAwAAAAA=&#10;" path="m,l5,2r7,3e" filled="f" strokeweight="0">
                      <v:path arrowok="t" o:connecttype="custom" o:connectlocs="0,0;0,0;0,0" o:connectangles="0,0,0"/>
                      <o:lock v:ext="edit" aspectratio="t"/>
                    </v:shape>
                    <v:line id="Line 12440" o:spid="_x0000_s2664" style="position:absolute;flip:y;visibility:visible;mso-wrap-style:square" from="4391,4208" to="4409,4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ENgMcAAADdAAAADwAAAGRycy9kb3ducmV2LnhtbESPQWsCMRSE7wX/Q3hCbzVbK23ZGkUs&#10;FRFUtPXQ23Pzuru4eVmS6MZ/bwqFHoeZ+YYZT6NpxIWcry0reBxkIIgLq2suFXx9fjy8gvABWWNj&#10;mRRcycN00rsbY65txzu67EMpEoR9jgqqENpcSl9UZNAPbEucvB/rDIYkXSm1wy7BTSOHWfYsDdac&#10;FipsaV5RcdqfjYLd5oWPbnGOp3js1tvvQ7k6vM+Uuu/H2RuIQDH8h//aS61glI2e4PdNegJyc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AQ2AxwAAAN0AAAAPAAAAAAAA&#10;AAAAAAAAAKECAABkcnMvZG93bnJldi54bWxQSwUGAAAAAAQABAD5AAAAlQMAAAAA&#10;" strokeweight="0"/>
                    <v:line id="Line 12441" o:spid="_x0000_s2665" style="position:absolute;flip:y;visibility:visible;mso-wrap-style:square" from="4389,4308" to="4406,4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V9McAAADdAAAADwAAAGRycy9kb3ducmV2LnhtbESPT2sCMRTE74V+h/AKvdWsZWnLahRp&#10;aRHBiv8O3p6b5+7i5mVJopt+e1Mo9DjMzG+Y8TSaVlzJ+cayguEgA0FcWt1wpWC3/Xx6A+EDssbW&#10;Min4IQ/Tyf3dGAtte17TdRMqkSDsC1RQh9AVUvqyJoN+YDvi5J2sMxiSdJXUDvsEN618zrIXabDh&#10;tFBjR+81lefNxShYf7/y0X1d4jke++XqsK8W+4+ZUo8PcTYCESiG//Bfe64V5Fmew++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6JX0xwAAAN0AAAAPAAAAAAAA&#10;AAAAAAAAAKECAABkcnMvZG93bnJldi54bWxQSwUGAAAAAAQABAD5AAAAlQMAAAAA&#10;" strokeweight="0"/>
                    <v:line id="Line 12442" o:spid="_x0000_s2666" style="position:absolute;flip:y;visibility:visible;mso-wrap-style:square" from="4392,4196" to="4409,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Qwb8cAAADdAAAADwAAAGRycy9kb3ducmV2LnhtbESPT2sCMRTE7wW/Q3hCbzVbsbasRhFL&#10;SynY4r+Dt+fmdXdx87Ik0U2/vREKPQ4z8xtmOo+mERdyvras4HGQgSAurK65VLDbvj28gPABWWNj&#10;mRT8kof5rHc3xVzbjtd02YRSJAj7HBVUIbS5lL6oyKAf2JY4eT/WGQxJulJqh12Cm0YOs2wsDdac&#10;FipsaVlRcdqcjYL11zMf3fs5nuKxW30f9uXn/nWh1H0/LiYgAsXwH/5rf2gFo2z0BL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pDBvxwAAAN0AAAAPAAAAAAAA&#10;AAAAAAAAAKECAABkcnMvZG93bnJldi54bWxQSwUGAAAAAAQABAD5AAAAlQMAAAAA&#10;" strokeweight="0"/>
                    <v:shape id="Freeform 12443" o:spid="_x0000_s2667" style="position:absolute;left:3527;top:4104;width:45;height:23;visibility:visible;mso-wrap-style:square;v-text-anchor:top" coordsize="18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1FeMcA&#10;AADdAAAADwAAAGRycy9kb3ducmV2LnhtbESPT2sCMRTE74LfITzBi2hWESlbo2ihUFEo/jl0b6+b&#10;193FzUu6ibp++0YQehxmfjPMfNmaWlyp8ZVlBeNRAoI4t7riQsHp+D58AeEDssbaMim4k4flotuZ&#10;Y6rtjfd0PYRCxBL2KSooQ3CplD4vyaAfWUccvR/bGAxRNoXUDd5iuanlJElm0mDFcaFER28l5efD&#10;xSiYesy22af7xsHOfY1/T9l6vd8o1e+1q1cQgdrwH37SHzpyyXQGjzfxCc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9RXjHAAAA3QAAAA8AAAAAAAAAAAAAAAAAmAIAAGRy&#10;cy9kb3ducmV2LnhtbFBLBQYAAAAABAAEAPUAAACMAwAAAAA=&#10;" path="m,l,1,8,31,35,58,76,78r51,14l182,95e" filled="f" strokeweight="0">
                      <v:path arrowok="t" o:connecttype="custom" o:connectlocs="0,0;0,0;0,0;0,0;0,0;0,0;1,0" o:connectangles="0,0,0,0,0,0,0"/>
                      <o:lock v:ext="edit" aspectratio="t"/>
                    </v:shape>
                    <v:line id="Line 12444" o:spid="_x0000_s2668" style="position:absolute;flip:x y;visibility:visible;mso-wrap-style:square" from="3532,3267" to="3623,3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60tsQAAADdAAAADwAAAGRycy9kb3ducmV2LnhtbESPQWsCMRSE7wX/Q3hCL0WzraKyGqWU&#10;KtKbq94fm+dmMXlZklTXf98UCj0OM/MNs9r0zoobhdh6VvA6LkAQ11633Cg4HbejBYiYkDVaz6Tg&#10;QRE268HTCkvt73ygW5UakSEcS1RgUupKKWNtyGEc+444excfHKYsQyN1wHuGOyvfimImHbacFwx2&#10;9GGovlbfTsFkfj7ur/bFfG2jM587W9Wz8FDqedi/L0Ek6tN/+K+91wqmxXQOv2/yE5D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HrS2xAAAAN0AAAAPAAAAAAAAAAAA&#10;AAAAAKECAABkcnMvZG93bnJldi54bWxQSwUGAAAAAAQABAD5AAAAkgMAAAAA&#10;" strokeweight="0"/>
                    <v:line id="Line 12445" o:spid="_x0000_s2669" style="position:absolute;flip:x y;visibility:visible;mso-wrap-style:square" from="3534,3267" to="3624,3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EgxMIAAADdAAAADwAAAGRycy9kb3ducmV2LnhtbERPz2vCMBS+C/4P4Q12kZm6iY7OVETm&#10;kN2s7v5o3prS5KUkmdb/fjkMdvz4fm+2o7PiSiF2nhUs5gUI4sbrjlsFl/Ph6RVETMgarWdScKcI&#10;22o62WCp/Y1PdK1TK3IIxxIVmJSGUsrYGHIY534gzty3Dw5ThqGVOuAthzsrn4tiJR12nBsMDrQ3&#10;1PT1j1Pwsv46H3s7M5+H6Mz7h62bVbgr9fgw7t5AJBrTv/jPfdQKlsUyz81v8hOQ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EgxMIAAADdAAAADwAAAAAAAAAAAAAA&#10;AAChAgAAZHJzL2Rvd25yZXYueG1sUEsFBgAAAAAEAAQA+QAAAJADAAAAAA==&#10;" strokeweight="0"/>
                    <v:line id="Line 12446" o:spid="_x0000_s2670" style="position:absolute;flip:x y;visibility:visible;mso-wrap-style:square" from="3542,3197" to="3580,3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2FX8QAAADdAAAADwAAAGRycy9kb3ducmV2LnhtbESPQWsCMRSE74X+h/AEL0WztWLtapQi&#10;WsRbV70/Nq+bxeRlSVJd/31TKPQ4zMw3zHLdOyuuFGLrWcHzuABBXHvdcqPgdNyN5iBiQtZoPZOC&#10;O0VYrx4fllhqf+NPulapERnCsUQFJqWulDLWhhzGse+Is/flg8OUZWikDnjLcGflpChm0mHLecFg&#10;RxtD9aX6dgpeXs/H/cU+mcMuOrP9sFU9C3elhoP+fQEiUZ/+w3/tvVYwLaZv8PsmPwG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zYVfxAAAAN0AAAAPAAAAAAAAAAAA&#10;AAAAAKECAABkcnMvZG93bnJldi54bWxQSwUGAAAAAAQABAD5AAAAkgMAAAAA&#10;" strokeweight="0"/>
                    <v:line id="Line 12447" o:spid="_x0000_s2671" style="position:absolute;flip:x y;visibility:visible;mso-wrap-style:square" from="3509,3876" to="3668,4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66H8IAAADdAAAADwAAAGRycy9kb3ducmV2LnhtbERPTWsCMRC9C/6HMIVepGZt1ZatUaTU&#10;It7cbe/DZrpZTCZLEnX9982h4PHxvlebwVlxoRA7zwpm0wIEceN1x62C73r39AYiJmSN1jMpuFGE&#10;zXo8WmGp/ZWPdKlSK3IIxxIVmJT6UsrYGHIYp74nztyvDw5ThqGVOuA1hzsrn4tiKR12nBsM9vRh&#10;qDlVZ6fg5fWn3p/sxBx20ZnPL1s1y3BT6vFh2L6DSDSku/jfvdcK5sUi789v8hOQ6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i66H8IAAADdAAAADwAAAAAAAAAAAAAA&#10;AAChAgAAZHJzL2Rvd25yZXYueG1sUEsFBgAAAAAEAAQA+QAAAJADAAAAAA==&#10;" strokeweight="0"/>
                    <v:line id="Line 12448" o:spid="_x0000_s2672" style="position:absolute;flip:x y;visibility:visible;mso-wrap-style:square" from="3511,3875" to="3669,41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IfhMQAAADdAAAADwAAAGRycy9kb3ducmV2LnhtbESPQWsCMRSE74X+h/CEXopmrVXLapRS&#10;tIg3V70/Nq+bxeRlSVJd/31TKPQ4zMw3zHLdOyuuFGLrWcF4VIAgrr1uuVFwOm6HbyBiQtZoPZOC&#10;O0VYrx4fllhqf+MDXavUiAzhWKICk1JXShlrQw7jyHfE2fvywWHKMjRSB7xluLPypShm0mHLecFg&#10;Rx+G6kv17RRM5ufj7mKfzX4bndl82qqehbtST4P+fQEiUZ/+w3/tnVbwWkzH8PsmPwG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Yh+ExAAAAN0AAAAPAAAAAAAAAAAA&#10;AAAAAKECAABkcnMvZG93bnJldi54bWxQSwUGAAAAAAQABAD5AAAAkgMAAAAA&#10;" strokeweight="0"/>
                    <v:line id="Line 12449" o:spid="_x0000_s2673" style="position:absolute;flip:y;visibility:visible;mso-wrap-style:square" from="3539,4041" to="3552,4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Q+xscAAADdAAAADwAAAGRycy9kb3ducmV2LnhtbESPQWsCMRSE7wX/Q3iCt5qttLZsjSJK&#10;pQi2aOuht+fmdXdx87Ik0Y3/3giFHoeZ+YaZzKJpxJmcry0reBhmIIgLq2suFXx/vd2/gPABWWNj&#10;mRRcyMNs2rubYK5tx1s670IpEoR9jgqqENpcSl9UZNAPbUucvF/rDIYkXSm1wy7BTSNHWTaWBmtO&#10;CxW2tKioOO5ORsH245kPbnWKx3joNp8/+3K9X86VGvTj/BVEoBj+w3/td63gMXsa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lD7GxwAAAN0AAAAPAAAAAAAA&#10;AAAAAAAAAKECAABkcnMvZG93bnJldi54bWxQSwUGAAAAAAQABAD5AAAAlQMAAAAA&#10;" strokeweight="0"/>
                    <v:shape id="Freeform 12450" o:spid="_x0000_s2674" style="position:absolute;left:3549;top:4188;width:32;height:5;visibility:visible;mso-wrap-style:square;v-text-anchor:top" coordsize="130,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CFGMcA&#10;AADdAAAADwAAAGRycy9kb3ducmV2LnhtbESP0WrCQBRE34X+w3ILfZG621bTkrpKCSjiixj7AbfZ&#10;2yQ0ezdkV5P8fVcQfBxm5gyzXA+2ERfqfO1Yw8tMgSAunKm51PB92jx/gPAB2WDjmDSM5GG9epgs&#10;MTWu5yNd8lCKCGGfooYqhDaV0hcVWfQz1xJH79d1FkOUXSlNh32E20a+KpVIizXHhQpbyioq/vKz&#10;1XB43073P+dkr/pFfkjGMdvWm0zrp8fh6xNEoCHcw7f2zmiYq8UbXN/EJy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ghRjHAAAA3QAAAA8AAAAAAAAAAAAAAAAAmAIAAGRy&#10;cy9kb3ducmV2LnhtbFBLBQYAAAAABAAEAPUAAACMAwAAAAA=&#10;" path="m,l41,17r45,1l130,4e" filled="f" strokeweight="0">
                      <v:path arrowok="t" o:connecttype="custom" o:connectlocs="0,0;0,0;0,0;0,0" o:connectangles="0,0,0,0"/>
                      <o:lock v:ext="edit" aspectratio="t"/>
                    </v:shape>
                    <v:shape id="Freeform 12451" o:spid="_x0000_s2675" style="position:absolute;left:3540;top:4177;width:51;height:14;visibility:visible;mso-wrap-style:square;v-text-anchor:top" coordsize="208,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Jv3scA&#10;AADdAAAADwAAAGRycy9kb3ducmV2LnhtbESPQWvCQBSE74X+h+UVvIhuFI01ZiMqLSi9qC3V4yP7&#10;moRm34bsVuO/7wqFHoeZ+YZJl52pxYVaV1lWMBpGIIhzqysuFHy8vw6eQTiPrLG2TApu5GCZPT6k&#10;mGh75QNdjr4QAcIuQQWl900ipctLMuiGtiEO3pdtDfog20LqFq8Bbmo5jqJYGqw4LJTY0Kak/Pv4&#10;YxT49Ut83s1Xb5/9Ud+MY3na7GesVO+pWy1AeOr8f/ivvdUKJtF0Avc34QnI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ib97HAAAA3QAAAA8AAAAAAAAAAAAAAAAAmAIAAGRy&#10;cy9kb3ducmV2LnhtbFBLBQYAAAAABAAEAPUAAACMAwAAAAA=&#10;" path="m,l5,19,26,38,58,53r39,6l136,57,172,47,196,30,208,9r,-3e" filled="f" strokeweight="0">
                      <v:path arrowok="t" o:connecttype="custom" o:connectlocs="0,0;0,0;0,0;0,0;0,0;0,0;0,0;1,0;1,0;1,0" o:connectangles="0,0,0,0,0,0,0,0,0,0"/>
                      <o:lock v:ext="edit" aspectratio="t"/>
                    </v:shape>
                    <v:shape id="Freeform 12452" o:spid="_x0000_s2676" style="position:absolute;left:3527;top:4113;width:81;height:23;visibility:visible;mso-wrap-style:square;v-text-anchor:top" coordsize="327,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et7McA&#10;AADdAAAADwAAAGRycy9kb3ducmV2LnhtbESP3WrCQBSE7wXfYTkFb6RuWvwp0VWkJWBFKqb2/pg9&#10;TYLZsyG7mvTt3YLg5TAz3zCLVWcqcaXGlZYVvIwiEMSZ1SXnCo7fyfMbCOeRNVaWScEfOVgt+70F&#10;xtq2fKBr6nMRIOxiVFB4X8dSuqwgg25ka+Lg/drGoA+yyaVusA1wU8nXKJpKgyWHhQJrei8oO6cX&#10;oyD9Onxw+7k7DffbZLc/zn5KXCdKDZ669RyEp84/wvf2RisYR5MJ/L8JT0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HrezHAAAA3QAAAA8AAAAAAAAAAAAAAAAAmAIAAGRy&#10;cy9kb3ducmV2LnhtbFBLBQYAAAAABAAEAPUAAACMAwAAAAA=&#10;" path="m,l8,29,36,57,79,78r51,13l187,93r54,-9l286,66,316,40,327,10e" filled="f" strokeweight="0">
                      <v:path arrowok="t" o:connecttype="custom" o:connectlocs="0,0;0,0;0,0;0,0;0,0;1,0;1,0;1,0;1,0;1,0" o:connectangles="0,0,0,0,0,0,0,0,0,0"/>
                      <o:lock v:ext="edit" aspectratio="t"/>
                    </v:shape>
                    <v:line id="Line 12453" o:spid="_x0000_s2677" style="position:absolute;flip:x;visibility:visible;mso-wrap-style:square" from="3547,4095" to="3563,4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84xccAAADdAAAADwAAAGRycy9kb3ducmV2LnhtbESPQWsCMRSE74L/ITyht5qttLZsjSKW&#10;ihSqaOuht+fmdXdx87Ik0Y3/3hQKHoeZ+YaZzKJpxJmcry0reBhmIIgLq2suFXx/vd+/gPABWWNj&#10;mRRcyMNs2u9NMNe24y2dd6EUCcI+RwVVCG0upS8qMuiHtiVO3q91BkOSrpTaYZfgppGjLBtLgzWn&#10;hQpbWlRUHHcno2C7fuaDW57iMR66z83PvvzYv82VuhvE+SuIQDHcwv/tlVbwmD2N4e9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rzjFxwAAAN0AAAAPAAAAAAAA&#10;AAAAAAAAAKECAABkcnMvZG93bnJldi54bWxQSwUGAAAAAAQABAD5AAAAlQMAAAAA&#10;" strokeweight="0"/>
                    <v:line id="Line 12454" o:spid="_x0000_s2678" style="position:absolute;flip:y;visibility:visible;mso-wrap-style:square" from="3542,4086" to="3558,4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OdXscAAADdAAAADwAAAGRycy9kb3ducmV2LnhtbESPQWsCMRSE74L/ITyhN81W2lq2RhFL&#10;RQq1aOuht+fmdXdx87Ik0Y3/3hQKHoeZ+YaZzqNpxJmcry0ruB9lIIgLq2suFXx/vQ2fQfiArLGx&#10;TAou5GE+6/emmGvb8ZbOu1CKBGGfo4IqhDaX0hcVGfQj2xIn79c6gyFJV0rtsEtw08hxlj1JgzWn&#10;hQpbWlZUHHcno2C7mfDBrU7xGA/dx+fPvnzfvy6UuhvExQuIQDHcwv/ttVbwkD1O4O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451exwAAAN0AAAAPAAAAAAAA&#10;AAAAAAAAAKECAABkcnMvZG93bnJldi54bWxQSwUGAAAAAAQABAD5AAAAlQMAAAAA&#10;" strokeweight="0"/>
                    <v:shape id="Freeform 12455" o:spid="_x0000_s2679" style="position:absolute;left:3549;top:4080;width:9;height:6;visibility:visible;mso-wrap-style:square;v-text-anchor:top" coordsize="3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zpWcQA&#10;AADdAAAADwAAAGRycy9kb3ducmV2LnhtbERPW0vDMBR+F/Yfwhn4ZhOvaLe0qCCobLBO2ebboTlr&#10;i81JaWJb/715EPb48d2X+WRbMVDvG8caLhMFgrh0puFKw+fHy8U9CB+QDbaOScMveciz2dkSU+NG&#10;LmjYhkrEEPYpaqhD6FIpfVmTRZ+4jjhyR9dbDBH2lTQ9jjHctvJKqTtpseHYUGNHzzWV39sfq2Fn&#10;ivVmLML1qts/vX+pN7d+OB60Pp9PjwsQgaZwEv+7X42GG3Ub58Y38Qn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s6VnEAAAA3QAAAA8AAAAAAAAAAAAAAAAAmAIAAGRycy9k&#10;b3ducmV2LnhtbFBLBQYAAAAABAAEAPUAAACJAwAAAAA=&#10;" path="m33,24l16,6,8,,,e" filled="f" strokeweight="0">
                      <v:path arrowok="t" o:connecttype="custom" o:connectlocs="0,0;0,0;0,0;0,0" o:connectangles="0,0,0,0"/>
                      <o:lock v:ext="edit" aspectratio="t"/>
                    </v:shape>
                    <v:line id="Line 12456" o:spid="_x0000_s2680" style="position:absolute;flip:x y;visibility:visible;mso-wrap-style:square" from="3455,3386" to="3571,3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QTgsUAAADdAAAADwAAAGRycy9kb3ducmV2LnhtbESPW2sCMRSE3wv9D+EU+lI025uXrVFK&#10;qSJ9c9X3w+a4WUxOliTV9d83QsHHYWa+YWaL3llxohBbzwqehwUI4trrlhsFu+1yMAERE7JG65kU&#10;XCjCYn5/N8NS+zNv6FSlRmQIxxIVmJS6UspYG3IYh74jzt7BB4cpy9BIHfCc4c7Kl6IYSYct5wWD&#10;HX0Zqo/Vr1PwOt5v10f7ZH6W0Znvla3qUbgo9fjQf36ASNSnW/i/vdYK3or3KVzf5Cc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xQTgsUAAADdAAAADwAAAAAAAAAA&#10;AAAAAAChAgAAZHJzL2Rvd25yZXYueG1sUEsFBgAAAAAEAAQA+QAAAJMDAAAAAA==&#10;" strokeweight="0"/>
                    <v:line id="Line 12457" o:spid="_x0000_s2681" style="position:absolute;flip:x y;visibility:visible;mso-wrap-style:square" from="3460,3247" to="3575,3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JwosEAAADdAAAADwAAAGRycy9kb3ducmV2LnhtbERPTWsCMRC9F/wPYYReima1ZZXVKFK0&#10;SG9d633YjJvFZLIkqa7/vjkUeny87/V2cFbcKMTOs4LZtABB3Hjdcavg+3SYLEHEhKzReiYFD4qw&#10;3Yye1lhpf+cvutWpFTmEY4UKTEp9JWVsDDmMU98TZ+7ig8OUYWilDnjP4c7KeVGU0mHHucFgT++G&#10;mmv94xS8Ls6n49W+mM9DdGb/YeumDA+lnsfDbgUi0ZD+xX/uo1bwVpR5f36Tn4D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QnCiwQAAAN0AAAAPAAAAAAAAAAAAAAAA&#10;AKECAABkcnMvZG93bnJldi54bWxQSwUGAAAAAAQABAD5AAAAjwMAAAAA&#10;" strokeweight="0"/>
                    <v:line id="Line 12458" o:spid="_x0000_s2682" style="position:absolute;flip:x y;visibility:visible;mso-wrap-style:square" from="3473,3233" to="3589,3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7VOcQAAADdAAAADwAAAGRycy9kb3ducmV2LnhtbESPQWsCMRSE74X+h/AKvRTN2pZVVqOI&#10;VJHeutb7Y/PcLCYvS5Lq+u9NodDjMDPfMIvV4Ky4UIidZwWTcQGCuPG641bB92E7moGICVmj9UwK&#10;bhRhtXx8WGCl/ZW/6FKnVmQIxwoVmJT6SsrYGHIYx74nzt7JB4cpy9BKHfCa4c7K16IopcOO84LB&#10;njaGmnP94xS8TY+H/dm+mM9tdOZjZ+umDDelnp+G9RxEoiH9h//ae63gvSgn8PsmPwG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DtU5xAAAAN0AAAAPAAAAAAAAAAAA&#10;AAAAAKECAABkcnMvZG93bnJldi54bWxQSwUGAAAAAAQABAD5AAAAkgMAAAAA&#10;" strokeweight="0"/>
                    <v:line id="Line 12459" o:spid="_x0000_s2683" style="position:absolute;flip:x y;visibility:visible;mso-wrap-style:square" from="3530,2920" to="3646,3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xLTsQAAADdAAAADwAAAGRycy9kb3ducmV2LnhtbESPQWsCMRSE74X+h/AKXkrN1patbI1S&#10;REV6c9X7Y/O6WUxeliTq+u9NodDjMDPfMLPF4Ky4UIidZwWv4wIEceN1x62Cw379MgURE7JG65kU&#10;3CjCYv74MMNK+yvv6FKnVmQIxwoVmJT6SsrYGHIYx74nzt6PDw5TlqGVOuA1w52Vk6IopcOO84LB&#10;npaGmlN9dgrePo777ck+m+91dGa1sXVThptSo6fh6xNEoiH9h//aW63gvSgn8PsmPw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3EtOxAAAAN0AAAAPAAAAAAAAAAAA&#10;AAAAAKECAABkcnMvZG93bnJldi54bWxQSwUGAAAAAAQABAD5AAAAkgMAAAAA&#10;" strokeweight="0"/>
                    <v:line id="Line 12460" o:spid="_x0000_s2684" style="position:absolute;flip:x y;visibility:visible;mso-wrap-style:square" from="3469,2942" to="3584,3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Du1cQAAADdAAAADwAAAGRycy9kb3ducmV2LnhtbESPQWsCMRSE74X+h/AKvZSabS1bWY1S&#10;pIr05qr3x+a5WUxeliTq+u8bodDjMDPfMLPF4Ky4UIidZwVvowIEceN1x62C/W71OgERE7JG65kU&#10;3CjCYv74MMNK+ytv6VKnVmQIxwoVmJT6SsrYGHIYR74nzt7RB4cpy9BKHfCa4c7K96IopcOO84LB&#10;npaGmlN9dgrGn4fd5mRfzM8qOvO9tnVThptSz0/D1xREoiH9h//aG63goyjHcH+Tn4Cc/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kO7VxAAAAN0AAAAPAAAAAAAAAAAA&#10;AAAAAKECAABkcnMvZG93bnJldi54bWxQSwUGAAAAAAQABAD5AAAAkgMAAAAA&#10;" strokeweight="0"/>
                    <v:line id="Line 12461" o:spid="_x0000_s2685" style="position:absolute;flip:x y;visibility:visible;mso-wrap-style:square" from="3483,2928" to="3598,3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l2ocQAAADdAAAADwAAAGRycy9kb3ducmV2LnhtbESPQWsCMRSE74X+h/AKXkrNVmUrq1FK&#10;UZHeutb7Y/PcLCYvS5Lq+u9NodDjMDPfMMv14Ky4UIidZwWv4wIEceN1x62C78P2ZQ4iJmSN1jMp&#10;uFGE9erxYYmV9lf+okudWpEhHCtUYFLqKyljY8hhHPueOHsnHxymLEMrdcBrhjsrJ0VRSocd5wWD&#10;PX0Yas71j1MwfTse9mf7bD630ZnNztZNGW5KjZ6G9wWIREP6D/+191rBrChn8PsmPwG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eXahxAAAAN0AAAAPAAAAAAAAAAAA&#10;AAAAAKECAABkcnMvZG93bnJldi54bWxQSwUGAAAAAAQABAD5AAAAkgMAAAAA&#10;" strokeweight="0"/>
                    <v:shape id="Freeform 12462" o:spid="_x0000_s2686" style="position:absolute;left:3483;top:4020;width:70;height:18;visibility:visible;mso-wrap-style:square;v-text-anchor:top" coordsize="28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yEfcYA&#10;AADdAAAADwAAAGRycy9kb3ducmV2LnhtbESPQUsDMRSE74L/ITyhF7GJRWtdmxZpLbQntQpeH8lz&#10;d3Xfy3YT2+2/NwXB4zAz3zDTec+N2lMX6yAWrocGFIkLvpbSwvvb6moCKiYUj00QsnCkCPPZ+dkU&#10;Cx8O8kr7bSpVhkgs0EKVUltoHV1FjHEYWpLsfYaOMWXZldp3eMhwbvTImLFmrCUvVNjSoiL3vf1h&#10;C3f8VLtNSTvm+2cz+XBfy5fLpbWDi/7xAVSiPv2H/9prb+HGjG/h9CY/AT3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yEfcYAAADdAAAADwAAAAAAAAAAAAAAAACYAgAAZHJz&#10;L2Rvd25yZXYueG1sUEsFBgAAAAAEAAQA9QAAAIsDAAAAAA==&#10;" path="m283,73r-1,-3l266,42,232,20,186,5,135,,84,6,41,21,11,43,,65e" filled="f" strokeweight="0">
                      <v:path arrowok="t" o:connecttype="custom" o:connectlocs="1,0;1,0;1,0;1,0;1,0;0,0;0,0;0,0;0,0;0,0" o:connectangles="0,0,0,0,0,0,0,0,0,0"/>
                      <o:lock v:ext="edit" aspectratio="t"/>
                    </v:shape>
                    <v:shape id="Freeform 12463" o:spid="_x0000_s2687" style="position:absolute;left:3482;top:4015;width:71;height:39;visibility:visible;mso-wrap-style:square;v-text-anchor:top" coordsize="284,1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f2MMA&#10;AADdAAAADwAAAGRycy9kb3ducmV2LnhtbESP32rCMBTG7we+QzjC7maiSNmqUXQgOnAXUx/g0Byb&#10;YnNSmljr2y+C4OXH9+fHN1/2rhYdtaHyrGE8UiCIC28qLjWcjpuPTxAhIhusPZOGOwVYLgZvc8yN&#10;v/EfdYdYijTCIUcNNsYmlzIUlhyGkW+Ik3f2rcOYZFtK0+ItjbtaTpTKpMOKE8FiQ9+Wisvh6hJE&#10;XaenPR5/O7P5WU+++m0p7Vbr92G/moGI1MdX+NneGQ1TlWXweJOe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f2MMAAADdAAAADwAAAAAAAAAAAAAAAACYAgAAZHJzL2Rv&#10;d25yZXYueG1sUEsFBgAAAAAEAAQA9QAAAIgDAAAAAA==&#10;" path="m7,100r26,25l73,145r50,10l175,155r48,-11l261,124,281,99r3,-29l268,43,234,21,188,5,137,,86,6,42,22,12,44,,71r7,29xe" filled="f" strokeweight="0">
                      <v:path arrowok="t" o:connecttype="custom" o:connectlocs="0,1;0,1;0,1;1,1;1,1;1,1;1,1;1,1;1,0;1,0;1,0;1,0;1,0;1,0;0,0;0,0;0,0;0,1" o:connectangles="0,0,0,0,0,0,0,0,0,0,0,0,0,0,0,0,0,0"/>
                      <o:lock v:ext="edit" aspectratio="t"/>
                    </v:shape>
                    <v:line id="Line 12464" o:spid="_x0000_s2688" style="position:absolute;flip:y;visibility:visible;mso-wrap-style:square" from="3502,4141" to="3667,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9X48cAAADdAAAADwAAAGRycy9kb3ducmV2LnhtbESPQWsCMRSE74X+h/AEbzVrEZWtUaRF&#10;KQUraj309ty87i5uXpYkuvHfN4WCx2FmvmFmi2gacSXna8sKhoMMBHFhdc2lgq/D6mkKwgdkjY1l&#10;UnAjD4v548MMc2073tF1H0qRIOxzVFCF0OZS+qIig35gW+Lk/VhnMCTpSqkddgluGvmcZWNpsOa0&#10;UGFLrxUV5/3FKNh9Tvjk1pd4jqdus/0+lh/Ht6VS/V5cvoAIFMM9/N9+1wpG2XgCf2/SE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j1fjxwAAAN0AAAAPAAAAAAAA&#10;AAAAAAAAAKECAABkcnMvZG93bnJldi54bWxQSwUGAAAAAAQABAD5AAAAlQMAAAAA&#10;" strokeweight="0"/>
                    <v:line id="Line 12465" o:spid="_x0000_s2689" style="position:absolute;flip:y;visibility:visible;mso-wrap-style:square" from="3502,4137" to="3668,4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DDkcQAAADdAAAADwAAAGRycy9kb3ducmV2LnhtbERPTWsCMRC9F/wPYQRvNdtSrKxGEaVF&#10;BCvaevA2bqa7i5vJkkQ3/ntzKPT4eN/TeTSNuJHztWUFL8MMBHFhdc2lgp/vj+cxCB+QNTaWScGd&#10;PMxnvacp5tp2vKfbIZQihbDPUUEVQptL6YuKDPqhbYkT92udwZCgK6V22KVw08jXLBtJgzWnhgpb&#10;WlZUXA5Xo2D/9c5n93mNl3jutrvTsdwcVwulBv24mIAIFMO/+M+91greslGam96kJ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EMORxAAAAN0AAAAPAAAAAAAAAAAA&#10;AAAAAKECAABkcnMvZG93bnJldi54bWxQSwUGAAAAAAQABAD5AAAAkgMAAAAA&#10;" strokeweight="0"/>
                    <v:line id="Line 12466" o:spid="_x0000_s2690" style="position:absolute;visibility:visible;mso-wrap-style:square" from="3495,3547" to="3593,37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ARTcUAAADdAAAADwAAAGRycy9kb3ducmV2LnhtbESPQWvCQBSE7wX/w/KE3nRjqTFGVyml&#10;or2pVejxkX0mi9m3Ibtq/PduQehxmJlvmPmys7W4UuuNYwWjYQKCuHDacKng8LMaZCB8QNZYOyYF&#10;d/KwXPRe5phrd+MdXfehFBHCPkcFVQhNLqUvKrLoh64hjt7JtRZDlG0pdYu3CLe1fEuSVFo0HBcq&#10;bOizouK8v1gFZpuux9+T4/Qov9Zh9JudM2MPSr32u48ZiEBd+A8/2xut4D1Jp/D3Jj4BuX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aARTcUAAADdAAAADwAAAAAAAAAA&#10;AAAAAAChAgAAZHJzL2Rvd25yZXYueG1sUEsFBgAAAAAEAAQA+QAAAJMDAAAAAA==&#10;" strokeweight="0"/>
                    <v:line id="Line 12467" o:spid="_x0000_s2691" style="position:absolute;flip:x y;visibility:visible;mso-wrap-style:square" from="3497,3476" to="3595,3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vmf8EAAADdAAAADwAAAGRycy9kb3ducmV2LnhtbERPTWsCMRC9C/6HMEIvUrO2orIaRUot&#10;4s213ofNuFlMJkuS6vrvm0Ohx8f7Xm97Z8WdQmw9K5hOChDEtdctNwq+z/vXJYiYkDVaz6TgSRG2&#10;m+FgjaX2Dz7RvUqNyCEcS1RgUupKKWNtyGGc+I44c1cfHKYMQyN1wEcOd1a+FcVcOmw5Nxjs6MNQ&#10;fat+nIL3xeV8uNmxOe6jM59ftqrn4anUy6jfrUAk6tO/+M990ApmxSLvz2/yE5Cb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1m+Z/wQAAAN0AAAAPAAAAAAAAAAAAAAAA&#10;AKECAABkcnMvZG93bnJldi54bWxQSwUGAAAAAAQABAD5AAAAjwMAAAAA&#10;" strokeweight="0"/>
                    <v:line id="Line 12468" o:spid="_x0000_s2692" style="position:absolute;flip:x y;visibility:visible;mso-wrap-style:square" from="3484,2835" to="3555,2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dD5MQAAADdAAAADwAAAGRycy9kb3ducmV2LnhtbESPQWsCMRSE70L/Q3iFXqRmbUVlNYpI&#10;LeLNtd4fm+dmMXlZklTXf98UCj0OM/MNs1z3zoobhdh6VjAeFSCIa69bbhR8nXavcxAxIWu0nknB&#10;gyKsV0+DJZba3/lItyo1IkM4lqjApNSVUsbakMM48h1x9i4+OExZhkbqgPcMd1a+FcVUOmw5Lxjs&#10;aGuovlbfTsH77HzaX+3QHHbRmY9PW9XT8FDq5bnfLEAk6tN/+K+91womxWwMv2/yE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10PkxAAAAN0AAAAPAAAAAAAAAAAA&#10;AAAAAKECAABkcnMvZG93bnJldi54bWxQSwUGAAAAAAQABAD5AAAAkgMAAAAA&#10;" strokeweight="0"/>
                    <v:line id="Line 12469" o:spid="_x0000_s2693" style="position:absolute;flip:x y;visibility:visible;mso-wrap-style:square" from="3479,2835" to="3555,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Xdk8QAAADdAAAADwAAAGRycy9kb3ducmV2LnhtbESPQWsCMRSE74X+h/AKXkrN1haVrVGK&#10;qEhvrvX+2LxuFpOXJYm6/ntTEDwOM/MNM1v0zoozhdh6VvA+LEAQ11633Cj43a/fpiBiQtZoPZOC&#10;K0VYzJ+fZlhqf+EdnavUiAzhWKICk1JXShlrQw7j0HfE2fvzwWHKMjRSB7xkuLNyVBRj6bDlvGCw&#10;o6Wh+lidnIKPyWG/PdpX87OOzqw2tqrH4arU4KX//gKRqE+P8L291Qo+i8kI/t/kJ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Bd2TxAAAAN0AAAAPAAAAAAAAAAAA&#10;AAAAAKECAABkcnMvZG93bnJldi54bWxQSwUGAAAAAAQABAD5AAAAkgMAAAAA&#10;" strokeweight="0"/>
                    <v:line id="Line 12470" o:spid="_x0000_s2694" style="position:absolute;flip:y;visibility:visible;mso-wrap-style:square" from="3521,3263" to="3555,32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3HPccAAADdAAAADwAAAGRycy9kb3ducmV2LnhtbESPQWsCMRSE74L/ITyhN83Wllq2RhFL&#10;RQq1aOuht+fmdXdx87Ik0Y3/3hQKHoeZ+YaZzqNpxJmcry0ruB9lIIgLq2suFXx/vQ2fQfiArLGx&#10;TAou5GE+6/emmGvb8ZbOu1CKBGGfo4IqhDaX0hcVGfQj2xIn79c6gyFJV0rtsEtw08hxlj1JgzWn&#10;hQpbWlZUHHcno2C7mfDBrU7xGA/dx+fPvnzfvy6UuhvExQuIQDHcwv/ttVbwmE0e4O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bcc9xwAAAN0AAAAPAAAAAAAA&#10;AAAAAAAAAKECAABkcnMvZG93bnJldi54bWxQSwUGAAAAAAQABAD5AAAAlQMAAAAA&#10;" strokeweight="0"/>
                    <v:line id="Line 12471" o:spid="_x0000_s2695" style="position:absolute;flip:x;visibility:visible;mso-wrap-style:square" from="3401,3767" to="3609,3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RfSccAAADdAAAADwAAAGRycy9kb3ducmV2LnhtbESPQWsCMRSE70L/Q3iCN81apMrWKNKi&#10;SMEWtR56e25edxc3L0sS3fjvm0Khx2FmvmHmy2gacSPna8sKxqMMBHFhdc2lgs/jejgD4QOyxsYy&#10;KbiTh+XioTfHXNuO93Q7hFIkCPscFVQhtLmUvqjIoB/Zljh539YZDEm6UmqHXYKbRj5m2ZM0WHNa&#10;qLCll4qKy+FqFOzfp3x2m2u8xHO3+/g6lW+n15VSg35cPYMIFMN/+K+91Qom2XQCv2/S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hF9JxwAAAN0AAAAPAAAAAAAA&#10;AAAAAAAAAKECAABkcnMvZG93bnJldi54bWxQSwUGAAAAAAQABAD5AAAAlQMAAAAA&#10;" strokeweight="0"/>
                    <v:line id="Line 12472" o:spid="_x0000_s2696" style="position:absolute;flip:y;visibility:visible;mso-wrap-style:square" from="3415,3857" to="3624,3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j60scAAADdAAAADwAAAGRycy9kb3ducmV2LnhtbESPQWsCMRSE74L/ITyhN81W2lq2RhFL&#10;RQq1aOuht+fmdXdx87Ik0Y3/3hQKHoeZ+YaZzqNpxJmcry0ruB9lIIgLq2suFXx/vQ2fQfiArLGx&#10;TAou5GE+6/emmGvb8ZbOu1CKBGGfo4IqhDaX0hcVGfQj2xIn79c6gyFJV0rtsEtw08hxlj1JgzWn&#10;hQpbWlZUHHcno2C7mfDBrU7xGA/dx+fPvnzfvy6UuhvExQuIQDHcwv/ttVbwkE0e4e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yPrSxwAAAN0AAAAPAAAAAAAA&#10;AAAAAAAAAKECAABkcnMvZG93bnJldi54bWxQSwUGAAAAAAQABAD5AAAAlQMAAAAA&#10;" strokeweight="0"/>
                    <v:line id="Line 12473" o:spid="_x0000_s2697" style="position:absolute;flip:y;visibility:visible;mso-wrap-style:square" from="3539,3194" to="3563,3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pkpccAAADdAAAADwAAAGRycy9kb3ducmV2LnhtbESPQWsCMRSE74X+h/AEbzVrEZWtUaRF&#10;KQUraj309ty87i5uXpYkuvHfN4WCx2FmvmFmi2gacSXna8sKhoMMBHFhdc2lgq/D6mkKwgdkjY1l&#10;UnAjD4v548MMc2073tF1H0qRIOxzVFCF0OZS+qIig35gW+Lk/VhnMCTpSqkddgluGvmcZWNpsOa0&#10;UGFLrxUV5/3FKNh9Tvjk1pd4jqdus/0+lh/Ht6VS/V5cvoAIFMM9/N9+1wpG2WQMf2/SE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GmSlxwAAAN0AAAAPAAAAAAAA&#10;AAAAAAAAAKECAABkcnMvZG93bnJldi54bWxQSwUGAAAAAAQABAD5AAAAlQMAAAAA&#10;" strokeweight="0"/>
                    <v:line id="Line 12474" o:spid="_x0000_s2698" style="position:absolute;flip:x;visibility:visible;mso-wrap-style:square" from="3527,3117" to="3551,3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bBPscAAADdAAAADwAAAGRycy9kb3ducmV2LnhtbESPT2sCMRTE74V+h/AK3mrWUrplNYq0&#10;tEihFf8dvD03z93FzcuSRDf99kYo9DjMzG+YySyaVlzI+caygtEwA0FcWt1wpWC7+Xh8BeEDssbW&#10;Min4JQ+z6f3dBAtte17RZR0qkSDsC1RQh9AVUvqyJoN+aDvi5B2tMxiSdJXUDvsEN618yrIXabDh&#10;tFBjR281laf12ShY/eR8cJ/neIqH/nu531Vfu/e5UoOHOB+DCBTDf/ivvdAKnrM8h9ub9ATk9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VsE+xwAAAN0AAAAPAAAAAAAA&#10;AAAAAAAAAKECAABkcnMvZG93bnJldi54bWxQSwUGAAAAAAQABAD5AAAAlQMAAAAA&#10;" strokeweight="0"/>
                    <v:line id="Line 12475" o:spid="_x0000_s2699" style="position:absolute;visibility:visible;mso-wrap-style:square" from="3457,3391" to="3572,3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UiC8EAAADdAAAADwAAAGRycy9kb3ducmV2LnhtbERPy4rCMBTdC/MP4QruNFVGrdUog4w4&#10;7nyCy0tzbYPNTWmidv5+shhweTjvxaq1lXhS441jBcNBAoI4d9pwoeB82vRTED4ga6wck4Jf8rBa&#10;fnQWmGn34gM9j6EQMYR9hgrKEOpMSp+XZNEPXE0cuZtrLIYIm0LqBl8x3FZylCQTadFwbCixpnVJ&#10;+f34sArMfrId76aX2UV+b8Pwmt5TY89K9brt1xxEoDa8xf/uH63gM5nGu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NSILwQAAAN0AAAAPAAAAAAAAAAAAAAAA&#10;AKECAABkcnMvZG93bnJldi54bWxQSwUGAAAAAAQABAD5AAAAjwMAAAAA&#10;" strokeweight="0"/>
                    <v:line id="Line 12476" o:spid="_x0000_s2700" style="position:absolute;visibility:visible;mso-wrap-style:square" from="3540,3197" to="3581,3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mHkMUAAADdAAAADwAAAGRycy9kb3ducmV2LnhtbESPT2vCQBTE74V+h+UVetONpZoYXaWU&#10;ivbmX/D4yD6TxezbkF01fnu3IPQ4zMxvmOm8s7W4UuuNYwWDfgKCuHDacKlgv1v0MhA+IGusHZOC&#10;O3mYz15fpphrd+MNXbehFBHCPkcFVQhNLqUvKrLo+64hjt7JtRZDlG0pdYu3CLe1/EiSkbRoOC5U&#10;2NB3RcV5e7EKzHq0HP6mh/FB/izD4JidM2P3Sr2/dV8TEIG68B9+tldawWeSjuHvTXwCcvY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HmHkMUAAADdAAAADwAAAAAAAAAA&#10;AAAAAAChAgAAZHJzL2Rvd25yZXYueG1sUEsFBgAAAAAEAAQA+QAAAJMDAAAAAA==&#10;" strokeweight="0"/>
                    <v:line id="Line 12477" o:spid="_x0000_s2701" style="position:absolute;visibility:visible;mso-wrap-style:square" from="3496,3554" to="3595,3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ZeKsMAAADdAAAADwAAAGRycy9kb3ducmV2LnhtbERPz2vCMBS+D/wfwhN2W1PH5mo1ioyN&#10;upurCh4fzbMNNi+lyWz33y8HYceP7/dqM9pW3Kj3xrGCWZKCIK6cNlwrOB4+nzIQPiBrbB2Tgl/y&#10;sFlPHlaYazfwN93KUIsYwj5HBU0IXS6lrxqy6BPXEUfu4nqLIcK+lrrHIYbbVj6n6VxaNBwbGuzo&#10;vaHqWv5YBWY/L16/3k6Lk/wowuycXTNjj0o9TsftEkSgMfyL7+6dVvCSZnF/fBOfgF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WXirDAAAA3QAAAA8AAAAAAAAAAAAA&#10;AAAAoQIAAGRycy9kb3ducmV2LnhtbFBLBQYAAAAABAAEAPkAAACRAwAAAAA=&#10;" strokeweight="0"/>
                    <v:shape id="Freeform 12478" o:spid="_x0000_s2702" style="position:absolute;left:3506;top:3611;width:32;height:81;visibility:visible;mso-wrap-style:square;v-text-anchor:top" coordsize="128,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0eqsUA&#10;AADdAAAADwAAAGRycy9kb3ducmV2LnhtbESPzarCMBSE9xd8h3AuuLloqohINYoIghvFny50d2jO&#10;bYvNSW2iVp/eCILLYWa+YSazxpTiRrUrLCvodSMQxKnVBWcKksOyMwLhPLLG0jIpeJCD2bT1M8FY&#10;2zvv6Lb3mQgQdjEqyL2vYildmpNB17UVcfD+bW3QB1lnUtd4D3BTyn4UDaXBgsNCjhUtckrP+6tR&#10;cFydj/yXNOvLc+s38nTZbuxwrlT7t5mPQXhq/Df8aa+0gkE06sH7TXgCcv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rR6qxQAAAN0AAAAPAAAAAAAAAAAAAAAAAJgCAABkcnMv&#10;ZG93bnJldi54bWxQSwUGAAAAAAQABAD1AAAAigMAAAAA&#10;" path="m,37l1,33,14,8,30,,50,12,70,40,89,85r18,56l119,203r7,63l128,324e" filled="f" strokeweight="0">
                      <v:path arrowok="t" o:connecttype="custom" o:connectlocs="0,0;0,0;0,0;0,0;0,0;0,0;1,0;1,1;1,1;1,1;1,1" o:connectangles="0,0,0,0,0,0,0,0,0,0,0"/>
                      <o:lock v:ext="edit" aspectratio="t"/>
                    </v:shape>
                    <v:line id="Line 12479" o:spid="_x0000_s2703" style="position:absolute;visibility:visible;mso-wrap-style:square" from="2909,3590" to="3037,3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hlxsUAAADdAAAADwAAAGRycy9kb3ducmV2LnhtbESPQWsCMRSE74L/ITyhN80qrW63RhGx&#10;qDe1Cj0+Ns/d4OZl2aS6/fdGEDwOM/MNM523thJXarxxrGA4SEAQ504bLhQcf777KQgfkDVWjknB&#10;P3mYz7qdKWba3XhP10MoRISwz1BBGUKdSenzkiz6gauJo3d2jcUQZVNI3eAtwm0lR0kylhYNx4US&#10;a1qWlF8Of1aB2Y3XH9vJ6fMkV+sw/E0vqbFHpd567eILRKA2vMLP9kYreE/SETzexCcgZ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whlxsUAAADdAAAADwAAAAAAAAAA&#10;AAAAAAChAgAAZHJzL2Rvd25yZXYueG1sUEsFBgAAAAAEAAQA+QAAAJMDAAAAAA==&#10;" strokeweight="0"/>
                    <v:line id="Line 12480" o:spid="_x0000_s2704" style="position:absolute;flip:x;visibility:visible;mso-wrap-style:square" from="2925,3626" to="293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i3GscAAADdAAAADwAAAGRycy9kb3ducmV2LnhtbESPQWsCMRSE74L/ITyhN83Wlla2RhFL&#10;RQq1aOuht+fmdXdx87Ik0Y3/3hQKHoeZ+YaZzqNpxJmcry0ruB9lIIgLq2suFXx/vQ0nIHxA1thY&#10;JgUX8jCf9XtTzLXteEvnXShFgrDPUUEVQptL6YuKDPqRbYmT92udwZCkK6V22CW4aeQ4y56kwZrT&#10;QoUtLSsqjruTUbDdPPPBrU7xGA/dx+fPvnzfvy6UuhvExQuIQDHcwv/ttVbwmE0e4O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uLcaxwAAAN0AAAAPAAAAAAAA&#10;AAAAAAAAAKECAABkcnMvZG93bnJldi54bWxQSwUGAAAAAAQABAD5AAAAlQMAAAAA&#10;" strokeweight="0"/>
                    <v:line id="Line 12481" o:spid="_x0000_s2705" style="position:absolute;flip:y;visibility:visible;mso-wrap-style:square" from="3276,3055" to="3371,4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EvbscAAADdAAAADwAAAGRycy9kb3ducmV2LnhtbESPQWsCMRSE7wX/Q3iCt5pVpJWtUURR&#10;SsEWbT309tw8dxc3L0sS3fTfm0Khx2FmvmFmi2gacSPna8sKRsMMBHFhdc2lgq/PzeMUhA/IGhvL&#10;pOCHPCzmvYcZ5tp2vKfbIZQiQdjnqKAKoc2l9EVFBv3QtsTJO1tnMCTpSqkddgluGjnOsidpsOa0&#10;UGFLq4qKy+FqFOzfn/nkttd4iadu9/F9LN+O66VSg35cvoAIFMN/+K/9qhVMsukE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US9uxwAAAN0AAAAPAAAAAAAA&#10;AAAAAAAAAKECAABkcnMvZG93bnJldi54bWxQSwUGAAAAAAQABAD5AAAAlQMAAAAA&#10;" strokeweight="0"/>
                    <v:line id="Line 12482" o:spid="_x0000_s2706" style="position:absolute;flip:y;visibility:visible;mso-wrap-style:square" from="3172,3054" to="3265,4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2K9ccAAADdAAAADwAAAGRycy9kb3ducmV2LnhtbESPT2sCMRTE74LfITyhN81W+ke2RhFL&#10;RQq1aOuht+fmdXdx87Ik0Y3f3hQKHoeZ+Q0znUfTiDM5X1tWcD/KQBAXVtdcKvj+ehtOQPiArLGx&#10;TAou5GE+6/emmGvb8ZbOu1CKBGGfo4IqhDaX0hcVGfQj2xIn79c6gyFJV0rtsEtw08hxlj1JgzWn&#10;hQpbWlZUHHcno2C7eeaDW53iMR66j8+fffm+f10odTeIixcQgWK4hf/ba63gIZs8wt+b9ATk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HYr1xwAAAN0AAAAPAAAAAAAA&#10;AAAAAAAAAKECAABkcnMvZG93bnJldi54bWxQSwUGAAAAAAQABAD5AAAAlQMAAAAA&#10;" strokeweight="0"/>
                    <v:line id="Line 12483" o:spid="_x0000_s2707" style="position:absolute;flip:x;visibility:visible;mso-wrap-style:square" from="2851,3514" to="2866,3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8UgscAAADdAAAADwAAAGRycy9kb3ducmV2LnhtbESPQWsCMRSE70L/Q3iF3jSrFCtbo4hi&#10;KQUr2nro7bl57i5uXpYkuum/N4WCx2FmvmGm82gacSXna8sKhoMMBHFhdc2lgu+vdX8CwgdkjY1l&#10;UvBLHuazh94Uc2073tF1H0qRIOxzVFCF0OZS+qIig35gW+LknawzGJJ0pdQOuwQ3jRxl2VgarDkt&#10;VNjSsqLivL8YBbvPFz66t0s8x2O32f4cyo/DaqHU02NcvIIIFMM9/N9+1wqes8kY/t6k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zxSCxwAAAN0AAAAPAAAAAAAA&#10;AAAAAAAAAKECAABkcnMvZG93bnJldi54bWxQSwUGAAAAAAQABAD5AAAAlQMAAAAA&#10;" strokeweight="0"/>
                    <v:line id="Line 12484" o:spid="_x0000_s2708" style="position:absolute;flip:x;visibility:visible;mso-wrap-style:square" from="2842,3500" to="2858,3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OxGccAAADdAAAADwAAAGRycy9kb3ducmV2LnhtbESPQWsCMRSE70L/Q3iF3jSrFJWtUUSx&#10;FMEWbT309tw8dxc3L0sS3fjvm0Khx2FmvmFmi2gacSPna8sKhoMMBHFhdc2lgq/PTX8KwgdkjY1l&#10;UnAnD4v5Q2+GubYd7+l2CKVIEPY5KqhCaHMpfVGRQT+wLXHyztYZDEm6UmqHXYKbRo6ybCwN1pwW&#10;KmxpVVFxOVyNgv37hE/u9Rov8dTtPr6P5fa4Xir19BiXLyACxfAf/mu/aQXP2XQCv2/SE5Dz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g7EZxwAAAN0AAAAPAAAAAAAA&#10;AAAAAAAAAKECAABkcnMvZG93bnJldi54bWxQSwUGAAAAAAQABAD5AAAAlQMAAAAA&#10;" strokeweight="0"/>
                    <v:line id="Line 12485" o:spid="_x0000_s2709" style="position:absolute;flip:y;visibility:visible;mso-wrap-style:square" from="3178,3067" to="3273,4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wla8QAAADdAAAADwAAAGRycy9kb3ducmV2LnhtbERPTWsCMRC9F/ofwhS81WxFrKxGEUUR&#10;wRZtPXgbN9Pdxc1kSaIb/31zKPT4eN/TeTSNuJPztWUFb/0MBHFhdc2lgu+v9esYhA/IGhvLpOBB&#10;Huaz56cp5tp2fKD7MZQihbDPUUEVQptL6YuKDPq+bYkT92OdwZCgK6V22KVw08hBlo2kwZpTQ4Ut&#10;LSsqrsebUXD4eOeL29ziNV66/ef5VO5Oq4VSvZe4mIAIFMO/+M+91QqG2TjNTW/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HCVrxAAAAN0AAAAPAAAAAAAAAAAA&#10;AAAAAKECAABkcnMvZG93bnJldi54bWxQSwUGAAAAAAQABAD5AAAAkgMAAAAA&#10;" strokeweight="0"/>
                    <v:line id="Line 12486" o:spid="_x0000_s2710" style="position:absolute;flip:x;visibility:visible;mso-wrap-style:square" from="3194,2949" to="3269,4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CA8McAAADdAAAADwAAAGRycy9kb3ducmV2LnhtbESPQWsCMRSE74L/ITyhN81WSmu3RhFL&#10;RQq1aOuht+fmdXdx87Ik0Y3/3hQKHoeZ+YaZzqNpxJmcry0ruB9lIIgLq2suFXx/vQ0nIHxA1thY&#10;JgUX8jCf9XtTzLXteEvnXShFgrDPUUEVQptL6YuKDPqRbYmT92udwZCkK6V22CW4aeQ4yx6lwZrT&#10;QoUtLSsqjruTUbDdPPHBrU7xGA/dx+fPvnzfvy6UuhvExQuIQDHcwv/ttVbwkE2e4e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UIDwxwAAAN0AAAAPAAAAAAAA&#10;AAAAAAAAAKECAABkcnMvZG93bnJldi54bWxQSwUGAAAAAAQABAD5AAAAlQMAAAAA&#10;" strokeweight="0"/>
                    <v:line id="Line 12487" o:spid="_x0000_s2711" style="position:absolute;flip:x y;visibility:visible;mso-wrap-style:square" from="2831,3455" to="3176,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cAhcIAAADdAAAADwAAAGRycy9kb3ducmV2LnhtbERPTWsCMRC9C/6HMIVepGZtZW23RpFS&#10;i3hzbe/DZrpZTCZLEnX9982h4PHxvpfrwVlxoRA7zwpm0wIEceN1x62C7+P26RVETMgarWdScKMI&#10;69V4tMRK+ysf6FKnVuQQjhUqMCn1lZSxMeQwTn1PnLlfHxymDEMrdcBrDndWPhdFKR12nBsM9vRh&#10;qDnVZ6fgZfFz3J3sxOy30ZnPL1s3Zbgp9fgwbN5BJBrSXfzv3mkF8+It789v8hOQq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ZcAhcIAAADdAAAADwAAAAAAAAAAAAAA&#10;AAChAgAAZHJzL2Rvd25yZXYueG1sUEsFBgAAAAAEAAQA+QAAAJADAAAAAA==&#10;" strokeweight="0"/>
                    <v:line id="Line 12488" o:spid="_x0000_s2712" style="position:absolute;flip:x;visibility:visible;mso-wrap-style:square" from="3176,2951" to="3251,4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8aK8cAAADdAAAADwAAAGRycy9kb3ducmV2LnhtbESPQWsCMRSE7wX/Q3gFbzWrlNpujSJK&#10;pQi2aOuht+fmdXdx87Ik0Y3/3giFHoeZ+YaZzKJpxJmcry0rGA4yEMSF1TWXCr6/3h6eQfiArLGx&#10;TAou5GE27d1NMNe24y2dd6EUCcI+RwVVCG0upS8qMugHtiVO3q91BkOSrpTaYZfgppGjLHuSBmtO&#10;CxW2tKioOO5ORsH2Y8wHtzrFYzx0m8+ffbneL+dK9e/j/BVEoBj+w3/td63gMXsZ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xorxwAAAN0AAAAPAAAAAAAA&#10;AAAAAAAAAKECAABkcnMvZG93bnJldi54bWxQSwUGAAAAAAQABAD5AAAAlQMAAAAA&#10;" strokeweight="0"/>
                    <v:shape id="Freeform 12489" o:spid="_x0000_s2713" style="position:absolute;left:3520;top:3619;width:18;height:88;visibility:visible;mso-wrap-style:square;v-text-anchor:top" coordsize="70,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afeMQA&#10;AADdAAAADwAAAGRycy9kb3ducmV2LnhtbESPT4vCMBTE7wt+h/AEb2tikUW7RlkEQfDkn8MeH82z&#10;rdu8tEnU+u3NguBxmJnfMItVbxtxIx9qxxomYwWCuHCm5lLD6bj5nIEIEdlg45g0PCjAajn4WGBu&#10;3J33dDvEUiQIhxw1VDG2uZShqMhiGLuWOHln5y3GJH0pjcd7gttGZkp9SYs1p4UKW1pXVPwdrlZD&#10;Q+qR7botz/1lP/09d5fOb45aj4b9zzeISH18h1/trdEwVfMM/t+kJ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2n3jEAAAA3QAAAA8AAAAAAAAAAAAAAAAAmAIAAGRycy9k&#10;b3ducmV2LnhtbFBLBQYAAAAABAAEAPUAAACJAwAAAAA=&#10;" path="m1,l,1,3,3r9,11l21,32r9,22l39,79r10,30l62,174r7,65l70,270r,27l68,321r-4,20l60,353r-1,3e" filled="f" strokeweight="0">
                      <v:path arrowok="t" o:connecttype="custom" o:connectlocs="0,0;0,0;0,0;0,0;0,0;0,0;0,0;0,0;0,1;0,1;0,1;0,1;0,1;0,1;0,1;0,1" o:connectangles="0,0,0,0,0,0,0,0,0,0,0,0,0,0,0,0"/>
                      <o:lock v:ext="edit" aspectratio="t"/>
                    </v:shape>
                    <v:line id="Line 12490" o:spid="_x0000_s2714" style="position:absolute;flip:x;visibility:visible;mso-wrap-style:square" from="2800,4364" to="3137,44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Ehx8gAAADdAAAADwAAAGRycy9kb3ducmV2LnhtbESPQWsCMRSE7wX/Q3gFbzVbLVW3RpGW&#10;liK0otZDb8/N6+7i5mVJopv++0YoeBxm5htmtoimEWdyvras4H6QgSAurK65VPC1e72bgPABWWNj&#10;mRT8kofFvHczw1zbjjd03oZSJAj7HBVUIbS5lL6oyKAf2JY4eT/WGQxJulJqh12Cm0YOs+xRGqw5&#10;LVTY0nNFxXF7Mgo2n2M+uLdTPMZD97H+3per/ctSqf5tXD6BCBTDNfzfftcKHrLpCC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mEhx8gAAADdAAAADwAAAAAA&#10;AAAAAAAAAAChAgAAZHJzL2Rvd25yZXYueG1sUEsFBgAAAAAEAAQA+QAAAJYDAAAAAA==&#10;" strokeweight="0"/>
                    <v:line id="Line 12491" o:spid="_x0000_s2715" style="position:absolute;flip:y;visibility:visible;mso-wrap-style:square" from="2794,4335" to="3124,4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i5s8cAAADdAAAADwAAAGRycy9kb3ducmV2LnhtbESPT2sCMRTE7wW/Q3hCbzVbkdquRhFL&#10;SynY4r+Dt+fmdXdx87Ik0U2/vREKPQ4z8xtmOo+mERdyvras4HGQgSAurK65VLDbvj08g/ABWWNj&#10;mRT8kof5rHc3xVzbjtd02YRSJAj7HBVUIbS5lL6oyKAf2JY4eT/WGQxJulJqh12Cm0YOs+xJGqw5&#10;LVTY0rKi4rQ5GwXrrzEf3fs5nuKxW30f9uXn/nWh1H0/LiYgAsXwH/5rf2gFo+xlBL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iLmzxwAAAN0AAAAPAAAAAAAA&#10;AAAAAAAAAKECAABkcnMvZG93bnJldi54bWxQSwUGAAAAAAQABAD5AAAAlQMAAAAA&#10;" strokeweight="0"/>
                    <v:line id="Line 12492" o:spid="_x0000_s2716" style="position:absolute;flip:x;visibility:visible;mso-wrap-style:square" from="2799,4391" to="3158,4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QcKMgAAADdAAAADwAAAGRycy9kb3ducmV2LnhtbESPQWsCMRSE7wX/Q3gFbzVbsVW3RpGW&#10;liK0otZDb8/N6+7i5mVJopv++0YoeBxm5htmtoimEWdyvras4H6QgSAurK65VPC1e72bgPABWWNj&#10;mRT8kofFvHczw1zbjjd03oZSJAj7HBVUIbS5lL6oyKAf2JY4eT/WGQxJulJqh12Cm0YOs+xRGqw5&#10;LVTY0nNFxXF7Mgo2n2M+uLdTPMZD97H+3per/ctSqf5tXD6BCBTDNfzfftcKRtn0AS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sQcKMgAAADdAAAADwAAAAAA&#10;AAAAAAAAAAChAgAAZHJzL2Rvd25yZXYueG1sUEsFBgAAAAAEAAQA+QAAAJYDAAAAAA==&#10;" strokeweight="0"/>
                    <v:shape id="Freeform 12493" o:spid="_x0000_s2717" style="position:absolute;left:2978;top:3841;width:10;height:53;visibility:visible;mso-wrap-style:square;v-text-anchor:top" coordsize="41,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1EmMQA&#10;AADdAAAADwAAAGRycy9kb3ducmV2LnhtbESPUWvCQBCE34X+h2MLfdOLpYhGL8GGlhYEQQ34uuTW&#10;JDS3F7JXTf99Tyj0cZiZb5hNPrpOXWmQ1rOB+SwBRVx523JtoDy9T5egJCBb7DyTgR8SyLOHyQZT&#10;6298oOsx1CpCWFI00ITQp1pL1ZBDmfmeOHoXPzgMUQ61tgPeItx1+jlJFtphy3GhwZ6Khqqv47eL&#10;lI/XQvZlf57vCi9+tX0TGktjnh7H7RpUoDH8h//an9bAS7JawP1NfAI6+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NRJjEAAAA3QAAAA8AAAAAAAAAAAAAAAAAmAIAAGRycy9k&#10;b3ducmV2LnhtbFBLBQYAAAAABAAEAPUAAACJAwAAAAA=&#10;" path="m41,213l40,140,27,68,,e" filled="f" strokeweight="0">
                      <v:path arrowok="t" o:connecttype="custom" o:connectlocs="0,1;0,0;0,0;0,0" o:connectangles="0,0,0,0"/>
                      <o:lock v:ext="edit" aspectratio="t"/>
                    </v:shape>
                    <v:line id="Line 12494" o:spid="_x0000_s2718" style="position:absolute;flip:x;visibility:visible;mso-wrap-style:square" from="2743,3894" to="2988,3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onxMcAAADdAAAADwAAAGRycy9kb3ducmV2LnhtbESPQWsCMRSE74L/ITyht5qtlNpujSKW&#10;ihSqaOuht+fmdXdx87Ik0Y3/3hQKHoeZ+YaZzKJpxJmcry0reBhmIIgLq2suFXx/vd8/g/ABWWNj&#10;mRRcyMNs2u9NMNe24y2dd6EUCcI+RwVVCG0upS8qMuiHtiVO3q91BkOSrpTaYZfgppGjLHuSBmtO&#10;CxW2tKioOO5ORsF2PeaDW57iMR66z83PvvzYv82VuhvE+SuIQDHcwv/tlVbwmL2M4e9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WifExwAAAN0AAAAPAAAAAAAA&#10;AAAAAAAAAKECAABkcnMvZG93bnJldi54bWxQSwUGAAAAAAQABAD5AAAAlQMAAAAA&#10;" strokeweight="0"/>
                    <v:line id="Line 12495" o:spid="_x0000_s2719" style="position:absolute;flip:x y;visibility:visible;mso-wrap-style:square" from="2928,3722" to="3071,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Mg8IAAADdAAAADwAAAGRycy9kb3ducmV2LnhtbERPTWsCMRC9C/6HMIVepGZtZW23RpFS&#10;i3hzbe/DZrpZTCZLEnX9982h4PHxvpfrwVlxoRA7zwpm0wIEceN1x62C7+P26RVETMgarWdScKMI&#10;69V4tMRK+ysf6FKnVuQQjhUqMCn1lZSxMeQwTn1PnLlfHxymDEMrdcBrDndWPhdFKR12nBsM9vRh&#10;qDnVZ6fgZfFz3J3sxOy30ZnPL1s3Zbgp9fgwbN5BJBrSXfzv3mkF8+Itz81v8hOQq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EMg8IAAADdAAAADwAAAAAAAAAAAAAA&#10;AAChAgAAZHJzL2Rvd25yZXYueG1sUEsFBgAAAAAEAAQA+QAAAJADAAAAAA==&#10;" strokeweight="0"/>
                    <v:line id="Line 12496" o:spid="_x0000_s2720" style="position:absolute;flip:x;visibility:visible;mso-wrap-style:square" from="2740,3927" to="2985,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4kWLccAAADdAAAADwAAAGRycy9kb3ducmV2LnhtbESPQWsCMRSE74L/ITyhN81WSlu3RhFL&#10;RQq1aOuht+fmdXdx87Ik0Y3/3hQKHoeZ+YaZzqNpxJmcry0ruB9lIIgLq2suFXx/vQ2fQfiArLGx&#10;TAou5GE+6/emmGvb8ZbOu1CKBGGfo4IqhDaX0hcVGfQj2xIn79c6gyFJV0rtsEtw08hxlj1KgzWn&#10;hQpbWlZUHHcno2C7eeKDW53iMR66j8+fffm+f10odTeIixcQgWK4hf/ba63gIZtM4O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iRYtxwAAAN0AAAAPAAAAAAAA&#10;AAAAAAAAAKECAABkcnMvZG93bnJldi54bWxQSwUGAAAAAAQABAD5AAAAlQMAAAAA&#10;" strokeweight="0"/>
                    <v:line id="Line 12497" o:spid="_x0000_s2721" style="position:absolute;flip:y;visibility:visible;mso-wrap-style:square" from="2701,4122" to="3062,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lqsQAAADdAAAADwAAAGRycy9kb3ducmV2LnhtbERPy2oCMRTdF/yHcIXuNKOUtoxGEUUp&#10;hbb4Wri7Tq4zg5ObIYlO+vfNQujycN7TeTSNuJPztWUFo2EGgriwuuZSwWG/HryD8AFZY2OZFPyS&#10;h/ms9zTFXNuOt3TfhVKkEPY5KqhCaHMpfVGRQT+0LXHiLtYZDAm6UmqHXQo3jRxn2as0WHNqqLCl&#10;ZUXFdXczCrbfb3x2m1u8xnP39XM6lp/H1UKp535cTEAEiuFf/HB/aAUvoyztT2/SE5C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WCWqxAAAAN0AAAAPAAAAAAAAAAAA&#10;AAAAAKECAABkcnMvZG93bnJldi54bWxQSwUGAAAAAAQABAD5AAAAkgMAAAAA&#10;" strokeweight="0"/>
                    <v:line id="Line 12498" o:spid="_x0000_s2722" style="position:absolute;flip:y;visibility:visible;mso-wrap-style:square" from="2710,3959" to="3071,4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SAMccAAADdAAAADwAAAGRycy9kb3ducmV2LnhtbESPT2sCMRTE70K/Q3hCb5pdKW1ZjSKV&#10;llJoxX8Hb8/Nc3dx87Ik0U2/fVMo9DjMzG+Y2SKaVtzI+caygnycgSAurW64UrDfvY6eQfiArLG1&#10;TAq+ycNifjeYYaFtzxu6bUMlEoR9gQrqELpCSl/WZNCPbUecvLN1BkOSrpLaYZ/gppWTLHuUBhtO&#10;CzV29FJTedlejYLN1xOf3Ns1XuKp/1wfD9XHYbVU6n4Yl1MQgWL4D/+137WChzzL4fdNegJy/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FIAxxwAAAN0AAAAPAAAAAAAA&#10;AAAAAAAAAKECAABkcnMvZG93bnJldi54bWxQSwUGAAAAAAQABAD5AAAAlQMAAAAA&#10;" strokeweight="0"/>
                    <v:line id="Line 12499" o:spid="_x0000_s2723" style="position:absolute;flip:x;visibility:visible;mso-wrap-style:square" from="2711,3968" to="3073,4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YeRscAAADdAAAADwAAAGRycy9kb3ducmV2LnhtbESPQWsCMRSE74L/ITzBm2YVaWVrFFFa&#10;SsEWtR56e25edxc3L0sS3fTfm0Khx2FmvmEWq2gacSPna8sKJuMMBHFhdc2lgs/j82gOwgdkjY1l&#10;UvBDHlbLfm+BubYd7+l2CKVIEPY5KqhCaHMpfVGRQT+2LXHyvq0zGJJ0pdQOuwQ3jZxm2YM0WHNa&#10;qLClTUXF5XA1Cvbvj3x2L9d4iedu9/F1Kt9O27VSw0FcP4EIFMN/+K/9qhXMJtkUft+k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xh5GxwAAAN0AAAAPAAAAAAAA&#10;AAAAAAAAAKECAABkcnMvZG93bnJldi54bWxQSwUGAAAAAAQABAD5AAAAlQMAAAAA&#10;" strokeweight="0"/>
                    <v:line id="Line 12500" o:spid="_x0000_s2724" style="position:absolute;flip:x;visibility:visible;mso-wrap-style:square" from="2957,3766" to="2998,3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q73ccAAADdAAAADwAAAGRycy9kb3ducmV2LnhtbESPQWsCMRSE7wX/Q3gFbzWrLbZsjSJK&#10;pQi2aOuht+fmdXdx87Ik0Y3/3giFHoeZ+YaZzKJpxJmcry0rGA4yEMSF1TWXCr6/3h5eQPiArLGx&#10;TAou5GE27d1NMNe24y2dd6EUCcI+RwVVCG0upS8qMugHtiVO3q91BkOSrpTaYZfgppGjLBtLgzWn&#10;hQpbWlRUHHcno2D78cwHtzrFYzx0m8+ffbneL+dK9e/j/BVEoBj+w3/td63gaZg9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irvdxwAAAN0AAAAPAAAAAAAA&#10;AAAAAAAAAKECAABkcnMvZG93bnJldi54bWxQSwUGAAAAAAQABAD5AAAAlQMAAAAA&#10;" strokeweight="0"/>
                    <v:line id="Line 12501" o:spid="_x0000_s2725" style="position:absolute;flip:y;visibility:visible;mso-wrap-style:square" from="2699,4125" to="3061,4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MjqccAAADdAAAADwAAAGRycy9kb3ducmV2LnhtbESPQWsCMRSE7wX/Q3iCt5pVpJWtUURR&#10;SsEWtR56e25edxc3L0sS3fTfm0Khx2FmvmFmi2gacSPna8sKRsMMBHFhdc2lgs/j5nEKwgdkjY1l&#10;UvBDHhbz3sMMc2073tPtEEqRIOxzVFCF0OZS+qIig35oW+LkfVtnMCTpSqkddgluGjnOsidpsOa0&#10;UGFLq4qKy+FqFOzfn/nsttd4iedu9/F1Kt9O66VSg35cvoAIFMN/+K/9qhVMRtkE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YyOpxwAAAN0AAAAPAAAAAAAA&#10;AAAAAAAAAKECAABkcnMvZG93bnJldi54bWxQSwUGAAAAAAQABAD5AAAAlQMAAAAA&#10;" strokeweight="0"/>
                    <v:line id="Line 12502" o:spid="_x0000_s2726" style="position:absolute;visibility:visible;mso-wrap-style:square" from="2549,3929" to="2693,4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PxdcUAAADdAAAADwAAAGRycy9kb3ducmV2LnhtbESPQWvCQBSE70L/w/IKvekmRW0aXaUU&#10;Rb1Zq+DxkX1NFrNvQ3ar8d+7guBxmJlvmOm8s7U4U+uNYwXpIAFBXDhtuFSw/132MxA+IGusHZOC&#10;K3mYz156U8y1u/APnXehFBHCPkcFVQhNLqUvKrLoB64hjt6fay2GKNtS6hYvEW5r+Z4kY2nRcFyo&#10;sKHviorT7t8qMNvxarT5OHwe5GIV0mN2yozdK/X22n1NQATqwjP8aK+1gmGajOD+Jj4B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9PxdcUAAADdAAAADwAAAAAAAAAA&#10;AAAAAAChAgAAZHJzL2Rvd25yZXYueG1sUEsFBgAAAAAEAAQA+QAAAJMDAAAAAA==&#10;" strokeweight="0"/>
                    <v:line id="Line 12503" o:spid="_x0000_s2727" style="position:absolute;flip:x;visibility:visible;mso-wrap-style:square" from="2701,4015" to="2711,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0YRccAAADdAAAADwAAAGRycy9kb3ducmV2LnhtbESPT2sCMRTE7wW/Q3hCbzVrESurUUSp&#10;lEJb/Hfw9tw8dxc3L0sS3fTbN4VCj8PM/IaZLaJpxJ2cry0rGA4yEMSF1TWXCg7716cJCB+QNTaW&#10;ScE3eVjMew8zzLXteEv3XShFgrDPUUEVQptL6YuKDPqBbYmTd7HOYEjSlVI77BLcNPI5y8bSYM1p&#10;ocKWVhUV193NKNh+vvDZbW7xGs/dx9fpWL4f10ulHvtxOQURKIb/8F/7TSsYDbMx/L5JT0DO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RhFxwAAAN0AAAAPAAAAAAAA&#10;AAAAAAAAAKECAABkcnMvZG93bnJldi54bWxQSwUGAAAAAAQABAD5AAAAlQMAAAAA&#10;" strokeweight="0"/>
                    <v:line id="Line 12504" o:spid="_x0000_s2728" style="position:absolute;flip:y;visibility:visible;mso-wrap-style:square" from="2693,4013" to="2703,4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G93scAAADdAAAADwAAAGRycy9kb3ducmV2LnhtbESPQWsCMRSE7wX/Q3iCt5q1SJWtUUSp&#10;SKEVtR56e25edxc3L0sS3fTfN4WCx2FmvmFmi2gacSPna8sKRsMMBHFhdc2lgs/j6+MUhA/IGhvL&#10;pOCHPCzmvYcZ5tp2vKfbIZQiQdjnqKAKoc2l9EVFBv3QtsTJ+7bOYEjSlVI77BLcNPIpy56lwZrT&#10;QoUtrSoqLoerUbD/mPDZba7xEs/d++7rVL6d1kulBv24fAERKIZ7+L+91QrGo2wCf2/SE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sb3exwAAAN0AAAAPAAAAAAAA&#10;AAAAAAAAAKECAABkcnMvZG93bnJldi54bWxQSwUGAAAAAAQABAD5AAAAlQMAAAAA&#10;" strokeweight="0"/>
                    <v:line id="Line 12505" o:spid="_x0000_s2729" style="position:absolute;visibility:visible;mso-wrap-style:square" from="2549,3931" to="2693,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Je68MAAADdAAAADwAAAGRycy9kb3ducmV2LnhtbERPy2rCQBTdF/yH4Ra6q5MUqzFmFCkW&#10;252vgMtL5jYZzNwJmanGv3cWhS4P512sBtuKK/XeOFaQjhMQxJXThmsFp+PnawbCB2SNrWNScCcP&#10;q+XoqcBcuxvv6XoItYgh7HNU0ITQ5VL6qiGLfuw64sj9uN5iiLCvpe7xFsNtK9+SZCotGo4NDXb0&#10;0VB1OfxaBWY33b5/z8p5KTfbkJ6zS2bsSamX52G9ABFoCP/iP/eXVjBJkzg3volPQC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3SXuvDAAAA3QAAAA8AAAAAAAAAAAAA&#10;AAAAoQIAAGRycy9kb3ducmV2LnhtbFBLBQYAAAAABAAEAPkAAACRAwAAAAA=&#10;" strokeweight="0"/>
                    <v:line id="Line 12506" o:spid="_x0000_s2730" style="position:absolute;flip:x y;visibility:visible;mso-wrap-style:square" from="2520,4375" to="2768,4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YzAsQAAADdAAAADwAAAGRycy9kb3ducmV2LnhtbESPQWsCMRSE74X+h/CEXopmrUXtapRS&#10;tIg3V70/Nq+bxeRlSVJd/31TKPQ4zMw3zHLdOyuuFGLrWcF4VIAgrr1uuVFwOm6HcxAxIWu0nknB&#10;nSKsV48PSyy1v/GBrlVqRIZwLFGBSakrpYy1IYdx5Dvi7H354DBlGRqpA94y3Fn5UhRT6bDlvGCw&#10;ow9D9aX6dgoms/Nxd7HPZr+Nzmw+bVVPw12pp0H/vgCRqE//4b/2Tit4HRdv8PsmPwG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RjMCxAAAAN0AAAAPAAAAAAAAAAAA&#10;AAAAAKECAABkcnMvZG93bnJldi54bWxQSwUGAAAAAAQABAD5AAAAkgMAAAAA&#10;" strokeweight="0"/>
                    <v:line id="Line 12507" o:spid="_x0000_s2731" style="position:absolute;visibility:visible;mso-wrap-style:square" from="2531,4315" to="2779,43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3EMMIAAADdAAAADwAAAGRycy9kb3ducmV2LnhtbERPz2vCMBS+C/sfwht407SiruuMMkRx&#10;3lynsOOjeWuDzUtpotb/3hwGHj++34tVbxtxpc4bxwrScQKCuHTacKXg+LMdZSB8QNbYOCYFd/Kw&#10;Wr4MFphrd+NvuhahEjGEfY4K6hDaXEpf1mTRj11LHLk/11kMEXaV1B3eYrht5CRJ5tKi4dhQY0vr&#10;mspzcbEKzGG+m+3fTu8nudmF9Dc7Z8YelRq+9p8fIAL14Sn+d39pBdM0jfvjm/gE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n3EMMIAAADdAAAADwAAAAAAAAAAAAAA&#10;AAChAgAAZHJzL2Rvd25yZXYueG1sUEsFBgAAAAAEAAQA+QAAAJADAAAAAA==&#10;" strokeweight="0"/>
                    <v:line id="Line 12508" o:spid="_x0000_s2732" style="position:absolute;flip:x y;visibility:visible;mso-wrap-style:square" from="2521,4344" to="2769,44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mp2cQAAADdAAAADwAAAGRycy9kb3ducmV2LnhtbESPQWsCMRSE74X+h/AKvRTNbltUVqOU&#10;okV6c9X7Y/PcLCYvSxJ1/fdNodDjMDPfMIvV4Ky4UoidZwXluABB3HjdcavgsN+MZiBiQtZoPZOC&#10;O0VYLR8fFlhpf+MdXevUigzhWKECk1JfSRkbQw7j2PfE2Tv54DBlGVqpA94y3Fn5WhQT6bDjvGCw&#10;p09Dzbm+OAVv0+N+e7Yv5nsTnVl/2bqZhLtSz0/DxxxEoiH9h//aW63gvSxL+H2Tn4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6anZxAAAAN0AAAAPAAAAAAAAAAAA&#10;AAAAAKECAABkcnMvZG93bnJldi54bWxQSwUGAAAAAAQABAD5AAAAkgMAAAAA&#10;" strokeweight="0"/>
                    <v:line id="Line 12509" o:spid="_x0000_s2733" style="position:absolute;flip:y;visibility:visible;mso-wrap-style:square" from="2499,4331" to="2500,4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Im8cAAADdAAAADwAAAGRycy9kb3ducmV2LnhtbESPQWsCMRSE7wX/Q3hCbzW7UtqyGkVa&#10;WkrBilYP3p6b5+7i5mVJopv+e1MoeBxm5htmOo+mFRdyvrGsIB9lIIhLqxuuFGx/3h9eQPiArLG1&#10;TAp+ycN8NribYqFtz2u6bEIlEoR9gQrqELpCSl/WZNCPbEecvKN1BkOSrpLaYZ/gppXjLHuSBhtO&#10;CzV29FpTedqcjYL19zMf3Mc5nuKhX672u+pr97ZQ6n4YFxMQgWK4hf/bn1rBY56P4e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H4ibxwAAAN0AAAAPAAAAAAAA&#10;AAAAAAAAAKECAABkcnMvZG93bnJldi54bWxQSwUGAAAAAAQABAD5AAAAlQMAAAAA&#10;" strokeweight="0"/>
                    <v:shape id="Freeform 12510" o:spid="_x0000_s2734" style="position:absolute;left:2500;top:4331;width:21;height:13;visibility:visible;mso-wrap-style:square;v-text-anchor:top" coordsize="8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Os/MUA&#10;AADdAAAADwAAAGRycy9kb3ducmV2LnhtbESPQWvCQBSE74L/YXlCb7pJU2yJrtJKbT02seD1kX1N&#10;QrNvw+5Wo7/eLQgeh5n5hlmuB9OJIznfWlaQzhIQxJXVLdcKvvfb6QsIH5A1dpZJwZk8rFfj0RJz&#10;bU9c0LEMtYgQ9jkqaELocyl91ZBBP7M9cfR+rDMYonS11A5PEW46+Zgkc2mw5bjQYE+bhqrf8s8o&#10;oO7y+b4viyzr6/N2494+vg7PRqmHyfC6ABFoCPfwrb3TCp7SNIP/N/EJ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Q6z8xQAAAN0AAAAPAAAAAAAAAAAAAAAAAJgCAABkcnMv&#10;ZG93bnJldi54bWxQSwUGAAAAAAQABAD1AAAAigMAAAAA&#10;" path="m,l24,24,52,43,84,54e" filled="f" strokeweight="0">
                      <v:path arrowok="t" o:connecttype="custom" o:connectlocs="0,0;0,0;0,0;0,0" o:connectangles="0,0,0,0"/>
                      <o:lock v:ext="edit" aspectratio="t"/>
                    </v:shape>
                    <v:shape id="Freeform 12511" o:spid="_x0000_s2735" style="position:absolute;left:2521;top:4315;width:10;height:29;visibility:visible;mso-wrap-style:square;v-text-anchor:top" coordsize="41,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gOsMA&#10;AADdAAAADwAAAGRycy9kb3ducmV2LnhtbESP0YrCMBRE3xf8h3AF39a0iyxrNYoKiizIYvUDLs21&#10;KTY3pcnW+vdGEHwcZuYMM1/2thYdtb5yrCAdJyCIC6crLhWcT9vPHxA+IGusHZOCO3lYLgYfc8y0&#10;u/GRujyUIkLYZ6jAhNBkUvrCkEU/dg1x9C6utRiibEupW7xFuK3lV5J8S4sVxwWDDW0MFdf83yoo&#10;1ibvd+VuU081d/fk96K7w59So2G/moEI1Id3+NXeawWTNJ3A8018An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gOsMAAADdAAAADwAAAAAAAAAAAAAAAACYAgAAZHJzL2Rv&#10;d25yZXYueG1sUEsFBgAAAAAEAAQA9QAAAIgDAAAAAA==&#10;" path="m41,l19,36,6,74,,116e" filled="f" strokeweight="0">
                      <v:path arrowok="t" o:connecttype="custom" o:connectlocs="0,0;0,0;0,0;0,1" o:connectangles="0,0,0,0"/>
                      <o:lock v:ext="edit" aspectratio="t"/>
                    </v:shape>
                    <v:shape id="Freeform 12512" o:spid="_x0000_s2736" style="position:absolute;left:2499;top:4361;width:21;height:14;visibility:visible;mso-wrap-style:square;v-text-anchor:top" coordsize="8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RE8UA&#10;AADdAAAADwAAAGRycy9kb3ducmV2LnhtbESPQWvCQBSE7wX/w/IKvekm2laJrqJSq8caBa+P7DMJ&#10;zb4Nu1uN/fVuQehxmJlvmNmiM424kPO1ZQXpIAFBXFhdc6ngeNj0JyB8QNbYWCYFN/KwmPeeZphp&#10;e+U9XfJQighhn6GCKoQ2k9IXFRn0A9sSR+9sncEQpSuldniNcNPIYZK8S4M1x4UKW1pXVHznP0YB&#10;Nb/bj0O+H43a8rZZu9Xn12lslHp57pZTEIG68B9+tHdawWuavsHfm/gE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pETxQAAAN0AAAAPAAAAAAAAAAAAAAAAAJgCAABkcnMv&#10;ZG93bnJldi54bWxQSwUGAAAAAAQABAD1AAAAigMAAAAA&#10;" path="m,l24,24,51,43,84,54e" filled="f" strokeweight="0">
                      <v:path arrowok="t" o:connecttype="custom" o:connectlocs="0,0;0,0;0,0;0,0" o:connectangles="0,0,0,0"/>
                      <o:lock v:ext="edit" aspectratio="t"/>
                    </v:shape>
                    <v:line id="Line 12513" o:spid="_x0000_s2737" style="position:absolute;flip:x;visibility:visible;mso-wrap-style:square" from="2520,4344" to="2521,4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SOmMcAAADdAAAADwAAAGRycy9kb3ducmV2LnhtbESPQWsCMRSE7wX/Q3iCt5rdUmxZjSIt&#10;LVJoRasHb8/Nc3dx87Ik0U3/fVMoeBxm5htmtoimFVdyvrGsIB9nIIhLqxuuFOy+3+6fQfiArLG1&#10;TAp+yMNiPribYaFtzxu6bkMlEoR9gQrqELpCSl/WZNCPbUecvJN1BkOSrpLaYZ/gppUPWTaRBhtO&#10;CzV29FJTed5ejILN1xMf3fslnuOx/1wf9tXH/nWp1GgYl1MQgWK4hf/bK63gMc8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JI6YxwAAAN0AAAAPAAAAAAAA&#10;AAAAAAAAAKECAABkcnMvZG93bnJldi54bWxQSwUGAAAAAAQABAD5AAAAlQMAAAAA&#10;" strokeweight="0"/>
                    <v:shape id="Freeform 12514" o:spid="_x0000_s2738" style="position:absolute;left:2500;top:4309;width:21;height:22;visibility:visible;mso-wrap-style:square;v-text-anchor:top" coordsize="8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8r38YA&#10;AADdAAAADwAAAGRycy9kb3ducmV2LnhtbESPQWvCQBSE70L/w/IKvekmIlqim1AKBUukaNp6fmRf&#10;k9Ds2zS7mvjvu4LgcZiZb5hNNppWnKl3jWUF8SwCQVxa3XCl4OvzbfoMwnlkja1lUnAhB1n6MNlg&#10;ou3ABzoXvhIBwi5BBbX3XSKlK2sy6Ga2Iw7ej+0N+iD7SuoehwA3rZxH0VIabDgs1NjRa03lb3Ey&#10;CoYVfeux84v59i8/6g+Z7973uVJPj+PLGoSn0d/Dt/ZWK1jE8Qqub8ITk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u8r38YAAADdAAAADwAAAAAAAAAAAAAAAACYAgAAZHJz&#10;L2Rvd25yZXYueG1sUEsFBgAAAAAEAAQA9QAAAIsDAAAAAA==&#10;" path="m87,l55,10,29,29,9,55,,87e" filled="f" strokeweight="0">
                      <v:path arrowok="t" o:connecttype="custom" o:connectlocs="0,0;0,0;0,0;0,0;0,1" o:connectangles="0,0,0,0,0"/>
                      <o:lock v:ext="edit" aspectratio="t"/>
                    </v:shape>
                    <v:shape id="Freeform 12515" o:spid="_x0000_s2739" style="position:absolute;left:2521;top:4309;width:10;height:6;visibility:visible;mso-wrap-style:square;v-text-anchor:top" coordsize="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Mk8IA&#10;AADdAAAADwAAAGRycy9kb3ducmV2LnhtbERPy4rCMBTdC/MP4Q7MTtPK+KBjlGFE0J1WBZfX5tqW&#10;aW5KE23792YhuDyc92LVmUo8qHGlZQXxKAJBnFldcq7gdNwM5yCcR9ZYWSYFPTlYLT8GC0y0bflA&#10;j9TnIoSwS1BB4X2dSOmyggy6ka2JA3ezjUEfYJNL3WAbwk0lx1E0lQZLDg0F1vRXUPaf3o2C+rze&#10;9bP15HIob3p2v077/b5Nlfr67H5/QHjq/Fv8cm+1gu84DnPDm/AE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QYyTwgAAAN0AAAAPAAAAAAAAAAAAAAAAAJgCAABkcnMvZG93&#10;bnJldi54bWxQSwUGAAAAAAQABAD1AAAAhwMAAAAA&#10;" path="m,l17,16r21,9e" filled="f" strokeweight="0">
                      <v:path arrowok="t" o:connecttype="custom" o:connectlocs="0,0;0,0;0,0" o:connectangles="0,0,0"/>
                      <o:lock v:ext="edit" aspectratio="t"/>
                    </v:shape>
                    <v:line id="Line 12516" o:spid="_x0000_s2740" style="position:absolute;visibility:visible;mso-wrap-style:square" from="2693,4166" to="2694,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dtrcUAAADdAAAADwAAAGRycy9kb3ducmV2LnhtbESPQWvCQBSE74L/YXlCb7pJaTVGVyml&#10;or2pVejxkX0mi9m3Ibtq+u/dguBxmJlvmPmys7W4UuuNYwXpKAFBXDhtuFRw+FkNMxA+IGusHZOC&#10;P/KwXPR7c8y1u/GOrvtQighhn6OCKoQml9IXFVn0I9cQR+/kWoshyraUusVbhNtavibJWFo0HBcq&#10;bOizouK8v1gFZjtev39PjtOj/FqH9Dc7Z8YelHoZdB8zEIG68Aw/2hut4C1Np/D/Jj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0dtrcUAAADdAAAADwAAAAAAAAAA&#10;AAAAAAChAgAAZHJzL2Rvd25yZXYueG1sUEsFBgAAAAAEAAQA+QAAAJMDAAAAAA==&#10;" strokeweight="0"/>
                    <v:shape id="Freeform 12517" o:spid="_x0000_s2741" style="position:absolute;left:2699;top:4168;width:2;height:3;visibility:visible;mso-wrap-style:square;v-text-anchor:top" coordsize="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eMIA&#10;AADdAAAADwAAAGRycy9kb3ducmV2LnhtbERP3U7CMBS+J/EdmmPiHXRMQnDQEYMxmV7B3AMc1uM2&#10;XU9HW2G8Pb0w4fLL97/ZjqYXZ3K+s6xgPktAENdWd9woqL7epysQPiBr7C2Tgit52OYPkw1m2l74&#10;QOcyNCKGsM9QQRvCkEnp65YM+pkdiCP3bZ3BEKFrpHZ4ieGml2mSLKXBjmNDiwPtWqp/yz+jQD5X&#10;Hy90NUW6qj7703H/Rs78KPX0OL6uQQQaw1387y60gsU8jfvjm/gEZH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EB4wgAAAN0AAAAPAAAAAAAAAAAAAAAAAJgCAABkcnMvZG93&#10;bnJldi54bWxQSwUGAAAAAAQABAD1AAAAhwMAAAAA&#10;" path="m,12r2,l3,10,4,8,5,4,5,e" filled="f" strokeweight="0">
                      <v:path arrowok="t" o:connecttype="custom" o:connectlocs="0,0;0,0;0,0;0,0;0,0;0,0" o:connectangles="0,0,0,0,0,0"/>
                      <o:lock v:ext="edit" aspectratio="t"/>
                    </v:shape>
                    <v:shape id="Freeform 12518" o:spid="_x0000_s2742" style="position:absolute;left:2693;top:4166;width:8;height:2;visibility:visible;mso-wrap-style:square;v-text-anchor:top" coordsize="3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kPMMA&#10;AADdAAAADwAAAGRycy9kb3ducmV2LnhtbESPwWrDMBBE74X+g9hCb43sUNLgRAklTWmusUPPW2tj&#10;m0grIym2+/dVINDjMDNvmPV2skYM5EPnWEE+y0AQ10533Cg4VZ8vSxAhIms0jknBLwXYbh4f1lho&#10;N/KRhjI2IkE4FKigjbEvpAx1SxbDzPXEyTs7bzEm6RupPY4Jbo2cZ9lCWuw4LbTY066l+lJerYK9&#10;H392aL6GQ5mZj7fvJVf1mZV6fpreVyAiTfE/fG8ftILXfJ7D7U16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TkPMMAAADdAAAADwAAAAAAAAAAAAAAAACYAgAAZHJzL2Rv&#10;d25yZXYueG1sUEsFBgAAAAAEAAQA9QAAAIgDAAAAAA==&#10;" path="m,l15,9r18,1e" filled="f" strokeweight="0">
                      <v:path arrowok="t" o:connecttype="custom" o:connectlocs="0,0;0,0;0,0" o:connectangles="0,0,0"/>
                      <o:lock v:ext="edit" aspectratio="t"/>
                    </v:shape>
                    <v:shape id="Freeform 12519" o:spid="_x0000_s2743" style="position:absolute;left:2693;top:4168;width:6;height:3;visibility:visible;mso-wrap-style:square;v-text-anchor:top" coordsize="2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s3YMUA&#10;AADdAAAADwAAAGRycy9kb3ducmV2LnhtbESPT4vCMBTE74LfITzBm6Ytskg1igiKIuzin4u3R/Ns&#10;i81LaaKtfvrNwoLHYWZ+w8yXnanEkxpXWlYQjyMQxJnVJecKLufNaArCeWSNlWVS8CIHy0W/N8dU&#10;25aP9Dz5XAQIuxQVFN7XqZQuK8igG9uaOHg32xj0QTa51A22AW4qmUTRlzRYclgosKZ1Qdn99DAK&#10;dpN3LI/Rng/f21f5k1/by+O8Umo46FYzEJ46/wn/t3dawSROEvh7E56A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yzdgxQAAAN0AAAAPAAAAAAAAAAAAAAAAAJgCAABkcnMv&#10;ZG93bnJldi54bWxQSwUGAAAAAAQABAD1AAAAigMAAAAA&#10;" path="m,l11,10r15,2e" filled="f" strokeweight="0">
                      <v:path arrowok="t" o:connecttype="custom" o:connectlocs="0,0;0,0;0,0" o:connectangles="0,0,0"/>
                      <o:lock v:ext="edit" aspectratio="t"/>
                    </v:shape>
                    <v:line id="Line 12520" o:spid="_x0000_s2744" style="position:absolute;flip:x;visibility:visible;mso-wrap-style:square" from="2799,4419" to="2800,4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nvccAAADdAAAADwAAAGRycy9kb3ducmV2LnhtbESPQWsCMRSE74X+h/AK3mpWK23ZGkVa&#10;KiJo0erB23Pzuru4eVmS6MZ/bwqFHoeZ+YYZT6NpxIWcry0rGPQzEMSF1TWXCnbfn4+vIHxA1thY&#10;JgVX8jCd3N+NMde24w1dtqEUCcI+RwVVCG0upS8qMuj7tiVO3o91BkOSrpTaYZfgppHDLHuWBmtO&#10;CxW29F5RcdqejYLN+oWPbn6Op3jsVl+Hfbncf8yU6j3E2RuIQDH8h//aC61gNBg+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P+e9xwAAAN0AAAAPAAAAAAAA&#10;AAAAAAAAAKECAABkcnMvZG93bnJldi54bWxQSwUGAAAAAAQABAD5AAAAlQMAAAAA&#10;" strokeweight="0"/>
                    <v:line id="Line 12521" o:spid="_x0000_s2745" style="position:absolute;flip:y;visibility:visible;mso-wrap-style:square" from="2768,4417" to="2769,4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Z/yccAAADdAAAADwAAAGRycy9kb3ducmV2LnhtbESPT2sCMRTE74V+h/AKvdWsIrWsRpGK&#10;pRSs+O/g7bl53V3cvCxJdNNvbwpCj8PM/IaZzKJpxJWcry0r6PcyEMSF1TWXCva75csbCB+QNTaW&#10;ScEveZhNHx8mmGvb8Yau21CKBGGfo4IqhDaX0hcVGfQ92xIn78c6gyFJV0rtsEtw08hBlr1KgzWn&#10;hQpbeq+oOG8vRsHme8Qn93GJ53jqVuvjofw6LOZKPT/F+RhEoBj+w/f2p1Yw7A+G8PcmPQ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1n/JxwAAAN0AAAAPAAAAAAAA&#10;AAAAAAAAAKECAABkcnMvZG93bnJldi54bWxQSwUGAAAAAAQABAD5AAAAlQMAAAAA&#10;" strokeweight="0"/>
                    <v:shape id="Freeform 12522" o:spid="_x0000_s2746" style="position:absolute;left:2768;top:4447;width:31;height:3;visibility:visible;mso-wrap-style:square;v-text-anchor:top" coordsize="12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ZIgMUA&#10;AADdAAAADwAAAGRycy9kb3ducmV2LnhtbESPQYvCMBSE7wv+h/AWvIimVlekGkUFxcN62Kr3R/Ns&#10;yzYvpYla/fVmQdjjMDPfMPNlaypxo8aVlhUMBxEI4szqknMFp+O2PwXhPLLGyjIpeJCD5aLzMcdE&#10;2zv/0C31uQgQdgkqKLyvEyldVpBBN7A1cfAutjHog2xyqRu8B7ipZBxFE2mw5LBQYE2bgrLf9GoU&#10;bA64u8bPXjT5rk5nPRrpbD32SnU/29UMhKfW/4ff7b1WMB7GX/D3JjwBuX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NkiAxQAAAN0AAAAPAAAAAAAAAAAAAAAAAJgCAABkcnMv&#10;ZG93bnJldi54bWxQSwUGAAAAAAQABAD1AAAAigMAAAAA&#10;" path="m,l63,11,127,7e" filled="f" strokeweight="0">
                      <v:path arrowok="t" o:connecttype="custom" o:connectlocs="0,0;0,0;0,0" o:connectangles="0,0,0"/>
                      <o:lock v:ext="edit" aspectratio="t"/>
                    </v:shape>
                    <v:shape id="Freeform 12523" o:spid="_x0000_s2747" style="position:absolute;left:2769;top:4417;width:31;height:2;visibility:visible;mso-wrap-style:square;v-text-anchor:top" coordsize="126,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csQcYA&#10;AADdAAAADwAAAGRycy9kb3ducmV2LnhtbESPQWvCQBSE70L/w/IK3nRjEJHUVUohUKo51Abq8Zl9&#10;JsHs23R3q/HfuwWhx2FmvmFWm8F04kLOt5YVzKYJCOLK6pZrBeVXPlmC8AFZY2eZFNzIw2b9NFph&#10;pu2VP+myD7WIEPYZKmhC6DMpfdWQQT+1PXH0TtYZDFG6WmqH1wg3nUyTZCENthwXGuzpraHqvP81&#10;CtKiDMXhWM6Lw05vz/nt4zt3P0qNn4fXFxCBhvAffrTftYL5LF3A35v4BOT6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csQcYAAADdAAAADwAAAAAAAAAAAAAAAACYAgAAZHJz&#10;L2Rvd25yZXYueG1sUEsFBgAAAAAEAAQA9QAAAIsDAAAAAA==&#10;" path="m,l63,11,126,8e" filled="f" strokeweight="0">
                      <v:path arrowok="t" o:connecttype="custom" o:connectlocs="0,0;0,0;0,0" o:connectangles="0,0,0"/>
                      <o:lock v:ext="edit" aspectratio="t"/>
                    </v:shape>
                    <v:shape id="Freeform 12524" o:spid="_x0000_s2748" style="position:absolute;left:2769;top:4388;width:10;height:29;visibility:visible;mso-wrap-style:square;v-text-anchor:top" coordsize="42,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HIgccA&#10;AADdAAAADwAAAGRycy9kb3ducmV2LnhtbESPS2sCQRCE7wH/w9BCbnFWWVRWRxETg4RcfCB4a3Z6&#10;H7rTs9mZ6MZfnxEEj0VVfUVN562pxIUaV1pW0O9FIIhTq0vOFex3q7cxCOeRNVaWScEfOZjPOi9T&#10;TLS98oYuW5+LAGGXoILC+zqR0qUFGXQ9WxMHL7ONQR9kk0vd4DXATSUHUTSUBksOCwXWtCwoPW9/&#10;jYLqIzvFn1+jn1Yf37M4/T6Mbyuj1Gu3XUxAeGr9M/xor7WCuD8Ywf1NeAJy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xyIHHAAAA3QAAAA8AAAAAAAAAAAAAAAAAmAIAAGRy&#10;cy9kb3ducmV2LnhtbFBLBQYAAAAABAAEAPUAAACMAwAAAAA=&#10;" path="m42,l20,35,5,75,,116e" filled="f" strokeweight="0">
                      <v:path arrowok="t" o:connecttype="custom" o:connectlocs="0,0;0,0;0,0;0,1" o:connectangles="0,0,0,0"/>
                      <o:lock v:ext="edit" aspectratio="t"/>
                    </v:shape>
                    <v:shape id="Freeform 12525" o:spid="_x0000_s2749" style="position:absolute;left:2786;top:4357;width:53;height:11;visibility:visible;mso-wrap-style:square;v-text-anchor:top" coordsize="21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V/b8QA&#10;AADdAAAADwAAAGRycy9kb3ducmV2LnhtbERPz2vCMBS+D/Y/hDfwMjRVnGg1yhBWPE7dUG/P5tlW&#10;m5eSRO3+++UgePz4fs8WranFjZyvLCvo9xIQxLnVFRcKfrZf3TEIH5A11pZJwR95WMxfX2aYanvn&#10;Nd02oRAxhH2KCsoQmlRKn5dk0PdsQxy5k3UGQ4SukNrhPYabWg6SZCQNVhwbSmxoWVJ+2VyNgtP3&#10;LjtOtvvM/57z5XD9cXXZ4V2pzlv7OQURqA1P8cO90gqG/UGcG9/EJ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lf2/EAAAA3QAAAA8AAAAAAAAAAAAAAAAAmAIAAGRycy9k&#10;b3ducmV2LnhtbFBLBQYAAAAABAAEAPUAAACJAwAAAAA=&#10;" path="m211,44l181,21,145,6,106,,68,4,32,16,,37e" filled="f" strokeweight="0">
                      <v:path arrowok="t" o:connecttype="custom" o:connectlocs="1,0;1,0;1,0;1,0;0,0;0,0;0,0" o:connectangles="0,0,0,0,0,0,0"/>
                      <o:lock v:ext="edit" aspectratio="t"/>
                    </v:shape>
                    <v:shape id="Freeform 12526" o:spid="_x0000_s2750" style="position:absolute;left:2794;top:4388;width:6;height:31;visibility:visible;mso-wrap-style:square;v-text-anchor:top" coordsize="25,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mTGcUA&#10;AADdAAAADwAAAGRycy9kb3ducmV2LnhtbESPQWvCQBSE7wX/w/IKvTUbQ7E2dRUVAz0aLfX6mn3N&#10;hmbfhuxq0n/vCgWPw8x8wyxWo23FhXrfOFYwTVIQxJXTDdcKPo/F8xyED8gaW8ek4I88rJaThwXm&#10;2g1c0uUQahEh7HNUYELocil9ZciiT1xHHL0f11sMUfa11D0OEW5bmaXpTFpsOC4Y7GhrqPo9nK0C&#10;XRpZbuqmGE7n7en7a19ku9dCqafHcf0OItAY7uH/9odW8DLN3uD2Jj4B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mZMZxQAAAN0AAAAPAAAAAAAAAAAAAAAAAJgCAABkcnMv&#10;ZG93bnJldi54bWxQSwUGAAAAAAQABAD1AAAAigMAAAAA&#10;" path="m25,121l20,59,,e" filled="f" strokeweight="0">
                      <v:path arrowok="t" o:connecttype="custom" o:connectlocs="0,1;0,0;0,0" o:connectangles="0,0,0"/>
                      <o:lock v:ext="edit" aspectratio="t"/>
                    </v:shape>
                    <v:shape id="Freeform 12527" o:spid="_x0000_s2751" style="position:absolute;left:2779;top:4388;width:15;height:1;visibility:visible;mso-wrap-style:square;v-text-anchor:top" coordsize="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EBsIA&#10;AADdAAAADwAAAGRycy9kb3ducmV2LnhtbERPy4rCMBTdC/5DuAPuNK0vpGMUFURXgg/E5aW503Zs&#10;bkoTbZ2vnywEl4fzni9bU4on1a6wrCAeRCCIU6sLzhRcztv+DITzyBpLy6TgRQ6Wi25njom2DR/p&#10;efKZCCHsElSQe18lUro0J4NuYCviwP3Y2qAPsM6krrEJ4aaUwyiaSoMFh4YcK9rklN5PD6NA//7N&#10;bu3rFu/pejC7R3afNOuLUr2vdvUNwlPrP+K3e68VjONR2B/ehCc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D8QGwgAAAN0AAAAPAAAAAAAAAAAAAAAAAJgCAABkcnMvZG93&#10;bnJldi54bWxQSwUGAAAAAAQABAD1AAAAhwMAAAAA&#10;" path="m,l30,5,59,3e" filled="f" strokeweight="0">
                      <v:path arrowok="t" o:connecttype="custom" o:connectlocs="0,0;0,0;0,0" o:connectangles="0,0,0"/>
                      <o:lock v:ext="edit" aspectratio="t"/>
                    </v:shape>
                    <v:shape id="Freeform 12528" o:spid="_x0000_s2752" style="position:absolute;left:2784;top:4345;width:58;height:32;visibility:visible;mso-wrap-style:square;v-text-anchor:top" coordsize="232,1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NFKMYA&#10;AADdAAAADwAAAGRycy9kb3ducmV2LnhtbESPzWrCQBSF9wXfYbhCd3WSakWiYxCL0EKLGt24u2au&#10;SUjmTshMNb59p1BweTg/H2eR9qYRV+pcZVlBPIpAEOdWV1woOB42LzMQziNrbCyTgjs5SJeDpwUm&#10;2t54T9fMFyKMsEtQQel9m0jp8pIMupFtiYN3sZ1BH2RXSN3hLYybRr5G0VQarDgQSmxpXVJeZz8m&#10;QKYXdp/fb++nqJbb49l9ZYfdTKnnYb+ag/DU+0f4v/2hFUzicQx/b8ITk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KNFKMYAAADdAAAADwAAAAAAAAAAAAAAAACYAgAAZHJz&#10;L2Rvd25yZXYueG1sUEsFBgAAAAAEAAQA9QAAAIsDAAAAAA==&#10;" path="m5,80r23,23l64,118r44,8l153,124r40,-12l220,93,232,69,227,45,204,23,168,7,124,,79,2,40,13,12,32,,56,5,80xe" filled="f" strokeweight="0">
                      <v:path arrowok="t" o:connecttype="custom" o:connectlocs="0,0;0,1;0,1;1,1;1,1;1,1;1,1;1,0;1,0;1,0;1,0;1,0;0,0;0,0;0,0;0,0;0,0" o:connectangles="0,0,0,0,0,0,0,0,0,0,0,0,0,0,0,0,0"/>
                      <o:lock v:ext="edit" aspectratio="t"/>
                    </v:shape>
                    <v:line id="Line 12529" o:spid="_x0000_s2753" style="position:absolute;flip:y;visibility:visible;mso-wrap-style:square" from="2719,4142" to="2964,4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rU+8cAAADdAAAADwAAAGRycy9kb3ducmV2LnhtbESPQWsCMRSE74X+h/AK3mpWK23ZGkVa&#10;KiJo0erB23Pzuru4eVmS6MZ/bwqFHoeZ+YYZT6NpxIWcry0rGPQzEMSF1TWXCnbfn4+vIHxA1thY&#10;JgVX8jCd3N+NMde24w1dtqEUCcI+RwVVCG0upS8qMuj7tiVO3o91BkOSrpTaYZfgppHDLHuWBmtO&#10;CxW29F5RcdqejYLN+oWPbn6Op3jsVl+Hfbncf8yU6j3E2RuIQDH8h//aC61gNHga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qtT7xwAAAN0AAAAPAAAAAAAA&#10;AAAAAAAAAKECAABkcnMvZG93bnJldi54bWxQSwUGAAAAAAQABAD5AAAAlQMAAAAA&#10;" strokeweight="0"/>
                    <v:shape id="Freeform 12530" o:spid="_x0000_s2754" style="position:absolute;left:2713;top:4168;width:11;height:6;visibility:visible;mso-wrap-style:square;v-text-anchor:top" coordsize="44,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6ck74A&#10;AADdAAAADwAAAGRycy9kb3ducmV2LnhtbESPywrCMBBF94L/EEZwp2l9IbWpiCC49bFxNzZjW2wm&#10;pYla/94IgsvLfRxuuu5MLZ7UusqygngcgSDOra64UHA+7UZLEM4ja6wtk4I3OVhn/V6KibYvPtDz&#10;6AsRRtglqKD0vkmkdHlJBt3YNsTBu9nWoA+yLaRu8RXGTS0nUbSQBisOhBIb2paU348PoyCQmBbV&#10;9dLwfBNfz9FjS29SajjoNisQnjr/D//ae61gFk+n8H0TnoDM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MOnJO+AAAA3QAAAA8AAAAAAAAAAAAAAAAAmAIAAGRycy9kb3ducmV2&#10;LnhtbFBLBQYAAAAABAAEAPUAAACDAwAAAAA=&#10;" path="m,6r6,6l15,21r9,2l33,19,40,8,44,e" filled="f" strokeweight="0">
                      <v:path arrowok="t" o:connecttype="custom" o:connectlocs="0,0;0,0;0,0;0,0;0,0;0,0;0,0" o:connectangles="0,0,0,0,0,0,0"/>
                      <o:lock v:ext="edit" aspectratio="t"/>
                    </v:shape>
                    <v:shape id="Freeform 12531" o:spid="_x0000_s2755" style="position:absolute;left:2964;top:4137;width:5;height:5;visibility:visible;mso-wrap-style:square;v-text-anchor:top" coordsize="20,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Ke5sUA&#10;AADdAAAADwAAAGRycy9kb3ducmV2LnhtbESP0WrCQBRE3wv+w3KFvtWN1orGrGItLaU+GfMBl+w1&#10;G8zeDdmtiX/fFYQ+DjNzhsm2g23ElTpfO1YwnSQgiEuna64UFKfPlyUIH5A1No5JwY08bDejpwxT&#10;7Xo+0jUPlYgQ9ikqMCG0qZS+NGTRT1xLHL2z6yyGKLtK6g77CLeNnCXJQlqsOS4YbGlvqLzkv1bB&#10;x8osvnJzM2j378dlfUh++rdCqefxsFuDCDSE//Cj/a0VzKevc7i/iU9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p7mxQAAAN0AAAAPAAAAAAAAAAAAAAAAAJgCAABkcnMv&#10;ZG93bnJldi54bWxQSwUGAAAAAAQABAD1AAAAigMAAAAA&#10;" path="m,23l13,13,20,e" filled="f" strokeweight="0">
                      <v:path arrowok="t" o:connecttype="custom" o:connectlocs="0,0;0,0;0,0" o:connectangles="0,0,0"/>
                      <o:lock v:ext="edit" aspectratio="t"/>
                    </v:shape>
                    <v:line id="Line 12532" o:spid="_x0000_s2756" style="position:absolute;flip:x;visibility:visible;mso-wrap-style:square" from="2663,3726" to="2908,37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NMj8gAAADdAAAADwAAAGRycy9kb3ducmV2LnhtbESPW2sCMRSE3wv9D+EIfatZe1HZGkVa&#10;WkpBxdtD346b4+7i5mRJopv++6ZQ8HGYmW+YySyaRlzI+dqygkE/A0FcWF1zqWC3fb8fg/ABWWNj&#10;mRT8kIfZ9PZmgrm2Ha/psgmlSBD2OSqoQmhzKX1RkUHfty1x8o7WGQxJulJqh12Cm0Y+ZNlQGqw5&#10;LVTY0mtFxWlzNgrWyxEf3Mc5nuKhW6y+9+XX/m2u1F0vzl9ABIrhGv5vf2oFT4PHZ/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kNMj8gAAADdAAAADwAAAAAA&#10;AAAAAAAAAAChAgAAZHJzL2Rvd25yZXYueG1sUEsFBgAAAAAEAAQA+QAAAJYDAAAAAA==&#10;" strokeweight="0"/>
                    <v:line id="Line 12533" o:spid="_x0000_s2757" style="position:absolute;flip:x y;visibility:visible;mso-wrap-style:square" from="2663,3758" to="2732,3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VtzcQAAADdAAAADwAAAGRycy9kb3ducmV2LnhtbESPQWsCMRSE70L/Q3iFXqRmrbItW6MU&#10;qUW8ubb3x+Z1s5i8LEnU9d83BcHjMDPfMIvV4Kw4U4idZwXTSQGCuPG641bB92Hz/AYiJmSN1jMp&#10;uFKE1fJhtMBK+wvv6VynVmQIxwoVmJT6SsrYGHIYJ74nzt6vDw5TlqGVOuAlw52VL0VRSocd5wWD&#10;Pa0NNcf65BTMXn8O26Mdm90mOvP5ZeumDFelnh6Hj3cQiYZ0D9/aW61gPp2V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tW3NxAAAAN0AAAAPAAAAAAAAAAAA&#10;AAAAAKECAABkcnMvZG93bnJldi54bWxQSwUGAAAAAAQABAD5AAAAkgMAAAAA&#10;" strokeweight="0"/>
                    <v:line id="Line 12534" o:spid="_x0000_s2758" style="position:absolute;flip:x y;visibility:visible;mso-wrap-style:square" from="2646,3803" to="2740,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nIVsQAAADdAAAADwAAAGRycy9kb3ducmV2LnhtbESPQWsCMRSE74X+h/AKXkrNWovK1iil&#10;VJHeXO39sXluFpOXJUl1/fdGEDwOM/MNM1/2zooThdh6VjAaFiCIa69bbhTsd6u3GYiYkDVaz6Tg&#10;QhGWi+enOZban3lLpyo1IkM4lqjApNSVUsbakMM49B1x9g4+OExZhkbqgOcMd1a+F8VEOmw5Lxjs&#10;6NtQfaz+nYLx9G+3OdpX87uKzvysbVVPwkWpwUv/9QkiUZ8e4Xt7oxV8jMZTuL3JT0Au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chWxAAAAN0AAAAPAAAAAAAAAAAA&#10;AAAAAKECAABkcnMvZG93bnJldi54bWxQSwUGAAAAAAQABAD5AAAAkgMAAAAA&#10;" strokeweight="0"/>
                    <v:line id="Line 12535" o:spid="_x0000_s2759" style="position:absolute;visibility:visible;mso-wrap-style:square" from="2566,3769" to="2710,4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6UVsMAAADdAAAADwAAAGRycy9kb3ducmV2LnhtbERPy2rCQBTdC/2H4Ra6q5O0amN0FBFF&#10;u2t9gMtL5jYZzNwJmVHj3zuLgsvDeU/nna3FlVpvHCtI+wkI4sJpw6WCw379noHwAVlj7ZgU3MnD&#10;fPbSm2Ku3Y1/6boLpYgh7HNUUIXQ5FL6oiKLvu8a4sj9udZiiLAtpW7xFsNtLT+SZCQtGo4NFTa0&#10;rKg47y5WgfkZbYbfX8fxUa42IT1l58zYg1Jvr91iAiJQF57if/dWKxikn3FufBOf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lFbDAAAA3QAAAA8AAAAAAAAAAAAA&#10;AAAAoQIAAGRycy9kb3ducmV2LnhtbFBLBQYAAAAABAAEAPkAAACRAwAAAAA=&#10;" strokeweight="0"/>
                    <v:line id="Line 12536" o:spid="_x0000_s2760" style="position:absolute;flip:x y;visibility:visible;mso-wrap-style:square" from="2559,3776" to="2703,4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r5v8QAAADdAAAADwAAAGRycy9kb3ducmV2LnhtbESPQWsCMRSE74X+h/AKvZSatRarq1FK&#10;qUW8uer9sXluFpOXJUl1/feNIPQ4zMw3zHzZOyvOFGLrWcFwUIAgrr1uuVGw361eJyBiQtZoPZOC&#10;K0VYLh4f5lhqf+EtnavUiAzhWKICk1JXShlrQw7jwHfE2Tv64DBlGRqpA14y3Fn5VhRj6bDlvGCw&#10;oy9D9an6dQpGH4fd+mRfzGYVnfn+sVU9Dlelnp/6zxmIRH36D9/ba63gfTiawu1Nfg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Kvm/xAAAAN0AAAAPAAAAAAAAAAAA&#10;AAAAAKECAABkcnMvZG93bnJldi54bWxQSwUGAAAAAAQABAD5AAAAkgMAAAAA&#10;" strokeweight="0"/>
                    <v:line id="Line 12537" o:spid="_x0000_s2761" style="position:absolute;flip:x;visibility:visible;mso-wrap-style:square" from="2655,3720" to="2901,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KcasQAAADdAAAADwAAAGRycy9kb3ducmV2LnhtbERPTWsCMRC9C/0PYQreNKtIW7ZGEUUR&#10;oRVtPfQ2bqa7i5vJkkQ3/ffNQfD4eN/TeTSNuJHztWUFo2EGgriwuuZSwffXevAGwgdkjY1lUvBH&#10;Huazp94Uc207PtDtGEqRQtjnqKAKoc2l9EVFBv3QtsSJ+7XOYEjQlVI77FK4aeQ4y16kwZpTQ4Ut&#10;LSsqLserUXD4fOWz21zjJZ67j/3PqdydVgul+s9x8Q4iUAwP8d291Qomo0nan96kJ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MpxqxAAAAN0AAAAPAAAAAAAAAAAA&#10;AAAAAKECAABkcnMvZG93bnJldi54bWxQSwUGAAAAAAQABAD5AAAAkgMAAAAA&#10;" strokeweight="0"/>
                    <v:line id="Line 12538" o:spid="_x0000_s2762" style="position:absolute;flip:x;visibility:visible;mso-wrap-style:square" from="2549,3776" to="2559,3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458cgAAADdAAAADwAAAGRycy9kb3ducmV2LnhtbESPQUsDMRSE74L/ITzBm82ulCpr01IU&#10;RYRautpDb6+b192lm5clSbvpv28EocdhZr5hpvNoOnEi51vLCvJRBoK4srrlWsHvz/vDMwgfkDV2&#10;lknBmTzMZ7c3Uyy0HXhNpzLUIkHYF6igCaEvpPRVQwb9yPbEydtbZzAk6WqpHQ4Jbjr5mGUTabDl&#10;tNBgT68NVYfyaBSsv5945z6O8RB3w3K13dRfm7eFUvd3cfECIlAM1/B/+1MrGOfjHP7ep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X458cgAAADdAAAADwAAAAAA&#10;AAAAAAAAAAChAgAAZHJzL2Rvd25yZXYueG1sUEsFBgAAAAAEAAQA+QAAAJYDAAAAAA==&#10;" strokeweight="0"/>
                    <v:line id="Line 12539" o:spid="_x0000_s2763" style="position:absolute;flip:x;visibility:visible;mso-wrap-style:square" from="2548,3774" to="2559,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ynhscAAADdAAAADwAAAGRycy9kb3ducmV2LnhtbESPT2sCMRTE74V+h/AKvdWsIrWsRpGK&#10;pRSs+O/g7bl53V3cvCxJdNNvbwpCj8PM/IaZzKJpxJWcry0r6PcyEMSF1TWXCva75csbCB+QNTaW&#10;ScEveZhNHx8mmGvb8Yau21CKBGGfo4IqhDaX0hcVGfQ92xIn78c6gyFJV0rtsEtw08hBlr1KgzWn&#10;hQpbeq+oOG8vRsHme8Qn93GJ53jqVuvjofw6LOZKPT/F+RhEoBj+w/f2p1Yw7A8H8PcmPQE5v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rKeGxwAAAN0AAAAPAAAAAAAA&#10;AAAAAAAAAKECAABkcnMvZG93bnJldi54bWxQSwUGAAAAAAQABAD5AAAAlQMAAAAA&#10;" strokeweight="0"/>
                    <v:shape id="Freeform 12540" o:spid="_x0000_s2764" style="position:absolute;left:2435;top:4080;width:42;height:12;visibility:visible;mso-wrap-style:square;v-text-anchor:top" coordsize="171,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1Dm8QA&#10;AADdAAAADwAAAGRycy9kb3ducmV2LnhtbESPwW7CMBBE70j9B2sr9QYOFGgVMFFaBalXAh+wipc4&#10;JV6nsUnSv68rVepxNDNvNPtssq0YqPeNYwXLRQKCuHK64VrB5Xycv4LwAVlj65gUfJOH7PAw22Oq&#10;3cgnGspQiwhhn6ICE0KXSukrQxb9wnXE0bu63mKIsq+l7nGMcNvKVZJspcWG44LBjt4NVbfybhXI&#10;3JmX4q3Szf3Sjqvjpvj8wptST49TvgMRaAr/4b/2h1awXq6f4fdNfALy8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9Q5vEAAAA3QAAAA8AAAAAAAAAAAAAAAAAmAIAAGRycy9k&#10;b3ducmV2LnhtbFBLBQYAAAAABAAEAPUAAACJAwAAAAA=&#10;" path="m171,49l166,33,149,17,123,6,90,,58,2,28,10,8,24,,41r,3e" filled="f" strokeweight="0">
                      <v:path arrowok="t" o:connecttype="custom" o:connectlocs="0,0;0,0;0,0;0,0;0,0;0,0;0,0;0,0;0,0;0,0" o:connectangles="0,0,0,0,0,0,0,0,0,0"/>
                      <o:lock v:ext="edit" aspectratio="t"/>
                    </v:shape>
                    <v:shape id="Freeform 12541" o:spid="_x0000_s2765" style="position:absolute;left:2426;top:4067;width:61;height:33;visibility:visible;mso-wrap-style:square;v-text-anchor:top" coordsize="243,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SssQA&#10;AADdAAAADwAAAGRycy9kb3ducmV2LnhtbESP3WrCQBSE7wu+w3IK3tVNQhBNXaUIhQgW8ecBDtnT&#10;JCR7NuxuNb69WxC8HGbmG2a1GU0vruR8a1lBOktAEFdWt1wruJy/PxYgfEDW2FsmBXfysFlP3lZY&#10;aHvjI11PoRYRwr5ABU0IQyGlrxoy6Gd2II7er3UGQ5SultrhLcJNL7MkmUuDLceFBgfaNlR1pz+j&#10;ICvvP1233GV04HRhsPQHV+6Vmr6PX58gAo3hFX62S60gT/Mc/t/EJ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xErLEAAAA3QAAAA8AAAAAAAAAAAAAAAAAmAIAAGRycy9k&#10;b3ducmV2LnhtbFBLBQYAAAAABAAEAPUAAACJAwAAAAA=&#10;" path="m237,47r6,26l231,97r-29,21l160,130r-47,2l67,124,30,107,6,84,,59,13,34,42,14,83,3,131,r45,8l214,24r23,23xe" filled="f" strokeweight="0">
                      <v:path arrowok="t" o:connecttype="custom" o:connectlocs="1,0;1,0;1,1;1,1;1,1;1,1;0,1;0,1;0,0;0,0;0,0;0,0;0,0;1,0;1,0;1,0;1,0" o:connectangles="0,0,0,0,0,0,0,0,0,0,0,0,0,0,0,0,0"/>
                      <o:lock v:ext="edit" aspectratio="t"/>
                    </v:shape>
                    <v:shape id="Freeform 12542" o:spid="_x0000_s2766" style="position:absolute;left:2435;top:4091;width:42;height:8;visibility:visible;mso-wrap-style:square;v-text-anchor:top" coordsize="170,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sIYsUA&#10;AADdAAAADwAAAGRycy9kb3ducmV2LnhtbESPUWvCMBSF3wf+h3CFvc1U0Tk6o6ggDh8Gq/sBl+au&#10;KWtuahLb7t8vguDj4ZzzHc5qM9hGdORD7VjBdJKBIC6drrlS8H0+vLyBCBFZY+OYFPxRgM169LTC&#10;XLuev6grYiUShEOOCkyMbS5lKA1ZDBPXEifvx3mLMUlfSe2xT3DbyFmWvUqLNacFgy3tDZW/xdUq&#10;8MtDt+ilMcXu7PTn8nKqj0dU6nk8bN9BRBriI3xvf2gF8+l8Abc36QnI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OwhixQAAAN0AAAAPAAAAAAAAAAAAAAAAAJgCAABkcnMv&#10;ZG93bnJldi54bWxQSwUGAAAAAAQABAD1AAAAigMAAAAA&#10;" path="m170,5r-2,4l162,14r-11,7l121,30,84,33,48,28,17,16,8,9,2,4,,e" filled="f" strokeweight="0">
                      <v:path arrowok="t" o:connecttype="custom" o:connectlocs="0,0;0,0;0,0;0,0;0,0;0,0;0,0;0,0;0,0;0,0;0,0" o:connectangles="0,0,0,0,0,0,0,0,0,0,0"/>
                      <o:lock v:ext="edit" aspectratio="t"/>
                    </v:shape>
                    <v:shape id="Freeform 12543" o:spid="_x0000_s2767" style="position:absolute;left:2548;top:3928;width:1;height:1;visibility:visible;mso-wrap-style:square;v-text-anchor:top" coordsize="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ZLKscA&#10;AADdAAAADwAAAGRycy9kb3ducmV2LnhtbESP3WrCQBSE7wt9h+UUeiN14w+pRlcpLUK8EYw+wCF7&#10;TKLZsyG7jalP7wpCL4eZ+YZZrntTi45aV1lWMBpGIIhzqysuFBwPm48ZCOeRNdaWScEfOVivXl+W&#10;mGh75T11mS9EgLBLUEHpfZNI6fKSDLqhbYiDd7KtQR9kW0jd4jXATS3HURRLgxWHhRIb+i4pv2S/&#10;RsEpTbfz3Xjw05yPZhJ/duc0vh2Uen/rvxYgPPX+P/xsp1rBdDSN4fEmPAG5u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SyrHAAAA3QAAAA8AAAAAAAAAAAAAAAAAmAIAAGRy&#10;cy9kb3ducmV2LnhtbFBLBQYAAAAABAAEAPUAAACMAwAAAAA=&#10;" path="m,l,2,1,6e" filled="f" strokeweight="0">
                      <v:path arrowok="t" o:connecttype="custom" o:connectlocs="0,0;0,0;1,0" o:connectangles="0,0,0"/>
                      <o:lock v:ext="edit" aspectratio="t"/>
                    </v:shape>
                    <v:line id="Line 12544" o:spid="_x0000_s2768" style="position:absolute;visibility:visible;mso-wrap-style:square" from="2549,3929" to="2550,3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dzWcYAAADdAAAADwAAAGRycy9kb3ducmV2LnhtbESPT2vCQBTE7wW/w/IEb7pJsRqjq0ix&#10;aG+tf8DjI/tMFrNvQ3ar6bd3C0KPw8z8hlmsOluLG7XeOFaQjhIQxIXThksFx8PHMAPhA7LG2jEp&#10;+CUPq2XvZYG5dnf+pts+lCJC2OeooAqhyaX0RUUW/cg1xNG7uNZiiLItpW7xHuG2lq9JMpEWDceF&#10;Cht6r6i47n+sAvM12b59Tk+zk9xsQ3rOrpmxR6UG/W49BxGoC//hZ3unFYzT8R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onc1nGAAAA3QAAAA8AAAAAAAAA&#10;AAAAAAAAoQIAAGRycy9kb3ducmV2LnhtbFBLBQYAAAAABAAEAPkAAACUAwAAAAA=&#10;" strokeweight="0"/>
                    <v:line id="Line 12545" o:spid="_x0000_s2769" style="position:absolute;visibility:visible;mso-wrap-style:square" from="2548,3928" to="2549,3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jnK8IAAADdAAAADwAAAGRycy9kb3ducmV2LnhtbERPz2vCMBS+C/sfwht407RDXdcZZYji&#10;vGmnsOOjeWuDzUtpotb/3hwGHj++3/Nlbxtxpc4bxwrScQKCuHTacKXg+LMZZSB8QNbYOCYFd/Kw&#10;XLwM5phrd+MDXYtQiRjCPkcFdQhtLqUva7Lox64ljtyf6yyGCLtK6g5vMdw28i1JZtKi4dhQY0ur&#10;mspzcbEKzH62ne7eTx8nud6G9Dc7Z8YelRq+9l+fIAL14Sn+d39rBZN0EufGN/EJ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7jnK8IAAADdAAAADwAAAAAAAAAAAAAA&#10;AAChAgAAZHJzL2Rvd25yZXYueG1sUEsFBgAAAAAEAAQA+QAAAJADAAAAAA==&#10;" strokeweight="0"/>
                    <v:shape id="Freeform 12546" o:spid="_x0000_s2770" style="position:absolute;left:2559;top:3769;width:7;height:7;visibility:visible;mso-wrap-style:square;v-text-anchor:top" coordsize="2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jT78MA&#10;AADdAAAADwAAAGRycy9kb3ducmV2LnhtbESPT4vCMBTE7wt+h/AEb2uqlGWtRpGKIHhZqwePz+b1&#10;DzYvpYlav70RhD0OM/MbZrHqTSPu1LnasoLJOAJBnFtdc6ngdNx+/4JwHlljY5kUPMnBajn4WmCi&#10;7YMPdM98KQKEXYIKKu/bREqXV2TQjW1LHLzCdgZ9kF0pdYePADeNnEbRjzRYc1iosKW0ovya3YwC&#10;zg7n7O8Y2+K01QVt6vSy96lSo2G/noPw1Pv/8Ke90wriSTyD95vwBO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jT78MAAADdAAAADwAAAAAAAAAAAAAAAACYAgAAZHJzL2Rv&#10;d25yZXYueG1sUEsFBgAAAAAEAAQA9QAAAIgDAAAAAA==&#10;" path="m27,l15,4,5,13,,25e" filled="f" strokeweight="0">
                      <v:path arrowok="t" o:connecttype="custom" o:connectlocs="0,0;0,0;0,0;0,0" o:connectangles="0,0,0,0"/>
                      <o:lock v:ext="edit" aspectratio="t"/>
                    </v:shape>
                    <v:shape id="Freeform 12547" o:spid="_x0000_s2771" style="position:absolute;left:2559;top:3769;width:6;height:5;visibility:visible;mso-wrap-style:square;v-text-anchor:top" coordsize="2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hPccIA&#10;AADdAAAADwAAAGRycy9kb3ducmV2LnhtbERPzUrDQBC+C32HZQRvdpOiIrHbIrGCFTy0+gBDdpos&#10;zc6mu2ObvH33IHj8+P6X69H36kwxucAGynkBirgJ1nFr4Of7/f4ZVBJki31gMjBRgvVqdrPEyoYL&#10;7+i8l1blEE4VGuhEhkrr1HTkMc3DQJy5Q4geJcPYahvxksN9rxdF8aQ9Os4NHQ5Ud9Qc97/ewKap&#10;a+vKt820cJ/br1OUfhIx5u52fH0BJTTKv/jP/WENPJSPeX9+k5+AXl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yE9xwgAAAN0AAAAPAAAAAAAAAAAAAAAAAJgCAABkcnMvZG93&#10;bnJldi54bWxQSwUGAAAAAAQABAD1AAAAhwMAAAAA&#10;" path="m23,l11,4,3,12,,23e" filled="f" strokeweight="0">
                      <v:path arrowok="t" o:connecttype="custom" o:connectlocs="0,0;0,0;0,0;0,0" o:connectangles="0,0,0,0"/>
                      <o:lock v:ext="edit" aspectratio="t"/>
                    </v:shape>
                    <v:shape id="Freeform 12548" o:spid="_x0000_s2772" style="position:absolute;left:2428;top:3738;width:61;height:29;visibility:visible;mso-wrap-style:square;v-text-anchor:top" coordsize="247,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ZM38UA&#10;AADdAAAADwAAAGRycy9kb3ducmV2LnhtbESP3WrCQBSE7wXfYTlCb0Q3KVVMdBWR/kihgtEHOGRP&#10;fjB7NmS3mr59VxC8HGbmG2a16U0jrtS52rKCeBqBIM6trrlUcD59TBYgnEfW2FgmBX/kYLMeDlaY&#10;anvjI10zX4oAYZeigsr7NpXS5RUZdFPbEgevsJ1BH2RXSt3hLcBNI1+jaC4N1hwWKmxpV1F+yX6N&#10;gncdl0nx9Z1sP92hpyLfZz9jq9TLqN8uQXjq/TP8aO+1grd4FsP9TXgCcv0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NkzfxQAAAN0AAAAPAAAAAAAAAAAAAAAAAJgCAABkcnMv&#10;ZG93bnJldi54bWxQSwUGAAAAAAQABAD1AAAAigMAAAAA&#10;" path="m,117l69,105,134,80,194,46,247,e" filled="f" strokeweight="0">
                      <v:path arrowok="t" o:connecttype="custom" o:connectlocs="0,0;0,0;0,0;1,0;1,0" o:connectangles="0,0,0,0,0"/>
                      <o:lock v:ext="edit" aspectratio="t"/>
                    </v:shape>
                    <v:line id="Line 12549" o:spid="_x0000_s2773" style="position:absolute;visibility:visible;mso-wrap-style:square" from="2423,3749" to="2428,37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4lGHMUAAADdAAAADwAAAGRycy9kb3ducmV2LnhtbESPQWvCQBSE7wX/w/IEb3UTqTaNriJS&#10;0d7UKvT4yD6TxezbkF01/nu3UOhxmJlvmNmis7W4UeuNYwXpMAFBXDhtuFRw/F6/ZiB8QNZYOyYF&#10;D/KwmPdeZphrd+c93Q6hFBHCPkcFVQhNLqUvKrLoh64hjt7ZtRZDlG0pdYv3CLe1HCXJRFo0HBcq&#10;bGhVUXE5XK0Cs5tsxl/vp4+T/NyE9Ce7ZMYelRr0u+UURKAu/If/2lut4C0dj+D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4lGHMUAAADdAAAADwAAAAAAAAAA&#10;AAAAAAChAgAAZHJzL2Rvd25yZXYueG1sUEsFBgAAAAAEAAQA+QAAAJMDAAAAAA==&#10;" strokeweight="0"/>
                    <v:shape id="Freeform 12550" o:spid="_x0000_s2774" style="position:absolute;left:2559;top:3774;width:1;height:2;visibility:visible;mso-wrap-style:square;v-text-anchor:top" coordsize="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XzYsYA&#10;AADdAAAADwAAAGRycy9kb3ducmV2LnhtbESPQWvCQBSE74L/YXlCb7pRW5WYjVih0N6sRvD4yD6T&#10;YPZtmt0maX99t1DocZiZb5hkN5hadNS6yrKC+SwCQZxbXXGhIDu/TDcgnEfWWFsmBV/kYJeORwnG&#10;2vb8Tt3JFyJA2MWooPS+iaV0eUkG3cw2xMG72dagD7ItpG6xD3BTy0UUraTBisNCiQ0dSsrvp0+j&#10;wLx9Z8+Xa3S8mg8+1n0mO72WSj1Mhv0WhKfB/4f/2q9aweP8aQm/b8ITkO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XzYsYAAADdAAAADwAAAAAAAAAAAAAAAACYAgAAZHJz&#10;L2Rvd25yZXYueG1sUEsFBgAAAAAEAAQA9QAAAIsDAAAAAA==&#10;" path="m,l,2,1,5e" filled="f" strokeweight="0">
                      <v:path arrowok="t" o:connecttype="custom" o:connectlocs="0,0;0,0;1,0" o:connectangles="0,0,0"/>
                      <o:lock v:ext="edit" aspectratio="t"/>
                    </v:shape>
                    <v:line id="Line 12551" o:spid="_x0000_s2775" style="position:absolute;flip:x;visibility:visible;mso-wrap-style:square" from="2646,3770" to="2648,38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AMtMcAAADdAAAADwAAAGRycy9kb3ducmV2LnhtbESPQWsCMRSE74X+h/AKvdWsRduyNYpU&#10;LCJo0erB23Pzuru4eVmS6MZ/bwqFHoeZ+YYZTaJpxIWcry0r6PcyEMSF1TWXCnbf86c3ED4ga2ws&#10;k4IreZiM7+9GmGvb8YYu21CKBGGfo4IqhDaX0hcVGfQ92xIn78c6gyFJV0rtsEtw08jnLHuRBmtO&#10;CxW29FFRcdqejYLN+pWP7vMcT/HYrb4O+3K5n02VenyI03cQgWL4D/+1F1rBoD8cwO+b9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0Ay0xwAAAN0AAAAPAAAAAAAA&#10;AAAAAAAAAKECAABkcnMvZG93bnJldi54bWxQSwUGAAAAAAQABAD5AAAAlQMAAAAA&#10;" strokeweight="0"/>
                    <v:line id="Line 12552" o:spid="_x0000_s2776" style="position:absolute;flip:x;visibility:visible;mso-wrap-style:square" from="2566,3758" to="2650,3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pL8gAAADdAAAADwAAAGRycy9kb3ducmV2LnhtbESPQWsCMRSE74X+h/AKvWnWUmtZjSIt&#10;LaVQZa0evD03z93FzcuSRDf9901B6HGYmW+Y2SKaVlzI+caygtEwA0FcWt1wpWD7/TZ4BuEDssbW&#10;Min4IQ+L+e3NDHNtey7osgmVSBD2OSqoQ+hyKX1Zk0E/tB1x8o7WGQxJukpqh32Cm1Y+ZNmTNNhw&#10;Wqixo5eaytPmbBQUqwkf3Ps5nuKh/1rvd9Xn7nWp1P1dXE5BBIrhP3xtf2gFj6PxGP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ypL8gAAADdAAAADwAAAAAA&#10;AAAAAAAAAAChAgAAZHJzL2Rvd25yZXYueG1sUEsFBgAAAAAEAAQA+QAAAJYDAAAAAA==&#10;" strokeweight="0"/>
                    <v:line id="Line 12553" o:spid="_x0000_s2777" style="position:absolute;flip:x;visibility:visible;mso-wrap-style:square" from="2565,3757" to="2650,3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43WMgAAADdAAAADwAAAGRycy9kb3ducmV2LnhtbESPQWsCMRSE74X+h/AKvdWspWpZjSIt&#10;LUWoslYP3p6b5+7i5mVJopv++6ZQ6HGYmW+Y2SKaVlzJ+cayguEgA0FcWt1wpWD39fbwDMIHZI2t&#10;ZVLwTR4W89ubGeba9lzQdRsqkSDsc1RQh9DlUvqyJoN+YDvi5J2sMxiSdJXUDvsEN618zLKxNNhw&#10;Wqixo5eayvP2YhQU6wkf3fslnuOx/9wc9tVq/7pU6v4uLqcgAsXwH/5rf2gFT8PRG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043WMgAAADdAAAADwAAAAAA&#10;AAAAAAAAAAChAgAAZHJzL2Rvd25yZXYueG1sUEsFBgAAAAAEAAQA+QAAAJYDAAAAAA==&#10;" strokeweight="0"/>
                    <v:shape id="Freeform 12554" o:spid="_x0000_s2778" style="position:absolute;left:2565;top:3769;width:1;height:1;visibility:visible;mso-wrap-style:square;v-text-anchor:top" coordsize="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B6OccA&#10;AADdAAAADwAAAGRycy9kb3ducmV2LnhtbESPW2vCQBSE3wv+h+UIfdONwRvRVUQQRaTWy4tvh+wx&#10;CWbPhuzWpP76bqHQx2FmvmHmy9aU4km1KywrGPQjEMSp1QVnCq6XTW8KwnlkjaVlUvBNDpaLztsc&#10;E20bPtHz7DMRIOwSVJB7XyVSujQng65vK+Lg3W1t0AdZZ1LX2AS4KWUcRWNpsOCwkGNF65zSx/nL&#10;KHg1tDp+xodRfPs48iva7afbw16p9267moHw1Pr/8F97pxUMB6MJ/L4JT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QejnHAAAA3QAAAA8AAAAAAAAAAAAAAAAAmAIAAGRy&#10;cy9kb3ducmV2LnhtbFBLBQYAAAAABAAEAPUAAACMAwAAAAA=&#10;" path="m5,3l3,1,2,,,e" filled="f" strokeweight="0">
                      <v:path arrowok="t" o:connecttype="custom" o:connectlocs="0,0;0,0;0,0;0,0" o:connectangles="0,0,0,0"/>
                      <o:lock v:ext="edit" aspectratio="t"/>
                    </v:shape>
                    <v:shape id="Freeform 12555" o:spid="_x0000_s2779" style="position:absolute;left:2648;top:3752;width:15;height:18;visibility:visible;mso-wrap-style:square;v-text-anchor:top" coordsize="5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zOZMIA&#10;AADdAAAADwAAAGRycy9kb3ducmV2LnhtbERPTWuDQBC9F/Iflgn01qyGGoJxlWJoCb2UJO19cCdq&#10;dWfF3Rr9991DocfH+86K2fRiotG1lhXEmwgEcWV1y7WCz+vr0x6E88gae8ukYCEHRb56yDDV9s5n&#10;mi6+FiGEXYoKGu+HVEpXNWTQbexAHLibHQ36AMda6hHvIdz0chtFO2mw5dDQ4EBlQ1V3+TEK6iXx&#10;sYlOjj6WtyTuvo6yfP9W6nE9vxxAeJr9v/jPfdIKnuMkzA1vwhOQ+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zM5kwgAAAN0AAAAPAAAAAAAAAAAAAAAAAJgCAABkcnMvZG93&#10;bnJldi54bWxQSwUGAAAAAAQABAD1AAAAhwMAAAAA&#10;" path="m58,23l49,9,39,2,30,,21,4,13,14,7,28,3,49,,73e" filled="f" strokeweight="0">
                      <v:path arrowok="t" o:connecttype="custom" o:connectlocs="0,0;0,0;0,0;0,0;0,0;0,0;0,0;0,0;0,0" o:connectangles="0,0,0,0,0,0,0,0,0"/>
                      <o:lock v:ext="edit" aspectratio="t"/>
                    </v:shape>
                    <v:shape id="Freeform 12556" o:spid="_x0000_s2780" style="position:absolute;left:2732;top:3872;width:11;height:54;visibility:visible;mso-wrap-style:square;v-text-anchor:top" coordsize="41,2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qiwcUA&#10;AADdAAAADwAAAGRycy9kb3ducmV2LnhtbESPS2/CMBCE75X4D9Yi9VYcngoBg4C0VQ698Lqv4iWJ&#10;iNdR7JLw7+tKlXoczcw3mvW2N7V4UOsqywrGowgEcW51xYWCy/njLQbhPLLG2jIpeJKD7WbwssZE&#10;246P9Dj5QgQIuwQVlN43iZQuL8mgG9mGOHg32xr0QbaF1C12AW5qOYmihTRYcVgosaFDSfn99G0U&#10;vMfPz+sh66bZfIb7Lz1Js7RIlXod9rsVCE+9/w//tTOtYDaeL+H3TXgCc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qLBxQAAAN0AAAAPAAAAAAAAAAAAAAAAAJgCAABkcnMv&#10;ZG93bnJldi54bWxQSwUGAAAAAAQABAD1AAAAigMAAAAA&#10;" path="m41,212l40,140,26,68,,e" filled="f" strokeweight="0">
                      <v:path arrowok="t" o:connecttype="custom" o:connectlocs="0,1;0,1;0,0;0,0" o:connectangles="0,0,0,0"/>
                      <o:lock v:ext="edit" aspectratio="t"/>
                    </v:shape>
                    <v:line id="Line 12557" o:spid="_x0000_s2781" style="position:absolute;flip:x y;visibility:visible;mso-wrap-style:square" from="2710,4006" to="2711,4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N/P8EAAADdAAAADwAAAGRycy9kb3ducmV2LnhtbERPTWsCMRC9C/0PYYReRLO2ZSurUUqp&#10;RXpzrfdhM24Wk8mSpLr+++YgeHy879VmcFZcKMTOs4L5rABB3Hjdcavg97CdLkDEhKzReiYFN4qw&#10;WT+NVlhpf+U9XerUihzCsUIFJqW+kjI2hhzGme+JM3fywWHKMLRSB7zmcGflS1GU0mHHucFgT5+G&#10;mnP95xS8vh8Pu7OdmJ9tdObr29ZNGW5KPY+HjyWIREN6iO/unVbwNi/z/vwmPwG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o38/wQAAAN0AAAAPAAAAAAAAAAAAAAAA&#10;AKECAABkcnMvZG93bnJldi54bWxQSwUGAAAAAAQABAD5AAAAjwMAAAAA&#10;" strokeweight="0"/>
                    <v:shape id="Freeform 12558" o:spid="_x0000_s2782" style="position:absolute;left:2703;top:4006;width:7;height:7;visibility:visible;mso-wrap-style:square;v-text-anchor:top" coordsize="2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t9w8cA&#10;AADdAAAADwAAAGRycy9kb3ducmV2LnhtbESPQWvCQBSE7wX/w/IEb3WToiKpq9hSwRYPai3U2zP7&#10;TILZtyG7mvjvXUHwOMzMN8xk1ppSXKh2hWUFcT8CQZxaXXCmYPe7eB2DcB5ZY2mZFFzJwWzaeZlg&#10;om3DG7psfSYChF2CCnLvq0RKl+Zk0PVtRRy8o60N+iDrTOoamwA3pXyLopE0WHBYyLGiz5zS0/Zs&#10;FND/8Ovj287dcLzbD1Y/f027OayV6nXb+TsIT61/hh/tpVYwiEcx3N+EJyC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7fcPHAAAA3QAAAA8AAAAAAAAAAAAAAAAAmAIAAGRy&#10;cy9kb3ducmV2LnhtbFBLBQYAAAAABAAEAPUAAACMAwAAAAA=&#10;" path="m26,l14,4,5,12,,24e" filled="f" strokeweight="0">
                      <v:path arrowok="t" o:connecttype="custom" o:connectlocs="0,0;0,0;0,0;0,0" o:connectangles="0,0,0,0"/>
                      <o:lock v:ext="edit" aspectratio="t"/>
                    </v:shape>
                    <v:shape id="Freeform 12559" o:spid="_x0000_s2783" style="position:absolute;left:2703;top:4013;width:8;height:2;visibility:visible;mso-wrap-style:square;v-text-anchor:top" coordsize="3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VAH8QA&#10;AADdAAAADwAAAGRycy9kb3ducmV2LnhtbESPUWvCQBCE3wv9D8cWfBG9KCKSeooULIJYaNT3JbdN&#10;otm9cHdq+u97hUIfh5n5hlmue27VnXxonBiYjDNQJKWzjVQGTsftaAEqRBSLrRMy8E0B1qvnpyXm&#10;1j3kk+5FrFSCSMjRQB1jl2sdypoYw9h1JMn7cp4xJukrbT0+EpxbPc2yuWZsJC3U2NFbTeW1uLEB&#10;z8PD3nr+KC595888PG2P71djBi/95hVUpD7+h//aO2tgNplP4fdNegJ6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lQB/EAAAA3QAAAA8AAAAAAAAAAAAAAAAAmAIAAGRycy9k&#10;b3ducmV2LnhtbFBLBQYAAAAABAAEAPUAAACJAwAAAAA=&#10;" path="m,l15,10r17,e" filled="f" strokeweight="0">
                      <v:path arrowok="t" o:connecttype="custom" o:connectlocs="0,0;0,0;0,0" o:connectangles="0,0,0"/>
                      <o:lock v:ext="edit" aspectratio="t"/>
                    </v:shape>
                    <v:line id="Line 12560" o:spid="_x0000_s2784" style="position:absolute;flip:y;visibility:visible;mso-wrap-style:square" from="2740,3926" to="274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VefcgAAADdAAAADwAAAGRycy9kb3ducmV2LnhtbESPQWsCMRSE74X+h/AKvdWsrWhZjSIt&#10;LUWoslYP3p6b5+7i5mVJopv++6ZQ6HGYmW+Y2SKaVlzJ+cayguEgA0FcWt1wpWD39fbwDMIHZI2t&#10;ZVLwTR4W89ubGeba9lzQdRsqkSDsc1RQh9DlUvqyJoN+YDvi5J2sMxiSdJXUDvsEN618zLKxNNhw&#10;Wqixo5eayvP2YhQU6wkf3fslnuOx/9wc9tVq/7pU6v4uLqcgAsXwH/5rf2gFo+H4CX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VVefcgAAADdAAAADwAAAAAA&#10;AAAAAAAAAAChAgAAZHJzL2Rvd25yZXYueG1sUEsFBgAAAAAEAAQA+QAAAJYDAAAAAA==&#10;" strokeweight="0"/>
                    <v:line id="Line 12561" o:spid="_x0000_s2785" style="position:absolute;flip:y;visibility:visible;mso-wrap-style:square" from="2732,3841" to="2978,3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zGCccAAADdAAAADwAAAGRycy9kb3ducmV2LnhtbESPQWsCMRSE70L/Q3iF3jSriC2rUaSi&#10;lIIVbT14e25edxc3L0sS3fTfm0Khx2FmvmFmi2gacSPna8sKhoMMBHFhdc2lgq/Pdf8FhA/IGhvL&#10;pOCHPCzmD70Z5tp2vKfbIZQiQdjnqKAKoc2l9EVFBv3AtsTJ+7bOYEjSlVI77BLcNHKUZRNpsOa0&#10;UGFLrxUVl8PVKNh/PPPZba7xEs/ddnc6lu/H1VKpp8e4nIIIFMN/+K/9phWMh5Mx/L5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vMYJxwAAAN0AAAAPAAAAAAAA&#10;AAAAAAAAAKECAABkcnMvZG93bnJldi54bWxQSwUGAAAAAAQABAD5AAAAlQMAAAAA&#10;" strokeweight="0"/>
                    <v:line id="Line 12562" o:spid="_x0000_s2786" style="position:absolute;flip:x y;visibility:visible;mso-wrap-style:square" from="2908,3726" to="2978,3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Tcp8UAAADdAAAADwAAAGRycy9kb3ducmV2LnhtbESPQWsCMRSE74X+h/AKvYhmbe1atkYp&#10;Uot466r3x+Z1s5i8LEnU9d83hUKPw8x8wyxWg7PiQiF2nhVMJwUI4sbrjlsFh/1m/AoiJmSN1jMp&#10;uFGE1fL+boGV9lf+okudWpEhHCtUYFLqKyljY8hhnPieOHvfPjhMWYZW6oDXDHdWPhVFKR12nBcM&#10;9rQ21Jzqs1PwPD/utyc7MrtNdObj09ZNGW5KPT4M728gEg3pP/zX3moFs2n5Ar9v8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Tcp8UAAADdAAAADwAAAAAAAAAA&#10;AAAAAAChAgAAZHJzL2Rvd25yZXYueG1sUEsFBgAAAAAEAAQA+QAAAJMDAAAAAA==&#10;" strokeweight="0"/>
                    <v:line id="Line 12563" o:spid="_x0000_s2787" style="position:absolute;flip:x;visibility:visible;mso-wrap-style:square" from="2907,3722" to="2928,3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L95ccAAADdAAAADwAAAGRycy9kb3ducmV2LnhtbESPQWsCMRSE70L/Q3iF3jRrKWvZGkVa&#10;WorQirYevD03z93FzcuSRDf++6YgeBxm5htmOo+mFWdyvrGsYDzKQBCXVjdcKfj9eR8+g/ABWWNr&#10;mRRcyMN8djeYYqFtz2s6b0IlEoR9gQrqELpCSl/WZNCPbEecvIN1BkOSrpLaYZ/gppWPWZZLgw2n&#10;hRo7eq2pPG5ORsH6e8J793GKx7jvv1a7bbXcvi2UeriPixcQgWK4ha/tT63gaZzn8P8mPQ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Iv3lxwAAAN0AAAAPAAAAAAAA&#10;AAAAAAAAAKECAABkcnMvZG93bnJldi54bWxQSwUGAAAAAAQABAD5AAAAlQMAAAAA&#10;" strokeweight="0"/>
                    <v:line id="Line 12564" o:spid="_x0000_s2788" style="position:absolute;flip:x;visibility:visible;mso-wrap-style:square" from="2907,3721" to="2926,3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5YfscAAADdAAAADwAAAGRycy9kb3ducmV2LnhtbESPT2sCMRTE70K/Q3iF3jRrKVpWo0hL&#10;SylY8d/B23Pzuru4eVmS6MZvb4RCj8PM/IaZzqNpxIWcry0rGA4yEMSF1TWXCnbbj/4rCB+QNTaW&#10;ScGVPMxnD70p5tp2vKbLJpQiQdjnqKAKoc2l9EVFBv3AtsTJ+7XOYEjSlVI77BLcNPI5y0bSYM1p&#10;ocKW3ioqTpuzUbD+GfPRfZ7jKR675eqwL7/37wulnh7jYgIiUAz/4b/2l1bwMhyN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blh+xwAAAN0AAAAPAAAAAAAA&#10;AAAAAAAAAKECAABkcnMvZG93bnJldi54bWxQSwUGAAAAAAQABAD5AAAAlQMAAAAA&#10;" strokeweight="0"/>
                    <v:line id="Line 12565" o:spid="_x0000_s2789" style="position:absolute;flip:x;visibility:visible;mso-wrap-style:square" from="2910,3710" to="2978,3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MDMQAAADdAAAADwAAAGRycy9kb3ducmV2LnhtbERPTWsCMRC9F/wPYQRvNWsRK1ujiFKR&#10;ghW1HnobN9Pdxc1kSaKb/ntzKPT4eN+zRTSNuJPztWUFo2EGgriwuuZSwdfp/XkKwgdkjY1lUvBL&#10;Hhbz3tMMc207PtD9GEqRQtjnqKAKoc2l9EVFBv3QtsSJ+7HOYEjQlVI77FK4aeRLlk2kwZpTQ4Ut&#10;rSoqrsebUXD4fOWL29ziNV663f77XH6c10ulBv24fAMRKIZ/8Z97qxWMR5M0N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8cwMxAAAAN0AAAAPAAAAAAAAAAAA&#10;AAAAAKECAABkcnMvZG93bnJldi54bWxQSwUGAAAAAAQABAD5AAAAkgMAAAAA&#10;" strokeweight="0"/>
                    <v:shape id="Freeform 12566" o:spid="_x0000_s2790" style="position:absolute;left:2889;top:3695;width:13;height:10;visibility:visible;mso-wrap-style:square;v-text-anchor:top" coordsize="53,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9VkccA&#10;AADdAAAADwAAAGRycy9kb3ducmV2LnhtbESPQWvCQBSE7wX/w/IKXqRu0mrQ6CpSEMRSqGnp+ZF9&#10;JqHZtzG7xtRf3xWEHoeZ+YZZrntTi45aV1lWEI8jEMS51RUXCr4+t08zEM4ja6wtk4JfcrBeDR6W&#10;mGp74QN1mS9EgLBLUUHpfZNK6fKSDLqxbYiDd7StQR9kW0jd4iXATS2foyiRBisOCyU29FpS/pOd&#10;jYJuNNMv79y9zevvLLluPk46nu6VGj72mwUIT73/D9/bO61gEidzuL0JT0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PVZHHAAAA3QAAAA8AAAAAAAAAAAAAAAAAmAIAAGRy&#10;cy9kb3ducmV2LnhtbFBLBQYAAAAABAAEAPUAAACMAwAAAAA=&#10;" path="m53,42l29,11,6,,,e" filled="f" strokeweight="0">
                      <v:path arrowok="t" o:connecttype="custom" o:connectlocs="0,0;0,0;0,0;0,0" o:connectangles="0,0,0,0"/>
                      <o:lock v:ext="edit" aspectratio="t"/>
                    </v:shape>
                    <v:shape id="Freeform 12567" o:spid="_x0000_s2791" style="position:absolute;left:2870;top:3696;width:26;height:28;visibility:visible;mso-wrap-style:square;v-text-anchor:top" coordsize="106,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J20cQA&#10;AADdAAAADwAAAGRycy9kb3ducmV2LnhtbERPz2vCMBS+D/wfwhN2m2nHdFKNMjacu0xYVfD4bF6b&#10;YvPSNVG7/345CB4/vt/zZW8bcaHO144VpKMEBHHhdM2Vgt129TQF4QOyxsYxKfgjD8vF4GGOmXZX&#10;/qFLHioRQ9hnqMCE0GZS+sKQRT9yLXHkStdZDBF2ldQdXmO4beRzkkykxZpjg8GW3g0Vp/xsFfTl&#10;5/Yj/zXjUK7Gx/ww3a8336lSj8P+bQYiUB/u4pv7Syt4SV/j/vgmP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idtHEAAAA3QAAAA8AAAAAAAAAAAAAAAAAmAIAAGRycy9k&#10;b3ducmV2LnhtbFBLBQYAAAAABAAEAPUAAACJAwAAAAA=&#10;" path="m106,42l81,11,58,,37,7,19,34,6,76,,113e" filled="f" strokeweight="0">
                      <v:path arrowok="t" o:connecttype="custom" o:connectlocs="0,0;0,0;0,0;0,0;0,0;0,0;0,0" o:connectangles="0,0,0,0,0,0,0"/>
                      <o:lock v:ext="edit" aspectratio="t"/>
                    </v:shape>
                    <v:line id="Line 12568" o:spid="_x0000_s2792" style="position:absolute;flip:x y;visibility:visible;mso-wrap-style:square" from="2902,3705" to="2913,37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MecQAAADdAAAADwAAAGRycy9kb3ducmV2LnhtbESPQWsCMRSE74X+h/AKXkrNri1atkYR&#10;UZHeXNv7Y/O6WUxeliTq+u9NodDjMDPfMPPl4Ky4UIidZwXluABB3Hjdcavg67h9eQcRE7JG65kU&#10;3CjCcvH4MMdK+ysf6FKnVmQIxwoVmJT6SsrYGHIYx74nzt6PDw5TlqGVOuA1w52Vk6KYSocd5wWD&#10;Pa0NNaf67BS8zr6P+5N9Np/b6MxmZ+tmGm5KjZ6G1QeIREP6D/+191rBWzkr4fdNfgJ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Nkx5xAAAAN0AAAAPAAAAAAAAAAAA&#10;AAAAAKECAABkcnMvZG93bnJldi54bWxQSwUGAAAAAAQABAD5AAAAkgMAAAAA&#10;" strokeweight="0"/>
                    <v:line id="Line 12569" o:spid="_x0000_s2793" style="position:absolute;flip:x y;visibility:visible;mso-wrap-style:square" from="2896,3706" to="2907,3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TSDsQAAADdAAAADwAAAGRycy9kb3ducmV2LnhtbESPQWsCMRSE74X+h/CEXopmtUVlNUop&#10;tUhvrnp/bJ6bxeRlSVJd/31TEDwOM/MNs1z3zooLhdh6VjAeFSCIa69bbhQc9pvhHERMyBqtZ1Jw&#10;owjr1fPTEkvtr7yjS5UakSEcS1RgUupKKWNtyGEc+Y44eycfHKYsQyN1wGuGOysnRTGVDlvOCwY7&#10;+jRUn6tfp+Btdtxvz/bV/GyiM1/ftqqn4abUy6D/WIBI1KdH+N7eagXv49kE/t/kJy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5NIOxAAAAN0AAAAPAAAAAAAAAAAA&#10;AAAAAKECAABkcnMvZG93bnJldi54bWxQSwUGAAAAAAQABAD5AAAAkgMAAAAA&#10;" strokeweight="0"/>
                    <v:line id="Line 12570" o:spid="_x0000_s2794" style="position:absolute;flip:y;visibility:visible;mso-wrap-style:square" from="2896,3705" to="2902,3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zIoMcAAADdAAAADwAAAGRycy9kb3ducmV2LnhtbESPQWsCMRSE70L/Q3gFb5q1llq2RpGW&#10;ihRq0erB23Pzuru4eVmS6MZ/bwqFHoeZ+YaZzqNpxIWcry0rGA0zEMSF1TWXCnbf74NnED4ga2ws&#10;k4IreZjP7npTzLXteEOXbShFgrDPUUEVQptL6YuKDPqhbYmT92OdwZCkK6V22CW4aeRDlj1JgzWn&#10;hQpbeq2oOG3PRsFmPeGjW57jKR67z6/DvvzYvy2U6t/HxQuIQDH8h//aK63gcTQZw++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jMigxwAAAN0AAAAPAAAAAAAA&#10;AAAAAAAAAKECAABkcnMvZG93bnJldi54bWxQSwUGAAAAAAQABAD5AAAAlQMAAAAA&#10;" strokeweight="0"/>
                    <v:shape id="Freeform 12571" o:spid="_x0000_s2795" style="position:absolute;left:2901;top:3720;width:7;height:6;visibility:visible;mso-wrap-style:square;v-text-anchor:top" coordsize="30,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Cx7ccA&#10;AADdAAAADwAAAGRycy9kb3ducmV2LnhtbESPT4vCMBTE74LfITxhL6KpS/1D1ygiFNzDHqwe3Nuj&#10;eduWbV5KErV+e7Ow4HGYmd8w621vWnEj5xvLCmbTBARxaXXDlYLzKZ+sQPiArLG1TAoe5GG7GQ7W&#10;mGl75yPdilCJCGGfoYI6hC6T0pc1GfRT2xFH78c6gyFKV0nt8B7hppXvSbKQBhuOCzV2tK+p/C2u&#10;RsHnLp2b0zw/X6qvb5uPL4WTq4dSb6N+9wEiUB9e4f/2QStIZ8sU/t7EJyA3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Qse3HAAAA3QAAAA8AAAAAAAAAAAAAAAAAmAIAAGRy&#10;cy9kb3ducmV2LnhtbFBLBQYAAAAABAAEAPUAAACMAwAAAAA=&#10;" path="m,l9,2r11,8l30,23e" filled="f" strokeweight="0">
                      <v:path arrowok="t" o:connecttype="custom" o:connectlocs="0,0;0,0;0,0;0,0" o:connectangles="0,0,0,0"/>
                      <o:lock v:ext="edit" aspectratio="t"/>
                    </v:shape>
                    <v:line id="Line 12572" o:spid="_x0000_s2796" style="position:absolute;flip:x;visibility:visible;mso-wrap-style:square" from="2883,3695" to="2889,3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n1T8cAAADdAAAADwAAAGRycy9kb3ducmV2LnhtbESPQWsCMRSE70L/Q3gFb5q12Fq2RpGW&#10;ihRq0erB23Pzuru4eVmS6MZ/bwqFHoeZ+YaZzqNpxIWcry0rGA0zEMSF1TWXCnbf74NnED4ga2ws&#10;k4IreZjP7npTzLXteEOXbShFgrDPUUEVQptL6YuKDPqhbYmT92OdwZCkK6V22CW4aeRDlj1JgzWn&#10;hQpbeq2oOG3PRsFmPeGjW57jKR67z6/DvvzYvy2U6t/HxQuIQDH8h//aK61gPJo8wu+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KfVPxwAAAN0AAAAPAAAAAAAA&#10;AAAAAAAAAKECAABkcnMvZG93bnJldi54bWxQSwUGAAAAAAQABAD5AAAAlQMAAAAA&#10;" strokeweight="0"/>
                    <v:shape id="Freeform 12573" o:spid="_x0000_s2797" style="position:absolute;left:2926;top:3721;width:2;height:1;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pPwMYA&#10;AADdAAAADwAAAGRycy9kb3ducmV2LnhtbESPUWvCQBCE3wv+h2MF3+pFEWtSTxHF0ocWMfYHLLlt&#10;kprbC7lV0/76XqHg4zAz3zDLde8adaUu1J4NTMYJKOLC25pLAx+n/eMCVBBki41nMvBNAdarwcMS&#10;M+tvfKRrLqWKEA4ZGqhE2kzrUFTkMIx9Sxy9T985lCi7UtsObxHuGj1Nkrl2WHNcqLClbUXFOb84&#10;A5fDKRVd6yRt3tM3n7/s5GfxZcxo2G+eQQn1cg//t1+tgdnkaQ5/b+IT0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pPwMYAAADdAAAADwAAAAAAAAAAAAAAAACYAgAAZHJz&#10;L2Rvd25yZXYueG1sUEsFBgAAAAAEAAQA9QAAAIsDAAAAAA==&#10;" path="m,l2,1,3,2,5,4e" filled="f" strokeweight="0">
                      <v:path arrowok="t" o:connecttype="custom" o:connectlocs="0,0;0,0;0,0;0,0" o:connectangles="0,0,0,0"/>
                      <o:lock v:ext="edit" aspectratio="t"/>
                    </v:shape>
                    <v:shape id="Freeform 12574" o:spid="_x0000_s2798" style="position:absolute;left:2978;top:3710;width:6;height:2;visibility:visible;mso-wrap-style:square;v-text-anchor:top" coordsize="2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TyHMIA&#10;AADdAAAADwAAAGRycy9kb3ducmV2LnhtbESPS4vCMBSF94L/IVxhdppWZJRqFFFG3Ooobi/N7YM2&#10;NyXJaMdfPxGEWR7O4+OsNr1pxZ2cry0rSCcJCOLc6ppLBZfvr/EChA/IGlvLpOCXPGzWw8EKM20f&#10;fKL7OZQijrDPUEEVQpdJ6fOKDPqJ7YijV1hnMETpSqkdPuK4aeU0ST6lwZojocKOdhXlzfnHRIjb&#10;J89Tp4uDKxrf0O1abK+pUh+jfrsEEagP/+F3+6gVzNL5HF5v4hOQ6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FPIcwgAAAN0AAAAPAAAAAAAAAAAAAAAAAJgCAABkcnMvZG93&#10;bnJldi54bWxQSwUGAAAAAAQABAD1AAAAhwMAAAAA&#10;" path="m,l12,2r11,9e" filled="f" strokeweight="0">
                      <v:path arrowok="t" o:connecttype="custom" o:connectlocs="0,0;0,0;0,0" o:connectangles="0,0,0"/>
                      <o:lock v:ext="edit" aspectratio="t"/>
                    </v:shape>
                    <v:line id="Line 12575" o:spid="_x0000_s2799" style="position:absolute;visibility:visible;mso-wrap-style:square" from="3369,4106" to="3481,4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QtlsIAAADdAAAADwAAAGRycy9kb3ducmV2LnhtbERPz2vCMBS+C/sfwht407QybdcZZcjE&#10;eVOnsOOjeWuDzUtpotb/3hwGHj++3/Nlbxtxpc4bxwrScQKCuHTacKXg+LMe5SB8QNbYOCYFd/Kw&#10;XLwM5lhod+M9XQ+hEjGEfYEK6hDaQkpf1mTRj11LHLk/11kMEXaV1B3eYrht5CRJZtKi4dhQY0ur&#10;msrz4WIVmN1sM91mp/eT/NqE9Dc/58YelRq+9p8fIAL14Sn+d39rBW9pFufGN/EJ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dQtlsIAAADdAAAADwAAAAAAAAAAAAAA&#10;AAChAgAAZHJzL2Rvd25yZXYueG1sUEsFBgAAAAAEAAQA+QAAAJADAAAAAA==&#10;" strokeweight="0"/>
                    <v:line id="Line 12576" o:spid="_x0000_s2800" style="position:absolute;visibility:visible;mso-wrap-style:square" from="3096,4116" to="3097,4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iIDcYAAADdAAAADwAAAGRycy9kb3ducmV2LnhtbESPT2vCQBTE74LfYXmCt7pJ8U+MrlJK&#10;i3prrUKPj+wzWcy+Ddmtxm/vCgWPw8z8hlmuO1uLC7XeOFaQjhIQxIXThksFh5/PlwyED8gaa8ek&#10;4EYe1qt+b4m5dlf+pss+lCJC2OeooAqhyaX0RUUW/cg1xNE7udZiiLItpW7xGuG2lq9JMpUWDceF&#10;Cht6r6g47/+sAvM13Ux2s+P8KD82If3NzpmxB6WGg+5tASJQF57h//ZWKxinszk83sQnIF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qYiA3GAAAA3QAAAA8AAAAAAAAA&#10;AAAAAAAAoQIAAGRycy9kb3ducmV2LnhtbFBLBQYAAAAABAAEAPkAAACUAwAAAAA=&#10;" strokeweight="0"/>
                    <v:line id="Line 12577" o:spid="_x0000_s2801" style="position:absolute;flip:x;visibility:visible;mso-wrap-style:square" from="3090,4116" to="3096,41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sm8MQAAADdAAAADwAAAGRycy9kb3ducmV2LnhtbERPTWsCMRC9F/ofwhS81aylqGyNIkqL&#10;CFbUeuht3Ex3FzeTJYlu/PfNQfD4eN+TWTSNuJLztWUFg34GgriwuuZSwc/h83UMwgdkjY1lUnAj&#10;D7Pp89MEc2073tF1H0qRQtjnqKAKoc2l9EVFBn3ftsSJ+7POYEjQlVI77FK4aeRblg2lwZpTQ4Ut&#10;LSoqzvuLUbD7HvHJfV3iOZ66zfb3WK6Py7lSvZc4/wARKIaH+O5eaQXvg3Han96kJyC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iybwxAAAAN0AAAAPAAAAAAAAAAAA&#10;AAAAAKECAABkcnMvZG93bnJldi54bWxQSwUGAAAAAAQABAD5AAAAkgMAAAAA&#10;" strokeweight="0"/>
                    <v:shape id="Freeform 12578" o:spid="_x0000_s2802" style="position:absolute;left:3094;top:4020;width:18;height:131;visibility:visible;mso-wrap-style:square;v-text-anchor:top" coordsize="74,5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OsosYA&#10;AADdAAAADwAAAGRycy9kb3ducmV2LnhtbESPQWvCQBSE70L/w/IKvUjdpBSR1E0oomBBKsbq+ZF9&#10;TUKzb8Puqml/fVcQPA4z8w0zLwbTiTM531pWkE4SEMSV1S3XCr72q+cZCB+QNXaWScEveSjyh9Ec&#10;M20vvKNzGWoRIewzVNCE0GdS+qohg35ie+LofVtnMETpaqkdXiLcdPIlSabSYMtxocGeFg1VP+XJ&#10;KBh/fuB4eRg2bue52yyPUm//pFJPj8P7G4hAQ7iHb+21VvCazlK4volPQO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OsosYAAADdAAAADwAAAAAAAAAAAAAAAACYAgAAZHJz&#10;L2Rvd25yZXYueG1sUEsFBgAAAAAEAAQA9QAAAIsDAAAAAA==&#10;" path="m19,523r16,-7l53,490,66,446r7,-57l74,322,69,249,59,175,43,106,23,46,,e" filled="f" strokeweight="0">
                      <v:path arrowok="t" o:connecttype="custom" o:connectlocs="0,2;0,2;0,2;0,2;0,2;0,1;0,1;0,1;0,1;0,0;0,0" o:connectangles="0,0,0,0,0,0,0,0,0,0,0"/>
                      <o:lock v:ext="edit" aspectratio="t"/>
                    </v:shape>
                    <v:shape id="Freeform 12579" o:spid="_x0000_s2803" style="position:absolute;left:3090;top:4073;width:10;height:47;visibility:visible;mso-wrap-style:square;v-text-anchor:top" coordsize="40,1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NZHcYA&#10;AADdAAAADwAAAGRycy9kb3ducmV2LnhtbESPQWvCQBSE70L/w/IKXsRslCISXUVaCopQqKmeH9ln&#10;Esy+TXdXk/z7bqHQ4zAz3zDrbW8a8SDna8sKZkkKgriwuuZSwVf+Pl2C8AFZY2OZFAzkYbt5Gq0x&#10;07bjT3qcQikihH2GCqoQ2kxKX1Rk0Ce2JY7e1TqDIUpXSu2wi3DTyHmaLqTBmuNChS29VlTcTnej&#10;YJLiub8MH9+3xf4tr92xdaU5KDV+7ncrEIH68B/+a++1gpfZcg6/b+IT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NZHcYAAADdAAAADwAAAAAAAAAAAAAAAACYAgAAZHJz&#10;L2Rvd25yZXYueG1sUEsFBgAAAAAEAAQA9QAAAIsDAAAAAA==&#10;" path="m,175r13,14l25,188r9,-17l40,141r,-37l34,64,24,27,12,e" filled="f" strokeweight="0">
                      <v:path arrowok="t" o:connecttype="custom" o:connectlocs="0,1;0,1;0,1;0,1;0,0;0,0;0,0;0,0;0,0" o:connectangles="0,0,0,0,0,0,0,0,0"/>
                      <o:lock v:ext="edit" aspectratio="t"/>
                    </v:shape>
                    <v:line id="Line 12580" o:spid="_x0000_s2804" style="position:absolute;visibility:visible;mso-wrap-style:square" from="3071,4086" to="3090,41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PwMYAAADdAAAADwAAAGRycy9kb3ducmV2LnhtbESPT2vCQBTE7wW/w/KE3uomVm2aukop&#10;FfVm/QMeH9lnsph9G7JbTb99VxA8DjPzG2Y672wtLtR641hBOkhAEBdOGy4V7HeLlwyED8gaa8ek&#10;4I88zGe9pynm2l35hy7bUIoIYZ+jgiqEJpfSFxVZ9APXEEfv5FqLIcq2lLrFa4TbWg6TZCItGo4L&#10;FTb0VVFx3v5aBWYzWY7Xb4f3g/xehvSYnTNj90o997vPDxCBuvAI39srrWCUZq9wexOf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6lz8DGAAAA3QAAAA8AAAAAAAAA&#10;AAAAAAAAoQIAAGRycy9kb3ducmV2LnhtbFBLBQYAAAAABAAEAPkAAACUAwAAAAA=&#10;" strokeweight="0"/>
                    <v:line id="Line 12581" o:spid="_x0000_s2805" style="position:absolute;visibility:visible;mso-wrap-style:square" from="3059,4109" to="3079,4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xXtMUAAADdAAAADwAAAGRycy9kb3ducmV2LnhtbESPT2vCQBTE7wW/w/IEb3WTYjVGV5Fi&#10;0d78Cx4f2WeymH0bsltNv71bKPQ4zMxvmPmys7W4U+uNYwXpMAFBXDhtuFRwOn6+ZiB8QNZYOyYF&#10;P+Rhuei9zDHX7sF7uh9CKSKEfY4KqhCaXEpfVGTRD11DHL2ray2GKNtS6hYfEW5r+ZYkY2nRcFyo&#10;sKGPiorb4dsqMLvx5v1rcp6e5XoT0kt2y4w9KTXod6sZiEBd+A//tbdawSjNRvD7Jj4B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UxXtMUAAADdAAAADwAAAAAAAAAA&#10;AAAAAAChAgAAZHJzL2Rvd25yZXYueG1sUEsFBgAAAAAEAAQA+QAAAJMDAAAAAA==&#10;" strokeweight="0"/>
                    <v:shape id="Freeform 12582" o:spid="_x0000_s2806" style="position:absolute;left:3079;top:4021;width:27;height:131;visibility:visible;mso-wrap-style:square;v-text-anchor:top" coordsize="108,5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CJWMUA&#10;AADdAAAADwAAAGRycy9kb3ducmV2LnhtbESPQWvCQBSE7wX/w/KE3nRjsSrRVaRQUPBiVMTbI/uS&#10;DWbfptltjP++Wyj0OMzMN8xq09tadNT6yrGCyTgBQZw7XXGp4Hz6HC1A+ICssXZMCp7kYbMevKww&#10;1e7BR+qyUIoIYZ+iAhNCk0rpc0MW/dg1xNErXGsxRNmWUrf4iHBby7ckmUmLFccFgw19GMrv2bdV&#10;cNBhetxl86K7mb154gUvxfVLqddhv12CCNSH//Bfe6cVTCeLd/h9E5+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EIlYxQAAAN0AAAAPAAAAAAAAAAAAAAAAAJgCAABkcnMv&#10;ZG93bnJldi54bWxQSwUGAAAAAAQABAD1AAAAigMAAAAA&#10;" path="m,482r24,29l47,523r21,-7l87,490r13,-43l107,389r1,-67l103,249,93,175,76,106,56,46,34,e" filled="f" strokeweight="0">
                      <v:path arrowok="t" o:connecttype="custom" o:connectlocs="0,2;0,2;0,2;0,2;1,2;1,2;1,2;1,1;1,1;1,1;0,1;0,0;0,0" o:connectangles="0,0,0,0,0,0,0,0,0,0,0,0,0"/>
                      <o:lock v:ext="edit" aspectratio="t"/>
                    </v:shape>
                    <v:line id="Line 12583" o:spid="_x0000_s2807" style="position:absolute;flip:y;visibility:visible;mso-wrap-style:square" from="3062,4115" to="3063,4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4bH8cAAADdAAAADwAAAGRycy9kb3ducmV2LnhtbESPQWsCMRSE7wX/Q3iCt5q1FCurUaSl&#10;RQpWtHrw9tw8dxc3L0sS3fTfm0Khx2FmvmFmi2gacSPna8sKRsMMBHFhdc2lgv33++MEhA/IGhvL&#10;pOCHPCzmvYcZ5tp2vKXbLpQiQdjnqKAKoc2l9EVFBv3QtsTJO1tnMCTpSqkddgluGvmUZWNpsOa0&#10;UGFLrxUVl93VKNh+vfDJfVzjJZ669eZ4KD8Pb0ulBv24nIIIFMN/+K+90gqeR5Mx/L5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1LhsfxwAAAN0AAAAPAAAAAAAA&#10;AAAAAAAAAKECAABkcnMvZG93bnJldi54bWxQSwUGAAAAAAQABAD5AAAAlQMAAAAA&#10;" strokeweight="0"/>
                    <v:line id="Line 12584" o:spid="_x0000_s2808" style="position:absolute;visibility:visible;mso-wrap-style:square" from="3305,4001" to="3396,4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7Jw8YAAADdAAAADwAAAGRycy9kb3ducmV2LnhtbESPzWrDMBCE74W8g9hAb43s0iSuYyWU&#10;0pLmlj9Dj4u1sUWslbHUxHn7KlDocZiZb5hiNdhWXKj3xrGCdJKAIK6cNlwrOB4+nzIQPiBrbB2T&#10;ght5WC1HDwXm2l15R5d9qEWEsM9RQRNCl0vpq4Ys+onriKN3cr3FEGVfS93jNcJtK5+TZCYtGo4L&#10;DXb03lB13v9YBWY7W0838/K1lB/rkH5n58zYo1KP4+FtASLQEP7Df+0vreAlzeZwfxOf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eycPGAAAA3QAAAA8AAAAAAAAA&#10;AAAAAAAAoQIAAGRycy9kb3ducmV2LnhtbFBLBQYAAAAABAAEAPkAAACUAwAAAAA=&#10;" strokeweight="0"/>
                    <v:line id="Line 12585" o:spid="_x0000_s2809" style="position:absolute;visibility:visible;mso-wrap-style:square" from="3305,4001" to="3404,4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FdscIAAADdAAAADwAAAGRycy9kb3ducmV2LnhtbERPz2vCMBS+C/sfwht407SiruuMMkRx&#10;3lynsOOjeWuDzUtpotb/3hwGHj++34tVbxtxpc4bxwrScQKCuHTacKXg+LMdZSB8QNbYOCYFd/Kw&#10;Wr4MFphrd+NvuhahEjGEfY4K6hDaXEpf1mTRj11LHLk/11kMEXaV1B3eYrht5CRJ5tKi4dhQY0vr&#10;mspzcbEKzGG+m+3fTu8nudmF9Dc7Z8YelRq+9p8fIAL14Sn+d39pBdM0i3Pjm/gE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AFdscIAAADdAAAADwAAAAAAAAAAAAAA&#10;AAChAgAAZHJzL2Rvd25yZXYueG1sUEsFBgAAAAAEAAQA+QAAAJADAAAAAA==&#10;" strokeweight="0"/>
                    <v:line id="Line 12586" o:spid="_x0000_s2810" style="position:absolute;flip:x y;visibility:visible;mso-wrap-style:square" from="3321,3870" to="3502,4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UwWMQAAADdAAAADwAAAGRycy9kb3ducmV2LnhtbESPQWsCMRSE74X+h/AKvUjN2oq1W6MU&#10;qSLeXPX+2LxuFpOXJYm6/ntTKPQ4zMw3zGzROysuFGLrWcFoWIAgrr1uuVFw2K9epiBiQtZoPZOC&#10;G0VYzB8fZlhqf+UdXarUiAzhWKICk1JXShlrQw7j0HfE2fvxwWHKMjRSB7xmuLPytSgm0mHLecFg&#10;R0tD9ak6OwVv78f95mQHZruKznyvbVVPwk2p56f+6xNEoj79h//aG61gPJp+wO+b/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lTBYxAAAAN0AAAAPAAAAAAAAAAAA&#10;AAAAAKECAABkcnMvZG93bnJldi54bWxQSwUGAAAAAAQABAD5AAAAkgMAAAAA&#10;" strokeweight="0"/>
                    <v:line id="Line 12587" o:spid="_x0000_s2811" style="position:absolute;flip:x y;visibility:visible;mso-wrap-style:square" from="3323,3869" to="3502,4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YPGMIAAADdAAAADwAAAGRycy9kb3ducmV2LnhtbERPy2oCMRTdF/yHcIVuimZsi4/RKFJq&#10;ke466v4yuU4Gk5shiTr+fbModHk479Wmd1bcKMTWs4LJuABBXHvdcqPgeNiN5iBiQtZoPZOCB0XY&#10;rAdPKyy1v/MP3arUiBzCsUQFJqWulDLWhhzGse+IM3f2wWHKMDRSB7zncGfla1FMpcOWc4PBjj4M&#10;1Zfq6hS8zU6H/cW+mO9ddObzy1b1NDyUeh722yWIRH36F/+591rB+2SR9+c3+Qn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3YPGMIAAADdAAAADwAAAAAAAAAAAAAA&#10;AAChAgAAZHJzL2Rvd25yZXYueG1sUEsFBgAAAAAEAAQA+QAAAJADAAAAAA==&#10;" strokeweight="0"/>
                    <v:line id="Line 12588" o:spid="_x0000_s2812" style="position:absolute;flip:y;visibility:visible;mso-wrap-style:square" from="3111,4114" to="3181,4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4VtsgAAADdAAAADwAAAGRycy9kb3ducmV2LnhtbESPS2vDMBCE74X+B7GB3hrZofThRAmh&#10;oaUU0pLXIbeNtbFNrJWRlFj991Gh0OMwM98wk1k0rbiQ841lBfkwA0FcWt1wpWC7ebt/BuEDssbW&#10;Min4IQ+z6e3NBAtte17RZR0qkSDsC1RQh9AVUvqyJoN+aDvi5B2tMxiSdJXUDvsEN60cZdmjNNhw&#10;Wqixo9eaytP6bBSsvp744N7P8RQP/fJ7v6s+d4u5UneDOB+DCBTDf/iv/aEVPOQvOfy+SU9AT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x4VtsgAAADdAAAADwAAAAAA&#10;AAAAAAAAAAChAgAAZHJzL2Rvd25yZXYueG1sUEsFBgAAAAAEAAQA+QAAAJYDAAAAAA==&#10;" strokeweight="0"/>
                    <v:line id="Line 12589" o:spid="_x0000_s2813" style="position:absolute;flip:y;visibility:visible;mso-wrap-style:square" from="3178,4412" to="3276,4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yLwccAAADdAAAADwAAAGRycy9kb3ducmV2LnhtbESPQWsCMRSE74X+h/AK3mpWKbbdGkVa&#10;KiJo0erB23Pzuru4eVmS6MZ/bwqFHoeZ+YYZT6NpxIWcry0rGPQzEMSF1TWXCnbfn48vIHxA1thY&#10;JgVX8jCd3N+NMde24w1dtqEUCcI+RwVVCG0upS8qMuj7tiVO3o91BkOSrpTaYZfgppHDLBtJgzWn&#10;hQpbeq+oOG3PRsFm/cxHNz/HUzx2q6/DvlzuP2ZK9R7i7A1EoBj+w3/thVbwNHgd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zIvBxwAAAN0AAAAPAAAAAAAA&#10;AAAAAAAAAKECAABkcnMvZG93bnJldi54bWxQSwUGAAAAAAQABAD5AAAAlQMAAAAA&#10;" strokeweight="0"/>
                    <v:line id="Line 12590" o:spid="_x0000_s2814" style="position:absolute;visibility:visible;mso-wrap-style:square" from="3014,4131" to="3172,4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xZHcYAAADdAAAADwAAAGRycy9kb3ducmV2LnhtbESPQWvCQBSE74L/YXmF3nQT29oYXaUU&#10;i/WmVsHjI/uaLGbfhuyq8d+7hYLHYWa+YWaLztbiQq03jhWkwwQEceG04VLB/udrkIHwAVlj7ZgU&#10;3MjDYt7vzTDX7spbuuxCKSKEfY4KqhCaXEpfVGTRD11DHL1f11oMUbal1C1eI9zWcpQkY2nRcFyo&#10;sKHPiorT7mwVmM149bZ+P0wOcrkK6TE7ZcbulXp+6j6mIAJ14RH+b39rBa/p5AX+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t8WR3GAAAA3QAAAA8AAAAAAAAA&#10;AAAAAAAAoQIAAGRycy9kb3ducmV2LnhtbFBLBQYAAAAABAAEAPkAAACUAwAAAAA=&#10;" strokeweight="0"/>
                    <v:line id="Line 12591" o:spid="_x0000_s2815" style="position:absolute;visibility:visible;mso-wrap-style:square" from="3001,4132" to="3178,4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XBacYAAADdAAAADwAAAGRycy9kb3ducmV2LnhtbESPT2vCQBTE7wW/w/IEb7pJsRqjq0ix&#10;aG+tf8DjI/tMFrNvQ3ar6bd3C0KPw8z8hlmsOluLG7XeOFaQjhIQxIXThksFx8PHMAPhA7LG2jEp&#10;+CUPq2XvZYG5dnf+pts+lCJC2OeooAqhyaX0RUUW/cg1xNG7uNZiiLItpW7xHuG2lq9JMpEWDceF&#10;Cht6r6i47n+sAvM12b59Tk+zk9xsQ3rOrpmxR6UG/W49BxGoC//hZ3unFYzT2R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SVwWnGAAAA3QAAAA8AAAAAAAAA&#10;AAAAAAAAoQIAAGRycy9kb3ducmV2LnhtbFBLBQYAAAAABAAEAPkAAACUAwAAAAA=&#10;" strokeweight="0"/>
                    <v:line id="Line 12592" o:spid="_x0000_s2816" style="position:absolute;flip:y;visibility:visible;mso-wrap-style:square" from="3133,4351" to="3134,4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UTtcgAAADdAAAADwAAAGRycy9kb3ducmV2LnhtbESPT0sDMRTE74LfIbyCN5utqG3XpqUo&#10;ight6b+Dt9fN6+7SzcuSpN347Y0g9DjMzG+YySyaRlzI+dqygkE/A0FcWF1zqWC3fb8fgfABWWNj&#10;mRT8kIfZ9PZmgrm2Ha/psgmlSBD2OSqoQmhzKX1RkUHfty1x8o7WGQxJulJqh12Cm0Y+ZNmzNFhz&#10;WqiwpdeKitPmbBSsl0M+uI9zPMVDt1h978uv/dtcqbtenL+ACBTDNfzf/tQKHgfjJ/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CUTtcgAAADdAAAADwAAAAAA&#10;AAAAAAAAAAChAgAAZHJzL2Rvd25yZXYueG1sUEsFBgAAAAAEAAQA+QAAAJYDAAAAAA==&#10;" strokeweight="0"/>
                    <v:line id="Line 12593" o:spid="_x0000_s2817" style="position:absolute;flip:x y;visibility:visible;mso-wrap-style:square" from="3133,4358" to="3139,4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My98UAAADdAAAADwAAAGRycy9kb3ducmV2LnhtbESPQWsCMRSE74X+h/AKvYhmbWVrt0Yp&#10;Uot466r3x+Z1s5i8LEnU9d83hUKPw8x8wyxWg7PiQiF2nhVMJwUI4sbrjlsFh/1mPAcRE7JG65kU&#10;3CjCanl/t8BK+yt/0aVOrcgQjhUqMCn1lZSxMeQwTnxPnL1vHxymLEMrdcBrhjsrn4qilA47zgsG&#10;e1obak712Sl4fjnutyc7MrtNdObj09ZNGW5KPT4M728gEg3pP/zX3moFs+lrCb9v8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9My98UAAADdAAAADwAAAAAAAAAA&#10;AAAAAAChAgAAZHJzL2Rvd25yZXYueG1sUEsFBgAAAAAEAAQA+QAAAJMDAAAAAA==&#10;" strokeweight="0"/>
                    <v:line id="Line 12594" o:spid="_x0000_s2818" style="position:absolute;flip:y;visibility:visible;mso-wrap-style:square" from="3139,4361" to="3140,4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7soWcgAAADdAAAADwAAAGRycy9kb3ducmV2LnhtbESPQWsCMRSE74X+h/AKvdWspahdjSIt&#10;LUWoslYP3p6b5+7i5mVJopv++6ZQ6HGYmW+Y2SKaVlzJ+cayguEgA0FcWt1wpWD39fYwAeEDssbW&#10;Min4Jg+L+e3NDHNtey7oug2VSBD2OSqoQ+hyKX1Zk0E/sB1x8k7WGQxJukpqh32Cm1Y+ZtlIGmw4&#10;LdTY0UtN5Xl7MQqK9ZiP7v0Sz/HYf24O+2q1f10qdX8Xl1MQgWL4D/+1P7SCp+HzG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7soWcgAAADdAAAADwAAAAAA&#10;AAAAAAAAAAChAgAAZHJzL2Rvd25yZXYueG1sUEsFBgAAAAAEAAQA+QAAAJYDAAAAAA==&#10;" strokeweight="0"/>
                    <v:line id="Line 12595" o:spid="_x0000_s2819" style="position:absolute;flip:x;visibility:visible;mso-wrap-style:square" from="3139,4367" to="3143,4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S8K8QAAADdAAAADwAAAGRycy9kb3ducmV2LnhtbERPy2oCMRTdC/2HcAvd1YxSrE6NIpaW&#10;IlTxtXB3ndzODE5uhiQ66d83i4LLw3lP59E04kbO15YVDPoZCOLC6ppLBYf9x/MYhA/IGhvLpOCX&#10;PMxnD70p5tp2vKXbLpQihbDPUUEVQptL6YuKDPq+bYkT92OdwZCgK6V22KVw08hhlo2kwZpTQ4Ut&#10;LSsqLrurUbBdv/LZfV7jJZ67783pWK6O7wulnh7j4g1EoBju4n/3l1bwMpiku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JLwrxAAAAN0AAAAPAAAAAAAAAAAA&#10;AAAAAKECAABkcnMvZG93bnJldi54bWxQSwUGAAAAAAQABAD5AAAAkgMAAAAA&#10;" strokeweight="0"/>
                    <v:line id="Line 12596" o:spid="_x0000_s2820" style="position:absolute;visibility:visible;mso-wrap-style:square" from="3104,4148" to="3180,4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Ru98UAAADdAAAADwAAAGRycy9kb3ducmV2LnhtbESPQWvCQBSE7wX/w/IEb7qJWE1SV5HS&#10;or2pVejxkX1NFrNvQ3ar6b93C0KPw8x8wyzXvW3ElTpvHCtIJwkI4tJpw5WC0+f7OAPhA7LGxjEp&#10;+CUP69XgaYmFdjc+0PUYKhEh7AtUUIfQFlL6siaLfuJa4uh9u85iiLKrpO7wFuG2kdMkmUuLhuNC&#10;jS291lRejj9WgdnPt88fi3N+lm/bkH5ll8zYk1KjYb95ARGoD//hR3unFczSPIe/N/EJ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pRu98UAAADdAAAADwAAAAAAAAAA&#10;AAAAAAChAgAAZHJzL2Rvd25yZXYueG1sUEsFBgAAAAAEAAQA+QAAAJMDAAAAAA==&#10;" strokeweight="0"/>
                    <v:line id="Line 12597" o:spid="_x0000_s2821" style="position:absolute;visibility:visible;mso-wrap-style:square" from="3121,4122" to="3183,4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EzkcUAAADdAAAADwAAAGRycy9kb3ducmV2LnhtbESPQWvCQBSE74L/YXmCt7pRrE1jVhGx&#10;WG+tNdDjI/tMFrNvQ3ar6b/vCgWPw8x8w+Tr3jbiSp03jhVMJwkI4tJpw5WC09fbUwrCB2SNjWNS&#10;8Ese1qvhIMdMuxt/0vUYKhEh7DNUUIfQZlL6siaLfuJa4uidXWcxRNlVUnd4i3DbyFmSLKRFw3Gh&#10;xpa2NZWX449VYD4W++fDS/FayN0+TL/TS2rsSanxqN8sQQTqwyP8337XCuYRCfc38Qn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IEzkcUAAADdAAAADwAAAAAAAAAA&#10;AAAAAAChAgAAZHJzL2Rvd25yZXYueG1sUEsFBgAAAAAEAAQA+QAAAJMDAAAAAA==&#10;" strokeweight="0"/>
                    <v:line id="Line 12598" o:spid="_x0000_s2822" style="position:absolute;flip:y;visibility:visible;mso-wrap-style:square" from="3092,4283" to="3093,4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HhTccAAADdAAAADwAAAGRycy9kb3ducmV2LnhtbESPQWsCMRSE74L/ITzBm2YVaWVrFFFa&#10;SsEWtR56e25edxc3L0sS3fTfm0Khx2FmvmEWq2gacSPna8sKJuMMBHFhdc2lgs/j82gOwgdkjY1l&#10;UvBDHlbLfm+BubYd7+l2CKVIEPY5KqhCaHMpfVGRQT+2LXHyvq0zGJJ0pdQOuwQ3jZxm2YM0WHNa&#10;qLClTUXF5XA1Cvbvj3x2L9d4iedu9/F1Kt9O27VSw0FcP4EIFMN/+K/9qhXMptkEft+k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MeFNxwAAAN0AAAAPAAAAAAAA&#10;AAAAAAAAAKECAABkcnMvZG93bnJldi54bWxQSwUGAAAAAAQABAD5AAAAlQMAAAAA&#10;" strokeweight="0"/>
                    <v:line id="Line 12599" o:spid="_x0000_s2823" style="position:absolute;flip:x y;visibility:visible;mso-wrap-style:square" from="3092,4290" to="3098,4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fAD8QAAADdAAAADwAAAGRycy9kb3ducmV2LnhtbESPQWsCMRSE74X+h/AKXkrNdlusbI1S&#10;REV6c9X7Y/O6WUxeliTq+u9NodDjMDPfMLPF4Ky4UIidZwWv4wIEceN1x62Cw379MgURE7JG65kU&#10;3CjCYv74MMNK+yvv6FKnVmQIxwoVmJT6SsrYGHIYx74nzt6PDw5TlqGVOuA1w52VZVFMpMOO84LB&#10;npaGmlN9dgrePo777ck+m+91dGa1sXUzCTelRk/D1yeIREP6D/+1t1rBe1mU8PsmPw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x8APxAAAAN0AAAAPAAAAAAAAAAAA&#10;AAAAAKECAABkcnMvZG93bnJldi54bWxQSwUGAAAAAAQABAD5AAAAkgMAAAAA&#10;" strokeweight="0"/>
                    <v:line id="Line 12600" o:spid="_x0000_s2824" style="position:absolute;flip:y;visibility:visible;mso-wrap-style:square" from="3098,4293" to="3099,4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aoccAAADdAAAADwAAAGRycy9kb3ducmV2LnhtbESPQWsCMRSE7wX/Q3iCt5qtLbZsjSJK&#10;pQi2aOuht+fmdXdx87Ik0Y3/3giFHoeZ+YaZzKJpxJmcry0reBhmIIgLq2suFXx/vd2/gPABWWNj&#10;mRRcyMNs2rubYK5tx1s670IpEoR9jgqqENpcSl9UZNAPbUucvF/rDIYkXSm1wy7BTSNHWTaWBmtO&#10;CxW2tKioOO5ORsH245kPbnWKx3joNp8/+3K9X86VGvTj/BVEoBj+w3/td63gaZQ9wu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r9qhxwAAAN0AAAAPAAAAAAAA&#10;AAAAAAAAAKECAABkcnMvZG93bnJldi54bWxQSwUGAAAAAAQABAD5AAAAlQMAAAAA&#10;" strokeweight="0"/>
                    <v:shape id="Freeform 12601" o:spid="_x0000_s2825" style="position:absolute;left:3061;top:4122;width:1;height:3;visibility:visible;mso-wrap-style:square;v-text-anchor:top" coordsize="5,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N7Z8UA&#10;AADdAAAADwAAAGRycy9kb3ducmV2LnhtbESPzW7CMBCE75X6DtZW6q04TRGiKQZVICTKiZ88wDbe&#10;JmnjdbDdJLw9RkLiOJqZbzSzxWAa0ZHztWUFr6MEBHFhdc2lgvy4fpmC8AFZY2OZFJzJw2L++DDD&#10;TNue99QdQikihH2GCqoQ2kxKX1Rk0I9sSxy9H+sMhihdKbXDPsJNI9MkmUiDNceFCltaVlT8Hf6N&#10;AvmWf73T2WzSab5tTt+7FTnzq9Tz0/D5ASLQEO7hW3ujFYzTZAzXN/EJyP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83tnxQAAAN0AAAAPAAAAAAAAAAAAAAAAAJgCAABkcnMv&#10;ZG93bnJldi54bWxQSwUGAAAAAAQABAD1AAAAigMAAAAA&#10;" path="m5,r,4l4,7,3,10,2,12,,12e" filled="f" strokeweight="0">
                      <v:path arrowok="t" o:connecttype="custom" o:connectlocs="0,0;0,0;0,0;0,0;0,0;0,0" o:connectangles="0,0,0,0,0,0"/>
                      <o:lock v:ext="edit" aspectratio="t"/>
                    </v:shape>
                    <v:line id="Line 12602" o:spid="_x0000_s2826" style="position:absolute;flip:y;visibility:visible;mso-wrap-style:square" from="3092,4151" to="3098,4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rnTscAAADdAAAADwAAAGRycy9kb3ducmV2LnhtbESPQWsCMRSE7wX/Q3iCt5qttLZsjSJK&#10;pQi2aOuht+fmdXdx87Ik0Y3/3giFHoeZ+YaZzKJpxJmcry0reBhmIIgLq2suFXx/vd2/gPABWWNj&#10;mRRcyMNs2rubYK5tx1s670IpEoR9jgqqENpcSl9UZNAPbUucvF/rDIYkXSm1wy7BTSNHWTaWBmtO&#10;CxW2tKioOO5ORsH245kPbnWKx3joNp8/+3K9X86VGvTj/BVEoBj+w3/td63gcZQ9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CudOxwAAAN0AAAAPAAAAAAAA&#10;AAAAAAAAAKECAABkcnMvZG93bnJldi54bWxQSwUGAAAAAAQABAD5AAAAlQMAAAAA&#10;" strokeweight="0"/>
                    <v:line id="Line 12603" o:spid="_x0000_s2827" style="position:absolute;flip:x y;visibility:visible;mso-wrap-style:square" from="3135,4120" to="3185,4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zGDMQAAADdAAAADwAAAGRycy9kb3ducmV2LnhtbESPQWsCMRSE74X+h/AKXkrN1patbI1S&#10;REV6c9X7Y/O6WUxeliTq+u9NodDjMDPfMLPF4Ky4UIidZwWv4wIEceN1x62Cw379MgURE7JG65kU&#10;3CjCYv74MMNK+yvv6FKnVmQIxwoVmJT6SsrYGHIYx74nzt6PDw5TlqGVOuA1w52Vk6IopcOO84LB&#10;npaGmlN9dgrePo777ck+m+91dGa1sXVThptSo6fh6xNEoiH9h//aW63gfVKU8PsmPw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MYMxAAAAN0AAAAPAAAAAAAAAAAA&#10;AAAAAKECAABkcnMvZG93bnJldi54bWxQSwUGAAAAAAQABAD5AAAAkgMAAAAA&#10;" strokeweight="0"/>
                    <v:line id="Line 12604" o:spid="_x0000_s2828" style="position:absolute;flip:x y;visibility:visible;mso-wrap-style:square" from="3160,4117" to="3187,4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Bjl8QAAADdAAAADwAAAGRycy9kb3ducmV2LnhtbESPQWsCMRSE74X+h/AKXkrN1haVrVGK&#10;qEhvrvX+2LxuFpOXJYm6/ntTEDwOM/MNM1v0zoozhdh6VvA+LEAQ11633Cj43a/fpiBiQtZoPZOC&#10;K0VYzJ+fZlhqf+EdnavUiAzhWKICk1JXShlrQw7j0HfE2fvzwWHKMjRSB7xkuLNyVBRj6bDlvGCw&#10;o6Wh+lidnIKPyWG/PdpX87OOzqw2tqrH4arU4KX//gKRqE+P8L291Qo+R8UE/t/kJ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sGOXxAAAAN0AAAAPAAAAAAAAAAAA&#10;AAAAAKECAABkcnMvZG93bnJldi54bWxQSwUGAAAAAAQABAD5AAAAkgMAAAAA&#10;" strokeweight="0"/>
                    <v:line id="Line 12605" o:spid="_x0000_s2829" style="position:absolute;flip:x;visibility:visible;mso-wrap-style:square" from="3281,4314" to="3447,4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tI0MQAAADdAAAADwAAAGRycy9kb3ducmV2LnhtbERPy2oCMRTdF/yHcAV3NaNIW0ajiKKU&#10;Qlt8LdxdJ9eZwcnNkEQn/ftmUejycN6zRTSNeJDztWUFo2EGgriwuuZSwfGweX4D4QOyxsYyKfgh&#10;D4t572mGubYd7+ixD6VIIexzVFCF0OZS+qIig35oW+LEXa0zGBJ0pdQOuxRuGjnOshdpsObUUGFL&#10;q4qK2/5uFOy+Xvnitvd4i5fu8/t8Kj9O66VSg35cTkEEiuFf/Od+1wom4yzNTW/SE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C0jQxAAAAN0AAAAPAAAAAAAAAAAA&#10;AAAAAKECAABkcnMvZG93bnJldi54bWxQSwUGAAAAAAQABAD5AAAAkgMAAAAA&#10;" strokeweight="0"/>
                    <v:line id="Line 12606" o:spid="_x0000_s2830" style="position:absolute;flip:x;visibility:visible;mso-wrap-style:square" from="3446,4314" to="3447,4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ftS8cAAADdAAAADwAAAGRycy9kb3ducmV2LnhtbESPQWsCMRSE7wX/Q3iCt5qtlNpujSJK&#10;pQi2aOuht+fmdXdx87Ik0Y3/3giFHoeZ+YaZzKJpxJmcry0reBhmIIgLq2suFXx/vd0/g/ABWWNj&#10;mRRcyMNs2rubYK5tx1s670IpEoR9jgqqENpcSl9UZNAPbUucvF/rDIYkXSm1wy7BTSNHWfYkDdac&#10;FipsaVFRcdydjILtx5gPbnWKx3joNp8/+3K9X86VGvTj/BVEoBj+w3/td63gcZS9wO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R+1LxwAAAN0AAAAPAAAAAAAA&#10;AAAAAAAAAKECAABkcnMvZG93bnJldi54bWxQSwUGAAAAAAQABAD5AAAAlQMAAAAA&#10;" strokeweight="0"/>
                    <v:line id="Line 12607" o:spid="_x0000_s2831" style="position:absolute;flip:x;visibility:visible;mso-wrap-style:square" from="3279,4345" to="3446,4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TSC8QAAADdAAAADwAAAGRycy9kb3ducmV2LnhtbERPTWsCMRC9F/wPYQRvNauIla1RRGkp&#10;BStqPfQ2bqa7i5vJkkQ3/ntzKPT4eN/zZTSNuJHztWUFo2EGgriwuuZSwffx7XkGwgdkjY1lUnAn&#10;D8tF72mOubYd7+l2CKVIIexzVFCF0OZS+qIig35oW+LE/VpnMCToSqkddincNHKcZVNpsObUUGFL&#10;64qKy+FqFOy/Xvjs3q/xEs/ddvdzKj9Pm5VSg35cvYIIFMO/+M/9oRVMxqO0P71JT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pNILxAAAAN0AAAAPAAAAAAAAAAAA&#10;AAAAAKECAABkcnMvZG93bnJldi54bWxQSwUGAAAAAAQABAD5AAAAkgMAAAAA&#10;" strokeweight="0"/>
                    <v:shape id="Freeform 12608" o:spid="_x0000_s2832" style="position:absolute;left:3393;top:4210;width:20;height:19;visibility:visible;mso-wrap-style:square;v-text-anchor:top" coordsize="8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KfvscA&#10;AADdAAAADwAAAGRycy9kb3ducmV2LnhtbESPT2vCQBTE70K/w/IKvdVNUpE2uoYiWD0UQVvB4yP7&#10;TEKzb0N2mz9+erdQ8DjMzG+YZTaYWnTUusqygngagSDOra64UPD9tXl+BeE8ssbaMikYyUG2epgs&#10;MdW25wN1R1+IAGGXooLS+yaV0uUlGXRT2xAH72Jbgz7ItpC6xT7ATS2TKJpLgxWHhRIbWpeU/xx/&#10;jYJT5y8v5/FjdtJvw3U73zvc86dST4/D+wKEp8Hfw//tnVYwS+IY/t6EJ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in77HAAAA3QAAAA8AAAAAAAAAAAAAAAAAmAIAAGRy&#10;cy9kb3ducmV2LnhtbFBLBQYAAAAABAAEAPUAAACMAwAAAAA=&#10;" path="m,73l43,55,70,30,81,e" filled="f" strokeweight="0">
                      <v:path arrowok="t" o:connecttype="custom" o:connectlocs="0,0;0,0;0,0;0,0" o:connectangles="0,0,0,0"/>
                      <o:lock v:ext="edit" aspectratio="t"/>
                    </v:shape>
                    <v:shape id="Freeform 12609" o:spid="_x0000_s2833" style="position:absolute;left:3394;top:4219;width:19;height:18;visibility:visible;mso-wrap-style:square;v-text-anchor:top" coordsize="78,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nmy8YA&#10;AADdAAAADwAAAGRycy9kb3ducmV2LnhtbESPQUvDQBSE74L/YXmCN7tpFJG02xIEpdCDTdSen9nX&#10;TWj2bdjdNum/dwWhx2FmvmGW68n24kw+dI4VzGcZCOLG6Y6Ngq/Pt4cXECEia+wdk4ILBVivbm+W&#10;WGg3ckXnOhqRIBwKVNDGOBRShqYli2HmBuLkHZy3GJP0RmqPY4LbXuZZ9iwtdpwWWhzotaXmWJ+s&#10;AnwfH4/fu/3H4aeuQmm82VXbUqn7u6lcgIg0xWv4v73RCp7yeQ5/b9IT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nmy8YAAADdAAAADwAAAAAAAAAAAAAAAACYAgAAZHJz&#10;L2Rvd25yZXYueG1sUEsFBgAAAAAEAAQA9QAAAIsDAAAAAA==&#10;" path="m,73l37,57,66,30,78,1,78,e" filled="f" strokeweight="0">
                      <v:path arrowok="t" o:connecttype="custom" o:connectlocs="0,0;0,0;0,0;0,0;0,0" o:connectangles="0,0,0,0,0"/>
                      <o:lock v:ext="edit" aspectratio="t"/>
                    </v:shape>
                    <v:line id="Line 12610" o:spid="_x0000_s2834" style="position:absolute;visibility:visible;mso-wrap-style:square" from="3404,4162" to="3470,4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7O8YAAADdAAAADwAAAGRycy9kb3ducmV2LnhtbESPQWvCQBSE70L/w/IKvekmtrUxuoqI&#10;xXprrYLHR/aZLGbfhuyq8d+7hYLHYWa+YabzztbiQq03jhWkgwQEceG04VLB7vezn4HwAVlj7ZgU&#10;3MjDfPbUm2Ku3ZV/6LINpYgQ9jkqqEJocil9UZFFP3ANcfSOrrUYomxLqVu8Rrit5TBJRtKi4bhQ&#10;YUPLiorT9mwVmO/R+n3zsR/v5Wod0kN2yozdKfXy3C0mIAJ14RH+b39pBW/D9BX+3sQn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2KOzvGAAAA3QAAAA8AAAAAAAAA&#10;AAAAAAAAoQIAAGRycy9kb3ducmV2LnhtbFBLBQYAAAAABAAEAPkAAACUAwAAAAA=&#10;" strokeweight="0"/>
                    <v:line id="Line 12611" o:spid="_x0000_s2835" style="position:absolute;flip:x y;visibility:visible;mso-wrap-style:square" from="3292,4192" to="3470,4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trPcQAAADdAAAADwAAAGRycy9kb3ducmV2LnhtbESPQWsCMRSE70L/Q3gFL1KzWrGyGqWU&#10;WsRb13p/bJ6bxeRlSVJd/70pFDwOM/MNs9r0zooLhdh6VjAZFyCIa69bbhT8HLYvCxAxIWu0nknB&#10;jSJs1k+DFZbaX/mbLlVqRIZwLFGBSakrpYy1IYdx7Dvi7J18cJiyDI3UAa8Z7qycFsVcOmw5Lxjs&#10;6MNQfa5+nYLXt+Nhd7Yjs99GZz6/bFXPw02p4XP/vgSRqE+P8H97pxXMppMZ/L3JT0Cu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u2s9xAAAAN0AAAAPAAAAAAAAAAAA&#10;AAAAAKECAABkcnMvZG93bnJldi54bWxQSwUGAAAAAAQABAD5AAAAkgMAAAAA&#10;" strokeweight="0"/>
                    <v:line id="Line 12612" o:spid="_x0000_s2836" style="position:absolute;flip:x;visibility:visible;mso-wrap-style:square" from="3282,4299" to="3472,4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Nxk8cAAADdAAAADwAAAGRycy9kb3ducmV2LnhtbESPQWsCMRSE74X+h/AK3mpWqW3ZGkVa&#10;KiJo0erB23Pzuru4eVmS6MZ/bwqFHoeZ+YYZT6NpxIWcry0rGPQzEMSF1TWXCnbfn4+vIHxA1thY&#10;JgVX8jCd3N+NMde24w1dtqEUCcI+RwVVCG0upS8qMuj7tiVO3o91BkOSrpTaYZfgppHDLHuWBmtO&#10;CxW29F5RcdqejYLN+oWPbn6Op3jsVl+Hfbncf8yU6j3E2RuIQDH8h//aC63gaTgY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03GTxwAAAN0AAAAPAAAAAAAA&#10;AAAAAAAAAKECAABkcnMvZG93bnJldi54bWxQSwUGAAAAAAQABAD5AAAAlQMAAAAA&#10;" strokeweight="0"/>
                    <v:line id="Line 12613" o:spid="_x0000_s2837" style="position:absolute;flip:x y;visibility:visible;mso-wrap-style:square" from="3291,4197" to="3474,4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VQ0cQAAADdAAAADwAAAGRycy9kb3ducmV2LnhtbESPQWsCMRSE74X+h/AKvRTNamUrW6OU&#10;Uot4c633x+a5WUxeliTV9d83BcHjMDPfMIvV4Kw4U4idZwWTcQGCuPG641bBz349moOICVmj9UwK&#10;rhRhtXx8WGCl/YV3dK5TKzKEY4UKTEp9JWVsDDmMY98TZ+/og8OUZWilDnjJcGfltChK6bDjvGCw&#10;p09Dzan+dQpe3w77zcm+mO06OvP1beumDFelnp+Gj3cQiYZ0D9/aG61gNp2U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JVDRxAAAAN0AAAAPAAAAAAAAAAAA&#10;AAAAAKECAABkcnMvZG93bnJldi54bWxQSwUGAAAAAAQABAD5AAAAkgMAAAAA&#10;" strokeweight="0"/>
                    <v:shape id="Freeform 12614" o:spid="_x0000_s2838" style="position:absolute;left:3373;top:4182;width:41;height:29;visibility:visible;mso-wrap-style:square;v-text-anchor:top" coordsize="161,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LEFMQA&#10;AADdAAAADwAAAGRycy9kb3ducmV2LnhtbESP3WrCQBSE7wu+w3IE7+pGEasxq4ih0F7W+ADH7MkP&#10;Zs/G7DZJfXq3UOjlMDPfMMlhNI3oqXO1ZQWLeQSCOLe65lLBJXt/3YBwHlljY5kU/JCDw37ykmCs&#10;7cBf1J99KQKEXYwKKu/bWEqXV2TQzW1LHLzCdgZ9kF0pdYdDgJtGLqNoLQ3WHBYqbOlUUX47fxsF&#10;aU14jYp+e3zoz7G5r7PrKUuVmk3H4w6Ep9H/h//aH1rBarl4g9834Qn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yxBTEAAAA3QAAAA8AAAAAAAAAAAAAAAAAmAIAAGRycy9k&#10;b3ducmV2LnhtbFBLBQYAAAAABAAEAPUAAACJAwAAAAA=&#10;" path="m159,117r2,-12l159,93,147,70,132,50,111,33,86,19,59,9,30,2,,e" filled="f" strokeweight="0">
                      <v:path arrowok="t" o:connecttype="custom" o:connectlocs="1,0;1,0;1,0;1,0;1,0;1,0;1,0;0,0;0,0;0,0" o:connectangles="0,0,0,0,0,0,0,0,0,0"/>
                      <o:lock v:ext="edit" aspectratio="t"/>
                    </v:shape>
                    <v:shape id="Freeform 12615" o:spid="_x0000_s2839" style="position:absolute;left:3384;top:4196;width:9;height:33;visibility:visible;mso-wrap-style:square;v-text-anchor:top" coordsize="37,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IEg8MA&#10;AADdAAAADwAAAGRycy9kb3ducmV2LnhtbERPz2vCMBS+C/sfwhvspmmLG1s1yiaIynbR6f3RvDbV&#10;5qVronb/vTkIHj++39N5bxtxoc7XjhWkowQEceF0zZWC/e9y+A7CB2SNjWNS8E8e5rOnwRRz7a68&#10;pcsuVCKGsM9RgQmhzaX0hSGLfuRa4siVrrMYIuwqqTu8xnDbyCxJ3qTFmmODwZYWhorT7mwVnFbj&#10;78oelq+bD3P8W2zLr591aZR6ee4/JyAC9eEhvrvXWsE4S+Pc+CY+AT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IEg8MAAADdAAAADwAAAAAAAAAAAAAAAACYAgAAZHJzL2Rv&#10;d25yZXYueG1sUEsFBgAAAAAEAAQA9QAAAIgDAAAAAA==&#10;" path="m,l12,27,23,56,33,92r4,37e" filled="f" strokeweight="0">
                      <v:path arrowok="t" o:connecttype="custom" o:connectlocs="0,0;0,0;0,0;0,1;0,1" o:connectangles="0,0,0,0,0"/>
                      <o:lock v:ext="edit" aspectratio="t"/>
                    </v:shape>
                    <v:line id="Line 12616" o:spid="_x0000_s2840" style="position:absolute;visibility:visible;mso-wrap-style:square" from="3382,4209" to="3393,4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IM0cUAAADdAAAADwAAAGRycy9kb3ducmV2LnhtbESPQWvCQBSE74L/YXlCb7qJtDamriJi&#10;0d7UKvT4yD6TxezbkN1q+u/dguBxmJlvmNmis7W4UuuNYwXpKAFBXDhtuFRw/P4cZiB8QNZYOyYF&#10;f+RhMe/3Zphrd+M9XQ+hFBHCPkcFVQhNLqUvKrLoR64hjt7ZtRZDlG0pdYu3CLe1HCfJRFo0HBcq&#10;bGhVUXE5/FoFZjfZvH29n6Ynud6E9Ce7ZMYelXoZdMsPEIG68Aw/2lut4HWcTuH/TXwCcn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IM0cUAAADdAAAADwAAAAAAAAAA&#10;AAAAAAChAgAAZHJzL2Rvd25yZXYueG1sUEsFBgAAAAAEAAQA+QAAAJMDAAAAAA==&#10;" strokeweight="0"/>
                    <v:shape id="Freeform 12617" o:spid="_x0000_s2841" style="position:absolute;left:3368;top:4199;width:10;height:32;visibility:visible;mso-wrap-style:square;v-text-anchor:top" coordsize="3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lefsIA&#10;AADdAAAADwAAAGRycy9kb3ducmV2LnhtbERPy4rCMBTdC/5DuII7TadYkWqUwWFgnIX42ri7NNe2&#10;2NyUJtN2/HqzEFweznu16U0lWmpcaVnBxzQCQZxZXXKu4HL+nixAOI+ssbJMCv7JwWY9HKww1bbj&#10;I7Unn4sQwi5FBYX3dSqlywoy6Ka2Jg7czTYGfYBNLnWDXQg3lYyjaC4NlhwaCqxpW1B2P/0ZBfyg&#10;3R4fJvndfSXJodteo0V7VWo86j+XIDz1/i1+uX+0glkch/3hTXgC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iV5+wgAAAN0AAAAPAAAAAAAAAAAAAAAAAJgCAABkcnMvZG93&#10;bnJldi54bWxQSwUGAAAAAAQABAD1AAAAhwMAAAAA&#10;" path="m38,128l33,91,23,55,12,26,,e" filled="f" strokeweight="0">
                      <v:path arrowok="t" o:connecttype="custom" o:connectlocs="0,1;0,1;0,0;0,0;0,0" o:connectangles="0,0,0,0,0"/>
                      <o:lock v:ext="edit" aspectratio="t"/>
                    </v:shape>
                    <v:line id="Line 12618" o:spid="_x0000_s2842" style="position:absolute;flip:y;visibility:visible;mso-wrap-style:square" from="3380,4229" to="3393,4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S9LcgAAADdAAAADwAAAGRycy9kb3ducmV2LnhtbESPQUsDMRSE7wX/Q3iCtzbbRaqsTUtR&#10;lFJQ6WoPvb1uXneXbl6WJO2m/94IgsdhZr5h5stoOnEh51vLCqaTDARxZXXLtYLvr9fxIwgfkDV2&#10;lknBlTwsFzejORbaDrylSxlqkSDsC1TQhNAXUvqqIYN+Ynvi5B2tMxiSdLXUDocEN53Ms2wmDbac&#10;Fhrs6bmh6lSejYLtxwMf3Ns5nuJheP/c7+rN7mWl1N1tXD2BCBTDf/ivvdYK7vN8Cr9v0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4S9LcgAAADdAAAADwAAAAAA&#10;AAAAAAAAAAChAgAAZHJzL2Rvd25yZXYueG1sUEsFBgAAAAAEAAQA+QAAAJYDAAAAAA==&#10;" strokeweight="0"/>
                    <v:line id="Line 12619" o:spid="_x0000_s2843" style="position:absolute;flip:x;visibility:visible;mso-wrap-style:square" from="3293,4162" to="3404,4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YjWscAAADdAAAADwAAAGRycy9kb3ducmV2LnhtbESPT2sCMRTE70K/Q3iF3jTrUtqyGkVa&#10;WkrBiv8O3p6b5+7i5mVJopt+e1Mo9DjMzG+Y6TyaVlzJ+caygvEoA0FcWt1wpWC3fR++gPABWWNr&#10;mRT8kIf57G4wxULbntd03YRKJAj7AhXUIXSFlL6syaAf2Y44eSfrDIYkXSW1wz7BTSvzLHuSBhtO&#10;CzV29FpTed5cjIL19zMf3cclnuOxX64O++pr/7ZQ6uE+LiYgAsXwH/5rf2oFj3mew++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ViNaxwAAAN0AAAAPAAAAAAAA&#10;AAAAAAAAAKECAABkcnMvZG93bnJldi54bWxQSwUGAAAAAAQABAD5AAAAlQMAAAAA&#10;" strokeweight="0"/>
                    <v:shape id="Freeform 12620" o:spid="_x0000_s2844" style="position:absolute;left:3332;top:4184;width:22;height:23;visibility:visible;mso-wrap-style:square;v-text-anchor:top" coordsize="89,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b02sIA&#10;AADdAAAADwAAAGRycy9kb3ducmV2LnhtbESP0YrCMBRE3wX/IVzBN02ti5XaVETYRXxb6wdcm2tb&#10;bG5KE7X+vREW9nGYmTNMth1MKx7Uu8aygsU8AkFcWt1wpeBcfM/WIJxH1thaJgUvcrDNx6MMU22f&#10;/EuPk69EgLBLUUHtfZdK6cqaDLq57YiDd7W9QR9kX0nd4zPATSvjKFpJgw2HhRo72tdU3k53o2CZ&#10;3H/4uJM20dekssYXlxUXSk0nw24DwtPg/8N/7YNW8BXHS/i8CU9A5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5vTawgAAAN0AAAAPAAAAAAAAAAAAAAAAAJgCAABkcnMvZG93&#10;bnJldi54bWxQSwUGAAAAAAQABAD1AAAAhwMAAAAA&#10;" path="m89,l54,16,27,37,15,49,6,63,,94e" filled="f" strokeweight="0">
                      <v:path arrowok="t" o:connecttype="custom" o:connectlocs="0,0;0,0;0,0;0,0;0,0;0,0" o:connectangles="0,0,0,0,0,0"/>
                      <o:lock v:ext="edit" aspectratio="t"/>
                    </v:shape>
                    <v:shape id="Freeform 12621" o:spid="_x0000_s2845" style="position:absolute;left:3332;top:4207;width:1;height:3;visibility:visible;mso-wrap-style:square;v-text-anchor:top" coordsize="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vPsUA&#10;AADdAAAADwAAAGRycy9kb3ducmV2LnhtbESPQWvCQBSE74X+h+UVeqsbQzQSXaUUKp4KRg8en9ln&#10;Esy+TXe3Gv99VxA8DjPzDbNYDaYTF3K+taxgPEpAEFdWt1wr2O++P2YgfEDW2FkmBTfysFq+viyw&#10;0PbKW7qUoRYRwr5ABU0IfSGlrxoy6Ee2J47eyTqDIUpXS+3wGuGmk2mSTKXBluNCgz19NVSdyz+j&#10;4Hc9yUO+3pfnHzqOvZ4dytZlSr2/DZ9zEIGG8Aw/2hutIEvTDO5v4hO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8y8+xQAAAN0AAAAPAAAAAAAAAAAAAAAAAJgCAABkcnMv&#10;ZG93bnJldi54bWxQSwUGAAAAAAQABAD1AAAAigMAAAAA&#10;" path="m,l,1r,9e" filled="f" strokeweight="0">
                      <v:path arrowok="t" o:connecttype="custom" o:connectlocs="0,0;0,0;0,0" o:connectangles="0,0,0"/>
                      <o:lock v:ext="edit" aspectratio="t"/>
                    </v:shape>
                    <v:line id="Line 12622" o:spid="_x0000_s2846" style="position:absolute;flip:x;visibility:visible;mso-wrap-style:square" from="3332,4208" to="3333,4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7LscAAADdAAAADwAAAGRycy9kb3ducmV2LnhtbESPS2vDMBCE74X+B7GF3ho5pi+cKCG0&#10;tJRAWvI65LaxNraJtTKSEiv/PioUehxm5htmPI2mFWdyvrGsYDjIQBCXVjdcKdisPx5eQfiArLG1&#10;TAou5GE6ub0ZY6Ftz0s6r0IlEoR9gQrqELpCSl/WZNAPbEecvIN1BkOSrpLaYZ/gppV5lj1Lgw2n&#10;hRo7equpPK5ORsHy+4X37vMUj3HfL35222q+fZ8pdX8XZyMQgWL4D/+1v7SCxzx/gt836QnIy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4v7suxwAAAN0AAAAPAAAAAAAA&#10;AAAAAAAAAKECAABkcnMvZG93bnJldi54bWxQSwUGAAAAAAQABAD5AAAAlQMAAAAA&#10;" strokeweight="0"/>
                    <v:line id="Line 12623" o:spid="_x0000_s2847" style="position:absolute;flip:x y;visibility:visible;mso-wrap-style:square" from="3369,4197" to="3375,4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mabMUAAADdAAAADwAAAGRycy9kb3ducmV2LnhtbESPQWsCMRSE74X+h/AKvZSa7bZsZTVK&#10;KbVIb656f2yem8XkZUlSXf99UxA8DjPzDTNfjs6KE4XYe1bwMilAELde99wp2G1Xz1MQMSFrtJ5J&#10;wYUiLBf3d3OstT/zhk5N6kSGcKxRgUlpqKWMrSGHceIH4uwdfHCYsgyd1AHPGe6sLIuikg57zgsG&#10;B/o01B6bX6fg9X2/XR/tk/lZRWe+vm3TVuGi1OPD+DEDkWhMt/C1vdYK3sqygv83+QnIx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0mabMUAAADdAAAADwAAAAAAAAAA&#10;AAAAAAChAgAAZHJzL2Rvd25yZXYueG1sUEsFBgAAAAAEAAQA+QAAAJMDAAAAAA==&#10;" strokeweight="0"/>
                    <v:line id="Line 12624" o:spid="_x0000_s2848" style="position:absolute;visibility:visible;mso-wrap-style:square" from="3363,4199" to="3364,4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33hcYAAADdAAAADwAAAGRycy9kb3ducmV2LnhtbESPT2vCQBTE7wW/w/IEb3VjsBqjq0ip&#10;aG+tf8DjI/tMFrNvQ3bV9Nu7hUKPw8z8hlmsOluLO7XeOFYwGiYgiAunDZcKjofNawbCB2SNtWNS&#10;8EMeVsveywJz7R78Tfd9KEWEsM9RQRVCk0vpi4os+qFriKN3ca3FEGVbSt3iI8JtLdMkmUiLhuNC&#10;hQ29V1Rc9zerwHxNtm+f09PsJD+2YXTOrpmxR6UG/W49BxGoC//hv/ZOKxin6RR+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zd94XGAAAA3QAAAA8AAAAAAAAA&#10;AAAAAAAAoQIAAGRycy9kb3ducmV2LnhtbFBLBQYAAAAABAAEAPkAAACUAwAAAAA=&#10;" strokeweight="0"/>
                    <v:line id="Line 12625" o:spid="_x0000_s2849" style="position:absolute;flip:x;visibility:visible;mso-wrap-style:square" from="3363,4197" to="3369,4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4UsMQAAADdAAAADwAAAGRycy9kb3ducmV2LnhtbERPz2vCMBS+D/wfwhO8zdQibnRGEWVj&#10;DNzQzcNuz+bZFpuXkkQb/3tzGOz48f2eL6NpxZWcbywrmIwzEMSl1Q1XCn6+Xx+fQfiArLG1TApu&#10;5GG5GDzMsdC25x1d96ESKYR9gQrqELpCSl/WZNCPbUecuJN1BkOCrpLaYZ/CTSvzLJtJgw2nhho7&#10;WtdUnvcXo2D3+cRH93aJ53jst1+/h+rjsFkpNRrG1QuIQDH8i//c71rBNM/T3PQmPQG5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vhSwxAAAAN0AAAAPAAAAAAAAAAAA&#10;AAAAAKECAABkcnMvZG93bnJldi54bWxQSwUGAAAAAAQABAD5AAAAkgMAAAAA&#10;" strokeweight="0"/>
                    <v:line id="Line 12626" o:spid="_x0000_s2850" style="position:absolute;visibility:visible;mso-wrap-style:square" from="3368,4187" to="3380,4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7GbMYAAADdAAAADwAAAGRycy9kb3ducmV2LnhtbESPT2vCQBTE7wW/w/IEb3VjsBqjq0ip&#10;aG+tf8DjI/tMFrNvQ3bV9Nu7hUKPw8z8hlmsOluLO7XeOFYwGiYgiAunDZcKjofNawbCB2SNtWNS&#10;8EMeVsveywJz7R78Tfd9KEWEsM9RQRVCk0vpi4os+qFriKN3ca3FEGVbSt3iI8JtLdMkmUiLhuNC&#10;hQ29V1Rc9zerwHxNtm+f09PsJD+2YXTOrpmxR6UG/W49BxGoC//hv/ZOKxin6Qx+38QnIJd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IOxmzGAAAA3QAAAA8AAAAAAAAA&#10;AAAAAAAAoQIAAGRycy9kb3ducmV2LnhtbFBLBQYAAAAABAAEAPkAAACUAwAAAAA=&#10;" strokeweight="0"/>
                    <v:line id="Line 12627" o:spid="_x0000_s2851" style="position:absolute;flip:x;visibility:visible;mso-wrap-style:square" from="3375,4206" to="3380,4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GOa8QAAADdAAAADwAAAGRycy9kb3ducmV2LnhtbERPy2oCMRTdC/5DuEJ3NaMtrYxGEUtL&#10;KdTia+HuOrnODE5uhiQ66d83i4LLw3nPFtE04kbO15YVjIYZCOLC6ppLBfvd++MEhA/IGhvLpOCX&#10;PCzm/d4Mc2073tBtG0qRQtjnqKAKoc2l9EVFBv3QtsSJO1tnMCToSqkddincNHKcZS/SYM2pocKW&#10;VhUVl+3VKNisX/nkPq7xEk/d98/xUH4d3pZKPQzicgoiUAx38b/7Uyt4Hj+l/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EY5rxAAAAN0AAAAPAAAAAAAAAAAA&#10;AAAAAKECAABkcnMvZG93bnJldi54bWxQSwUGAAAAAAQABAD5AAAAkgMAAAAA&#10;" strokeweight="0"/>
                    <v:line id="Line 12628" o:spid="_x0000_s2852" style="position:absolute;flip:x;visibility:visible;mso-wrap-style:square" from="3373,4207" to="3375,4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0r8McAAADdAAAADwAAAGRycy9kb3ducmV2LnhtbESPQWsCMRSE74X+h/AK3mpWK23ZGkVa&#10;KiJo0erB23Pzuru4eVmS6MZ/bwqFHoeZ+YYZT6NpxIWcry0rGPQzEMSF1TWXCnbfn4+vIHxA1thY&#10;JgVX8jCd3N+NMde24w1dtqEUCcI+RwVVCG0upS8qMuj7tiVO3o91BkOSrpTaYZfgppHDLHuWBmtO&#10;CxW29F5RcdqejYLN+oWPbn6Op3jsVl+Hfbncf8yU6j3E2RuIQDH8h//aC61gNHwa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XSvwxwAAAN0AAAAPAAAAAAAA&#10;AAAAAAAAAKECAABkcnMvZG93bnJldi54bWxQSwUGAAAAAAQABAD5AAAAlQMAAAAA&#10;" strokeweight="0"/>
                    <v:line id="Line 12629" o:spid="_x0000_s2853" style="position:absolute;flip:x y;visibility:visible;mso-wrap-style:square" from="3379,4188" to="3380,42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sKssQAAADdAAAADwAAAGRycy9kb3ducmV2LnhtbESPQWsCMRSE7wX/Q3hCL6VmuxZbVqNI&#10;qSK9ubb3x+Z1s5i8LEmq679vBMHjMDPfMIvV4Kw4UYidZwUvkwIEceN1x62C78Pm+R1ETMgarWdS&#10;cKEIq+XoYYGV9mfe06lOrcgQjhUqMCn1lZSxMeQwTnxPnL1fHxymLEMrdcBzhjsry6KYSYcd5wWD&#10;PX0Yao71n1Mwffs57I72yXxtojOfW1s3s3BR6nE8rOcgEg3pHr61d1rBazkt4fomPw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qwqyxAAAAN0AAAAPAAAAAAAAAAAA&#10;AAAAAKECAABkcnMvZG93bnJldi54bWxQSwUGAAAAAAQABAD5AAAAkgMAAAAA&#10;" strokeweight="0"/>
                    <v:line id="Line 12630" o:spid="_x0000_s2854" style="position:absolute;flip:y;visibility:visible;mso-wrap-style:square" from="3393,4189" to="3394,4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MQHMgAAADdAAAADwAAAGRycy9kb3ducmV2LnhtbESPS2vDMBCE74X+B7GB3Bo5D9rgRgmh&#10;pSEUmpLXIbeNtbVNrJWRlFj991Wh0OMwM98ws0U0jbiR87VlBcNBBoK4sLrmUsFh//YwBeEDssbG&#10;Min4Jg+L+f3dDHNtO97SbRdKkSDsc1RQhdDmUvqiIoN+YFvi5H1ZZzAk6UqpHXYJbho5yrJHabDm&#10;tFBhSy8VFZfd1SjYbp747FbXeInn7uPzdCzfj69Lpfq9uHwGESiG//Bfe60VTEbjM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cMQHMgAAADdAAAADwAAAAAA&#10;AAAAAAAAAAChAgAAZHJzL2Rvd25yZXYueG1sUEsFBgAAAAAEAAQA+QAAAJYDAAAAAA==&#10;" strokeweight="0"/>
                    <v:shape id="Freeform 12631" o:spid="_x0000_s2855" style="position:absolute;left:2949;top:2421;width:211;height:272;visibility:visible;mso-wrap-style:square;v-text-anchor:top" coordsize="846,10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yE8UA&#10;AADdAAAADwAAAGRycy9kb3ducmV2LnhtbESPT4vCMBTE7wt+h/AEL4umalelGqUoinv0z8Xbo3m2&#10;xealNlG7334jLOxxmJnfMItVayrxpMaVlhUMBxEI4szqknMF59O2PwPhPLLGyjIp+CEHq2XnY4GJ&#10;ti8+0PPocxEg7BJUUHhfJ1K6rCCDbmBr4uBdbWPQB9nkUjf4CnBTyVEUTaTBksNCgTWtC8pux4dR&#10;cP+cbjYT+8311+Gapri77Ci+KNXrtukchKfW/4f/2nutIB6NY3i/C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KPITxQAAAN0AAAAPAAAAAAAAAAAAAAAAAJgCAABkcnMv&#10;ZG93bnJldi54bWxQSwUGAAAAAAQABAD1AAAAigMAAAAA&#10;" path="m845,1087r1,-81l836,925,818,844,794,765,761,688,722,613,676,539,623,468,564,400,500,335,430,272,353,212,273,154,188,100,96,48,,e" filled="f" strokeweight="0">
                      <v:path arrowok="t" o:connecttype="custom" o:connectlocs="3,4;3,4;3,4;3,3;3,3;3,3;3,3;2,2;2,2;2,2;2,1;2,1;1,1;1,1;1,1;0,0;0,0" o:connectangles="0,0,0,0,0,0,0,0,0,0,0,0,0,0,0,0,0"/>
                      <o:lock v:ext="edit" aspectratio="t"/>
                    </v:shape>
                    <v:shape id="Freeform 12632" o:spid="_x0000_s2856" style="position:absolute;left:2443;top:2595;width:305;height:129;visibility:visible;mso-wrap-style:square;v-text-anchor:top" coordsize="1220,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jIhMUA&#10;AADdAAAADwAAAGRycy9kb3ducmV2LnhtbESP3WoCMRSE7wt9h3AK3tWsPy1la5QiCopQ6FbQy8Pm&#10;dLM0OVmSqOvbG6HQy2FmvmFmi95ZcaYQW88KRsMCBHHtdcuNgv33+vkNREzIGq1nUnClCIv548MM&#10;S+0v/EXnKjUiQziWqMCk1JVSxtqQwzj0HXH2fnxwmLIMjdQBLxnurBwXxat02HJeMNjR0lD9W52c&#10;goq9PW7jLq3MeqQ/Xaj2B9sqNXjqP95BJOrTf/ivvdEKpuPJC9zf5Cc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CMiExQAAAN0AAAAPAAAAAAAAAAAAAAAAAJgCAABkcnMv&#10;ZG93bnJldi54bWxQSwUGAAAAAAQABAD1AAAAigMAAAAA&#10;" path="m1116,r29,26l1188,82r26,58l1220,200r-12,58l1177,315r-49,52l1063,414r-79,38l892,484r-99,21l687,517r-110,1l469,509,365,490,267,461,179,425,103,380,43,329,,273e" filled="f" strokeweight="0">
                      <v:path arrowok="t" o:connecttype="custom" o:connectlocs="5,0;5,0;5,0;5,0;5,1;5,1;5,1;5,1;4,1;4,2;4,2;3,2;3,2;2,2;2,2;2,2;1,2;1,1;1,1;0,1;0,1" o:connectangles="0,0,0,0,0,0,0,0,0,0,0,0,0,0,0,0,0,0,0,0,0"/>
                      <o:lock v:ext="edit" aspectratio="t"/>
                    </v:shape>
                    <v:shape id="Freeform 12633" o:spid="_x0000_s2857" style="position:absolute;left:2625;top:2452;width:219;height:64;visibility:visible;mso-wrap-style:square;v-text-anchor:top" coordsize="875,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mZUcYA&#10;AADdAAAADwAAAGRycy9kb3ducmV2LnhtbESPQWsCMRSE74X+h/AKvXWzapG6GkUUoXgoaEXw9ti8&#10;brZuXtYkdbf/vikIHoeZ+YaZLXrbiCv5UDtWMMhyEMSl0zVXCg6fm5c3ECEia2wck4JfCrCYPz7M&#10;sNCu4x1d97ESCcKhQAUmxraQMpSGLIbMtcTJ+3LeYkzSV1J77BLcNnKY52Npsea0YLCllaHyvP+x&#10;Cjber3qdX7bfx1E3+TCn7dpOLko9P/XLKYhIfbyHb+13reB1OBrD/5v0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mZUcYAAADdAAAADwAAAAAAAAAAAAAAAACYAgAAZHJz&#10;L2Rvd25yZXYueG1sUEsFBgAAAAAEAAQA9QAAAIsDAAAAAA==&#10;" path="m875,257l739,187,599,127,453,78,304,41,153,15,,e" filled="f" strokeweight="0">
                      <v:path arrowok="t" o:connecttype="custom" o:connectlocs="4,1;3,1;3,0;2,0;1,0;1,0;0,0" o:connectangles="0,0,0,0,0,0,0"/>
                      <o:lock v:ext="edit" aspectratio="t"/>
                    </v:shape>
                    <v:shape id="Freeform 12634" o:spid="_x0000_s2858" style="position:absolute;left:2620;top:2487;width:176;height:52;visibility:visible;mso-wrap-style:square;v-text-anchor:top" coordsize="706,2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T1sUA&#10;AADdAAAADwAAAGRycy9kb3ducmV2LnhtbESPzW7CMBCE75X6DtYi9QYOKf0hYBBUReoNhfYBtvES&#10;R8TrNDZJeHuMhNTjaGa+0SzXg61FR62vHCuYThIQxIXTFZcKfr5343cQPiBrrB2Tggt5WK8eH5aY&#10;addzTt0hlCJC2GeowITQZFL6wpBFP3ENcfSOrrUYomxLqVvsI9zWMk2SV2mx4rhgsKEPQ8XpcLYK&#10;mm3XV8PlZb5P8+TXnG0h/z69Uk+jYbMAEWgI/+F7+0srmKXPb3B7E5+AX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z5PWxQAAAN0AAAAPAAAAAAAAAAAAAAAAAJgCAABkcnMv&#10;ZG93bnJldi54bWxQSwUGAAAAAAQABAD1AAAAigMAAAAA&#10;" path="m706,206l574,139,436,85,293,43,148,15,,e" filled="f" strokeweight="0">
                      <v:path arrowok="t" o:connecttype="custom" o:connectlocs="3,1;2,1;2,0;1,0;0,0;0,0" o:connectangles="0,0,0,0,0,0"/>
                      <o:lock v:ext="edit" aspectratio="t"/>
                    </v:shape>
                    <v:shape id="Freeform 12635" o:spid="_x0000_s2859" style="position:absolute;left:2653;top:2579;width:50;height:35;visibility:visible;mso-wrap-style:square;v-text-anchor:top" coordsize="200,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1wlcYA&#10;AADdAAAADwAAAGRycy9kb3ducmV2LnhtbESPTUvDQBCG7wX/wzKCl2I3tqVI7LaIEumhF1PR65Ad&#10;s8HsbMhuPvz3zqHgcXjnfWae/XH2rRqpj01gAw+rDBRxFWzDtYGPS3H/CComZIttYDLwSxGOh5vF&#10;HnMbJn6nsUy1EgjHHA24lLpc61g58hhXoSOW7Dv0HpOMfa1tj5PAfavXWbbTHhuWCw47enFU/ZSD&#10;F8pusi77eh3P0+fb8rKsh6KYB2PubufnJ1CJ5vS/fG2frIHteiPvio2YgD7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1wlcYAAADdAAAADwAAAAAAAAAAAAAAAACYAgAAZHJz&#10;L2Rvd25yZXYueG1sUEsFBgAAAAAEAAQA9QAAAIsDAAAAAA==&#10;" path="m200,141l159,94,111,54,58,23,,e" filled="f" strokeweight="0">
                      <v:path arrowok="t" o:connecttype="custom" o:connectlocs="1,0;1,0;1,0;0,0;0,0" o:connectangles="0,0,0,0,0"/>
                      <o:lock v:ext="edit" aspectratio="t"/>
                    </v:shape>
                    <v:shape id="Freeform 12636" o:spid="_x0000_s2860" style="position:absolute;left:2476;top:2575;width:232;height:120;visibility:visible;mso-wrap-style:square;v-text-anchor:top" coordsize="930,4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vHmscA&#10;AADdAAAADwAAAGRycy9kb3ducmV2LnhtbESPQWvCQBCF74L/YRmhF2k2VSlN6iqlpNCDHkxL6XHI&#10;TrOh2dmQXU38964geHy8ed+bt96OthUn6n3jWMFTkoIgrpxuuFbw/fXx+ALCB2SNrWNScCYP2810&#10;ssZcu4EPdCpDLSKEfY4KTAhdLqWvDFn0ieuIo/fneoshyr6Wuschwm0rF2n6LC02HBsMdvRuqPov&#10;jza+cVz+ZE16mHc7XeOvORfj3hRKPczGt1cQgcZwP76lP7WC1WKZwXVNRID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Lx5rHAAAA3QAAAA8AAAAAAAAAAAAAAAAAmAIAAGRy&#10;cy9kb3ducmV2LnhtbFBLBQYAAAAABAAEAPUAAACMAwAAAAA=&#10;" path="m908,154r20,50l930,256r-17,50l877,352r-51,42l758,429r-79,26l592,472r-94,6l404,475,312,461,226,438,151,405,88,366,41,321,11,271,,220,8,169,34,121,78,76,138,37,211,7,237,e" filled="f" strokeweight="0">
                      <v:path arrowok="t" o:connecttype="custom" o:connectlocs="3,1;3,1;3,1;3,1;3,2;3,2;3,2;2,2;2,2;2,2;1,2;1,2;1,2;0,2;0,2;0,1;0,1;0,1;0,1;0,1;0,0;0,0;1,0;1,0" o:connectangles="0,0,0,0,0,0,0,0,0,0,0,0,0,0,0,0,0,0,0,0,0,0,0,0"/>
                      <o:lock v:ext="edit" aspectratio="t"/>
                    </v:shape>
                    <v:shape id="Freeform 12637" o:spid="_x0000_s2861" style="position:absolute;left:2455;top:2557;width:274;height:150;visibility:visible;mso-wrap-style:square;v-text-anchor:top" coordsize="1097,5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5418MA&#10;AADdAAAADwAAAGRycy9kb3ducmV2LnhtbERPTWvCQBC9F/wPywheitkYrUh0lSIUxJ40BfE2ZMck&#10;mJ2N2Y2J/757KPT4eN+b3WBq8aTWVZYVzKIYBHFudcWFgp/sa7oC4TyyxtoyKXiRg9129LbBVNue&#10;T/Q8+0KEEHYpKii9b1IpXV6SQRfZhjhwN9sa9AG2hdQt9iHc1DKJ46U0WHFoKLGhfUn5/dwZBfP7&#10;5Xrs9Qd+S9nN3k9z3NfZQ6nJePhcg/A0+H/xn/ugFSySRdgf3oQn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5418MAAADdAAAADwAAAAAAAAAAAAAAAACYAgAAZHJzL2Rv&#10;d25yZXYueG1sUEsFBgAAAAAEAAQA9QAAAIgDAAAAAA==&#10;" path="m29,383r40,52l126,480r73,41l282,554r93,25l473,593r101,5l675,592r95,-15l859,551r78,-33l1001,477r50,-47l1082,379r15,-54l1092,269r-23,-54l1029,164,971,117,899,77,816,44,723,20,625,4,524,,423,5,328,21,239,46,161,80,96,120,47,168,15,219,,274r5,55l29,383xe" filled="f" strokeweight="0">
                      <v:path arrowok="t" o:connecttype="custom" o:connectlocs="0,2;0,2;0,2;1,2;1,2;1,2;2,2;2,3;2,2;3,2;3,2;3,2;4,2;4,2;4,2;4,1;4,1;4,1;4,1;4,1;3,0;3,0;3,0;2,0;2,0;1,0;1,0;1,0;0,0;0,1;0,1;0,1;0,1;0,1;0,2" o:connectangles="0,0,0,0,0,0,0,0,0,0,0,0,0,0,0,0,0,0,0,0,0,0,0,0,0,0,0,0,0,0,0,0,0,0,0"/>
                      <o:lock v:ext="edit" aspectratio="t"/>
                    </v:shape>
                    <v:shape id="Freeform 12638" o:spid="_x0000_s2862" style="position:absolute;left:2584;top:2763;width:145;height:23;visibility:visible;mso-wrap-style:square;v-text-anchor:top" coordsize="58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c83sQA&#10;AADdAAAADwAAAGRycy9kb3ducmV2LnhtbESP0YrCMBRE3wX/IVzBN00rskjXKIuwsIIiW/2A2+ba&#10;FpubksRa/94IC/s4zMwZZr0dTCt6cr6xrCCdJyCIS6sbrhRczt+zFQgfkDW2lknBkzxsN+PRGjNt&#10;H/xLfR4qESHsM1RQh9BlUvqyJoN+bjvi6F2tMxiidJXUDh8Rblq5SJIPabDhuFBjR7uaylt+Nwru&#10;xan1+/Rw3D93fbdC19+K/KrUdDJ8fYIINIT/8F/7RytYLpYpvN/EJ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XPN7EAAAA3QAAAA8AAAAAAAAAAAAAAAAAmAIAAGRycy9k&#10;b3ducmV2LnhtbFBLBQYAAAAABAAEAPUAAACJAwAAAAA=&#10;" path="m,93r118,1l237,86,354,67,469,39,582,e" filled="f" strokeweight="0">
                      <v:path arrowok="t" o:connecttype="custom" o:connectlocs="0,0;0,0;1,0;1,0;2,0;2,0" o:connectangles="0,0,0,0,0,0"/>
                      <o:lock v:ext="edit" aspectratio="t"/>
                    </v:shape>
                    <v:shape id="Freeform 12639" o:spid="_x0000_s2863" style="position:absolute;left:2584;top:2752;width:146;height:24;visibility:visible;mso-wrap-style:square;v-text-anchor:top" coordsize="58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ds6sQA&#10;AADdAAAADwAAAGRycy9kb3ducmV2LnhtbESPQYvCMBSE7wv+h/AEL6KpxV20GkUEwdOKWtDjo3m2&#10;1ealNFG7/94Iwh6HmfmGmS9bU4kHNa60rGA0jEAQZ1aXnCtIj5vBBITzyBory6TgjxwsF52vOSba&#10;PnlPj4PPRYCwS1BB4X2dSOmyggy6oa2Jg3exjUEfZJNL3eAzwE0l4yj6kQZLDgsF1rQuKLsd7kYB&#10;rqfX3e7E/X5qUznV3/b4G52V6nXb1QyEp9b/hz/trVYwjscxvN+EJy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HbOrEAAAA3QAAAA8AAAAAAAAAAAAAAAAAmAIAAGRycy9k&#10;b3ducmV2LnhtbFBLBQYAAAAABAAEAPUAAACJAwAAAAA=&#10;" path="m,95r119,1l237,87,354,67,470,39,582,e" filled="f" strokeweight="0">
                      <v:path arrowok="t" o:connecttype="custom" o:connectlocs="0,1;1,1;1,1;2,0;2,0;2,0" o:connectangles="0,0,0,0,0,0"/>
                      <o:lock v:ext="edit" aspectratio="t"/>
                    </v:shape>
                    <v:shape id="Freeform 12640" o:spid="_x0000_s2864" style="position:absolute;left:2584;top:2748;width:144;height:24;visibility:visible;mso-wrap-style:square;v-text-anchor:top" coordsize="573,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YqlscA&#10;AADdAAAADwAAAGRycy9kb3ducmV2LnhtbESP3UoDMRSE7wXfIRyhd23W/kjdNi0iiMULaasPcJqc&#10;bhY3J2sSt2uf3hQKXg4z8w2zXPeuER2FWHtWcD8qQBBrb2quFHx+vAznIGJCNth4JgW/FGG9ur1Z&#10;Ymn8iXfU7VMlMoRjiQpsSm0pZdSWHMaRb4mzd/TBYcoyVNIEPGW4a+S4KB6kw5rzgsWWni3pr/2P&#10;U6CPupvrxr6dHw/n2XYTqH/9fldqcNc/LUAk6tN/+NreGAXT8XQClzf5Cc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2KpbHAAAA3QAAAA8AAAAAAAAAAAAAAAAAmAIAAGRy&#10;cy9kb3ducmV2LnhtbFBLBQYAAAAABAAEAPUAAACMAwAAAAA=&#10;" path="m,92r117,1l233,84,349,66,463,38,573,e" filled="f" strokeweight="0">
                      <v:path arrowok="t" o:connecttype="custom" o:connectlocs="0,1;1,1;1,1;2,0;2,0;2,0" o:connectangles="0,0,0,0,0,0"/>
                      <o:lock v:ext="edit" aspectratio="t"/>
                    </v:shape>
                    <v:shape id="Freeform 12641" o:spid="_x0000_s2865" style="position:absolute;left:2618;top:2514;width:164;height:48;visibility:visible;mso-wrap-style:square;v-text-anchor:top" coordsize="656,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Qc0sgA&#10;AADdAAAADwAAAGRycy9kb3ducmV2LnhtbESPT2vCQBTE70K/w/IKXqRulCCSukrqHzDgobVSenzN&#10;viah2bcxu2r89q4g9DjMzG+Y2aIztThT6yrLCkbDCARxbnXFhYLD5+ZlCsJ5ZI21ZVJwJQeL+VNv&#10;hom2F/6g894XIkDYJaig9L5JpHR5SQbd0DbEwfu1rUEfZFtI3eIlwE0tx1E0kQYrDgslNrQsKf/b&#10;n4yC9PgTG/k9XWe8Gny9HXbvWXZNleo/d+krCE+d/w8/2lutIB7HMdzfhCc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9BzSyAAAAN0AAAAPAAAAAAAAAAAAAAAAAJgCAABk&#10;cnMvZG93bnJldi54bWxQSwUGAAAAAAQABAD1AAAAjQMAAAAA&#10;" path="m656,191l533,129,405,78,273,39,138,13,,e" filled="f" strokeweight="0">
                      <v:path arrowok="t" o:connecttype="custom" o:connectlocs="3,1;2,1;2,0;1,0;1,0;0,0" o:connectangles="0,0,0,0,0,0"/>
                      <o:lock v:ext="edit" aspectratio="t"/>
                    </v:shape>
                    <v:shape id="Freeform 12642" o:spid="_x0000_s2866" style="position:absolute;left:2429;top:2605;width:334;height:142;visibility:visible;mso-wrap-style:square;v-text-anchor:top" coordsize="1336,5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5NnsIA&#10;AADdAAAADwAAAGRycy9kb3ducmV2LnhtbESPy4oCMRRE94L/EK7gbkwr7SitUUQYcOPCxwdcOrcf&#10;2LlpkvTDv58MDLgsquoUtT+OphE9OV9bVrBcJCCIc6trLhU8Hz9fWxA+IGtsLJOCN3k4HqaTPWba&#10;Dnyj/h5KESHsM1RQhdBmUvq8IoN+YVvi6BXWGQxRulJqh0OEm0aukuRbGqw5LlTY0rmi/HXvjIJT&#10;1/Ubco/SvptCOl1c0yFclZrPxtMORKAxfML/7YtWkK7SNfy9iU9AH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k2ewgAAAN0AAAAPAAAAAAAAAAAAAAAAAJgCAABkcnMvZG93&#10;bnJldi54bWxQSwUGAAAAAAQABAD1AAAAhwMAAAAA&#10;" path="m,298r44,58l105,409r77,48l270,497r100,32l477,552r111,13l701,568r112,-7l921,542r100,-26l1111,480r77,-43l1252,387r45,-55l1326,272r10,-61l1328,150,1300,89,1257,31,1222,e" filled="f" strokeweight="0">
                      <v:path arrowok="t" o:connecttype="custom" o:connectlocs="0,1;0,2;1,2;1,2;1,2;2,2;2,2;2,2;3,2;3,2;4,2;4,2;5,2;5,2;5,2;5,1;5,1;5,1;5,1;5,1;5,0;5,0" o:connectangles="0,0,0,0,0,0,0,0,0,0,0,0,0,0,0,0,0,0,0,0,0,0"/>
                      <o:lock v:ext="edit" aspectratio="t"/>
                    </v:shape>
                    <v:shape id="Freeform 12643" o:spid="_x0000_s2867" style="position:absolute;left:2625;top:2443;width:212;height:58;visibility:visible;mso-wrap-style:square;v-text-anchor:top" coordsize="849,2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6cscQA&#10;AADdAAAADwAAAGRycy9kb3ducmV2LnhtbESPT2vCQBTE7wW/w/IEb3XTYINEV4mFgjc16v2RfflD&#10;s29jdjXx23cLBY/DzPyGWW9H04oH9a6xrOBjHoEgLqxuuFJwOX+/L0E4j6yxtUwKnuRgu5m8rTHV&#10;duATPXJfiQBhl6KC2vsuldIVNRl0c9sRB6+0vUEfZF9J3eMQ4KaVcRQl0mDDYaHGjr5qKn7yu1FA&#10;+WH4jMvyen82x8vhlmRHt8uUmk3HbAXC0+hf4f/2XitYxIsE/t6EJ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enLHEAAAA3QAAAA8AAAAAAAAAAAAAAAAAmAIAAGRycy9k&#10;b3ducmV2LnhtbFBLBQYAAAAABAAEAPUAAACJAwAAAAA=&#10;" path="m849,233l716,169,578,115,437,70,293,36,147,13,,e" filled="f" strokeweight="0">
                      <v:path arrowok="t" o:connecttype="custom" o:connectlocs="3,1;3,0;2,0;2,0;1,0;0,0;0,0" o:connectangles="0,0,0,0,0,0,0"/>
                      <o:lock v:ext="edit" aspectratio="t"/>
                    </v:shape>
                    <v:shape id="Freeform 12644" o:spid="_x0000_s2868" style="position:absolute;left:2468;top:2553;width:247;height:36;visibility:visible;mso-wrap-style:square;v-text-anchor:top" coordsize="987,1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0J98UA&#10;AADdAAAADwAAAGRycy9kb3ducmV2LnhtbESPQWsCMRSE74X+h/AKvdWsIrasRmkVweLFrovnx+aZ&#10;Xdy8LElct/++EYQeh5n5hlmsBtuKnnxoHCsYjzIQxJXTDRsF5XH79gEiRGSNrWNS8EsBVsvnpwXm&#10;2t34h/oiGpEgHHJUUMfY5VKGqiaLYeQ64uSdnbcYk/RGao+3BLetnGTZTFpsOC3U2NG6pupSXK2C&#10;k/m2X/5YbMptv18Phg/jcndQ6vVl+JyDiDTE//CjvdMKppPpO9zfpCc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HQn3xQAAAN0AAAAPAAAAAAAAAAAAAAAAAJgCAABkcnMv&#10;ZG93bnJldi54bWxQSwUGAAAAAAQABAD1AAAAigMAAAAA&#10;" path="m987,147l940,114,886,86,827,61,765,41,700,25,633,12,564,4,494,,424,1,355,6,288,16,223,30,161,48,102,70,48,96,,127e" filled="f" strokeweight="0">
                      <v:path arrowok="t" o:connecttype="custom" o:connectlocs="4,0;4,0;4,0;3,0;3,0;3,0;3,0;2,0;2,0;2,0;2,0;1,0;1,0;1,0;1,0;0,0;0,0" o:connectangles="0,0,0,0,0,0,0,0,0,0,0,0,0,0,0,0,0"/>
                      <o:lock v:ext="edit" aspectratio="t"/>
                    </v:shape>
                    <v:shape id="Freeform 12645" o:spid="_x0000_s2869" style="position:absolute;left:2522;top:2572;width:146;height:75;visibility:visible;mso-wrap-style:square;v-text-anchor:top" coordsize="58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h1uMMA&#10;AADdAAAADwAAAGRycy9kb3ducmV2LnhtbERPz2vCMBS+D/wfwhN2m6ld2aQaiwwGYg+buou3R/Ns&#10;i81LaaKm/vXLYbDjx/d7VQTTiRsNrrWsYD5LQBBXVrdcK/g5fr4sQDiPrLGzTApGclCsJ08rzLW9&#10;855uB1+LGMIuRwWN930upasaMuhmtieO3NkOBn2EQy31gPcYbjqZJsmbNNhybGiwp4+GqsvhahS8&#10;nt6Pl+9S7rMMx6/yYcKuD0Gp52nYLEF4Cv5f/OfeagVZmsW58U18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h1uMMAAADdAAAADwAAAAAAAAAAAAAAAACYAgAAZHJzL2Rv&#10;d25yZXYueG1sUEsFBgAAAAAEAAQA9QAAAIgDAAAAAA==&#10;" path="m441,r18,7l514,36r41,36l579,110r6,42l571,191r-31,37l492,259r-60,23l362,296r-74,4l212,294,142,278,81,252,32,220,,182e" filled="f" strokeweight="0">
                      <v:path arrowok="t" o:connecttype="custom" o:connectlocs="2,0;2,0;2,0;2,0;2,1;2,1;2,1;2,1;2,1;2,1;1,1;1,1;1,1;0,1;0,1;0,1;0,1" o:connectangles="0,0,0,0,0,0,0,0,0,0,0,0,0,0,0,0,0"/>
                      <o:lock v:ext="edit" aspectratio="t"/>
                    </v:shape>
                    <v:shape id="Freeform 12646" o:spid="_x0000_s2870" style="position:absolute;left:2518;top:2569;width:38;height:48;visibility:visible;mso-wrap-style:square;v-text-anchor:top" coordsize="151,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nGMsUA&#10;AADdAAAADwAAAGRycy9kb3ducmV2LnhtbESPQYvCMBSE7wv+h/AEb2tq0UVro8iygngQ1vXi7W3z&#10;bEubl9JEW/+9EQSPw8x8w6Tr3tTiRq0rLSuYjCMQxJnVJecKTn/bzzkI55E11pZJwZ0crFeDjxQT&#10;bTv+pdvR5yJA2CWooPC+SaR0WUEG3dg2xMG72NagD7LNpW6xC3BTyziKvqTBksNCgQ19F5RVx6tR&#10;8N/lHM9ni73eR9lPdSrP/e5wVmo07DdLEJ56/w6/2jutYBpPF/B8E56A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OcYyxQAAAN0AAAAPAAAAAAAAAAAAAAAAAJgCAABkcnMv&#10;ZG93bnJldi54bWxQSwUGAAAAAAQABAD1AAAAigMAAAAA&#10;" path="m14,191l,151,4,110,26,71,66,38,121,10,151,e" filled="f" strokeweight="0">
                      <v:path arrowok="t" o:connecttype="custom" o:connectlocs="0,1;0,1;0,1;0,0;0,0;1,0;1,0" o:connectangles="0,0,0,0,0,0,0"/>
                      <o:lock v:ext="edit" aspectratio="t"/>
                    </v:shape>
                    <v:shape id="Freeform 12647" o:spid="_x0000_s2871" style="position:absolute;left:2437;top:2587;width:27;height:76;visibility:visible;mso-wrap-style:square;v-text-anchor:top" coordsize="111,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p4q8MA&#10;AADdAAAADwAAAGRycy9kb3ducmV2LnhtbERPPWvDMBDdA/0P4grdErmhLsGNEtJA03is7SHdDuti&#10;mVgnY6m2+++jodDx8b63+9l2YqTBt44VPK8SEMS10y03CqryY7kB4QOyxs4xKfglD/vdw2KLmXYT&#10;f9FYhEbEEPYZKjAh9JmUvjZk0a9cTxy5qxsshgiHRuoBpxhuO7lOkldpseXYYLCno6H6VvxYBe/5&#10;5VaaE3bflftM8tOxd+OUKvX0OB/eQASaw7/4z33WCl7Wadwf38QnIH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p4q8MAAADdAAAADwAAAAAAAAAAAAAAAACYAgAAZHJzL2Rv&#10;d25yZXYueG1sUEsFBgAAAAAEAAQA9QAAAIgDAAAAAA==&#10;" path="m111,l71,30,40,67,16,112,3,160,,210r9,49l28,304e" filled="f" strokeweight="0">
                      <v:path arrowok="t" o:connecttype="custom" o:connectlocs="0,0;0,0;0,0;0,1;0,1;0,1;0,1;0,1" o:connectangles="0,0,0,0,0,0,0,0"/>
                      <o:lock v:ext="edit" aspectratio="t"/>
                    </v:shape>
                    <v:shape id="Freeform 12648" o:spid="_x0000_s2872" style="position:absolute;left:2541;top:2571;width:104;height:56;visibility:visible;mso-wrap-style:square;v-text-anchor:top" coordsize="413,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7UsMYA&#10;AADdAAAADwAAAGRycy9kb3ducmV2LnhtbESP3WrCQBSE74W+w3IK3unGv6DRVWxR8EJsjT7AMXua&#10;hGbPhuyq8e27BcHLYWa+YRar1lTiRo0rLSsY9CMQxJnVJecKzqdtbwrCeWSNlWVS8CAHq+VbZ4GJ&#10;tnc+0i31uQgQdgkqKLyvEyldVpBB17c1cfB+bGPQB9nkUjd4D3BTyWEUxdJgyWGhwJo+C8p+06tR&#10;cNhf0nZdj/ix35zi74+v2cbGXqnue7ueg/DU+lf42d5pBePhZAD/b8IT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7UsMYAAADdAAAADwAAAAAAAAAAAAAAAACYAgAAZHJz&#10;L2Rvd25yZXYueG1sUEsFBgAAAAAEAAQA9QAAAIsDAAAAAA==&#10;" path="m11,145r29,30l82,201r54,17l197,226r61,-2l315,212r48,-21l397,164r16,-33l412,98,392,66,356,38,307,17,249,3,187,,127,7,74,24,34,48,8,79,,112r11,33xe" filled="f" strokeweight="0">
                      <v:path arrowok="t" o:connecttype="custom" o:connectlocs="0,0;0,1;0,1;1,1;1,1;1,1;1,1;2,1;2,0;2,0;2,0;2,0;2,0;1,0;1,0;1,0;1,0;0,0;0,0;0,0;0,0;0,0" o:connectangles="0,0,0,0,0,0,0,0,0,0,0,0,0,0,0,0,0,0,0,0,0,0"/>
                      <o:lock v:ext="edit" aspectratio="t"/>
                    </v:shape>
                    <v:line id="Line 12649" o:spid="_x0000_s2873" style="position:absolute;flip:y;visibility:visible;mso-wrap-style:square" from="2464,2585" to="2468,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BQJ8cAAADdAAAADwAAAGRycy9kb3ducmV2LnhtbESPS2vDMBCE74X+B7GF3ho5pi+cKCG0&#10;tJRAWvI65LaxNraJtTKSEiv/PioUehxm5htmPI2mFWdyvrGsYDjIQBCXVjdcKdisPx5eQfiArLG1&#10;TAou5GE6ub0ZY6Ftz0s6r0IlEoR9gQrqELpCSl/WZNAPbEecvIN1BkOSrpLaYZ/gppV5lj1Lgw2n&#10;hRo7equpPK5ORsHy+4X37vMUj3HfL35222q+fZ8pdX8XZyMQgWL4D/+1v7SCx/wph9836QnIy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vUFAnxwAAAN0AAAAPAAAAAAAA&#10;AAAAAAAAAKECAABkcnMvZG93bnJldi54bWxQSwUGAAAAAAQABAD5AAAAlQMAAAAA&#10;" strokeweight="0"/>
                    <v:line id="Line 12650" o:spid="_x0000_s2874" style="position:absolute;flip:y;visibility:visible;mso-wrap-style:square" from="2420,2728" to="2421,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z1vMgAAADdAAAADwAAAGRycy9kb3ducmV2LnhtbESPW2sCMRSE34X+h3AKfdNs7UXZGkWU&#10;llKw4u2hb8fN6e7i5mRJopv++6ZQ8HGYmW+YySyaRlzI+dqygvtBBoK4sLrmUsF+99ofg/ABWWNj&#10;mRT8kIfZ9KY3wVzbjjd02YZSJAj7HBVUIbS5lL6oyKAf2JY4ed/WGQxJulJqh12Cm0YOs+xZGqw5&#10;LVTY0qKi4rQ9GwWbzxEf3ds5nuKxW62/DuXHYTlX6u42zl9ABIrhGv5vv2sFj8OnB/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Bz1vMgAAADdAAAADwAAAAAA&#10;AAAAAAAAAAChAgAAZHJzL2Rvd25yZXYueG1sUEsFBgAAAAAEAAQA+QAAAJYDAAAAAA==&#10;" strokeweight="0"/>
                    <v:line id="Line 12651" o:spid="_x0000_s2875" style="position:absolute;flip:x y;visibility:visible;mso-wrap-style:square" from="2420,2728" to="2423,2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HS/cQAAADdAAAADwAAAGRycy9kb3ducmV2LnhtbESPQWsCMRSE7wX/Q3hCL6Vma63KapRS&#10;qkhvXfX+2Dw3i8nLkqS6/vtGKPQ4zMw3zHLdOysuFGLrWcHLqABBXHvdcqPgsN88z0HEhKzReiYF&#10;N4qwXg0ellhqf+VvulSpERnCsUQFJqWulDLWhhzGke+Is3fywWHKMjRSB7xmuLNyXBRT6bDlvGCw&#10;ow9D9bn6cQpeZ8f97myfzNcmOvO5tVU9DTelHof9+wJEoj79h//aO61gMn6bwP1Nfg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0dL9xAAAAN0AAAAPAAAAAAAAAAAA&#10;AAAAAKECAABkcnMvZG93bnJldi54bWxQSwUGAAAAAAQABAD5AAAAkgMAAAAA&#10;" strokeweight="0"/>
                    <v:line id="Line 12652" o:spid="_x0000_s2876" style="position:absolute;flip:x;visibility:visible;mso-wrap-style:square" from="2419,2736" to="2421,2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nIU8gAAADdAAAADwAAAGRycy9kb3ducmV2LnhtbESPT2sCMRTE74V+h/AEbzWraCtbo0hL&#10;RQq1+O/g7bl53V3cvCxJdNNv3xQKPQ4z8xtmtoimETdyvrasYDjIQBAXVtdcKjjs3x6mIHxA1thY&#10;JgXf5GExv7+bYa5tx1u67UIpEoR9jgqqENpcSl9UZNAPbEucvC/rDIYkXSm1wy7BTSNHWfYoDdac&#10;Fips6aWi4rK7GgXbzROf3eoaL/HcfXyejuX78XWpVL8Xl88gAsXwH/5rr7WC8Wgy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LnIU8gAAADdAAAADwAAAAAA&#10;AAAAAAAAAAChAgAAZHJzL2Rvd25yZXYueG1sUEsFBgAAAAAEAAQA+QAAAJYDAAAAAA==&#10;" strokeweight="0"/>
                    <v:line id="Line 12653" o:spid="_x0000_s2877" style="position:absolute;flip:x;visibility:visible;mso-wrap-style:square" from="2420,2724" to="2423,2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tWJMgAAADdAAAADwAAAGRycy9kb3ducmV2LnhtbESPT2sCMRTE74V+h/AEbzWrWCtbo0hL&#10;RQq1+O/g7bl53V3cvCxJdNNv3xQKPQ4z8xtmtoimETdyvrasYDjIQBAXVtdcKjjs3x6mIHxA1thY&#10;JgXf5GExv7+bYa5tx1u67UIpEoR9jgqqENpcSl9UZNAPbEucvC/rDIYkXSm1wy7BTSNHWTaRBmtO&#10;CxW29FJRcdldjYLt5onPbnWNl3juPj5Px/L9+LpUqt+Ly2cQgWL4D/+111rBePQ4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GtWJMgAAADdAAAADwAAAAAA&#10;AAAAAAAAAAChAgAAZHJzL2Rvd25yZXYueG1sUEsFBgAAAAAEAAQA+QAAAJYDAAAAAA==&#10;" strokeweight="0"/>
                    <v:shape id="Freeform 12654" o:spid="_x0000_s2878" style="position:absolute;left:2421;top:2724;width:5;height:12;visibility:visible;mso-wrap-style:square;v-text-anchor:top" coordsize="21,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Han8cA&#10;AADdAAAADwAAAGRycy9kb3ducmV2LnhtbESPQWvCQBSE7wX/w/IKvUjdaLWV6CpFEKvgoWkOPT6z&#10;r9lg9m3Irpr217uC0OMwM98w82Vna3Gm1leOFQwHCQjiwumKSwX51/p5CsIHZI21Y1LwSx6Wi97D&#10;HFPtLvxJ5yyUIkLYp6jAhNCkUvrCkEU/cA1x9H5cazFE2ZZSt3iJcFvLUZK8SosVxwWDDa0MFcfs&#10;ZBXovOyvff692k4PEnd/wxezTzZKPT127zMQgbrwH763P7SC8WjyBrc38QnI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x2p/HAAAA3QAAAA8AAAAAAAAAAAAAAAAAmAIAAGRy&#10;cy9kb3ducmV2LnhtbFBLBQYAAAAABAAEAPUAAACMAwAAAAA=&#10;" path="m7,r7,6l18,13r3,6l21,26r-2,6l15,38,8,44,,48e" filled="f" strokeweight="0">
                      <v:path arrowok="t" o:connecttype="custom" o:connectlocs="0,0;0,0;0,0;0,0;0,0;0,0;0,0;0,0;0,0" o:connectangles="0,0,0,0,0,0,0,0,0"/>
                      <o:lock v:ext="edit" aspectratio="t"/>
                    </v:shape>
                    <v:shape id="Freeform 12655" o:spid="_x0000_s2879" style="position:absolute;left:2419;top:2732;width:4;height:4;visibility:visible;mso-wrap-style:square;v-text-anchor:top" coordsize="14,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8M8EA&#10;AADdAAAADwAAAGRycy9kb3ducmV2LnhtbERPy4rCMBTdC/MP4QruNFVUajXKzICg6MbHxt21ubbV&#10;5qY0Uevfm4Xg8nDes0VjSvGg2hWWFfR7EQji1OqCMwXHw7Ibg3AeWWNpmRS8yMFi/tOaYaLtk3f0&#10;2PtMhBB2CSrIva8SKV2ak0HXsxVx4C62NugDrDOpa3yGcFPKQRSNpcGCQ0OOFf3nlN72d6PgPNHx&#10;n7+ba1q503pz2W2vh8Yp1Wk3v1MQnhr/FX/cK61gOBiF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e/DPBAAAA3QAAAA8AAAAAAAAAAAAAAAAAmAIAAGRycy9kb3du&#10;cmV2LnhtbFBLBQYAAAAABAAEAPUAAACGAwAAAAA=&#10;" path="m14,l11,6,,14e" filled="f" strokeweight="0">
                      <v:path arrowok="t" o:connecttype="custom" o:connectlocs="0,0;0,0;0,0" o:connectangles="0,0,0"/>
                      <o:lock v:ext="edit" aspectratio="t"/>
                    </v:shape>
                    <v:line id="Line 12656" o:spid="_x0000_s2880" style="position:absolute;flip:x;visibility:visible;mso-wrap-style:square" from="2452,2587" to="2464,2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TCVsgAAADdAAAADwAAAGRycy9kb3ducmV2LnhtbESPW2sCMRSE34X+h3AKfdNspRfdGkWU&#10;llKw4u2hb8fN6e7i5mRJopv++6ZQ8HGYmW+YySyaRlzI+dqygvtBBoK4sLrmUsF+99ofgfABWWNj&#10;mRT8kIfZ9KY3wVzbjjd02YZSJAj7HBVUIbS5lL6oyKAf2JY4ed/WGQxJulJqh12Cm0YOs+xJGqw5&#10;LVTY0qKi4rQ9GwWbz2c+urdzPMVjt1p/HcqPw3Ku1N1tnL+ACBTDNfzfftcKHoaP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fTCVsgAAADdAAAADwAAAAAA&#10;AAAAAAAAAAChAgAAZHJzL2Rvd25yZXYueG1sUEsFBgAAAAAEAAQA+QAAAJYDAAAAAA==&#10;" strokeweight="0"/>
                    <v:line id="Line 12657" o:spid="_x0000_s2881" style="position:absolute;flip:y;visibility:visible;mso-wrap-style:square" from="2567,2779" to="2568,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hdsQAAADdAAAADwAAAGRycy9kb3ducmV2LnhtbERPTWsCMRC9F/wPYYTealYRK1ujiKKU&#10;ghW1HnobN9Pdxc1kSaKb/ntzKPT4eN+zRTSNuJPztWUFw0EGgriwuuZSwddp8zIF4QOyxsYyKfgl&#10;D4t572mGubYdH+h+DKVIIexzVFCF0OZS+qIig35gW+LE/VhnMCToSqkddincNHKUZRNpsObUUGFL&#10;q4qK6/FmFBw+X/nitrd4jZdut/8+lx/n9VKp535cvoEIFMO/+M/9rhWMR5O0P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qF2xAAAAN0AAAAPAAAAAAAAAAAA&#10;AAAAAKECAABkcnMvZG93bnJldi54bWxQSwUGAAAAAAQABAD5AAAAkgMAAAAA&#10;" strokeweight="0"/>
                    <v:shape id="Freeform 12658" o:spid="_x0000_s2882" style="position:absolute;left:2564;top:2785;width:1;height:2;visibility:visible;mso-wrap-style:square;v-text-anchor:top" coordsize="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V9M8YA&#10;AADdAAAADwAAAGRycy9kb3ducmV2LnhtbESPT4vCMBTE7wv7HcJb8KapRXStRlkW/AN7EHURj4/m&#10;2RSbl9JErX56syDscZiZ3zDTeWsrcaXGl44V9HsJCOLc6ZILBb/7RfcThA/IGivHpOBOHuaz97cp&#10;ZtrdeEvXXShEhLDPUIEJoc6k9Lkhi77nauLonVxjMUTZFFI3eItwW8k0SYbSYslxwWBN34by8+5i&#10;FejDOV38rEy+d/dlOnokp+PYbpTqfLRfExCB2vAffrXXWsEgHfbh7018AnL2B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BV9M8YAAADdAAAADwAAAAAAAAAAAAAAAACYAgAAZHJz&#10;L2Rvd25yZXYueG1sUEsFBgAAAAAEAAQA9QAAAIsDAAAAAA==&#10;" path="m,12l2,2,4,e" filled="f" strokeweight="0">
                      <v:path arrowok="t" o:connecttype="custom" o:connectlocs="0,0;0,0;0,0" o:connectangles="0,0,0"/>
                      <o:lock v:ext="edit" aspectratio="t"/>
                    </v:shape>
                    <v:shape id="Freeform 12659" o:spid="_x0000_s2883" style="position:absolute;left:2571;top:2786;width:13;height:6;visibility:visible;mso-wrap-style:square;v-text-anchor:top" coordsize="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H5QcUA&#10;AADdAAAADwAAAGRycy9kb3ducmV2LnhtbESPwWrDMBBE74X+g9hCLiWRY4owTpRQAoGSW9Km9LhY&#10;G9uptTKSajt/HxUKPQ4z84ZZbyfbiYF8aB1rWC4yEMSVMy3XGj7e9/MCRIjIBjvHpOFGAbabx4c1&#10;lsaNfKThFGuRIBxK1NDE2JdShqohi2HheuLkXZy3GJP0tTQexwS3ncyzTEmLLaeFBnvaNVR9n36s&#10;hnhTuy+vChrP1+diWXyqfTYctJ49Ta8rEJGm+B/+a78ZDS+5yuH3TXoC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wflBxQAAAN0AAAAPAAAAAAAAAAAAAAAAAJgCAABkcnMv&#10;ZG93bnJldi54bWxQSwUGAAAAAAQABAD1AAAAigMAAAAA&#10;" path="m54,l23,5,,25e" filled="f" strokeweight="0">
                      <v:path arrowok="t" o:connecttype="custom" o:connectlocs="0,0;0,0;0,0" o:connectangles="0,0,0"/>
                      <o:lock v:ext="edit" aspectratio="t"/>
                    </v:shape>
                    <v:line id="Line 12660" o:spid="_x0000_s2884" style="position:absolute;flip:y;visibility:visible;mso-wrap-style:square" from="2584,2776" to="2585,2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A/AcgAAADdAAAADwAAAGRycy9kb3ducmV2LnhtbESPT2sCMRTE74V+h/AEbzWrFitbo0hL&#10;RQq1+O/g7bl53V3cvCxJdNNv3xQKPQ4z8xtmtoimETdyvrasYDjIQBAXVtdcKjjs3x6mIHxA1thY&#10;JgXf5GExv7+bYa5tx1u67UIpEoR9jgqqENpcSl9UZNAPbEucvC/rDIYkXSm1wy7BTSNHWTaRBmtO&#10;CxW29FJRcdldjYLt5onPbnWNl3juPj5Px/L9+LpUqt+Ly2cQgWL4D/+111rB42gy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nA/AcgAAADdAAAADwAAAAAA&#10;AAAAAAAAAAChAgAAZHJzL2Rvd25yZXYueG1sUEsFBgAAAAAEAAQA+QAAAJYDAAAAAA==&#10;" strokeweight="0"/>
                    <v:shape id="Freeform 12661" o:spid="_x0000_s2885" style="position:absolute;left:2571;top:2776;width:13;height:6;visibility:visible;mso-wrap-style:square;v-text-anchor:top" coordsize="5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JFScYA&#10;AADdAAAADwAAAGRycy9kb3ducmV2LnhtbESPQWvCQBSE74X+h+UJvZmNIsFGV5FCaFqEovWQ4zP7&#10;TILZtyG7Nem/d4VCj8PMfMOst6NpxY1611hWMItiEMSl1Q1XCk7f2XQJwnlkja1lUvBLDrab56c1&#10;ptoOfKDb0VciQNilqKD2vkuldGVNBl1kO+LgXWxv0AfZV1L3OAS4aeU8jhNpsOGwUGNHbzWV1+OP&#10;UVDszx9ZHmdf+WdWtcW+efXvpVbqZTLuViA8jf4//NfOtYLFPFnA4014An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JFScYAAADdAAAADwAAAAAAAAAAAAAAAACYAgAAZHJz&#10;L2Rvd25yZXYueG1sUEsFBgAAAAAEAAQA9QAAAIsDAAAAAA==&#10;" path="m53,l22,3,,24e" filled="f" strokeweight="0">
                      <v:path arrowok="t" o:connecttype="custom" o:connectlocs="0,0;0,0;0,0" o:connectangles="0,0,0"/>
                      <o:lock v:ext="edit" aspectratio="t"/>
                    </v:shape>
                    <v:line id="Line 12662" o:spid="_x0000_s2886" style="position:absolute;flip:x;visibility:visible;mso-wrap-style:square" from="2584,2771" to="2585,2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UC7sgAAADdAAAADwAAAGRycy9kb3ducmV2LnhtbESPT2sCMRTE74V+h/AEbzWrWCtbo0hL&#10;RQq1+O/g7bl53V3cvCxJdNNv3xQKPQ4z8xtmtoimETdyvrasYDjIQBAXVtdcKjjs3x6mIHxA1thY&#10;JgXf5GExv7+bYa5tx1u67UIpEoR9jgqqENpcSl9UZNAPbEucvC/rDIYkXSm1wy7BTSNHWTaRBmtO&#10;CxW29FJRcdldjYLt5onPbnWNl3juPj5Px/L9+LpUqt+Ly2cQgWL4D/+111rBeDR5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tUC7sgAAADdAAAADwAAAAAA&#10;AAAAAAAAAAChAgAAZHJzL2Rvd25yZXYueG1sUEsFBgAAAAAEAAQA+QAAAJYDAAAAAA==&#10;" strokeweight="0"/>
                    <v:shape id="Freeform 12663" o:spid="_x0000_s2887" style="position:absolute;left:2568;top:2779;width:3;height:3;visibility:visible;mso-wrap-style:square;v-text-anchor:top" coordsize="1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7DnsUA&#10;AADdAAAADwAAAGRycy9kb3ducmV2LnhtbESPQWvCQBSE7wX/w/IEb3WjlFSiq4goVOjF6KW31+wz&#10;iWbfLtnVpP31XUHocZiZb5jFqjeNuFPra8sKJuMEBHFhdc2lgtNx9zoD4QOyxsYyKfghD6vl4GWB&#10;mbYdH+ieh1JECPsMFVQhuExKX1Rk0I+tI47e2bYGQ5RtKXWLXYSbRk6TJJUGa44LFTraVFRc85tR&#10;cHj/3P1uum3uLrzfOvktv8rmrNRo2K/nIAL14T/8bH9oBW/TNIXHm/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DsOexQAAAN0AAAAPAAAAAAAAAAAAAAAAAJgCAABkcnMv&#10;ZG93bnJldi54bWxQSwUGAAAAAAQABAD1AAAAigMAAAAA&#10;" path="m13,12l9,3,,e" filled="f" strokeweight="0">
                      <v:path arrowok="t" o:connecttype="custom" o:connectlocs="0,0;0,0;0,0" o:connectangles="0,0,0"/>
                      <o:lock v:ext="edit" aspectratio="t"/>
                    </v:shape>
                    <v:shape id="Freeform 12664" o:spid="_x0000_s2888" style="position:absolute;left:2568;top:2771;width:16;height:8;visibility:visible;mso-wrap-style:square;v-text-anchor:top" coordsize="67,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jmAMYA&#10;AADdAAAADwAAAGRycy9kb3ducmV2LnhtbESPQWsCMRSE74X+h/AK3mq2IrasRhGhRS+FtS1en5vn&#10;ZnXzsmxSs+6vbwqFHoeZ+YZZrHrbiCt1vnas4GmcgSAuna65UvD58fr4AsIHZI2NY1JwIw+r5f3d&#10;AnPtIhd03YdKJAj7HBWYENpcSl8asujHriVO3sl1FkOSXSV1hzHBbSMnWTaTFmtOCwZb2hgqL/tv&#10;qyC6YXfevZ/6r6LYDMMxxDdziEqNHvr1HESgPvyH/9pbrWA6mT3D75v0BO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jmAMYAAADdAAAADwAAAAAAAAAAAAAAAACYAgAAZHJz&#10;L2Rvd25yZXYueG1sUEsFBgAAAAAEAAQA9QAAAIsDAAAAAA==&#10;" path="m67,l41,,17,12,,31e" filled="f" strokeweight="0">
                      <v:path arrowok="t" o:connecttype="custom" o:connectlocs="0,0;0,0;0,0;0,0" o:connectangles="0,0,0,0"/>
                      <o:lock v:ext="edit" aspectratio="t"/>
                    </v:shape>
                    <v:line id="Line 12665" o:spid="_x0000_s2889" style="position:absolute;flip:y;visibility:visible;mso-wrap-style:square" from="2571,2782" to="2572,2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StcMQAAADdAAAADwAAAGRycy9kb3ducmV2LnhtbERPTWsCMRC9F/wPYYTealYRK1ujiKKU&#10;ghW1HnobN9Pdxc1kSaKb/ntzKPT4eN+zRTSNuJPztWUFw0EGgriwuuZSwddp8zIF4QOyxsYyKfgl&#10;D4t572mGubYdH+h+DKVIIexzVFCF0OZS+qIig35gW+LE/VhnMCToSqkddincNHKUZRNpsObUUGFL&#10;q4qK6/FmFBw+X/nitrd4jZdut/8+lx/n9VKp535cvoEIFMO/+M/9rhWMR5M0N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1K1wxAAAAN0AAAAPAAAAAAAAAAAA&#10;AAAAAKECAABkcnMvZG93bnJldi54bWxQSwUGAAAAAAQABAD5AAAAkgMAAAAA&#10;" strokeweight="0"/>
                    <v:line id="Line 12666" o:spid="_x0000_s2890" style="position:absolute;flip:x;visibility:visible;mso-wrap-style:square" from="2568,2782" to="2571,27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gI68gAAADdAAAADwAAAGRycy9kb3ducmV2LnhtbESPT2sCMRTE74V+h/AEbzWriK1bo0hL&#10;RQq1+O/g7bl53V3cvCxJdNNv3xQKPQ4z8xtmtoimETdyvrasYDjIQBAXVtdcKjjs3x6eQPiArLGx&#10;TAq+ycNifn83w1zbjrd024VSJAj7HBVUIbS5lL6oyKAf2JY4eV/WGQxJulJqh12Cm0aOsmwiDdac&#10;Fips6aWi4rK7GgXbzSOf3eoaL/HcfXyejuX78XWpVL8Xl88gAsXwH/5rr7WC8Wgy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5gI68gAAADdAAAADwAAAAAA&#10;AAAAAAAAAAChAgAAZHJzL2Rvd25yZXYueG1sUEsFBgAAAAAEAAQA+QAAAJYDAAAAAA==&#10;" strokeweight="0"/>
                    <v:shape id="Freeform 12667" o:spid="_x0000_s2891" style="position:absolute;left:2567;top:2788;width:1;height:10;visibility:visible;mso-wrap-style:square;v-text-anchor:top" coordsize="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KtDsMA&#10;AADdAAAADwAAAGRycy9kb3ducmV2LnhtbERPW2vCMBR+H+w/hDPwbabr1I3aKDoYDAbiZbDXQ3N6&#10;cc1JSaJt//3yIPj48d3z9WBacSXnG8sKXqYJCOLC6oYrBT+nz+d3ED4ga2wtk4KRPKxXjw85Ztr2&#10;fKDrMVQihrDPUEEdQpdJ6YuaDPqp7YgjV1pnMEToKqkd9jHctDJNkoU02HBsqLGjj5qKv+PFKPgu&#10;sd++tvu9/uXZuDunc3bjXKnJ07BZggg0hLv45v7SCmbpW9wf38Qn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xKtDsMAAADdAAAADwAAAAAAAAAAAAAAAACYAgAAZHJzL2Rv&#10;d25yZXYueG1sUEsFBgAAAAAEAAQA9QAAAIgDAAAAAA==&#10;" path="m3,40l4,17,3,3,3,,2,,,10e" filled="f" strokeweight="0">
                      <v:path arrowok="t" o:connecttype="custom" o:connectlocs="0,0;0,0;0,0;0,0;0,0;0,0" o:connectangles="0,0,0,0,0,0"/>
                      <o:lock v:ext="edit" aspectratio="t"/>
                    </v:shape>
                    <v:shape id="Freeform 12668" o:spid="_x0000_s2892" style="position:absolute;left:2564;top:2787;width:3;height:3;visibility:visible;mso-wrap-style:square;v-text-anchor:top" coordsize="1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7NN8YA&#10;AADdAAAADwAAAGRycy9kb3ducmV2LnhtbESPQWvCQBSE74X+h+UVejMbpdQS3YQiCi30YvTS2zP7&#10;TKLZt0t2a6K/vlsQehxm5htmWYymExfqfWtZwTRJQRBXVrdcK9jvNpM3ED4ga+wsk4IreSjyx4cl&#10;ZtoOvKVLGWoRIewzVNCE4DIpfdWQQZ9YRxy9o+0Nhij7Wuoehwg3nZyl6as02HJcaNDRqqHqXP4Y&#10;Bdv51+a2GtalO/Hn2smD/K67o1LPT+P7AkSgMfyH7+0PreBlNp/C35v4BGT+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j7NN8YAAADdAAAADwAAAAAAAAAAAAAAAACYAgAAZHJz&#10;L2Rvd25yZXYueG1sUEsFBgAAAAAEAAQA9QAAAIsDAAAAAA==&#10;" path="m13,12l9,3,,e" filled="f" strokeweight="0">
                      <v:path arrowok="t" o:connecttype="custom" o:connectlocs="0,0;0,0;0,0" o:connectangles="0,0,0"/>
                      <o:lock v:ext="edit" aspectratio="t"/>
                    </v:shape>
                    <v:shape id="Freeform 12669" o:spid="_x0000_s2893" style="position:absolute;left:2565;top:2784;width:3;height:14;visibility:visible;mso-wrap-style:square;v-text-anchor:top" coordsize="1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uBe8UA&#10;AADdAAAADwAAAGRycy9kb3ducmV2LnhtbESPQUsDMRSE70L/Q3gFbzbbRbRum5ZSqAieulV7fWye&#10;yeLmZdnE3eivN4LgcZiZb5jNLrlOjDSE1rOC5aIAQdx43bJR8HI+3qxAhIissfNMCr4owG47u9pg&#10;pf3EJxrraESGcKhQgY2xr6QMjSWHYeF74uy9+8FhzHIwUg84ZbjrZFkUd9Jhy3nBYk8HS81H/ekU&#10;uMtpVX/zfnwwz4/T0Zrk316TUtfztF+DiJTif/iv/aQV3Jb3Jfy+yU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a4F7xQAAAN0AAAAPAAAAAAAAAAAAAAAAAJgCAABkcnMv&#10;ZG93bnJldi54bWxQSwUGAAAAAAQABAD1AAAAigMAAAAA&#10;" path="m12,54l13,35r,-14l12,12,9,4,,e" filled="f" strokeweight="0">
                      <v:path arrowok="t" o:connecttype="custom" o:connectlocs="0,0;0,0;0,0;0,0;0,0;0,0" o:connectangles="0,0,0,0,0,0"/>
                      <o:lock v:ext="edit" aspectratio="t"/>
                    </v:shape>
                    <v:shape id="Freeform 12670" o:spid="_x0000_s2894" style="position:absolute;left:2556;top:2565;width:76;height:7;visibility:visible;mso-wrap-style:square;v-text-anchor:top" coordsize="304,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CE7cQA&#10;AADdAAAADwAAAGRycy9kb3ducmV2LnhtbESPQYvCMBSE78L+h/AWvGm6KnappkVFwYsH6168PZpn&#10;W7Z5KU3U6q83wsIeh5n5hllmvWnEjTpXW1bwNY5AEBdW11wq+DntRt8gnEfW2FgmBQ9ykKUfgyUm&#10;2t75SLfclyJA2CWooPK+TaR0RUUG3di2xMG72M6gD7Irpe7wHuCmkZMomkuDNYeFClvaVFT85lej&#10;ID/ExXOl9zLa1psz2vN1trak1PCzXy1AeOr9f/ivvdcKZpN4Cu834QnI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QhO3EAAAA3QAAAA8AAAAAAAAAAAAAAAAAmAIAAGRycy9k&#10;b3ducmV2LnhtbFBLBQYAAAAABAAEAPUAAACJAwAAAAA=&#10;" path="m304,27l229,8,153,,75,3,,18e" filled="f" strokeweight="0">
                      <v:path arrowok="t" o:connecttype="custom" o:connectlocs="1,0;1,0;1,0;0,0;0,0" o:connectangles="0,0,0,0,0"/>
                      <o:lock v:ext="edit" aspectratio="t"/>
                    </v:shape>
                    <v:shape id="Freeform 12671" o:spid="_x0000_s2895" style="position:absolute;left:2455;top:2535;width:144;height:24;visibility:visible;mso-wrap-style:square;v-text-anchor:top" coordsize="574,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LIPMYA&#10;AADdAAAADwAAAGRycy9kb3ducmV2LnhtbESPUWsCMRCE34X+h7CCb5pTxNrTKFIQbCmFahF8Wy7r&#10;3ellc2RTvf77plDo4zAz3zDLdecadaMgtWcD41EGirjwtubSwOdhO5yDkohssfFMBr5JYL166C0x&#10;t/7OH3Tbx1IlCEuOBqoY21xrKSpyKCPfEifv7IPDmGQotQ14T3DX6EmWzbTDmtNChS09V1Rc91/O&#10;AF4O8hI2cno6vo+vr7M32Z3Oc2MG/W6zABWpi//hv/bOGphOHqfw+yY9Ab3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7LIPMYAAADdAAAADwAAAAAAAAAAAAAAAACYAgAAZHJz&#10;L2Rvd25yZXYueG1sUEsFBgAAAAAEAAQA9QAAAIsDAAAAAA==&#10;" path="m574,2l457,,340,9,224,27,111,56,,95e" filled="f" strokeweight="0">
                      <v:path arrowok="t" o:connecttype="custom" o:connectlocs="2,0;2,0;1,0;1,0;1,0;0,1" o:connectangles="0,0,0,0,0,0"/>
                      <o:lock v:ext="edit" aspectratio="t"/>
                    </v:shape>
                    <v:shape id="Freeform 12672" o:spid="_x0000_s2896" style="position:absolute;left:2555;top:2496;width:35;height:39;visibility:visible;mso-wrap-style:square;v-text-anchor:top" coordsize="139,1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Z7sMYA&#10;AADdAAAADwAAAGRycy9kb3ducmV2LnhtbESP3WrCQBSE7wt9h+UIvasbQ6sSs4oVhYIU/ANvT7LH&#10;JJg9G3a3mr69Wyj0cpiZb5h80ZtW3Mj5xrKC0TABQVxa3XCl4HTcvE5B+ICssbVMCn7Iw2L+/JRj&#10;pu2d93Q7hEpECPsMFdQhdJmUvqzJoB/ajjh6F+sMhihdJbXDe4SbVqZJMpYGG44LNXa0qqm8Hr6N&#10;gq/tOi2v7lS4TXEZ7/SSDX2clXoZ9MsZiEB9+A//tT+1grd08g6/b+IT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Z7sMYAAADdAAAADwAAAAAAAAAAAAAAAACYAgAAZHJz&#10;L2Rvd25yZXYueG1sUEsFBgAAAAAEAAQA9QAAAIsDAAAAAA==&#10;" path="m139,157l70,79,,e" filled="f" strokeweight="0">
                      <v:path arrowok="t" o:connecttype="custom" o:connectlocs="1,0;0,0;0,0" o:connectangles="0,0,0"/>
                      <o:lock v:ext="edit" aspectratio="t"/>
                    </v:shape>
                    <v:shape id="Freeform 12673" o:spid="_x0000_s2897" style="position:absolute;left:2496;top:2457;width:59;height:39;visibility:visible;mso-wrap-style:square;v-text-anchor:top" coordsize="237,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2A4scA&#10;AADdAAAADwAAAGRycy9kb3ducmV2LnhtbESP3WrCQBSE7wu+w3KE3hTdmNoYUlcphRaR0uLPAxyz&#10;p0lI9mzIbjS+vSsUejnMzDfMcj2YRpypc5VlBbNpBII4t7riQsHx8DFJQTiPrLGxTAqu5GC9Gj0s&#10;MdP2wjs6730hAoRdhgpK79tMSpeXZNBNbUscvF/bGfRBdoXUHV4C3DQyjqJEGqw4LJTY0ntJeb3v&#10;jYJT/5N+PifVrHZ1v32KX3KTfn8p9Tge3l5BeBr8f/ivvdEK5vEigfub8ATk6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dgOLHAAAA3QAAAA8AAAAAAAAAAAAAAAAAmAIAAGRy&#10;cy9kb3ducmV2LnhtbFBLBQYAAAAABAAEAPUAAACMAwAAAAA=&#10;" path="m237,158l185,110,130,65,68,27,,e" filled="f" strokeweight="0">
                      <v:path arrowok="t" o:connecttype="custom" o:connectlocs="1,0;1,0;0,0;0,0;0,0" o:connectangles="0,0,0,0,0"/>
                      <o:lock v:ext="edit" aspectratio="t"/>
                    </v:shape>
                    <v:line id="Line 12674" o:spid="_x0000_s2898" style="position:absolute;flip:x;visibility:visible;mso-wrap-style:square" from="2433,2557" to="2435,25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Kv38gAAADdAAAADwAAAGRycy9kb3ducmV2LnhtbESPQUsDMRSE74L/ITyhN5u1SFfWpqUo&#10;SilY6WoPvb1uXneXbl6WJO3Gf2+EgsdhZr5hZotoOnEh51vLCh7GGQjiyuqWawXfX2/3TyB8QNbY&#10;WSYFP+RhMb+9mWGh7cBbupShFgnCvkAFTQh9IaWvGjLox7YnTt7ROoMhSVdL7XBIcNPJSZZNpcGW&#10;00KDPb00VJ3Ks1Gw3eR8cO/neIqH4eNzv6vXu9elUqO7uHwGESiG//C1vdIKHid5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JKv38gAAADdAAAADwAAAAAA&#10;AAAAAAAAAAChAgAAZHJzL2Rvd25yZXYueG1sUEsFBgAAAAAEAAQA+QAAAJYDAAAAAA==&#10;" strokeweight="0"/>
                    <v:line id="Line 12675" o:spid="_x0000_s2899" style="position:absolute;flip:x y;visibility:visible;mso-wrap-style:square" from="2454,2558" to="2455,2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mEmMIAAADdAAAADwAAAGRycy9kb3ducmV2LnhtbERPz2vCMBS+C/sfwhvsIppORUfXKGNM&#10;EW+r8/5o3prS5KUkmdb/fjkMdvz4fle70VlxpRA7zwqe5wUI4sbrjlsFX+f97AVETMgarWdScKcI&#10;u+3DpMJS+xt/0rVOrcghHEtUYFIaSiljY8hhnPuBOHPfPjhMGYZW6oC3HO6sXBTFWjrsODcYHOjd&#10;UNPXP07BcnM5H3s7Nad9dObjYOtmHe5KPT2Ob68gEo3pX/znPmoFq8Umz81v8hOQ2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imEmMIAAADdAAAADwAAAAAAAAAAAAAA&#10;AAChAgAAZHJzL2Rvd25yZXYueG1sUEsFBgAAAAAEAAQA+QAAAJADAAAAAA==&#10;" strokeweight="0"/>
                    <v:shape id="Freeform 12676" o:spid="_x0000_s2900" style="position:absolute;left:2433;top:2557;width:22;height:3;visibility:visible;mso-wrap-style:square;v-text-anchor:top" coordsize="8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Z6CMcA&#10;AADdAAAADwAAAGRycy9kb3ducmV2LnhtbESPT2vCQBTE70K/w/IK3nRTa7WmrlIEtWIv/uv5mX1N&#10;gtm3Ibtq9NO7guBxmJnfMMNxbQpxosrllhW8tSMQxInVOacKtptp6xOE88gaC8uk4EIOxqOXxhBj&#10;bc+8otPapyJA2MWoIPO+jKV0SUYGXduWxMH7t5VBH2SVSl3hOcBNITtR1JMGcw4LGZY0ySg5rI9G&#10;wepvslwc9v3Z/OM6NbvfzfKdBnulmq/19xcIT7V/hh/tH62g2+kP4P4mPAE5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WegjHAAAA3QAAAA8AAAAAAAAAAAAAAAAAmAIAAGRy&#10;cy9kb3ducmV2LnhtbFBLBQYAAAAABAAEAPUAAACMAwAAAAA=&#10;" path="m,l28,11r31,2l88,7e" filled="f" strokeweight="0">
                      <v:path arrowok="t" o:connecttype="custom" o:connectlocs="0,0;0,0;0,0;1,0" o:connectangles="0,0,0,0"/>
                      <o:lock v:ext="edit" aspectratio="t"/>
                    </v:shape>
                    <v:shape id="Freeform 12677" o:spid="_x0000_s2901" style="position:absolute;left:2435;top:2557;width:19;height:3;visibility:visible;mso-wrap-style:square;v-text-anchor:top" coordsize="7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BtMMA&#10;AADdAAAADwAAAGRycy9kb3ducmV2LnhtbERPz2vCMBS+C/4P4Qm7yEzVUaUzihMGQ3axOtjx0bw1&#10;Zc1Ll2Ra/3tzEDx+fL9Xm9624kw+NI4VTCcZCOLK6YZrBafj+/MSRIjIGlvHpOBKATbr4WCFhXYX&#10;PtC5jLVIIRwKVGBi7AopQ2XIYpi4jjhxP85bjAn6WmqPlxRuWznLslxabDg1GOxoZ6j6Lf+tAs/H&#10;eXlYvO32f99f5jrWTf6Zl0o9jfrtK4hIfXyI7+4PreBltkz705v0BO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BtMMAAADdAAAADwAAAAAAAAAAAAAAAACYAgAAZHJzL2Rv&#10;d25yZXYueG1sUEsFBgAAAAAEAAQA9QAAAIgDAAAAAA==&#10;" path="m77,4l59,10,38,11,16,8,,e" filled="f" strokeweight="0">
                      <v:path arrowok="t" o:connecttype="custom" o:connectlocs="0,0;0,0;0,0;0,0;0,0" o:connectangles="0,0,0,0,0"/>
                      <o:lock v:ext="edit" aspectratio="t"/>
                    </v:shape>
                    <v:line id="Line 12678" o:spid="_x0000_s2902" style="position:absolute;flip:x;visibility:visible;mso-wrap-style:square" from="2535,2569" to="2556,2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LiF8cAAADdAAAADwAAAGRycy9kb3ducmV2LnhtbESPQWsCMRSE70L/Q3iF3jSrFCtbo0hL&#10;iwhVtPXg7bl57i5uXpYkuvHfN0Khx2FmvmGm82gacSXna8sKhoMMBHFhdc2lgp/vj/4EhA/IGhvL&#10;pOBGHuazh94Uc2073tJ1F0qRIOxzVFCF0OZS+qIig35gW+LknawzGJJ0pdQOuwQ3jRxl2VgarDkt&#10;VNjSW0XFeXcxCrbrFz66z0s8x2P3tTnsy9X+faHU02NcvIIIFMN/+K+91AqeR5Mh3N+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4uIXxwAAAN0AAAAPAAAAAAAA&#10;AAAAAAAAAKECAABkcnMvZG93bnJldi54bWxQSwUGAAAAAAQABAD5AAAAlQMAAAAA&#10;" strokeweight="0"/>
                    <v:line id="Line 12679" o:spid="_x0000_s2903" style="position:absolute;flip:x;visibility:visible;mso-wrap-style:square" from="2620,2452" to="2625,2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B8YMcAAADdAAAADwAAAGRycy9kb3ducmV2LnhtbESPT2sCMRTE74V+h/AKvdWsS2llNYq0&#10;tJSCFf8dvD03z93FzcuSRDf99qZQ8DjMzG+YySyaVlzI+cayguEgA0FcWt1wpWC7+XgagfABWWNr&#10;mRT8kofZ9P5ugoW2Pa/osg6VSBD2BSqoQ+gKKX1Zk0E/sB1x8o7WGQxJukpqh32Cm1bmWfYiDTac&#10;Fmrs6K2m8rQ+GwWrn1c+uM9zPMVDv1jud9X37n2u1ONDnI9BBIrhFv5vf2kFz/koh7836QnI6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MHxgxwAAAN0AAAAPAAAAAAAA&#10;AAAAAAAAAKECAABkcnMvZG93bnJldi54bWxQSwUGAAAAAAQABAD5AAAAlQMAAAAA&#10;" strokeweight="0"/>
                    <v:line id="Line 12680" o:spid="_x0000_s2904" style="position:absolute;flip:x;visibility:visible;mso-wrap-style:square" from="2617,2454" to="2622,2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zZ+8gAAADdAAAADwAAAGRycy9kb3ducmV2LnhtbESPT2sCMRTE70K/Q3hCb5rVlipbo0hL&#10;RQq1+O/g7bl53V3cvCxJdNNv3xQKPQ4z8xtmtoimETdyvrasYDTMQBAXVtdcKjjs3wZTED4ga2ws&#10;k4Jv8rCY3/VmmGvb8ZZuu1CKBGGfo4IqhDaX0hcVGfRD2xIn78s6gyFJV0rtsEtw08hxlj1JgzWn&#10;hQpbeqmouOyuRsF2M+GzW13jJZ67j8/TsXw/vi6Vuu/H5TOIQDH8h//aa63gcTx9g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nzZ+8gAAADdAAAADwAAAAAA&#10;AAAAAAAAAAChAgAAZHJzL2Rvd25yZXYueG1sUEsFBgAAAAAEAAQA+QAAAJYDAAAAAA==&#10;" strokeweight="0"/>
                    <v:shape id="Freeform 12681" o:spid="_x0000_s2905" style="position:absolute;left:2617;top:2487;width:3;height:2;visibility:visible;mso-wrap-style:square;v-text-anchor:top" coordsize="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GEkskA&#10;AADdAAAADwAAAGRycy9kb3ducmV2LnhtbESPQUvDQBSE74L/YXkFL9JuDKG0sdtSBW3oQdq0isdH&#10;9jUJZt/G7DaN/94VhB6HmfmGWawG04ieOldbVvAwiUAQF1bXXCo4Hl7GMxDOI2tsLJOCH3KwWt7e&#10;LDDV9sJ76nNfigBhl6KCyvs2ldIVFRl0E9sSB+9kO4M+yK6UusNLgJtGxlE0lQZrDgsVtvRcUfGV&#10;n42Cep6/ldt+/b77vM+e5q8fyXe8yZS6Gw3rRxCeBn8N/7czrSCJZwn8vQlP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tGEkskAAADdAAAADwAAAAAAAAAAAAAAAACYAgAA&#10;ZHJzL2Rvd25yZXYueG1sUEsFBgAAAAAEAAQA9QAAAI4DAAAAAA==&#10;" path="m13,l5,2,,9e" filled="f" strokeweight="0">
                      <v:path arrowok="t" o:connecttype="custom" o:connectlocs="0,0;0,0;0,0" o:connectangles="0,0,0"/>
                      <o:lock v:ext="edit" aspectratio="t"/>
                    </v:shape>
                    <v:shape id="Freeform 12682" o:spid="_x0000_s2906" style="position:absolute;left:2612;top:2528;width:3;height:2;visibility:visible;mso-wrap-style:square;v-text-anchor:top" coordsize="1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oGAsUA&#10;AADdAAAADwAAAGRycy9kb3ducmV2LnhtbESPT2sCMRTE7wW/Q3iF3mq2S1vtahQrFOrRP5feHpvn&#10;Jrp5WTeppt/eCAWPw8z8hpnOk2vFmfpgPSt4GRYgiGuvLTcKdtuv5zGIEJE1tp5JwR8FmM8GD1Os&#10;tL/wms6b2IgM4VChAhNjV0kZakMOw9B3xNnb+95hzLJvpO7xkuGulWVRvEuHlvOCwY6Whurj5tcp&#10;SKX9WK0jfp4O9vSzXS3NqKWk1NNjWkxARErxHv5vf2sFr+X4DW5v8hOQ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ugYCxQAAAN0AAAAPAAAAAAAAAAAAAAAAAJgCAABkcnMv&#10;ZG93bnJldi54bWxQSwUGAAAAAAQABAD1AAAAigMAAAAA&#10;" path="m13,l5,2,,10e" filled="f" strokeweight="0">
                      <v:path arrowok="t" o:connecttype="custom" o:connectlocs="0,0;0,0;0,0" o:connectangles="0,0,0"/>
                      <o:lock v:ext="edit" aspectratio="t"/>
                    </v:shape>
                    <v:shape id="Freeform 12683" o:spid="_x0000_s2907" style="position:absolute;left:2615;top:2489;width:2;height:25;visibility:visible;mso-wrap-style:square;v-text-anchor:top" coordsize="7,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je5cUA&#10;AADdAAAADwAAAGRycy9kb3ducmV2LnhtbESPQWvCQBSE74X+h+UJvUjdNJUQoqu0Qkuv0ZZ6fGSf&#10;2WD2bbq71fTfu4LQ4zAz3zDL9Wh7cSIfOscKnmYZCOLG6Y5bBZ+7t8cSRIjIGnvHpOCPAqxX93dL&#10;rLQ7c02nbWxFgnCoUIGJcaikDI0hi2HmBuLkHZy3GJP0rdQezwlue5lnWSEtdpwWDA60MdQct79W&#10;Ab8ept/Peb3hqS9/9J7rr/fCKPUwGV8WICKN8T98a39oBfO8LOD6Jj0Bu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yN7lxQAAAN0AAAAPAAAAAAAAAAAAAAAAAJgCAABkcnMv&#10;ZG93bnJldi54bWxQSwUGAAAAAAQABAD1AAAAigMAAAAA&#10;" path="m,100l,75,2,47,4,20,7,e" filled="f" strokeweight="0">
                      <v:path arrowok="t" o:connecttype="custom" o:connectlocs="0,1;0,0;0,0;0,0;0,0" o:connectangles="0,0,0,0,0"/>
                      <o:lock v:ext="edit" aspectratio="t"/>
                    </v:shape>
                    <v:line id="Line 12684" o:spid="_x0000_s2908" style="position:absolute;flip:y;visibility:visible;mso-wrap-style:square" from="2617,2489" to="2618,2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ff+McAAADdAAAADwAAAGRycy9kb3ducmV2LnhtbESPQWsCMRSE70L/Q3iF3jRbkSpbo0hL&#10;pRSsqPXg7bl57i5uXpYkuvHfN4WCx2FmvmGm82gacSXna8sKngcZCOLC6ppLBT+7j/4EhA/IGhvL&#10;pOBGHuazh94Uc2073tB1G0qRIOxzVFCF0OZS+qIig35gW+LknawzGJJ0pdQOuwQ3jRxm2Ys0WHNa&#10;qLClt4qK8/ZiFGy+x3x0y0s8x2O3Wh/25df+faHU02NcvIIIFMM9/N/+1ApGw8kY/t6kJ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R9/4xwAAAN0AAAAPAAAAAAAA&#10;AAAAAAAAAKECAABkcnMvZG93bnJldi54bWxQSwUGAAAAAAQABAD5AAAAlQMAAAAA&#10;" strokeweight="0"/>
                    <v:shape id="Freeform 12685" o:spid="_x0000_s2909" style="position:absolute;left:2615;top:2514;width:3;height:1;visibility:visible;mso-wrap-style:square;v-text-anchor:top" coordsize="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gFsEA&#10;AADdAAAADwAAAGRycy9kb3ducmV2LnhtbERPzYrCMBC+L/gOYQRva1p1RatRZFnByx5WfYCxGdvS&#10;ZFKSqPXtzUHY48f3v9721og7+dA4VpCPMxDEpdMNVwrOp/3nAkSIyBqNY1LwpADbzeBjjYV2D/6j&#10;+zFWIoVwKFBBHWNXSBnKmiyGseuIE3d13mJM0FdSe3ykcGvkJMvm0mLDqaHGjr5rKtvjzSqYXvL2&#10;95bri1m2Zl9+PX+ip1ap0bDfrUBE6uO/+O0+aAWzySLNTW/SE5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9foBbBAAAA3QAAAA8AAAAAAAAAAAAAAAAAmAIAAGRycy9kb3du&#10;cmV2LnhtbFBLBQYAAAAABAAEAPUAAACGAwAAAAA=&#10;" path="m11,l2,,,2e" filled="f" strokeweight="0">
                      <v:path arrowok="t" o:connecttype="custom" o:connectlocs="0,0;0,0;0,1" o:connectangles="0,0,0"/>
                      <o:lock v:ext="edit" aspectratio="t"/>
                    </v:shape>
                    <v:line id="Line 12686" o:spid="_x0000_s2910" style="position:absolute;flip:y;visibility:visible;mso-wrap-style:square" from="2599,2535" to="2600,2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5TuEcgAAADdAAAADwAAAGRycy9kb3ducmV2LnhtbESPT2sCMRTE70K/Q3hCb5pVSqtbo0hL&#10;RQq1+O/g7bl53V3cvCxJdNNv3xQKPQ4z8xtmtoimETdyvrasYDTMQBAXVtdcKjjs3wYTED4ga2ws&#10;k4Jv8rCY3/VmmGvb8ZZuu1CKBGGfo4IqhDaX0hcVGfRD2xIn78s6gyFJV0rtsEtw08hxlj1KgzWn&#10;hQpbeqmouOyuRsF288Rnt7rGSzx3H5+nY/l+fF0qdd+Py2cQgWL4D/+111rBw3gy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5TuEcgAAADdAAAADwAAAAAA&#10;AAAAAAAAAAChAgAAZHJzL2Rvd25yZXYueG1sUEsFBgAAAAAEAAQA+QAAAJYDAAAAAA==&#10;" strokeweight="0"/>
                    <v:shape id="Freeform 12687" o:spid="_x0000_s2911" style="position:absolute;left:2618;top:2487;width:2;height:27;visibility:visible;mso-wrap-style:square;v-text-anchor:top" coordsize="9,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As0sUA&#10;AADdAAAADwAAAGRycy9kb3ducmV2LnhtbERPz2vCMBS+C/4P4QleRFNF6tYZRcaEwZgy3cHjo3lr&#10;i81LTaLt9tcvB8Hjx/d7ue5MLW7kfGVZwXSSgCDOra64UPB93I6fQPiArLG2TAp+ycN61e8tMdO2&#10;5S+6HUIhYgj7DBWUITSZlD4vyaCf2IY4cj/WGQwRukJqh20MN7WcJUkqDVYcG0ps6LWk/Hy4GgWX&#10;S/u2O6fXff6X+tPoY3H6dDhXajjoNi8gAnXhIb6737WC+ew57o9v4hO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8CzSxQAAAN0AAAAPAAAAAAAAAAAAAAAAAJgCAABkcnMv&#10;ZG93bnJldi54bWxQSwUGAAAAAAQABAD1AAAAigMAAAAA&#10;" path="m9,l6,21,4,49,,108e" filled="f" strokeweight="0">
                      <v:path arrowok="t" o:connecttype="custom" o:connectlocs="0,0;0,0;0,0;0,1" o:connectangles="0,0,0,0"/>
                      <o:lock v:ext="edit" aspectratio="t"/>
                    </v:shape>
                    <v:line id="Line 12688" o:spid="_x0000_s2912" style="position:absolute;flip:x;visibility:visible;mso-wrap-style:square" from="2615,2514" to="2618,2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t0yscAAADdAAAADwAAAGRycy9kb3ducmV2LnhtbESPQWsCMRSE74X+h/AK3mpWKbbdGkVa&#10;KiJo0erB23Pzuru4eVmS6MZ/bwqFHoeZ+YYZT6NpxIWcry0rGPQzEMSF1TWXCnbfn48vIHxA1thY&#10;JgVX8jCd3N+NMde24w1dtqEUCcI+RwVVCG0upS8qMuj7tiVO3o91BkOSrpTaYZfgppHDLBtJgzWn&#10;hQpbeq+oOG3PRsFm/cxHNz/HUzx2q6/DvlzuP2ZK9R7i7A1EoBj+w3/thVbwNHwdwO+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O3TKxwAAAN0AAAAPAAAAAAAA&#10;AAAAAAAAAKECAABkcnMvZG93bnJldi54bWxQSwUGAAAAAAQABAD5AAAAlQMAAAAA&#10;" strokeweight="0"/>
                    <v:shape id="Freeform 12689" o:spid="_x0000_s2913" style="position:absolute;left:2599;top:2528;width:16;height:8;visibility:visible;mso-wrap-style:square;v-text-anchor:top" coordsize="6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2288UA&#10;AADdAAAADwAAAGRycy9kb3ducmV2LnhtbESP3WoCMRSE7wXfIRyhN6JZt620q1GkoAheVX2A4+bs&#10;D25OliSra5++KRS8HGbmG2a57k0jbuR8bVnBbJqAIM6trrlUcD5tJx8gfEDW2FgmBQ/ysF4NB0vM&#10;tL3zN92OoRQRwj5DBVUIbSalzysy6Ke2JY5eYZ3BEKUrpXZ4j3DTyDRJ5tJgzXGhwpa+Ksqvx84o&#10;6A673bh7dwX/9PvTJbzKQzoulHoZ9ZsFiEB9eIb/23ut4C39TOHvTXw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rbbzxQAAAN0AAAAPAAAAAAAAAAAAAAAAAJgCAABkcnMv&#10;ZG93bnJldi54bWxQSwUGAAAAAAQABAD1AAAAigMAAAAA&#10;" path="m,32r25,l50,21,66,e" filled="f" strokeweight="0">
                      <v:path arrowok="t" o:connecttype="custom" o:connectlocs="0,0;0,0;0,0;0,0" o:connectangles="0,0,0,0"/>
                      <o:lock v:ext="edit" aspectratio="t"/>
                    </v:shape>
                    <v:shape id="Freeform 12690" o:spid="_x0000_s2914" style="position:absolute;left:2599;top:2530;width:13;height:5;visibility:visible;mso-wrap-style:square;v-text-anchor:top" coordsize="5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b1MUA&#10;AADdAAAADwAAAGRycy9kb3ducmV2LnhtbESPQWvCQBSE74L/YXlCb3VjKiVGVxHBUqiItV68PXef&#10;STD7NmS3Gv+9Wyh4HGbmG2a26GwtrtT6yrGC0TABQaydqbhQcPhZv2YgfEA2WDsmBXfysJj3ezPM&#10;jbvxN133oRARwj5HBWUITS6l1yVZ9EPXEEfv7FqLIcq2kKbFW4TbWqZJ8i4tVhwXSmxoVZK+7H+t&#10;gmOVfunNNtsuMfto9CrbHelUKPUy6JZTEIG68Az/tz+NgnE6eYO/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KFvUxQAAAN0AAAAPAAAAAAAAAAAAAAAAAJgCAABkcnMv&#10;ZG93bnJldi54bWxQSwUGAAAAAAQABAD1AAAAigMAAAAA&#10;" path="m53,l50,6,39,13,20,18,,20e" filled="f" strokeweight="0">
                      <v:path arrowok="t" o:connecttype="custom" o:connectlocs="0,0;0,0;0,0;0,0;0,0" o:connectangles="0,0,0,0,0"/>
                      <o:lock v:ext="edit" aspectratio="t"/>
                    </v:shape>
                    <v:line id="Line 12691" o:spid="_x0000_s2915" style="position:absolute;flip:x y;visibility:visible;mso-wrap-style:square" from="2632,2572" to="2653,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2hoZ8QAAADdAAAADwAAAGRycy9kb3ducmV2LnhtbESPQWsCMRSE7wX/Q3hCL6Vma8XqapRS&#10;qkhvXfX+2Dw3i8nLkqS6/vtGKPQ4zMw3zHLdOysuFGLrWcHLqABBXHvdcqPgsN88z0DEhKzReiYF&#10;N4qwXg0ellhqf+VvulSpERnCsUQFJqWulDLWhhzGke+Is3fywWHKMjRSB7xmuLNyXBRT6bDlvGCw&#10;ow9D9bn6cQpe34773dk+ma9NdOZza6t6Gm5KPQ779wWIRH36D/+1d1rBZDyfwP1Nfg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aGhnxAAAAN0AAAAPAAAAAAAAAAAA&#10;AAAAAKECAABkcnMvZG93bnJldi54bWxQSwUGAAAAAAQABAD5AAAAkgMAAAAA&#10;" strokeweight="0"/>
                    <v:line id="Line 12692" o:spid="_x0000_s2916" style="position:absolute;flip:x y;visibility:visible;mso-wrap-style:square" from="2622,2452" to="2623,2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TN/MUAAADdAAAADwAAAGRycy9kb3ducmV2LnhtbESPQWsCMRSE70L/Q3iFXkSz2lbbrVGk&#10;VJHeuur9sXndLCYvS5Lq+u8bodDjMDPfMItV76w4U4itZwWTcQGCuPa65UbBYb8ZvYCICVmj9UwK&#10;rhRhtbwbLLDU/sJfdK5SIzKEY4kKTEpdKWWsDTmMY98RZ+/bB4cpy9BIHfCS4c7KaVHMpMOW84LB&#10;jt4N1afqxyl4nB/3u5Mdms9NdOZja6t6Fq5KPdz36zcQifr0H/5r77SCp+nrM9ze5Cc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CTN/MUAAADdAAAADwAAAAAAAAAA&#10;AAAAAAChAgAAZHJzL2Rvd25yZXYueG1sUEsFBgAAAAAEAAQA+QAAAJMDAAAAAA==&#10;" strokeweight="0"/>
                    <v:shape id="Freeform 12693" o:spid="_x0000_s2917" style="position:absolute;left:2622;top:2452;width:3;height:2;visibility:visible;mso-wrap-style:square;v-text-anchor:top" coordsize="1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uMAA&#10;AADdAAAADwAAAGRycy9kb3ducmV2LnhtbESP3YrCMBSE7xd8h3AE79bUH8RWo/iDsLdWH+DQnDbF&#10;5qQ0UevbG2HBy2FmvmHW29424kGdrx0rmIwTEMSF0zVXCq6X0+8ShA/IGhvHpOBFHrabwc8aM+2e&#10;fKZHHioRIewzVGBCaDMpfWHIoh+7ljh6pesshii7SuoOnxFuGzlNkoW0WHNcMNjSwVBxy+9Wwb45&#10;tSlfrc2PyDI181IWs1Kp0bDfrUAE6sM3/N/+0wrm03QBnzfxCcjN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uMAAAADdAAAADwAAAAAAAAAAAAAAAACYAgAAZHJzL2Rvd25y&#10;ZXYueG1sUEsFBgAAAAAEAAQA9QAAAIUDAAAAAA==&#10;" path="m12,l4,3,,10e" filled="f" strokeweight="0">
                      <v:path arrowok="t" o:connecttype="custom" o:connectlocs="0,0;0,0;0,0" o:connectangles="0,0,0"/>
                      <o:lock v:ext="edit" aspectratio="t"/>
                    </v:shape>
                    <v:shape id="Freeform 12694" o:spid="_x0000_s2918" style="position:absolute;left:2610;top:2452;width:12;height:5;visibility:visible;mso-wrap-style:square;v-text-anchor:top" coordsize="47,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Mn78UA&#10;AADdAAAADwAAAGRycy9kb3ducmV2LnhtbESPQWvCQBSE70L/w/IKvekmttSauookCOZYLfT6yD6T&#10;NNm3IbtNor++Wyh4HGbmG2azm0wrBupdbVlBvIhAEBdW11wq+Dwf5m8gnEfW2FomBVdysNs+zDaY&#10;aDvyBw0nX4oAYZeggsr7LpHSFRUZdAvbEQfvYnuDPsi+lLrHMcBNK5dR9CoN1hwWKuworahoTj9G&#10;wdrY/JZj7Do7Xp7T5iubvveZUk+P0/4dhKfJ38P/7aNW8LJcr+DvTXg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4yfvxQAAAN0AAAAPAAAAAAAAAAAAAAAAAJgCAABkcnMv&#10;ZG93bnJldi54bWxQSwUGAAAAAAQABAD1AAAAigMAAAAA&#10;" path="m47,23l26,5,,e" filled="f" strokeweight="0">
                      <v:path arrowok="t" o:connecttype="custom" o:connectlocs="0,0;0,0;0,0" o:connectangles="0,0,0"/>
                      <o:lock v:ext="edit" aspectratio="t"/>
                    </v:shape>
                    <v:shape id="Freeform 12695" o:spid="_x0000_s2919" style="position:absolute;left:2610;top:2441;width:12;height:5;visibility:visible;mso-wrap-style:square;v-text-anchor:top" coordsize="4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Vz2sMA&#10;AADdAAAADwAAAGRycy9kb3ducmV2LnhtbERPz2vCMBS+D/wfwht4GZq2jFGrUcQhlF7Guh08PpK3&#10;tti8lCaz9b83h8GOH9/v3WG2vbjR6DvHCtJ1AoJYO9Nxo+D767zKQfiAbLB3TAru5OGwXzztsDBu&#10;4k+61aERMYR9gQraEIZCSq9bsujXbiCO3I8bLYYIx0aaEacYbnuZJcmbtNhxbGhxoFNL+lr/WgXd&#10;e1lddTrQxacvVT2f8o8+10otn+fjFkSgOfyL/9ylUfCabeLc+CY+Ab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bVz2sMAAADdAAAADwAAAAAAAAAAAAAAAACYAgAAZHJzL2Rv&#10;d25yZXYueG1sUEsFBgAAAAAEAAQA9QAAAIgDAAAAAA==&#10;" path="m45,20l25,5,,e" filled="f" strokeweight="0">
                      <v:path arrowok="t" o:connecttype="custom" o:connectlocs="0,0;0,0;0,0" o:connectangles="0,0,0"/>
                      <o:lock v:ext="edit" aspectratio="t"/>
                    </v:shape>
                    <v:shape id="Freeform 12696" o:spid="_x0000_s2920" style="position:absolute;left:2622;top:2452;width:3;height:1;visibility:visible;mso-wrap-style:square;v-text-anchor:top" coordsize="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3BGMUA&#10;AADdAAAADwAAAGRycy9kb3ducmV2LnhtbESPQWvCQBSE7wX/w/KE3urGoLaJrlKkRa9GD+3tmX0m&#10;wezbkN3G1F/vCoLHYWa+YRar3tSio9ZVlhWMRxEI4tzqigsFh/332wcI55E11pZJwT85WC0HLwtM&#10;tb3wjrrMFyJA2KWooPS+SaV0eUkG3cg2xME72dagD7ItpG7xEuCmlnEUzaTBisNCiQ2tS8rP2Z9R&#10;cHxP4sNXttG/+qR/+mm3n6x3V6Veh/3nHISn3j/Dj/ZWK5jESQL3N+EJ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bcEYxQAAAN0AAAAPAAAAAAAAAAAAAAAAAJgCAABkcnMv&#10;ZG93bnJldi54bWxQSwUGAAAAAAQABAD1AAAAigMAAAAA&#10;" path="m,l5,4,15,1e" filled="f" strokeweight="0">
                      <v:path arrowok="t" o:connecttype="custom" o:connectlocs="0,0;0,0;0,0" o:connectangles="0,0,0"/>
                      <o:lock v:ext="edit" aspectratio="t"/>
                    </v:shape>
                    <v:shape id="Freeform 12697" o:spid="_x0000_s2921" style="position:absolute;left:2622;top:2443;width:3;height:3;visibility:visible;mso-wrap-style:square;v-text-anchor:top" coordsize="14,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k/c8IA&#10;AADdAAAADwAAAGRycy9kb3ducmV2LnhtbERPy2rCQBTdF/yH4Qru6sQHbY2OEgpGNwWbdtPdJXNN&#10;gpk7YWaaxL93FoUuD+e9O4ymFT0531hWsJgnIIhLqxuuFHx/HZ/fQPiArLG1TAru5OGwnzztMNV2&#10;4E/qi1CJGMI+RQV1CF0qpS9rMujntiOO3NU6gyFCV0ntcIjhppXLJHmRBhuODTV29F5TeSt+jQJN&#10;m+xDlv2lDYXn7PSTj6+XXKnZdMy2IAKN4V/85z5rBetVEvfHN/EJy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OT9zwgAAAN0AAAAPAAAAAAAAAAAAAAAAAJgCAABkcnMvZG93&#10;bnJldi54bWxQSwUGAAAAAAQABAD1AAAAhwMAAAAA&#10;" path="m14,l5,4,,13e" filled="f" strokeweight="0">
                      <v:path arrowok="t" o:connecttype="custom" o:connectlocs="0,0;0,0;0,0" o:connectangles="0,0,0"/>
                      <o:lock v:ext="edit" aspectratio="t"/>
                    </v:shape>
                    <v:shape id="Freeform 12698" o:spid="_x0000_s2922" style="position:absolute;left:2622;top:2446;width:1;height:6;visibility:visible;mso-wrap-style:square;v-text-anchor:top" coordsize="4,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cmpcYA&#10;AADdAAAADwAAAGRycy9kb3ducmV2LnhtbESPQWvCQBSE74L/YXlCL1I30VgluooIQg9etELp7Zl9&#10;JsHs27C71dhf7xYKPQ4z8w2zXHemETdyvrasIB0lIIgLq2suFZw+dq9zED4ga2wsk4IHeViv+r0l&#10;5tre+UC3YyhFhLDPUUEVQptL6YuKDPqRbYmjd7HOYIjSlVI7vEe4aeQ4Sd6kwZrjQoUtbSsqrsdv&#10;o8DNZpkpXTf82n6eD/s0m4x/pqzUy6DbLEAE6sJ/+K/9rhVkkySF3zfxCcjV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fcmpcYAAADdAAAADwAAAAAAAAAAAAAAAACYAgAAZHJz&#10;L2Rvd25yZXYueG1sUEsFBgAAAAAEAAQA9QAAAIsDAAAAAA==&#10;" path="m,21r3,1l4,16,,e" filled="f" strokeweight="0">
                      <v:path arrowok="t" o:connecttype="custom" o:connectlocs="0,0;0,0;0,0;0,0" o:connectangles="0,0,0,0"/>
                      <o:lock v:ext="edit" aspectratio="t"/>
                    </v:shape>
                    <v:line id="Line 12699" o:spid="_x0000_s2923" style="position:absolute;flip:y;visibility:visible;mso-wrap-style:square" from="2610,2441" to="2611,24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Jwp8cAAADdAAAADwAAAGRycy9kb3ducmV2LnhtbESPQWsCMRSE7wX/Q3iCt5qtLbZsjSJK&#10;pQi2aOuht+fmdXdx87Ik0Y3/3giFHoeZ+YaZzKJpxJmcry0reBhmIIgLq2suFXx/vd2/gPABWWNj&#10;mRRcyMNs2rubYK5tx1s670IpEoR9jgqqENpcSl9UZNAPbUucvF/rDIYkXSm1wy7BTSNHWTaWBmtO&#10;CxW2tKioOO5ORsH245kPbnWKx3joNp8/+3K9X86VGvTj/BVEoBj+w3/td63g6TEbwe1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AnCnxwAAAN0AAAAPAAAAAAAA&#10;AAAAAAAAAKECAABkcnMvZG93bnJldi54bWxQSwUGAAAAAAQABAD5AAAAlQMAAAAA&#10;" strokeweight="0"/>
                    <v:line id="Line 12700" o:spid="_x0000_s2924" style="position:absolute;flip:x;visibility:visible;mso-wrap-style:square" from="2610,2437" to="2611,2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7VPMcAAADdAAAADwAAAGRycy9kb3ducmV2LnhtbESPT2sCMRTE7wW/Q3hCbzVbLbasRhFL&#10;SynY4r+Dt+fmdXdx87Ik0U2/vREKPQ4z8xtmOo+mERdyvras4HGQgSAurK65VLDbvj28gPABWWNj&#10;mRT8kof5rHc3xVzbjtd02YRSJAj7HBVUIbS5lL6oyKAf2JY4eT/WGQxJulJqh12Cm0YOs2wsDdac&#10;FipsaVlRcdqcjYL11zMf3fs5nuKxW30f9uXn/nWh1H0/LiYgAsXwH/5rf2gFT6NsBL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TtU8xwAAAN0AAAAPAAAAAAAA&#10;AAAAAAAAAKECAABkcnMvZG93bnJldi54bWxQSwUGAAAAAAQABAD5AAAAlQMAAAAA&#10;" strokeweight="0"/>
                    <v:shape id="Freeform 12701" o:spid="_x0000_s2925" style="position:absolute;left:2625;top:2443;width:1;height:9;visibility:visible;mso-wrap-style:square;v-text-anchor:top" coordsize="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xVa8EA&#10;AADdAAAADwAAAGRycy9kb3ducmV2LnhtbESPzarCMBSE9xd8h3AEd9fEH0SqUUQQXXqr4vbQHNti&#10;c1KaqNWnvxEEl8PMfMPMl62txJ0aXzrWMOgrEMSZMyXnGo6Hze8UhA/IBivHpOFJHpaLzs8cE+Me&#10;/Ef3NOQiQtgnqKEIoU6k9FlBFn3f1cTRu7jGYoiyyaVp8BHhtpJDpSbSYslxocCa1gVl1/RmNZB/&#10;7ban2z6vh3tKFVZM5eSsda/brmYgArXhG/60d0bDeKTG8H4Tn4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sVWvBAAAA3QAAAA8AAAAAAAAAAAAAAAAAmAIAAGRycy9kb3du&#10;cmV2LnhtbFBLBQYAAAAABAAEAPUAAACGAwAAAAA=&#10;" path="m,l1,16r,19e" filled="f" strokeweight="0">
                      <v:path arrowok="t" o:connecttype="custom" o:connectlocs="0,0;1,0;1,0" o:connectangles="0,0,0"/>
                      <o:lock v:ext="edit" aspectratio="t"/>
                    </v:shape>
                    <v:line id="Line 12702" o:spid="_x0000_s2926" style="position:absolute;visibility:visible;mso-wrap-style:square" from="2625,2452" to="2626,2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eflMYAAADdAAAADwAAAGRycy9kb3ducmV2LnhtbESPT2sCMRTE7wW/Q3iCt5q1Vl23Rimi&#10;aG+tf8DjY/O6G9y8LJuo229vBKHHYWZ+w8wWra3ElRpvHCsY9BMQxLnThgsFh/36NQXhA7LGyjEp&#10;+CMPi3nnZYaZdjf+oesuFCJC2GeooAyhzqT0eUkWfd/VxNH7dY3FEGVTSN3gLcJtJd+SZCwtGo4L&#10;Jda0LCk/7y5Wgfkeb0Zfk+P0KFebMDil59TYg1K9bvv5ASJQG/7Dz/ZWK3gfJiN4vIlPQM7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4Xn5TGAAAA3QAAAA8AAAAAAAAA&#10;AAAAAAAAoQIAAGRycy9kb3ducmV2LnhtbFBLBQYAAAAABAAEAPkAAACUAwAAAAA=&#10;" strokeweight="0"/>
                    <v:line id="Line 12703" o:spid="_x0000_s2927" style="position:absolute;flip:y;visibility:visible;mso-wrap-style:square" from="2625,2452" to="2626,2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l2pMcAAADdAAAADwAAAGRycy9kb3ducmV2LnhtbESPQWsCMRSE74L/ITyht5qtLbZsjSKW&#10;ihSqaOuht+fmdXdx87Ik0Y3/3hQKHoeZ+YaZzKJpxJmcry0reBhmIIgLq2suFXx/vd+/gPABWWNj&#10;mRRcyMNs2u9NMNe24y2dd6EUCcI+RwVVCG0upS8qMuiHtiVO3q91BkOSrpTaYZfgppGjLBtLgzWn&#10;hQpbWlRUHHcno2C7fuaDW57iMR66z83PvvzYv82VuhvE+SuIQDHcwv/tlVbw9JiN4e9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OXakxwAAAN0AAAAPAAAAAAAA&#10;AAAAAAAAAKECAABkcnMvZG93bnJldi54bWxQSwUGAAAAAAQABAD5AAAAlQMAAAAA&#10;" strokeweight="0"/>
                    <v:shape id="Freeform 12704" o:spid="_x0000_s2928" style="position:absolute;left:2610;top:2437;width:15;height:6;visibility:visible;mso-wrap-style:square;v-text-anchor:top" coordsize="5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KQH8QA&#10;AADdAAAADwAAAGRycy9kb3ducmV2LnhtbESPT4vCMBTE78J+h/AWvGm6q9S1a5RdQfDqP9jjs3nb&#10;VpOX0qRav70RBI/DzPyGmS06a8SFGl85VvAxTEAQ505XXCjY71aDLxA+IGs0jknBjTws5m+9GWba&#10;XXlDl20oRISwz1BBGUKdSenzkiz6oauJo/fvGoshyqaQusFrhFsjP5MklRYrjgsl1rQsKT9vW6vg&#10;aNK0/Su0t9ODux1kuznV5lep/nv38w0iUBde4Wd7rRWMR8kEHm/iE5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SkB/EAAAA3QAAAA8AAAAAAAAAAAAAAAAAmAIAAGRycy9k&#10;b3ducmV2LnhtbFBLBQYAAAAABAAEAPUAAACJAwAAAAA=&#10;" path="m58,25l31,6,,e" filled="f" strokeweight="0">
                      <v:path arrowok="t" o:connecttype="custom" o:connectlocs="0,0;0,0;0,0" o:connectangles="0,0,0"/>
                      <o:lock v:ext="edit" aspectratio="t"/>
                    </v:shape>
                    <v:line id="Line 12705" o:spid="_x0000_s2929" style="position:absolute;visibility:visible;mso-wrap-style:square" from="2622,2454" to="2623,2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YwCsMAAADdAAAADwAAAGRycy9kb3ducmV2LnhtbERPz2vCMBS+C/4P4Q1201Q3teuMMsaG&#10;7ja1BY+P5q0NNi+lybT+9+YgePz4fi/XvW3EmTpvHCuYjBMQxKXThisF+eF7lILwAVlj45gUXMnD&#10;ejUcLDHT7sI7Ou9DJWII+wwV1CG0mZS+rMmiH7uWOHJ/rrMYIuwqqTu8xHDbyGmSzKVFw7GhxpY+&#10;aypP+3+rwPzON7OfRfFWyK9NmBzTU2psrtTzU//xDiJQHx7iu3urFby+JHFufBOfgF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AWMArDAAAA3QAAAA8AAAAAAAAAAAAA&#10;AAAAoQIAAGRycy9kb3ducmV2LnhtbFBLBQYAAAAABAAEAPkAAACRAwAAAAA=&#10;" strokeweight="0"/>
                    <v:line id="Line 12706" o:spid="_x0000_s2930" style="position:absolute;flip:x;visibility:visible;mso-wrap-style:square" from="2764,2577" to="2781,2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bi1sgAAADdAAAADwAAAGRycy9kb3ducmV2LnhtbESPQWsCMRSE7wX/Q3gFbzVbLVW3RpGW&#10;liK0otZDb8/N6+7i5mVJopv++0YoeBxm5htmtoimEWdyvras4H6QgSAurK65VPC1e72bgPABWWNj&#10;mRT8kofFvHczw1zbjjd03oZSJAj7HBVUIbS5lL6oyKAf2JY4eT/WGQxJulJqh12Cm0YOs+xRGqw5&#10;LVTY0nNFxXF7Mgo2n2M+uLdTPMZD97H+3per/ctSqf5tXD6BCBTDNfzfftcKHkbZFC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Kbi1sgAAADdAAAADwAAAAAA&#10;AAAAAAAAAAChAgAAZHJzL2Rvd25yZXYueG1sUEsFBgAAAAAEAAQA+QAAAJYDAAAAAA==&#10;" strokeweight="0"/>
                    <v:line id="Line 12707" o:spid="_x0000_s2931" style="position:absolute;flip:y;visibility:visible;mso-wrap-style:square" from="2764,2575" to="2765,2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XdlsQAAADdAAAADwAAAGRycy9kb3ducmV2LnhtbERPy2oCMRTdC/2HcAvd1YxWqkyNIpaW&#10;IlTxtXB3ndzODE5uhiQ66d83i4LLw3lP59E04kbO15YVDPoZCOLC6ppLBYf9x/MEhA/IGhvLpOCX&#10;PMxnD70p5tp2vKXbLpQihbDPUUEVQptL6YuKDPq+bYkT92OdwZCgK6V22KVw08hhlr1KgzWnhgpb&#10;WlZUXHZXo2C7HvPZfV7jJZ67783pWK6O7wulnh7j4g1EoBju4n/3l1Ywehmk/elNegJ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Rd2WxAAAAN0AAAAPAAAAAAAAAAAA&#10;AAAAAKECAABkcnMvZG93bnJldi54bWxQSwUGAAAAAAQABAD5AAAAkgMAAAAA&#10;" strokeweight="0"/>
                    <v:shape id="Freeform 12708" o:spid="_x0000_s2932" style="position:absolute;left:2763;top:2585;width:49;height:80;visibility:visible;mso-wrap-style:square;v-text-anchor:top" coordsize="195,3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K9wsUA&#10;AADdAAAADwAAAGRycy9kb3ducmV2LnhtbESPQWvCQBSE74L/YXmF3uomprWSZiMiKp5aGgt6fGRf&#10;k9Ds25DdaPrvu0LB4zAz3zDZajStuFDvGssK4lkEgri0uuFKwddx97QE4TyyxtYyKfglB6t8Oskw&#10;1fbKn3QpfCUChF2KCmrvu1RKV9Zk0M1sRxy8b9sb9EH2ldQ9XgPctHIeRQtpsOGwUGNHm5rKn2Iw&#10;Cl7xIzlt9++4HIb9TpcJvWzOpNTjw7h+A+Fp9Pfwf/ugFTwncQy3N+EJy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cr3CxQAAAN0AAAAPAAAAAAAAAAAAAAAAAJgCAABkcnMv&#10;ZG93bnJldi54bWxQSwUGAAAAAAQABAD1AAAAigMAAAAA&#10;" path="m195,321r-8,-65l169,193,139,135,101,83,54,37,,e" filled="f" strokeweight="0">
                      <v:path arrowok="t" o:connecttype="custom" o:connectlocs="1,1;1,1;1,1;1,0;1,0;0,0;0,0" o:connectangles="0,0,0,0,0,0,0"/>
                      <o:lock v:ext="edit" aspectratio="t"/>
                    </v:shape>
                    <v:shape id="Freeform 12709" o:spid="_x0000_s2933" style="position:absolute;left:2760;top:2583;width:48;height:79;visibility:visible;mso-wrap-style:square;v-text-anchor:top" coordsize="192,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gQb8YA&#10;AADdAAAADwAAAGRycy9kb3ducmV2LnhtbESP3WrCQBSE7wu+w3KE3hTdmBaV6CaIWGhpEX/vD9lj&#10;EpI9G7NbTd++Wyj0cpiZb5hl1ptG3KhzlWUFk3EEgji3uuJCwen4OpqDcB5ZY2OZFHyTgywdPCwx&#10;0fbOe7odfCEChF2CCkrv20RKl5dk0I1tSxy8i+0M+iC7QuoO7wFuGhlH0VQarDgslNjSuqS8PnwZ&#10;Bbvz0/WdN07Xn1v3MTtG1MT1VqnHYb9agPDU+//wX/tNK3h5nsTw+yY8AZ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gQb8YAAADdAAAADwAAAAAAAAAAAAAAAACYAgAAZHJz&#10;L2Rvd25yZXYueG1sUEsFBgAAAAAEAAQA9QAAAIsDAAAAAA==&#10;" path="m192,315r-7,-63l167,190,138,132,99,80,54,36,,e" filled="f" strokeweight="0">
                      <v:path arrowok="t" o:connecttype="custom" o:connectlocs="1,1;1,1;1,1;1,1;1,0;0,0;0,0" o:connectangles="0,0,0,0,0,0,0"/>
                      <o:lock v:ext="edit" aspectratio="t"/>
                    </v:shape>
                    <v:shape id="Freeform 12710" o:spid="_x0000_s2934" style="position:absolute;left:2828;top:2746;width:51;height:31;visibility:visible;mso-wrap-style:square;v-text-anchor:top" coordsize="206,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Z8osQA&#10;AADdAAAADwAAAGRycy9kb3ducmV2LnhtbESP32rCMBTG7wd7h3AGu5tJVXR0TUUEYbD1wuoDHJpj&#10;2605qU1Wu7dfBoKXH9+fH1+2mWwnRhp861hDMlMgiCtnWq41nI77l1cQPiAb7ByThl/ysMkfHzJM&#10;jbvygcYy1CKOsE9RQxNCn0rpq4Ys+pnriaN3doPFEOVQSzPgNY7bTs6VWkmLLUdCgz3tGqq+yx8b&#10;uZ/BtBVfipGKc/LxVaj5eqm0fn6atm8gAk3hHr61342G5SJZwP+b+AR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GfKLEAAAA3QAAAA8AAAAAAAAAAAAAAAAAmAIAAGRycy9k&#10;b3ducmV2LnhtbFBLBQYAAAAABAAEAPUAAACJAwAAAAA=&#10;" path="m,123l106,67,206,e" filled="f" strokeweight="0">
                      <v:path arrowok="t" o:connecttype="custom" o:connectlocs="0,1;0,0;1,0" o:connectangles="0,0,0"/>
                      <o:lock v:ext="edit" aspectratio="t"/>
                    </v:shape>
                    <v:shape id="Freeform 12711" o:spid="_x0000_s2935" style="position:absolute;left:2780;top:2598;width:108;height:33;visibility:visible;mso-wrap-style:square;v-text-anchor:top" coordsize="432,1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2mDMgA&#10;AADdAAAADwAAAGRycy9kb3ducmV2LnhtbESPW2vCQBSE3wX/w3IEX6RuYrVIdJVWEIovrVfw7ZA9&#10;uWD2bMhuTeyv7xYKfRxm5htmue5MJe7UuNKygngcgSBOrS45V3A6bp/mIJxH1lhZJgUPcrBe9XtL&#10;TLRteU/3g89FgLBLUEHhfZ1I6dKCDLqxrYmDl9nGoA+yyaVusA1wU8lJFL1IgyWHhQJr2hSU3g5f&#10;RsFbnfl49vG92z2u1/Yy2pw/Z9lWqeGge12A8NT5//Bf+10rmD7HU/h9E56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DaYMyAAAAN0AAAAPAAAAAAAAAAAAAAAAAJgCAABk&#10;cnMvZG93bnJldi54bWxQSwUGAAAAAAQABAD1AAAAjQMAAAAA&#10;" path="m432,129l219,57,,e" filled="f" strokeweight="0">
                      <v:path arrowok="t" o:connecttype="custom" o:connectlocs="2,1;1,0;0,0" o:connectangles="0,0,0"/>
                      <o:lock v:ext="edit" aspectratio="t"/>
                    </v:shape>
                    <v:shape id="Freeform 12712" o:spid="_x0000_s2936" style="position:absolute;left:2781;top:2658;width:88;height:94;visibility:visible;mso-wrap-style:square;v-text-anchor:top" coordsize="352,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OuucUA&#10;AADdAAAADwAAAGRycy9kb3ducmV2LnhtbESPQWvCQBSE74X+h+UVvNWNVatEV6lWqb0IJuL5kX0m&#10;wezbsLvV+O+7BaHHYWa+YebLzjTiSs7XlhUM+gkI4sLqmksFx3z7OgXhA7LGxjIpuJOH5eL5aY6p&#10;tjc+0DULpYgQ9ikqqEJoUyl9UZFB37ctcfTO1hkMUbpSaoe3CDeNfEuSd2mw5rhQYUvriopL9mMU&#10;+K9jZrN9vjptdpezdOPPifvOleq9dB8zEIG68B9+tHdawWg4GMPfm/g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0665xQAAAN0AAAAPAAAAAAAAAAAAAAAAAJgCAABkcnMv&#10;ZG93bnJldi54bWxQSwUGAAAAAAQABAD1AAAAigMAAAAA&#10;" path="m352,l338,54r-25,53l282,158r-42,49l191,254r-57,44l70,340,,376e" filled="f" strokeweight="0">
                      <v:path arrowok="t" o:connecttype="custom" o:connectlocs="2,0;1,0;1,1;1,1;1,1;1,1;1,1;0,1;0,2" o:connectangles="0,0,0,0,0,0,0,0,0"/>
                      <o:lock v:ext="edit" aspectratio="t"/>
                    </v:shape>
                    <v:line id="Line 12713" o:spid="_x0000_s2937" style="position:absolute;flip:x y;visibility:visible;mso-wrap-style:square" from="2823,2671" to="2849,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RfTMQAAADdAAAADwAAAGRycy9kb3ducmV2LnhtbESPQWsCMRSE70L/Q3iFXqRmrbItW6MU&#10;qUW8ubb3x+Z1s5i8LEnU9d83BcHjMDPfMIvV4Kw4U4idZwXTSQGCuPG641bB92Hz/AYiJmSN1jMp&#10;uFKE1fJhtMBK+wvv6VynVmQIxwoVmJT6SsrYGHIYJ74nzt6vDw5TlqGVOuAlw52VL0VRSocd5wWD&#10;Pa0NNcf65BTMXn8O26Mdm90mOvP5ZeumDFelnh6Hj3cQiYZ0D9/aW61gPpuW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xF9MxAAAAN0AAAAPAAAAAAAAAAAA&#10;AAAAAKECAABkcnMvZG93bnJldi54bWxQSwUGAAAAAAQABAD5AAAAkgMAAAAA&#10;" strokeweight="0"/>
                    <v:shape id="Freeform 12714" o:spid="_x0000_s2938" style="position:absolute;left:2786;top:2607;width:102;height:30;visibility:visible;mso-wrap-style:square;v-text-anchor:top" coordsize="405,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MA/sUA&#10;AADdAAAADwAAAGRycy9kb3ducmV2LnhtbESPQWsCMRSE7wX/Q3iCt5pVi8pqFCsIHtpDtwoeH5vn&#10;bnDzsk2iu/33TaHQ4zAz3zDrbW8b8SAfjGMFk3EGgrh02nCl4PR5eF6CCBFZY+OYFHxTgO1m8LTG&#10;XLuOP+hRxEokCIccFdQxtrmUoazJYhi7ljh5V+ctxiR9JbXHLsFtI6dZNpcWDaeFGlva11TeirtN&#10;lO7qL037LgszfTuY/TyeX7+0UqNhv1uBiNTH//Bf+6gVvMwmC/h9k56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wwD+xQAAAN0AAAAPAAAAAAAAAAAAAAAAAJgCAABkcnMv&#10;ZG93bnJldi54bWxQSwUGAAAAAAQABAD1AAAAigMAAAAA&#10;" path="m,l105,25,208,55,309,86r96,36e" filled="f" strokeweight="0">
                      <v:path arrowok="t" o:connecttype="custom" o:connectlocs="0,0;1,0;1,0;1,0;2,0" o:connectangles="0,0,0,0,0"/>
                      <o:lock v:ext="edit" aspectratio="t"/>
                    </v:shape>
                    <v:line id="Line 12715" o:spid="_x0000_s2939" style="position:absolute;flip:x y;visibility:visible;mso-wrap-style:square" from="2823,2671" to="2850,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dupcEAAADdAAAADwAAAGRycy9kb3ducmV2LnhtbERPTWsCMRC9C/0PYQq9SM1ai5XVKCJV&#10;pLeu9T5sxs1iMlmSVNd/bw6Cx8f7Xqx6Z8WFQmw9KxiPChDEtdctNwr+Dtv3GYiYkDVaz6TgRhFW&#10;y5fBAkvtr/xLlyo1IodwLFGBSakrpYy1IYdx5DvizJ18cJgyDI3UAa853Fn5URRT6bDl3GCwo42h&#10;+lz9OwWTr+Nhf7ZD87ONznzvbFVPw02pt9d+PQeRqE9P8cO91wo+J+M8N7/JT0Au7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F26lwQAAAN0AAAAPAAAAAAAAAAAAAAAA&#10;AKECAABkcnMvZG93bnJldi54bWxQSwUGAAAAAAQABAD5AAAAjwMAAAAA&#10;" strokeweight="0"/>
                    <v:shape id="Freeform 12716" o:spid="_x0000_s2940" style="position:absolute;left:2771;top:2670;width:78;height:82;visibility:visible;mso-wrap-style:square;v-text-anchor:top" coordsize="312,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bItMkA&#10;AADdAAAADwAAAGRycy9kb3ducmV2LnhtbESP3WoCMRSE7wXfIRyhd5rVFqtbo9QtBcFC8Qfa3h03&#10;x83azcl2E3X79k2h0MthZr5hZovWVuJCjS8dKxgOEhDEudMlFwr2u+f+BIQPyBorx6Tgmzws5t3O&#10;DFPtrryhyzYUIkLYp6jAhFCnUvrckEU/cDVx9I6usRiibAqpG7xGuK3kKEnG0mLJccFgTZmh/HN7&#10;tgpes/e309PG3H9N9iFbZseX9eEjV+qm1z4+gAjUhv/wX3ulFdzdDqfw+yY+AT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LbItMkAAADdAAAADwAAAAAAAAAAAAAAAACYAgAA&#10;ZHJzL2Rvd25yZXYueG1sUEsFBgAAAAAEAAQA9QAAAI4DAAAAAA==&#10;" path="m312,l301,43,281,85r-26,44l219,171r-44,41l124,252,65,290,,324e" filled="f" strokeweight="0">
                      <v:path arrowok="t" o:connecttype="custom" o:connectlocs="1,0;1,0;1,1;1,1;1,1;1,1;1,1;0,1;0,1" o:connectangles="0,0,0,0,0,0,0,0,0"/>
                      <o:lock v:ext="edit" aspectratio="t"/>
                    </v:shape>
                    <v:shape id="Freeform 12717" o:spid="_x0000_s2941" style="position:absolute;left:2824;top:2747;width:51;height:30;visibility:visible;mso-wrap-style:square;v-text-anchor:top" coordsize="203,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0LsMIA&#10;AADdAAAADwAAAGRycy9kb3ducmV2LnhtbERPz2vCMBS+D/wfwhN2GZrqhko1igiF0p3WDc+P5tkU&#10;m5fSZG39781hsOPH9/twmmwrBup941jBapmAIK6cbrhW8POdLXYgfEDW2DomBQ/ycDrOXg6Yajfy&#10;Fw1lqEUMYZ+iAhNCl0rpK0MW/dJ1xJG7ud5iiLCvpe5xjOG2lesk2UiLDccGgx1dDFX38tcq0G+N&#10;217zS32+fha3rMhMVW4mpV7n03kPItAU/sV/7lwr+Hhfx/3xTXwC8vg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jQuwwgAAAN0AAAAPAAAAAAAAAAAAAAAAAJgCAABkcnMvZG93&#10;bnJldi54bWxQSwUGAAAAAAQABAD1AAAAhwMAAAAA&#10;" path="m203,l158,33,110,65,56,94,,123e" filled="f" strokeweight="0">
                      <v:path arrowok="t" o:connecttype="custom" o:connectlocs="1,0;1,0;1,0;0,0;0,0" o:connectangles="0,0,0,0,0"/>
                      <o:lock v:ext="edit" aspectratio="t"/>
                    </v:shape>
                    <v:shape id="Freeform 12718" o:spid="_x0000_s2942" style="position:absolute;left:2768;top:2751;width:13;height:10;visibility:visible;mso-wrap-style:square;v-text-anchor:top" coordsize="5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6KN8YA&#10;AADdAAAADwAAAGRycy9kb3ducmV2LnhtbESPW2sCMRSE3wv9D+EUfKtZL11kaxQpCiot1MuDj4fN&#10;6SZ0c7Jsoq7/3giFPg4z8w0znXeuFhdqg/WsYNDPQBCXXluuFBwPq9cJiBCRNdaeScGNAsxnz09T&#10;LLS/8o4u+1iJBOFQoAITY1NIGUpDDkPfN8TJ+/Gtw5hkW0nd4jXBXS2HWZZLh5bTgsGGPgyVv/uz&#10;U+Bw8m394m3b2U1+ssvc+M8vo1TvpVu8g4jUxf/wX3utFYxHwwE83qQn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6KN8YAAADdAAAADwAAAAAAAAAAAAAAAACYAgAAZHJz&#10;L2Rvd25yZXYueG1sUEsFBgAAAAAEAAQA9QAAAIsDAAAAAA==&#10;" path="m,41l4,18,17,4,34,,54,7e" filled="f" strokeweight="0">
                      <v:path arrowok="t" o:connecttype="custom" o:connectlocs="0,0;0,0;0,0;0,0;0,0" o:connectangles="0,0,0,0,0"/>
                      <o:lock v:ext="edit" aspectratio="t"/>
                    </v:shape>
                    <v:shape id="Freeform 12719" o:spid="_x0000_s2943" style="position:absolute;left:2767;top:2755;width:12;height:11;visibility:visible;mso-wrap-style:square;v-text-anchor:top" coordsize="45,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FG8sUA&#10;AADdAAAADwAAAGRycy9kb3ducmV2LnhtbESP3WoCMRSE7wXfIRyhd5p1W0S2xmUplSql4E8f4LA5&#10;+4Obk7CJuvXpm0LBy2FmvmFW+WA6caXet5YVzGcJCOLS6pZrBd+nzXQJwgdkjZ1lUvBDHvL1eLTC&#10;TNsbH+h6DLWIEPYZKmhCcJmUvmzIoJ9ZRxy9yvYGQ5R9LXWPtwg3nUyTZCENthwXGnT01lB5Pl6M&#10;gjv7bfnhKvd52PlqL98L8xVqpZ4mQ/EKItAQHuH/9lYreHlOU/h7E5+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kUbyxQAAAN0AAAAPAAAAAAAAAAAAAAAAAJgCAABkcnMv&#10;ZG93bnJldi54bWxQSwUGAAAAAAQABAD1AAAAigMAAAAA&#10;" path="m45,7l27,,18,2,10,6,1,22,,46e" filled="f" strokeweight="0">
                      <v:path arrowok="t" o:connecttype="custom" o:connectlocs="0,0;0,0;0,0;0,0;0,0;0,0" o:connectangles="0,0,0,0,0,0"/>
                      <o:lock v:ext="edit" aspectratio="t"/>
                    </v:shape>
                    <v:shape id="Freeform 12720" o:spid="_x0000_s2944" style="position:absolute;left:2762;top:2765;width:14;height:10;visibility:visible;mso-wrap-style:square;v-text-anchor:top" coordsize="5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Cx28UA&#10;AADdAAAADwAAAGRycy9kb3ducmV2LnhtbESPQWsCMRSE74L/ITyht5pV67KsRhGx0BYFa3vo8bF5&#10;boKbl2WT6vbfN4WCx2FmvmGW69414kpdsJ4VTMYZCOLKa8u1gs+P58cCRIjIGhvPpOCHAqxXw8ES&#10;S+1v/E7XU6xFgnAoUYGJsS2lDJUhh2HsW+LknX3nMCbZ1VJ3eEtw18hpluXSoeW0YLClraHqcvp2&#10;ChwWR+s387fevuZfdpcbvz8YpR5G/WYBIlIf7+H/9otW8DSbzuDvTX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MLHbxQAAAN0AAAAPAAAAAAAAAAAAAAAAAJgCAABkcnMv&#10;ZG93bnJldi54bWxQSwUGAAAAAAQABAD1AAAAigMAAAAA&#10;" path="m,33r10,5l19,41r9,-1l37,37r7,-6l49,22,52,12,54,e" filled="f" strokeweight="0">
                      <v:path arrowok="t" o:connecttype="custom" o:connectlocs="0,0;0,0;0,0;0,0;0,0;0,0;0,0;0,0;0,0" o:connectangles="0,0,0,0,0,0,0,0,0"/>
                      <o:lock v:ext="edit" aspectratio="t"/>
                    </v:shape>
                    <v:line id="Line 12721" o:spid="_x0000_s2945" style="position:absolute;flip:y;visibility:visible;mso-wrap-style:square" from="2771,2769" to="2782,2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IRKMgAAADdAAAADwAAAGRycy9kb3ducmV2LnhtbESPS2vDMBCE74X+B7GB3Bo5D9rgRgmh&#10;pSEUmpLXIbeNtbVNrJWRlFj991Wh0OMwM98ws0U0jbiR87VlBcNBBoK4sLrmUsFh//YwBeEDssbG&#10;Min4Jg+L+f3dDHNtO97SbRdKkSDsc1RQhdDmUvqiIoN+YFvi5H1ZZzAk6UqpHXYJbho5yrJHabDm&#10;tFBhSy8VFZfd1SjYbp747FbXeInn7uPzdCzfj69Lpfq9uHwGESiG//Bfe60VTMajC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RIRKMgAAADdAAAADwAAAAAA&#10;AAAAAAAAAAChAgAAZHJzL2Rvd25yZXYueG1sUEsFBgAAAAAEAAQA+QAAAJYDAAAAAA==&#10;" strokeweight="0"/>
                    <v:line id="Line 12722" o:spid="_x0000_s2946" style="position:absolute;visibility:visible;mso-wrap-style:square" from="2750,2750" to="2768,2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LD9MYAAADdAAAADwAAAGRycy9kb3ducmV2LnhtbESPT2sCMRTE7wW/Q3iCt5rVVrvdGkWK&#10;Yr1Z/4DHx+a5G9y8LJuo229vhILHYWZ+w0xmra3ElRpvHCsY9BMQxLnThgsF+93yNQXhA7LGyjEp&#10;+CMPs2nnZYKZdjf+pes2FCJC2GeooAyhzqT0eUkWfd/VxNE7ucZiiLIppG7wFuG2ksMkGUuLhuNC&#10;iTV9l5SftxerwGzGq9H64/B5kItVGBzTc2rsXqlet51/gQjUhmf4v/2jFby/DUfweBOfgJ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Wiw/TGAAAA3QAAAA8AAAAAAAAA&#10;AAAAAAAAoQIAAGRycy9kb3ducmV2LnhtbFBLBQYAAAAABAAEAPkAAACUAwAAAAA=&#10;" strokeweight="0"/>
                    <v:shape id="Freeform 12723" o:spid="_x0000_s2947" style="position:absolute;left:2729;top:2761;width:18;height:3;visibility:visible;mso-wrap-style:square;v-text-anchor:top" coordsize="7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6IHMcA&#10;AADdAAAADwAAAGRycy9kb3ducmV2LnhtbESPT2sCMRTE7wW/Q3hCbzWrbUVXo4ggFi+l/kGPz81z&#10;s7h5WTbR3fbTN4WCx2FmfsNM560txZ1qXzhW0O8lIIgzpwvOFex3q5cRCB+QNZaOScE3eZjPOk9T&#10;TLVr+Ivu25CLCGGfogITQpVK6TNDFn3PVcTRu7jaYoiyzqWusYlwW8pBkgylxYLjgsGKloay6/Zm&#10;FWw+V8Xp+LMeN+f3wzIxi7La+L5Sz912MQERqA2P8H/7Qyt4ex0M4e9NfAJy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uiBzHAAAA3QAAAA8AAAAAAAAAAAAAAAAAmAIAAGRy&#10;cy9kb3ducmV2LnhtbFBLBQYAAAAABAAEAPUAAACMAwAAAAA=&#10;" path="m71,10l35,,,6e" filled="f" strokeweight="0">
                      <v:path arrowok="t" o:connecttype="custom" o:connectlocs="0,0;0,0;0,0" o:connectangles="0,0,0"/>
                      <o:lock v:ext="edit" aspectratio="t"/>
                    </v:shape>
                    <v:shape id="Freeform 12724" o:spid="_x0000_s2948" style="position:absolute;left:2730;top:2751;width:17;height:3;visibility:visible;mso-wrap-style:square;v-text-anchor:top" coordsize="7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Ith8gA&#10;AADdAAAADwAAAGRycy9kb3ducmV2LnhtbESPT2sCMRTE7wW/Q3gFbzXrv7auRhFBWryItqUen5vX&#10;zeLmZdmk7tZPbwShx2FmfsPMFq0txZlqXzhW0O8lIIgzpwvOFXx+rJ9eQfiArLF0TAr+yMNi3nmY&#10;Yapdwzs670MuIoR9igpMCFUqpc8MWfQ9VxFH78fVFkOUdS51jU2E21IOkuRZWiw4LhisaGUoO+1/&#10;rYLNdl0cvi9vk+Y4/lolZllWG99XqvvYLqcgArXhP3xvv2sFo+HgBW5v4hO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oi2HyAAAAN0AAAAPAAAAAAAAAAAAAAAAAJgCAABk&#10;cnMvZG93bnJldi54bWxQSwUGAAAAAAQABAD1AAAAjQMAAAAA&#10;" path="m71,10l35,,,5e" filled="f" strokeweight="0">
                      <v:path arrowok="t" o:connecttype="custom" o:connectlocs="0,0;0,0;0,0" o:connectangles="0,0,0"/>
                      <o:lock v:ext="edit" aspectratio="t"/>
                    </v:shape>
                    <v:line id="Line 12725" o:spid="_x0000_s2949" style="position:absolute;flip:x;visibility:visible;mso-wrap-style:square" from="2747,2750" to="2750,27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8bLcQAAADdAAAADwAAAGRycy9kb3ducmV2LnhtbERPy2oCMRTdC/5DuEJ3NaMtrYxGEUtL&#10;KdTia+HuOrnODE5uhiQ66d83i4LLw3nPFtE04kbO15YVjIYZCOLC6ppLBfvd++MEhA/IGhvLpOCX&#10;PCzm/d4Mc2073tBtG0qRQtjnqKAKoc2l9EVFBv3QtsSJO1tnMCToSqkddincNHKcZS/SYM2pocKW&#10;VhUVl+3VKNisX/nkPq7xEk/d98/xUH4d3pZKPQzicgoiUAx38b/7Uyt4fhqnu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XxstxAAAAN0AAAAPAAAAAAAAAAAA&#10;AAAAAKECAABkcnMvZG93bnJldi54bWxQSwUGAAAAAAQABAD5AAAAkgMAAAAA&#10;" strokeweight="0"/>
                    <v:shape id="Freeform 12726" o:spid="_x0000_s2950" style="position:absolute;left:2767;top:2761;width:1;height:5;visibility:visible;mso-wrap-style:square;v-text-anchor:top" coordsize="4,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IpXMUA&#10;AADdAAAADwAAAGRycy9kb3ducmV2LnhtbESP3YrCMBSE7xd8h3AE79bUHxatRtGFgiDI+vMAx+bY&#10;VpuTbhO1+vSbBcHLYWa+YabzxpTiRrUrLCvodSMQxKnVBWcKDvvkcwTCeWSNpWVS8CAH81nrY4qx&#10;tnfe0m3nMxEg7GJUkHtfxVK6NCeDrmsr4uCdbG3QB1lnUtd4D3BTyn4UfUmDBYeFHCv6zim97K5G&#10;QTU4LLNjIoufZBOd17/bJ6Z6r1Sn3SwmIDw1/h1+tVdawXDQH8P/m/AE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ilcxQAAAN0AAAAPAAAAAAAAAAAAAAAAAJgCAABkcnMv&#10;ZG93bnJldi54bWxQSwUGAAAAAAQABAD1AAAAigMAAAAA&#10;" path="m4,l,4,,9,3,21e" filled="f" strokeweight="0">
                      <v:path arrowok="t" o:connecttype="custom" o:connectlocs="0,0;0,0;0,0;0,0" o:connectangles="0,0,0,0"/>
                      <o:lock v:ext="edit" aspectratio="t"/>
                    </v:shape>
                    <v:line id="Line 12727" o:spid="_x0000_s2951" style="position:absolute;flip:y;visibility:visible;mso-wrap-style:square" from="2729,2752" to="2730,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B9sQAAADdAAAADwAAAGRycy9kb3ducmV2LnhtbERPy2oCMRTdC/5DuEJ3NWMtrYxGEUtL&#10;KdTia+HuOrnODE5uhiQ66d83i4LLw3nPFtE04kbO15YVjIYZCOLC6ppLBfvd++MEhA/IGhvLpOCX&#10;PCzm/d4Mc2073tBtG0qRQtjnqKAKoc2l9EVFBv3QtsSJO1tnMCToSqkddincNPIpy16kwZpTQ4Ut&#10;rSoqLturUbBZv/LJfVzjJZ6675/jofw6vC2VehjE5RREoBju4n/3p1bwPB6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8IH2xAAAAN0AAAAPAAAAAAAAAAAA&#10;AAAAAKECAABkcnMvZG93bnJldi54bWxQSwUGAAAAAAQABAD5AAAAkgMAAAAA&#10;" strokeweight="0"/>
                    <v:line id="Line 12728" o:spid="_x0000_s2952" style="position:absolute;flip:x y;visibility:visible;mso-wrap-style:square" from="2728,2748" to="2730,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ibWMQAAADdAAAADwAAAGRycy9kb3ducmV2LnhtbESPQWsCMRSE70L/Q3iFXqRm7YotW6OU&#10;UkW8ubb3x+Z1s5i8LEmq679vBMHjMDPfMIvV4Kw4UYidZwXTSQGCuPG641bB92H9/AYiJmSN1jMp&#10;uFCE1fJhtMBK+zPv6VSnVmQIxwoVmJT6SsrYGHIYJ74nzt6vDw5TlqGVOuA5w52VL0Uxlw47zgsG&#10;e/o01BzrP6egfP05bI92bHbr6MzXxtbNPFyUenocPt5BJBrSPXxrb7WCWVlO4fomPw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JtYxAAAAN0AAAAPAAAAAAAAAAAA&#10;AAAAAKECAABkcnMvZG93bnJldi54bWxQSwUGAAAAAAQABAD5AAAAkgMAAAAA&#10;" strokeweight="0"/>
                    <v:line id="Line 12729" o:spid="_x0000_s2953" style="position:absolute;flip:x y;visibility:visible;mso-wrap-style:square" from="2747,2764" to="2762,2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oFL8QAAADdAAAADwAAAGRycy9kb3ducmV2LnhtbESPQWsCMRSE74X+h/CEXopm6xZbVqOU&#10;UkV6c633x+Z1s5i8LEmq679vBMHjMDPfMIvV4Kw4UYidZwUvkwIEceN1x62Cn/16/A4iJmSN1jMp&#10;uFCE1fLxYYGV9mfe0alOrcgQjhUqMCn1lZSxMeQwTnxPnL1fHxymLEMrdcBzhjsrp0Uxkw47zgsG&#10;e/o01BzrP6egfDvst0f7bL7X0Zmvja2bWbgo9TQaPuYgEg3pHr61t1rBa1lO4fomPw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SgUvxAAAAN0AAAAPAAAAAAAAAAAA&#10;AAAAAKECAABkcnMvZG93bnJldi54bWxQSwUGAAAAAAQABAD5AAAAkgMAAAAA&#10;" strokeweight="0"/>
                    <v:line id="Line 12730" o:spid="_x0000_s2954" style="position:absolute;flip:x y;visibility:visible;mso-wrap-style:square" from="2747,2754" to="2767,2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agtMQAAADdAAAADwAAAGRycy9kb3ducmV2LnhtbESPQWsCMRSE70L/Q3iFXqRm2xUrW6OU&#10;Uot4c9X7Y/O6WUxeliTV9d83BcHjMDPfMIvV4Kw4U4idZwUvkwIEceN1x62Cw379PAcRE7JG65kU&#10;XCnCavkwWmCl/YV3dK5TKzKEY4UKTEp9JWVsDDmME98TZ+/HB4cpy9BKHfCS4c7K16KYSYcd5wWD&#10;PX0aak71r1NQvh33m5Mdm+06OvP1betmFq5KPT0OH+8gEg3pHr61N1rBtCxL+H+Tn4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BqC0xAAAAN0AAAAPAAAAAAAAAAAA&#10;AAAAAKECAABkcnMvZG93bnJldi54bWxQSwUGAAAAAAQABAD5AAAAkgMAAAAA&#10;" strokeweight="0"/>
                    <v:line id="Line 12731" o:spid="_x0000_s2955" style="position:absolute;flip:y;visibility:visible;mso-wrap-style:square" from="2747,2754" to="2748,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uH9ccAAADdAAAADwAAAGRycy9kb3ducmV2LnhtbESPQWsCMRSE74X+h/AK3mq2Km3ZGkUq&#10;ihS0aPXg7bl53V3cvCxJdNN/bwqFHoeZ+YYZT6NpxJWcry0reOpnIIgLq2suFey/Fo+vIHxA1thY&#10;JgU/5GE6ub8bY65tx1u67kIpEoR9jgqqENpcSl9UZND3bUucvG/rDIYkXSm1wy7BTSMHWfYsDdac&#10;Fips6b2i4ry7GAXbzQuf3PISz/HUrT+Ph/LjMJ8p1XuIszcQgWL4D/+1V1rBaDgc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y4f1xwAAAN0AAAAPAAAAAAAA&#10;AAAAAAAAAKECAABkcnMvZG93bnJldi54bWxQSwUGAAAAAAQABAD5AAAAlQMAAAAA&#10;" strokeweight="0"/>
                    <v:shape id="Freeform 12732" o:spid="_x0000_s2956" style="position:absolute;left:2728;top:2746;width:22;height:4;visibility:visible;mso-wrap-style:square;v-text-anchor:top" coordsize="8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1ddsUA&#10;AADdAAAADwAAAGRycy9kb3ducmV2LnhtbESPT2vCQBTE70K/w/IKvemmxkhJXcU/FbyJ0Utvj+xr&#10;NjT7NmTXGL+9KxR6HGbmN8xiNdhG9NT52rGC90kCgrh0uuZKweW8H3+A8AFZY+OYFNzJw2r5Mlpg&#10;rt2NT9QXoRIRwj5HBSaENpfSl4Ys+olriaP34zqLIcqukrrDW4TbRk6TZC4t1hwXDLa0NVT+Fler&#10;IM3C1+n7ft0eD8XgNkZn/XGXKfX2Oqw/QQQawn/4r33QCmZpmsHzTXwCcv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XV12xQAAAN0AAAAPAAAAAAAAAAAAAAAAAJgCAABkcnMv&#10;ZG93bnJldi54bWxQSwUGAAAAAAQABAD1AAAAigMAAAAA&#10;" path="m89,13l60,2,30,,,7e" filled="f" strokeweight="0">
                      <v:path arrowok="t" o:connecttype="custom" o:connectlocs="0,0;0,0;0,0;0,0" o:connectangles="0,0,0,0"/>
                      <o:lock v:ext="edit" aspectratio="t"/>
                    </v:shape>
                    <v:line id="Line 12733" o:spid="_x0000_s2957" style="position:absolute;flip:x;visibility:visible;mso-wrap-style:square" from="2822,2780" to="2823,2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W8GccAAADdAAAADwAAAGRycy9kb3ducmV2LnhtbESPQWsCMRSE74X+h/AK3mq2WmzZGkUq&#10;ihRq0erB23Pzuru4eVmS6MZ/bwqFHoeZ+YYZT6NpxIWcry0reOpnIIgLq2suFey+F4+vIHxA1thY&#10;JgVX8jCd3N+NMde24w1dtqEUCcI+RwVVCG0upS8qMuj7tiVO3o91BkOSrpTaYZfgppGDLBtJgzWn&#10;hQpbeq+oOG3PRsFm/cJHtzzHUzx2n1+Hffmxn8+U6j3E2RuIQDH8h//aK63geTgc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VbwZxwAAAN0AAAAPAAAAAAAA&#10;AAAAAAAAAKECAABkcnMvZG93bnJldi54bWxQSwUGAAAAAAQABAD5AAAAlQMAAAAA&#10;" strokeweight="0"/>
                    <v:line id="Line 12734" o:spid="_x0000_s2958" style="position:absolute;visibility:visible;mso-wrap-style:square" from="2781,2752" to="2824,2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uxcUAAADdAAAADwAAAGRycy9kb3ducmV2LnhtbESPT2sCMRTE74LfITyhN82qra6rUaS0&#10;WG/+BY+PzXM3uHlZNqluv31TKHgcZuY3zGLV2krcqfHGsYLhIAFBnDttuFBwOn72UxA+IGusHJOC&#10;H/KwWnY7C8y0e/Ce7odQiAhhn6GCMoQ6k9LnJVn0A1cTR+/qGoshyqaQusFHhNtKjpJkIi0ajgsl&#10;1vReUn47fFsFZjfZvG2n59lZfmzC8JLeUmNPSr302vUcRKA2PMP/7S+t4HU8nsLfm/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uxcUAAADdAAAADwAAAAAAAAAA&#10;AAAAAAChAgAAZHJzL2Rvd25yZXYueG1sUEsFBgAAAAAEAAQA+QAAAJMDAAAAAA==&#10;" strokeweight="0"/>
                    <v:shape id="Freeform 12735" o:spid="_x0000_s2959" style="position:absolute;left:2826;top:2776;width:2;height:1;visibility:visible;mso-wrap-style:square;v-text-anchor:top" coordsize="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IM+cEA&#10;AADdAAAADwAAAGRycy9kb3ducmV2LnhtbERPTYvCMBC9L/gfwgje1tR1Ea1GEdmApwW7K3gcm7Et&#10;bSaliVr/vTkIHh/ve7XpbSNu1PnKsYLJOAFBnDtTcaHg/09/zkH4gGywcUwKHuRhsx58rDA17s4H&#10;umWhEDGEfYoKyhDaVEqfl2TRj11LHLmL6yyGCLtCmg7vMdw28itJZtJixbGhxJZ2JeV1drUK9ueF&#10;09rrvlocf+tTrusmm/8oNRr22yWIQH14i1/uvVHwPZ3GufFNfA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6iDPnBAAAA3QAAAA8AAAAAAAAAAAAAAAAAmAIAAGRycy9kb3du&#10;cmV2LnhtbFBLBQYAAAAABAAEAPUAAACGAwAAAAA=&#10;" path="m,1l4,,9,3e" filled="f" strokeweight="0">
                      <v:path arrowok="t" o:connecttype="custom" o:connectlocs="0,0;0,0;0,0" o:connectangles="0,0,0"/>
                      <o:lock v:ext="edit" aspectratio="t"/>
                    </v:shape>
                    <v:line id="Line 12736" o:spid="_x0000_s2960" style="position:absolute;flip:y;visibility:visible;mso-wrap-style:square" from="2822,2783" to="2823,27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ooa8gAAADdAAAADwAAAGRycy9kb3ducmV2LnhtbESPQUsDMRSE74L/ITzBm83WitZ1s6Uo&#10;LSJUaWsP3l43r7tLNy9LknbjvzeC4HGYmW+YYhZNJ87kfGtZwXiUgSCurG65VvC5XdxMQfiArLGz&#10;TAq+ycOsvLwoMNd24DWdN6EWCcI+RwVNCH0upa8aMuhHtidO3sE6gyFJV0vtcEhw08nbLLuXBltO&#10;Cw329NxQddycjIL1+wPv3fIUj3E/rD6+dvXb7mWu1PVVnD+BCBTDf/iv/aoV3E0mj/D7Jj0BWf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sooa8gAAADdAAAADwAAAAAA&#10;AAAAAAAAAAChAgAAZHJzL2Rvd25yZXYueG1sUEsFBgAAAAAEAAQA+QAAAJYDAAAAAA==&#10;" strokeweight="0"/>
                    <v:line id="Line 12737" o:spid="_x0000_s2961" style="position:absolute;flip:x;visibility:visible;mso-wrap-style:square" from="2779,2752" to="2781,2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yi8QAAADdAAAADwAAAGRycy9kb3ducmV2LnhtbERPTWsCMRC9F/ofwhS8abYqWrZGkYpS&#10;Ciraeuht3Ex3FzeTJYlu+u+bg9Dj433PFtE04kbO15YVPA8yEMSF1TWXCr4+1/0XED4ga2wsk4Jf&#10;8rCYPz7MMNe24wPdjqEUKYR9jgqqENpcSl9UZNAPbEucuB/rDIYEXSm1wy6Fm0YOs2wiDdacGips&#10;6a2i4nK8GgWH3ZTPbnONl3jutvvvU/lxWi2V6j3F5SuIQDH8i+/ud61gPBq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9vKLxAAAAN0AAAAPAAAAAAAAAAAA&#10;AAAAAKECAABkcnMvZG93bnJldi54bWxQSwUGAAAAAAQABAD5AAAAkgMAAAAA&#10;" strokeweight="0"/>
                    <v:line id="Line 12738" o:spid="_x0000_s2962" style="position:absolute;flip:x y;visibility:visible;mso-wrap-style:square" from="2779,2756" to="2822,2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7oJcQAAADdAAAADwAAAGRycy9kb3ducmV2LnhtbESPQWsCMRSE74X+h/AKvZSatYqV1Sil&#10;qEhvrnp/bJ6bxeRlSaKu/94UCj0OM/MNM1/2zoorhdh6VjAcFCCIa69bbhQc9uv3KYiYkDVaz6Tg&#10;ThGWi+enOZba33hH1yo1IkM4lqjApNSVUsbakMM48B1x9k4+OExZhkbqgLcMd1Z+FMVEOmw5Lxjs&#10;6NtQfa4uTsHo87jfnu2b+VlHZ1YbW9WTcFfq9aX/moFI1Kf/8F97qxWMR+Mh/L7JT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nuglxAAAAN0AAAAPAAAAAAAAAAAA&#10;AAAAAKECAABkcnMvZG93bnJldi54bWxQSwUGAAAAAAQABAD5AAAAkgMAAAAA&#10;" strokeweight="0"/>
                    <v:line id="Line 12739" o:spid="_x0000_s2963" style="position:absolute;flip:x y;visibility:visible;mso-wrap-style:square" from="2776,2765" to="2815,2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2UsQAAADdAAAADwAAAGRycy9kb3ducmV2LnhtbESPQWsCMRSE74X+h/AKvZSarYqV1ShF&#10;ahFvrnp/bJ6bxeRlSaKu/74pFDwOM/MNM1/2zoorhdh6VvAxKEAQ11633Cg47NfvUxAxIWu0nknB&#10;nSIsF89Pcyy1v/GOrlVqRIZwLFGBSakrpYy1IYdx4Dvi7J18cJiyDI3UAW8Z7qwcFsVEOmw5Lxjs&#10;aGWoPlcXp2D0edxvzvbNbNfRme8fW9WTcFfq9aX/moFI1KdH+L+90QrGo/EQ/t7kJ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HZSxAAAAN0AAAAPAAAAAAAAAAAA&#10;AAAAAKECAABkcnMvZG93bnJldi54bWxQSwUGAAAAAAQABAD5AAAAkgMAAAAA&#10;" strokeweight="0"/>
                    <v:shape id="Freeform 12740" o:spid="_x0000_s2964" style="position:absolute;left:2824;top:2780;width:1;height:6;visibility:visible;mso-wrap-style:square;v-text-anchor:top" coordsize="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c6osIA&#10;AADdAAAADwAAAGRycy9kb3ducmV2LnhtbESP3YrCMBSE7wXfIRxh7zR1/dm1GkVkBW+tPsChObbV&#10;5iQ02bb79htB8HKYmW+Yza43tWip8ZVlBdNJAoI4t7riQsH1chx/g/ABWWNtmRT8kYfddjjYYKpt&#10;x2dqs1CICGGfooIyBJdK6fOSDPqJdcTRu9nGYIiyKaRusItwU8vPJFlKgxXHhRIdHUrKH9mviZQu&#10;u95vPbuf09R83aVLFu3qodTHqN+vQQTqwzv8ap+0gvlsPoPnm/gE5P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NzqiwgAAAN0AAAAPAAAAAAAAAAAAAAAAAJgCAABkcnMvZG93&#10;bnJldi54bWxQSwUGAAAAAAQABAD1AAAAhwMAAAAA&#10;" path="m5,1l1,,,6,4,22e" filled="f" strokeweight="0">
                      <v:path arrowok="t" o:connecttype="custom" o:connectlocs="0,0;0,0;0,0;0,0" o:connectangles="0,0,0,0"/>
                      <o:lock v:ext="edit" aspectratio="t"/>
                    </v:shape>
                    <v:shape id="Freeform 12741" o:spid="_x0000_s2965" style="position:absolute;left:2825;top:2777;width:3;height:4;visibility:visible;mso-wrap-style:square;v-text-anchor:top" coordsize="1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5XX8YA&#10;AADdAAAADwAAAGRycy9kb3ducmV2LnhtbESPzWrCQBSF90LfYbgFdzppDSKpo4hYdGNB46a7S+aa&#10;xGbuTDNTjT59RxBcHs7Px5nOO9OIM7W+tqzgbZiAIC6srrlUcMg/BxMQPiBrbCyTgit5mM9eelPM&#10;tL3wjs77UIo4wj5DBVUILpPSFxUZ9EPriKN3tK3BEGVbSt3iJY6bRr4nyVgarDkSKnS0rKj42f+Z&#10;CPGH28qdFu74tV2uV7/fues2J6X6r93iA0SgLjzDj/ZGK0hHaQr3N/EJy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55XX8YAAADdAAAADwAAAAAAAAAAAAAAAACYAgAAZHJz&#10;L2Rvd25yZXYueG1sUEsFBgAAAAAEAAQA9QAAAIsDAAAAAA==&#10;" path="m12,l4,4,,13e" filled="f" strokeweight="0">
                      <v:path arrowok="t" o:connecttype="custom" o:connectlocs="0,0;0,0;0,0" o:connectangles="0,0,0"/>
                      <o:lock v:ext="edit" aspectratio="t"/>
                    </v:shape>
                    <v:line id="Line 12742" o:spid="_x0000_s2966" style="position:absolute;flip:x y;visibility:visible;mso-wrap-style:square" from="2825,2781" to="2826,2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XuJsQAAADdAAAADwAAAGRycy9kb3ducmV2LnhtbESPQWsCMRSE74X+h/AKXkrNVq3KapRS&#10;ahFvrnp/bJ6bxeRlSVJd/31TKPQ4zMw3zHLdOyuuFGLrWcHrsABBXHvdcqPgeNi8zEHEhKzReiYF&#10;d4qwXj0+LLHU/sZ7ulapERnCsUQFJqWulDLWhhzGoe+Is3f2wWHKMjRSB7xluLNyVBRT6bDlvGCw&#10;ow9D9aX6dgrGs9Nhe7HPZreJznx+2aqehrtSg6f+fQEiUZ/+w3/trVYwGU/e4PdNfgJy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pe4mxAAAAN0AAAAPAAAAAAAAAAAA&#10;AAAAAKECAABkcnMvZG93bnJldi54bWxQSwUGAAAAAAQABAD5AAAAkgMAAAAA&#10;" strokeweight="0"/>
                    <v:shape id="Freeform 12743" o:spid="_x0000_s2967" style="position:absolute;left:2823;top:2777;width:6;height:10;visibility:visible;mso-wrap-style:square;v-text-anchor:top" coordsize="2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9qe8QA&#10;AADdAAAADwAAAGRycy9kb3ducmV2LnhtbESPX2vCMBTF3wf7DuEO9jbTbkW0GkWEgWxPtgVfr81d&#10;U9bc1Cba7tsvwmCPh/Pnx1lvJ9uJGw2+dawgnSUgiGunW24UVOX7ywKED8gaO8ek4Ic8bDePD2vM&#10;tRv5SLciNCKOsM9RgQmhz6X0tSGLfuZ64uh9ucFiiHJopB5wjOO2k69JMpcWW44Egz3tDdXfxdVG&#10;bmEWHwWWfZU2l/Rzb07npTkp9fw07VYgAk3hP/zXPmgF2Vs2h/ub+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anvEAAAA3QAAAA8AAAAAAAAAAAAAAAAAmAIAAGRycy9k&#10;b3ducmV2LnhtbFBLBQYAAAAABAAEAPUAAACJAwAAAAA=&#10;" path="m20,r2,5l23,10r-1,5l20,20r-3,5l13,29,7,33,,37e" filled="f" strokeweight="0">
                      <v:path arrowok="t" o:connecttype="custom" o:connectlocs="0,0;0,0;0,0;0,0;0,0;0,0;0,0;0,0;0,0" o:connectangles="0,0,0,0,0,0,0,0,0"/>
                      <o:lock v:ext="edit" aspectratio="t"/>
                    </v:shape>
                    <v:shape id="Freeform 12744" o:spid="_x0000_s2968" style="position:absolute;left:2823;top:2777;width:3;height:6;visibility:visible;mso-wrap-style:square;v-text-anchor:top" coordsize="9,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HKXccA&#10;AADdAAAADwAAAGRycy9kb3ducmV2LnhtbESPUWvCMBSF3wf+h3AFX4amdqKjM4oMhI3BYFHY611z&#10;bYvNTUky2/nrzWCwx8M55zuc9XawrbiQD41jBfNZBoK4dKbhSsHxsJ8+gggR2WDrmBT8UIDtZnS3&#10;xsK4nj/oomMlEoRDgQrqGLtCylDWZDHMXEecvJPzFmOSvpLGY5/gtpV5li2lxYbTQo0dPddUnvW3&#10;VZB/vh2vvb8fXnVndK/fv5a5XCk1GQ+7JxCRhvgf/mu/GAWLh8UKft+kJyA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1xyl3HAAAA3QAAAA8AAAAAAAAAAAAAAAAAmAIAAGRy&#10;cy9kb3ducmV2LnhtbFBLBQYAAAAABAAEAPUAAACMAwAAAAA=&#10;" path="m9,l3,4,,10,,24e" filled="f" strokeweight="0">
                      <v:path arrowok="t" o:connecttype="custom" o:connectlocs="0,0;0,0;0,0;0,0" o:connectangles="0,0,0,0"/>
                      <o:lock v:ext="edit" aspectratio="t"/>
                    </v:shape>
                    <v:shape id="Freeform 12745" o:spid="_x0000_s2969" style="position:absolute;left:2821;top:2783;width:4;height:3;visibility:visible;mso-wrap-style:square;v-text-anchor:top" coordsize="14,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Zlc8EA&#10;AADdAAAADwAAAGRycy9kb3ducmV2LnhtbERPy4rCMBTdC/5DuMLsNNURqdUoOjCg6MbHxt21ubbV&#10;5qY0Uevfm4Xg8nDe03ljSvGg2hWWFfR7EQji1OqCMwXHw383BuE8ssbSMil4kYP5rN2aYqLtk3f0&#10;2PtMhBB2CSrIva8SKV2ak0HXsxVx4C62NugDrDOpa3yGcFPKQRSNpMGCQ0OOFf3llN72d6PgPNbx&#10;0t/NNa3cab257LbXQ+OU+uk0iwkIT43/ij/ulVYw/B2GueFNeAJy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mZXPBAAAA3QAAAA8AAAAAAAAAAAAAAAAAmAIAAGRycy9kb3du&#10;cmV2LnhtbFBLBQYAAAAABAAEAPUAAACGAwAAAAA=&#10;" path="m14,l12,6,,14e" filled="f" strokeweight="0">
                      <v:path arrowok="t" o:connecttype="custom" o:connectlocs="0,0;0,0;0,0" o:connectangles="0,0,0"/>
                      <o:lock v:ext="edit" aspectratio="t"/>
                    </v:shape>
                    <v:line id="Line 12746" o:spid="_x0000_s2970" style="position:absolute;visibility:visible;mso-wrap-style:square" from="2716,2590" to="2723,2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AsUcYAAADdAAAADwAAAGRycy9kb3ducmV2LnhtbESPT2sCMRTE74LfITzBm2a11q5bo0hR&#10;1FvrH/D42LzuBjcvyybq9ts3QqHHYWZ+w8yXra3EnRpvHCsYDRMQxLnThgsFp+NmkILwAVlj5ZgU&#10;/JCH5aLbmWOm3YO/6H4IhYgQ9hkqKEOoMyl9XpJFP3Q1cfS+XWMxRNkUUjf4iHBbyXGSTKVFw3Gh&#10;xJo+Ssqvh5tVYD6n29f923l2luttGF3Sa2rsSal+r129gwjUhv/wX3unFUxeJjN4volP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kwLFHGAAAA3QAAAA8AAAAAAAAA&#10;AAAAAAAAoQIAAGRycy9kb3ducmV2LnhtbFBLBQYAAAAABAAEAPkAAACUAwAAAAA=&#10;" strokeweight="0"/>
                    <v:line id="Line 12747" o:spid="_x0000_s2971" style="position:absolute;flip:x y;visibility:visible;mso-wrap-style:square" from="2723,2595" to="2735,2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vbY8IAAADdAAAADwAAAGRycy9kb3ducmV2LnhtbERPy2oCMRTdC/5DuIIbqRkftWVqFCm1&#10;iDvHdn+Z3E4Gk5shSXX8+2ZRcHk47/W2d1ZcKcTWs4LZtABBXHvdcqPg67x/egURE7JG65kU3CnC&#10;djMcrLHU/sYnulapETmEY4kKTEpdKWWsDTmMU98RZ+7HB4cpw9BIHfCWw52V86JYSYct5waDHb0b&#10;qi/Vr1OwePk+Hy52Yo776MzHp63qVbgrNR71uzcQifr0EP+7D1rBcvGc9+c3+QnIz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QvbY8IAAADdAAAADwAAAAAAAAAAAAAA&#10;AAChAgAAZHJzL2Rvd25yZXYueG1sUEsFBgAAAAAEAAQA+QAAAJADAAAAAA==&#10;" strokeweight="0"/>
                    <v:line id="Line 12748" o:spid="_x0000_s2972" style="position:absolute;flip:x;visibility:visible;mso-wrap-style:square" from="2823,2671" to="2824,2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PBzcgAAADdAAAADwAAAGRycy9kb3ducmV2LnhtbESPW2sCMRSE3wv9D+EIfatZe1HZGkVa&#10;WkpBxdtD346b4+7i5mRJopv++6ZQ8HGYmW+YySyaRlzI+dqygkE/A0FcWF1zqWC3fb8fg/ABWWNj&#10;mRT8kIfZ9PZmgrm2Ha/psgmlSBD2OSqoQmhzKX1RkUHfty1x8o7WGQxJulJqh12Cm0Y+ZNlQGqw5&#10;LVTY0mtFxWlzNgrWyxEf3Mc5nuKhW6y+9+XX/m2u1F0vzl9ABIrhGv5vf2oFT4/PA/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WPBzcgAAADdAAAADwAAAAAA&#10;AAAAAAAAAAChAgAAZHJzL2Rvd25yZXYueG1sUEsFBgAAAAAEAAQA+QAAAJYDAAAAAA==&#10;" strokeweight="0"/>
                    <v:shape id="Freeform 12749" o:spid="_x0000_s2973" style="position:absolute;left:2808;top:2662;width:4;height:3;visibility:visible;mso-wrap-style:square;v-text-anchor:top" coordsize="1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gAvccA&#10;AADdAAAADwAAAGRycy9kb3ducmV2LnhtbESPT2vCQBTE70K/w/IK3sym/qmSukoRBQteTL14e80+&#10;k7TZt0t2NbGfvlso9DjMzG+Y5bo3jbhR62vLCp6SFARxYXXNpYLT+260AOEDssbGMim4k4f16mGw&#10;xEzbjo90y0MpIoR9hgqqEFwmpS8qMugT64ijd7GtwRBlW0rdYhfhppHjNH2WBmuOCxU62lRUfOVX&#10;o+A4P+y+N902d5/8tnXyQ57L5qLU8LF/fQERqA//4b/2XiuYTmZj+H0Tn4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4AL3HAAAA3QAAAA8AAAAAAAAAAAAAAAAAmAIAAGRy&#10;cy9kb3ducmV2LnhtbFBLBQYAAAAABAAEAPUAAACMAwAAAAA=&#10;" path="m13,12l9,4,,e" filled="f" strokeweight="0">
                      <v:path arrowok="t" o:connecttype="custom" o:connectlocs="0,0;0,0;0,0" o:connectangles="0,0,0"/>
                      <o:lock v:ext="edit" aspectratio="t"/>
                    </v:shape>
                    <v:shape id="Freeform 12750" o:spid="_x0000_s2974" style="position:absolute;left:2808;top:2662;width:15;height:9;visibility:visible;mso-wrap-style:square;v-text-anchor:top" coordsize="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A1YsUA&#10;AADdAAAADwAAAGRycy9kb3ducmV2LnhtbESPQWvCQBSE74X+h+UVvJS60bSlpK6iouhV48XbI/ua&#10;jWbfhuwak3/fLQg9DjPzDTNb9LYWHbW+cqxgMk5AEBdOV1wqOOXbty8QPiBrrB2TgoE8LObPTzPM&#10;tLvzgbpjKEWEsM9QgQmhyaT0hSGLfuwa4uj9uNZiiLItpW7xHuG2ltMk+ZQWK44LBhtaGyqux5tV&#10;UCbn/Lzr0mFzutSvu3RYrXVulBq99MtvEIH68B9+tPdawXv6kcLfm/g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cDVixQAAAN0AAAAPAAAAAAAAAAAAAAAAAJgCAABkcnMv&#10;ZG93bnJldi54bWxQSwUGAAAAAAQABAD1AAAAigMAAAAA&#10;" path="m59,38l47,37,36,34,25,31,16,26,9,20,4,13,1,7,,e" filled="f" strokeweight="0">
                      <v:path arrowok="t" o:connecttype="custom" o:connectlocs="0,0;0,0;0,0;0,0;0,0;0,0;0,0;0,0;0,0" o:connectangles="0,0,0,0,0,0,0,0,0"/>
                      <o:lock v:ext="edit" aspectratio="t"/>
                    </v:shape>
                    <v:line id="Line 12751" o:spid="_x0000_s2975" style="position:absolute;flip:y;visibility:visible;mso-wrap-style:square" from="2812,2663" to="2813,2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RiVcgAAADdAAAADwAAAGRycy9kb3ducmV2LnhtbESPT0sDMRTE7wW/Q3iCtzZbrbasTUtR&#10;FBFq6b+Dt9fN6+7SzcuSpN347Y0g9DjMzG+Y6TyaRlzI+dqyguEgA0FcWF1zqWC3fetPQPiArLGx&#10;TAp+yMN8dtObYq5tx2u6bEIpEoR9jgqqENpcSl9UZNAPbEucvKN1BkOSrpTaYZfgppH3WfYkDdac&#10;Fips6aWi4rQ5GwXrrzEf3Ps5nuKhW66+9+Xn/nWh1N1tXDyDCBTDNfzf/tAKRg+PI/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RRiVcgAAADdAAAADwAAAAAA&#10;AAAAAAAAAAChAgAAZHJzL2Rvd25yZXYueG1sUEsFBgAAAAAEAAQA+QAAAJYDAAAAAA==&#10;" strokeweight="0"/>
                    <v:shape id="Freeform 12752" o:spid="_x0000_s2976" style="position:absolute;left:2812;top:2665;width:11;height:6;visibility:visible;mso-wrap-style:square;v-text-anchor:top" coordsize="47,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yXJscA&#10;AADdAAAADwAAAGRycy9kb3ducmV2LnhtbESPQWvCQBSE7wX/w/KE3urGWoumrmJLU+rRVMTjM/ua&#10;BLNvw+5qUn+9Wyj0OMzMN8xi1ZtGXMj52rKC8SgBQVxYXXOpYPeVPcxA+ICssbFMCn7Iw2o5uFtg&#10;qm3HW7rkoRQRwj5FBVUIbSqlLyoy6Ee2JY7et3UGQ5SulNphF+GmkY9J8iwN1hwXKmzpraLilJ+N&#10;gn1+nn+8jt/tvru6gz1mu2wzSZS6H/brFxCB+vAf/mt/agVPk+kUft/EJ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slybHAAAA3QAAAA8AAAAAAAAAAAAAAAAAmAIAAGRy&#10;cy9kb3ducmV2LnhtbFBLBQYAAAAABAAEAPUAAACMAwAAAAA=&#10;" path="m47,24l27,21,10,14,1,6,,e" filled="f" strokeweight="0">
                      <v:path arrowok="t" o:connecttype="custom" o:connectlocs="0,0;0,0;0,0;0,0;0,0" o:connectangles="0,0,0,0,0"/>
                      <o:lock v:ext="edit" aspectratio="t"/>
                    </v:shape>
                    <v:shape id="Freeform 12753" o:spid="_x0000_s2977" style="position:absolute;left:2945;top:2692;width:16;height:51;visibility:visible;mso-wrap-style:square;v-text-anchor:top" coordsize="65,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gWFMQA&#10;AADdAAAADwAAAGRycy9kb3ducmV2LnhtbESPQWvCQBSE7wX/w/IEb3Vj0waJriKhYsFTbcHrc/eZ&#10;BLNvQ3Y16b/vCoLHYWa+YZbrwTbiRp2vHSuYTRMQxNqZmksFvz/b1zkIH5ANNo5JwR95WK9GL0vM&#10;jev5m26HUIoIYZ+jgiqENpfS64os+qlriaN3dp3FEGVXStNhH+G2kW9JkkmLNceFClsqKtKXw9Uq&#10;0LN98qnZpS71RSZPxXHXn1mpyXjYLEAEGsIz/Gh/GQXv6UcG9zfxCc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oFhTEAAAA3QAAAA8AAAAAAAAAAAAAAAAAmAIAAGRycy9k&#10;b3ducmV2LnhtbFBLBQYAAAAABAAEAPUAAACJAwAAAAA=&#10;" path="m65,156r,-38l60,78,51,41,39,14,26,,13,1,4,18,,47,,85r5,40l14,162r13,27l40,204r12,-2l61,185r4,-29xe" filled="f" strokeweight="0">
                      <v:path arrowok="t" o:connecttype="custom" o:connectlocs="0,1;0,1;0,0;0,0;0,0;0,0;0,0;0,0;0,0;0,0;0,1;0,1;0,1;0,1;0,1;0,1;0,1" o:connectangles="0,0,0,0,0,0,0,0,0,0,0,0,0,0,0,0,0"/>
                      <o:lock v:ext="edit" aspectratio="t"/>
                    </v:shape>
                    <v:line id="Line 12754" o:spid="_x0000_s2978" style="position:absolute;flip:x;visibility:visible;mso-wrap-style:square" from="2875,2742" to="2880,2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b8IsgAAADdAAAADwAAAGRycy9kb3ducmV2LnhtbESPW2sCMRSE3wX/QziFvmm29qJsjSIt&#10;LaVgxduDb8fN6e7i5mRJopv++6ZQ8HGYmW+Y6TyaRlzI+dqygrthBoK4sLrmUsFu+zaYgPABWWNj&#10;mRT8kIf5rN+bYq5tx2u6bEIpEoR9jgqqENpcSl9UZNAPbUucvG/rDIYkXSm1wy7BTSNHWfYkDdac&#10;Fips6aWi4rQ5GwXrrzEf3fs5nuKxW64O+/Jz/7pQ6vYmLp5BBIrhGv5vf2gFD/ePY/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cb8IsgAAADdAAAADwAAAAAA&#10;AAAAAAAAAAChAgAAZHJzL2Rvd25yZXYueG1sUEsFBgAAAAAEAAQA+QAAAJYDAAAAAA==&#10;" strokeweight="0"/>
                    <v:line id="Line 12755" o:spid="_x0000_s2979" style="position:absolute;flip:x y;visibility:visible;mso-wrap-style:square" from="2869,2658" to="2886,2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3XZcIAAADdAAAADwAAAGRycy9kb3ducmV2LnhtbERPy2oCMRTdC/5DuIIbqRkftWVqFCm1&#10;iDvHdn+Z3E4Gk5shSXX8+2ZRcHk47/W2d1ZcKcTWs4LZtABBXHvdcqPg67x/egURE7JG65kU3CnC&#10;djMcrLHU/sYnulapETmEY4kKTEpdKWWsDTmMU98RZ+7HB4cpw9BIHfCWw52V86JYSYct5waDHb0b&#10;qi/Vr1OwePk+Hy52Yo776MzHp63qVbgrNR71uzcQifr0EP+7D1rBcvGc5+Y3+QnIz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33XZcIAAADdAAAADwAAAAAAAAAAAAAA&#10;AAChAgAAZHJzL2Rvd25yZXYueG1sUEsFBgAAAAAEAAQA+QAAAJADAAAAAA==&#10;" strokeweight="0"/>
                    <v:line id="Line 12756" o:spid="_x0000_s2980" style="position:absolute;visibility:visible;mso-wrap-style:square" from="2869,2658" to="2870,2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m6jMYAAADdAAAADwAAAGRycy9kb3ducmV2LnhtbESPT2sCMRTE74LfITyhN81q1a5bo0hp&#10;UW/WP+DxsXndDW5elk2q67dvCoLHYWZ+w8yXra3ElRpvHCsYDhIQxLnThgsFx8NXPwXhA7LGyjEp&#10;uJOH5aLbmWOm3Y2/6boPhYgQ9hkqKEOoMyl9XpJFP3A1cfR+XGMxRNkUUjd4i3BbyVGSTKVFw3Gh&#10;xJo+Ssov+1+rwOym68n27TQ7yc91GJ7TS2rsUamXXrt6BxGoDc/wo73RCsavkxn8v4lP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zpuozGAAAA3QAAAA8AAAAAAAAA&#10;AAAAAAAAoQIAAGRycy9kb3ducmV2LnhtbFBLBQYAAAAABAAEAPkAAACUAwAAAAA=&#10;" strokeweight="0"/>
                    <v:shape id="Freeform 12757" o:spid="_x0000_s2981" style="position:absolute;left:2849;top:2658;width:20;height:15;visibility:visible;mso-wrap-style:square;v-text-anchor:top" coordsize="79,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mFzMQA&#10;AADdAAAADwAAAGRycy9kb3ducmV2LnhtbERPy2rCQBTdF/yH4QrdFDNpFJXoKCJYCnbRRjfuLpmb&#10;B2bupJlpkv59ZyF0eTjv7X40jeipc7VlBa9RDII4t7rmUsH1cpqtQTiPrLGxTAp+ycF+N3naYqrt&#10;wF/UZ74UIYRdigoq79tUSpdXZNBFtiUOXGE7gz7ArpS6wyGEm0YmcbyUBmsODRW2dKwov2c/RsHL&#10;Ta+S84fBefNWJMW6SBbfn0ap5+l42IDwNPp/8cP9rhUs5suwP7wJT0D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phczEAAAA3QAAAA8AAAAAAAAAAAAAAAAAmAIAAGRycy9k&#10;b3ducmV2LnhtbFBLBQYAAAAABAAEAPUAAACJAwAAAAA=&#10;" path="m79,l50,2,24,15,6,35,,59e" filled="f" strokeweight="0">
                      <v:path arrowok="t" o:connecttype="custom" o:connectlocs="0,0;0,0;0,0;0,0;0,0" o:connectangles="0,0,0,0,0"/>
                      <o:lock v:ext="edit" aspectratio="t"/>
                    </v:shape>
                    <v:line id="Line 12758" o:spid="_x0000_s2982" style="position:absolute;flip:x y;visibility:visible;mso-wrap-style:square" from="2869,2658" to="2886,26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u0RcQAAADdAAAADwAAAGRycy9kb3ducmV2LnhtbESPQWsCMRSE70L/Q3iFXqRmrbItW6MU&#10;qUW8ubb3x+Z1s5i8LEnU9d83BcHjMDPfMIvV4Kw4U4idZwXTSQGCuPG641bB92Hz/AYiJmSN1jMp&#10;uFKE1fJhtMBK+wvv6VynVmQIxwoVmJT6SsrYGHIYJ74nzt6vDw5TlqGVOuAlw52VL0VRSocd5wWD&#10;Pa0NNcf65BTMXn8O26Mdm90mOvP5ZeumDFelnh6Hj3cQiYZ0D9/aW61gPiun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K7RFxAAAAN0AAAAPAAAAAAAAAAAA&#10;AAAAAKECAABkcnMvZG93bnJldi54bWxQSwUGAAAAAAQABAD5AAAAkgMAAAAA&#10;" strokeweight="0"/>
                    <v:line id="Line 12759" o:spid="_x0000_s2983" style="position:absolute;visibility:visible;mso-wrap-style:square" from="2837,2501" to="2850,2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HiQMYAAADdAAAADwAAAGRycy9kb3ducmV2LnhtbESPQWvCQBSE74X+h+UVems2WpvG6Coi&#10;Fe2ttQoeH9lnsph9G7Jbjf/eFQo9DjPzDTOd97YRZ+q8caxgkKQgiEunDVcKdj+rlxyED8gaG8ek&#10;4Eoe5rPHhykW2l34m87bUIkIYV+ggjqEtpDSlzVZ9IlriaN3dJ3FEGVXSd3hJcJtI4dpmkmLhuNC&#10;jS0taypP21+rwHxl67fP9/14Lz/WYXDIT7mxO6Wen/rFBESgPvyH/9obrWD0mg3h/iY+AT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wh4kDGAAAA3QAAAA8AAAAAAAAA&#10;AAAAAAAAoQIAAGRycy9kb3ducmV2LnhtbFBLBQYAAAAABAAEAPkAAACUAwAAAAA=&#10;" strokeweight="0"/>
                    <v:line id="Line 12760" o:spid="_x0000_s2984" style="position:absolute;flip:x;visibility:visible;mso-wrap-style:square" from="2799,2520" to="2846,2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EwnMcAAADdAAAADwAAAGRycy9kb3ducmV2LnhtbESPQWsCMRSE74X+h/AK3mq2WmzZGkUq&#10;ihRq0erB23Pzuru4eVmS6MZ/bwqFHoeZ+YYZT6NpxIWcry0reOpnIIgLq2suFey+F4+vIHxA1thY&#10;JgVX8jCd3N+NMde24w1dtqEUCcI+RwVVCG0upS8qMuj7tiVO3o91BkOSrpTaYZfgppGDLBtJgzWn&#10;hQpbeq+oOG3PRsFm/cJHtzzHUzx2n1+Hffmxn8+U6j3E2RuIQDH8h//aK63geTga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4kTCcxwAAAN0AAAAPAAAAAAAA&#10;AAAAAAAAAKECAABkcnMvZG93bnJldi54bWxQSwUGAAAAAAQABAD5AAAAlQMAAAAA&#10;" strokeweight="0"/>
                    <v:shape id="Freeform 12761" o:spid="_x0000_s2985" style="position:absolute;left:2842;top:2527;width:4;height:6;visibility:visible;mso-wrap-style:square;v-text-anchor:top" coordsize="1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RfKcQA&#10;AADdAAAADwAAAGRycy9kb3ducmV2LnhtbESPQWsCMRSE74L/ITzBm2arIu1qFBEUvRS07f25ed3d&#10;dvOyJDG7/vumUOhxmJlvmPW2N42I5HxtWcHTNANBXFhdc6ng/e0weQbhA7LGxjIpeJCH7WY4WGOu&#10;bccXitdQigRhn6OCKoQ2l9IXFRn0U9sSJ+/TOoMhSVdK7bBLcNPIWZYtpcGa00KFLe0rKr6vd6OA&#10;eeaPl/r80n29xuDmN/lxilGp8ajfrUAE6sN/+K990goW8+UCft+kJy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UXynEAAAA3QAAAA8AAAAAAAAAAAAAAAAAmAIAAGRycy9k&#10;b3ducmV2LnhtbFBLBQYAAAAABAAEAPUAAACJAwAAAAA=&#10;" path="m,25l11,15,19,e" filled="f" strokeweight="0">
                      <v:path arrowok="t" o:connecttype="custom" o:connectlocs="0,0;0,0;0,0" o:connectangles="0,0,0"/>
                      <o:lock v:ext="edit" aspectratio="t"/>
                    </v:shape>
                    <v:line id="Line 12762" o:spid="_x0000_s2986" style="position:absolute;flip:y;visibility:visible;mso-wrap-style:square" from="2796,2516" to="2844,2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QNc8gAAADdAAAADwAAAGRycy9kb3ducmV2LnhtbESPT0sDMRTE74LfITzBm83WalvWpqVY&#10;FBFq6b+Dt9fN6+7SzcuSpN347Y0g9DjMzG+YySyaRlzI+dqygn4vA0FcWF1zqWC3fXsYg/ABWWNj&#10;mRT8kIfZ9PZmgrm2Ha/psgmlSBD2OSqoQmhzKX1RkUHfsy1x8o7WGQxJulJqh12Cm0Y+ZtlQGqw5&#10;LVTY0mtFxWlzNgrWXyM+uPdzPMVDt1x978vP/WKu1P1dnL+ACBTDNfzf/tAKngbDZ/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DQNc8gAAADdAAAADwAAAAAA&#10;AAAAAAAAAAChAgAAZHJzL2Rvd25yZXYueG1sUEsFBgAAAAAEAAQA+QAAAJYDAAAAAA==&#10;" strokeweight="0"/>
                    <v:line id="Line 12763" o:spid="_x0000_s2987" style="position:absolute;flip:x;visibility:visible;mso-wrap-style:square" from="2764,2564" to="2786,2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aTBMgAAADdAAAADwAAAGRycy9kb3ducmV2LnhtbESPT0sDMRTE74LfITzBm81WyyrbpqUo&#10;ihRU+u/Q2+vmdXfp5mVJ0m767RtB8DjMzG+YySyaVpzJ+cayguEgA0FcWt1wpWCzfn94AeEDssbW&#10;Mim4kIfZ9PZmgoW2PS/pvAqVSBD2BSqoQ+gKKX1Zk0E/sB1x8g7WGQxJukpqh32Cm1Y+ZlkuDTac&#10;Fmrs6LWm8rg6GQXL72feu49TPMZ9//Wz21aL7dtcqfu7OB+DCBTDf/iv/akVjJ7yH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OaTBMgAAADdAAAADwAAAAAA&#10;AAAAAAAAAAChAgAAZHJzL2Rvd25yZXYueG1sUEsFBgAAAAAEAAQA+QAAAJYDAAAAAA==&#10;" strokeweight="0"/>
                    <v:line id="Line 12764" o:spid="_x0000_s2988" style="position:absolute;flip:y;visibility:visible;mso-wrap-style:square" from="2762,2562" to="2782,2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o2n8cAAADdAAAADwAAAGRycy9kb3ducmV2LnhtbESPQWsCMRSE70L/Q3iF3jTbWrRsjSIt&#10;llJQ0erB23Pzuru4eVmS6Kb/vikIHoeZ+YaZzKJpxIWcry0reBxkIIgLq2suFey+F/0XED4ga2ws&#10;k4Jf8jCb3vUmmGvb8YYu21CKBGGfo4IqhDaX0hcVGfQD2xIn78c6gyFJV0rtsEtw08inLBtJgzWn&#10;hQpbequoOG3PRsFmNeaj+zjHUzx2y/VhX37t3+dKPdzH+SuIQDHcwtf2p1bwPByN4f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qjafxwAAAN0AAAAPAAAAAAAA&#10;AAAAAAAAAKECAABkcnMvZG93bnJldi54bWxQSwUGAAAAAAQABAD5AAAAlQMAAAAA&#10;" strokeweight="0"/>
                    <v:line id="Line 12765" o:spid="_x0000_s2989" style="position:absolute;flip:x;visibility:visible;mso-wrap-style:square" from="2760,2575" to="2764,2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Wi7cQAAADdAAAADwAAAGRycy9kb3ducmV2LnhtbERPTWsCMRC9C/0PYQreNFstWrZGkYpS&#10;ClW09dDbuJnuLm4mSxLd9N83B8Hj433PFtE04krO15YVPA0zEMSF1TWXCr6/1oMXED4ga2wsk4I/&#10;8rCYP/RmmGvb8Z6uh1CKFMI+RwVVCG0upS8qMuiHtiVO3K91BkOCrpTaYZfCTSNHWTaRBmtODRW2&#10;9FZRcT5cjIL9dsont7nEczx1n7ufY/lxXC2V6j/G5SuIQDHcxTf3u1bwPJ6ku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NaLtxAAAAN0AAAAPAAAAAAAAAAAA&#10;AAAAAKECAABkcnMvZG93bnJldi54bWxQSwUGAAAAAAQABAD5AAAAkgMAAAAA&#10;" strokeweight="0"/>
                    <v:line id="Line 12766" o:spid="_x0000_s2990" style="position:absolute;flip:x;visibility:visible;mso-wrap-style:square" from="2760,2583" to="2762,2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kHdsgAAADdAAAADwAAAGRycy9kb3ducmV2LnhtbESPT0sDMRTE74LfITzBm83WSm3XpqVY&#10;FBFq6b+Dt9fN6+7SzcuSpN347Y0g9DjMzG+YySyaRlzI+dqygn4vA0FcWF1zqWC3fXsYgfABWWNj&#10;mRT8kIfZ9PZmgrm2Ha/psgmlSBD2OSqoQmhzKX1RkUHfsy1x8o7WGQxJulJqh12Cm0Y+ZtlQGqw5&#10;LVTY0mtFxWlzNgrWX898cO/neIqHbrn63pef+8Vcqfu7OH8BESiGa/i//aEVPA2G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XkHdsgAAADdAAAADwAAAAAA&#10;AAAAAAAAAAChAgAAZHJzL2Rvd25yZXYueG1sUEsFBgAAAAAEAAQA+QAAAJYDAAAAAA==&#10;" strokeweight="0"/>
                    <v:line id="Line 12767" o:spid="_x0000_s2991" style="position:absolute;flip:x y;visibility:visible;mso-wrap-style:square" from="2762,2571" to="2764,2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6HA8IAAADdAAAADwAAAGRycy9kb3ducmV2LnhtbERPz2vCMBS+C/sfwhvsIppuDh1do4wx&#10;RXZbnfdH89aUJi8lybT+9+YgePz4fleb0VlxohA7zwqe5wUI4sbrjlsFv4ft7A1ETMgarWdScKEI&#10;m/XDpMJS+zP/0KlOrcghHEtUYFIaSiljY8hhnPuBOHN/PjhMGYZW6oDnHO6sfCmKpXTYcW4wONCn&#10;oaav/52Cxep42Pd2ar630Zmvna2bZbgo9fQ4fryDSDSmu/jm3msFr4tV3p/f5Ccg1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r6HA8IAAADdAAAADwAAAAAAAAAAAAAA&#10;AAChAgAAZHJzL2Rvd25yZXYueG1sUEsFBgAAAAAEAAQA+QAAAJADAAAAAA==&#10;" strokeweight="0"/>
                    <v:line id="Line 12768" o:spid="_x0000_s2992" style="position:absolute;flip:x y;visibility:visible;mso-wrap-style:square" from="2762,2583" to="2763,2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IimMQAAADdAAAADwAAAGRycy9kb3ducmV2LnhtbESPQWsCMRSE74X+h/AKXkrNWovK1iil&#10;VJHeXO39sXluFpOXJUl1/fdGEDwOM/MNM1/2zooThdh6VjAaFiCIa69bbhTsd6u3GYiYkDVaz6Tg&#10;QhGWi+enOZban3lLpyo1IkM4lqjApNSVUsbakMM49B1x9g4+OExZhkbqgOcMd1a+F8VEOmw5Lxjs&#10;6NtQfaz+nYLx9G+3OdpX87uKzvysbVVPwkWpwUv/9QkiUZ8e4Xt7oxV8jKcjuL3JT0Au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8iKYxAAAAN0AAAAPAAAAAAAAAAAA&#10;AAAAAKECAABkcnMvZG93bnJldi54bWxQSwUGAAAAAAQABAD5AAAAkgMAAAAA&#10;" strokeweight="0"/>
                    <v:shape id="Freeform 12769" o:spid="_x0000_s2993" style="position:absolute;left:2757;top:2571;width:5;height:12;visibility:visible;mso-wrap-style:square;v-text-anchor:top" coordsize="20,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biIMUA&#10;AADdAAAADwAAAGRycy9kb3ducmV2LnhtbESPQWvCQBSE7wX/w/KE3pqNtjQSXUUCSg89pFE8P7PP&#10;JJh9G7KbmP77bqHQ4zAz3zCb3WRaMVLvGssKFlEMgri0uuFKwfl0eFmBcB5ZY2uZFHyTg9129rTB&#10;VNsHf9FY+EoECLsUFdTed6mUrqzJoItsRxy8m+0N+iD7SuoeHwFuWrmM43dpsOGwUGNHWU3lvRiM&#10;gr0u+HDJs+OQlUXSnqr88+pypZ7n034NwtPk/8N/7Q+t4O01WcLvm/AE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duIgxQAAAN0AAAAPAAAAAAAAAAAAAAAAAJgCAABkcnMv&#10;ZG93bnJldi54bWxQSwUGAAAAAAQABAD1AAAAigMAAAAA&#10;" path="m13,49l7,43,2,37,,30,,24,2,17,6,10,12,5,20,e" filled="f" strokeweight="0">
                      <v:path arrowok="t" o:connecttype="custom" o:connectlocs="0,0;0,0;0,0;0,0;0,0;0,0;0,0;0,0;0,0" o:connectangles="0,0,0,0,0,0,0,0,0"/>
                      <o:lock v:ext="edit" aspectratio="t"/>
                    </v:shape>
                    <v:shape id="Freeform 12770" o:spid="_x0000_s2994" style="position:absolute;left:2760;top:2580;width:2;height:3;visibility:visible;mso-wrap-style:square;v-text-anchor:top" coordsize="8,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et98cA&#10;AADdAAAADwAAAGRycy9kb3ducmV2LnhtbESPQWvCQBSE70L/w/KE3nSjaa2NrqKFgBUPmoq9PrLP&#10;JDT7Ns1uNf33bqHgcZiZb5j5sjO1uFDrKssKRsMIBHFudcWFguNHOpiCcB5ZY22ZFPySg+XioTfH&#10;RNsrH+iS+UIECLsEFZTeN4mULi/JoBvahjh4Z9sa9EG2hdQtXgPc1HIcRRNpsOKwUGJDbyXlX9mP&#10;UfD9vHafcqvN6X36ut9m6Xq/2R2Ueux3qxkIT52/h//bG63gKX6J4e9NeAJ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XrffHAAAA3QAAAA8AAAAAAAAAAAAAAAAAmAIAAGRy&#10;cy9kb3ducmV2LnhtbFBLBQYAAAAABAAEAPUAAACMAwAAAAA=&#10;" path="m8,12l1,5,,e" filled="f" strokeweight="0">
                      <v:path arrowok="t" o:connecttype="custom" o:connectlocs="0,0;0,0;0,0" o:connectangles="0,0,0"/>
                      <o:lock v:ext="edit" aspectratio="t"/>
                    </v:shape>
                    <v:line id="Line 12771" o:spid="_x0000_s2995" style="position:absolute;flip:x y;visibility:visible;mso-wrap-style:square" from="2796,2539" to="2799,2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YWBAMQAAADdAAAADwAAAGRycy9kb3ducmV2LnhtbESPQWsCMRSE74X+h/AKXkrNVkVla5RS&#10;qkhvrvb+2Dw3i8nLkqS6/nsjCD0OM/MNs1j1zoozhdh6VvA+LEAQ11633Cg47NdvcxAxIWu0nknB&#10;lSKsls9PCyy1v/COzlVqRIZwLFGBSakrpYy1IYdx6Dvi7B19cJiyDI3UAS8Z7qwcFcVUOmw5Lxjs&#10;6MtQfar+nILx7He/PdlX87OOznxvbFVPw1WpwUv/+QEiUZ/+w4/2ViuYjGcTuL/JT0Au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hYEAxAAAAN0AAAAPAAAAAAAAAAAA&#10;AAAAAKECAABkcnMvZG93bnJldi54bWxQSwUGAAAAAAQABAD5AAAAkgMAAAAA&#10;" strokeweight="0"/>
                    <v:line id="Line 12772" o:spid="_x0000_s2996" style="position:absolute;visibility:visible;mso-wrap-style:square" from="2782,2562" to="2786,2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Hs6cUAAADdAAAADwAAAGRycy9kb3ducmV2LnhtbESPW2sCMRSE3wv9D+EU+laz3tfVKCKK&#10;9a3ewMfD5rgb3Jwsm1TXf98UCn0cZuYbZrZobSXu1HjjWEG3k4Agzp02XCg4HTcfKQgfkDVWjknB&#10;kzws5q8vM8y0e/Ce7odQiAhhn6GCMoQ6k9LnJVn0HVcTR+/qGoshyqaQusFHhNtK9pJkJC0ajgsl&#10;1rQqKb8dvq0C8zXaDnfj8+Qs19vQvaS31NiTUu9v7XIKIlAb/sN/7U+tYNAfD+H3TXwCcv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hHs6cUAAADdAAAADwAAAAAAAAAA&#10;AAAAAAChAgAAZHJzL2Rvd25yZXYueG1sUEsFBgAAAAAEAAQA+QAAAJMDAAAAAA==&#10;" strokeweight="0"/>
                    <v:shape id="Freeform 12773" o:spid="_x0000_s2997" style="position:absolute;left:2781;top:2554;width:14;height:23;visibility:visible;mso-wrap-style:square;v-text-anchor:top" coordsize="59,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dCrcUA&#10;AADdAAAADwAAAGRycy9kb3ducmV2LnhtbESP3WoCMRSE7wu+QzgF72q2KrqsRhFRKl4U/x7guDnu&#10;rm5Olk2q8e2bQsHLYWa+YabzYGpxp9ZVlhV89hIQxLnVFRcKTsf1RwrCeWSNtWVS8CQH81nnbYqZ&#10;tg/e0/3gCxEh7DJUUHrfZFK6vCSDrmcb4uhdbGvQR9kWUrf4iHBTy36SjKTBiuNCiQ0tS8pvhx+j&#10;INTpNXwd89Xm/F3YnU23+5S3SnXfw2ICwlPwr/B/e6MVDAfjEfy9iU9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d0KtxQAAAN0AAAAPAAAAAAAAAAAAAAAAAJgCAABkcnMv&#10;ZG93bnJldi54bWxQSwUGAAAAAAQABAD1AAAAigMAAAAA&#10;" path="m,93l30,69,50,38,59,e" filled="f" strokeweight="0">
                      <v:path arrowok="t" o:connecttype="custom" o:connectlocs="0,0;0,0;0,0;0,0" o:connectangles="0,0,0,0"/>
                      <o:lock v:ext="edit" aspectratio="t"/>
                    </v:shape>
                    <v:line id="Line 12774" o:spid="_x0000_s2998" style="position:absolute;flip:x;visibility:visible;mso-wrap-style:square" from="2795,2533" to="2842,25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OgQsgAAADdAAAADwAAAGRycy9kb3ducmV2LnhtbESPT0sDMRTE74LfITzBm81WiyvbpqUo&#10;ihRU+u/Q2+vmdXfp5mVJ0m767RtB8DjMzG+YySyaVpzJ+cayguEgA0FcWt1wpWCzfn94AeEDssbW&#10;Mim4kIfZ9PZmgoW2PS/pvAqVSBD2BSqoQ+gKKX1Zk0E/sB1x8g7WGQxJukpqh32Cm1Y+ZtmzNNhw&#10;Wqixo9eayuPqZBQsv3Peu49TPMZ9//Wz21aL7dtcqfu7OB+DCBTDf/iv/akVjJ7yH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nOgQsgAAADdAAAADwAAAAAA&#10;AAAAAAAAAAChAgAAZHJzL2Rvd25yZXYueG1sUEsFBgAAAAAEAAQA+QAAAJYDAAAAAA==&#10;" strokeweight="0"/>
                    <v:shape id="Freeform 12775" o:spid="_x0000_s2999" style="position:absolute;left:2786;top:2543;width:13;height:21;visibility:visible;mso-wrap-style:square;v-text-anchor:top" coordsize="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L0FcMA&#10;AADdAAAADwAAAGRycy9kb3ducmV2LnhtbERPy2rCQBTdF/yH4Qrd6USbqkRHkTaC0I0vXF8z1yQk&#10;cydkRo39+s5C6PJw3otVZ2pxp9aVlhWMhhEI4szqknMFp+NmMAPhPLLG2jIpeJKD1bL3tsBE2wfv&#10;6X7wuQgh7BJUUHjfJFK6rCCDbmgb4sBdbWvQB9jmUrf4COGmluMomkiDJYeGAhv6KiirDjej4Leq&#10;ZFpuLpdtev3++TzvYp6msVLv/W49B+Gp8//il3urFcQf0zA3vAlP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rL0FcMAAADdAAAADwAAAAAAAAAAAAAAAACYAgAAZHJzL2Rv&#10;d25yZXYueG1sUEsFBgAAAAAEAAQA9QAAAIgDAAAAAA==&#10;" path="m49,l28,16,12,38,2,64,,88e" filled="f" strokeweight="0">
                      <v:path arrowok="t" o:connecttype="custom" o:connectlocs="0,0;0,0;0,0;0,0;0,0" o:connectangles="0,0,0,0,0"/>
                      <o:lock v:ext="edit" aspectratio="t"/>
                    </v:shape>
                    <v:shape id="Freeform 12776" o:spid="_x0000_s3000" style="position:absolute;left:2782;top:2539;width:14;height:23;visibility:visible;mso-wrap-style:square;v-text-anchor:top" coordsize="59,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jW38YA&#10;AADdAAAADwAAAGRycy9kb3ducmV2LnhtbESP3WrCQBSE7wu+w3KE3tVNtdiYuglFFMUL8acPcMye&#10;JmmzZ0N2q9u37xYEL4eZ+YaZF8G04kK9aywreB4lIIhLqxuuFHycVk8pCOeRNbaWScEvOSjywcMc&#10;M22vfKDL0VciQthlqKD2vsukdGVNBt3IdsTR+7S9QR9lX0nd4zXCTSvHSTKVBhuOCzV2tKip/D7+&#10;GAWhTb/C+lQuN+ddZfc23R5S3ir1OAzvbyA8BX8P39obreBl8jqD/zfxCcj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jW38YAAADdAAAADwAAAAAAAAAAAAAAAACYAgAAZHJz&#10;L2Rvd25yZXYueG1sUEsFBgAAAAAEAAQA9QAAAIsDAAAAAA==&#10;" path="m,93l5,66,19,39,38,15,59,e" filled="f" strokeweight="0">
                      <v:path arrowok="t" o:connecttype="custom" o:connectlocs="0,0;0,0;0,0;0,0;0,0" o:connectangles="0,0,0,0,0"/>
                      <o:lock v:ext="edit" aspectratio="t"/>
                    </v:shape>
                    <v:shape id="Freeform 12777" o:spid="_x0000_s3001" style="position:absolute;left:2845;top:2516;width:6;height:3;visibility:visible;mso-wrap-style:square;v-text-anchor:top" coordsize="2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3aJLwA&#10;AADdAAAADwAAAGRycy9kb3ducmV2LnhtbERPy6rCMBDdC/5DGMGdpl6LSjWKFATBlY8PGJqxLTaT&#10;0szV+vdmIbg8nPdm17tGPakLtWcDs2kCirjwtubSwO16mKxABUG22HgmA28KsNsOBxvMrH/xmZ4X&#10;KVUM4ZChgUqkzbQORUUOw9S3xJG7+86hRNiV2nb4iuGu0X9JstAOa44NFbaUV1Q8Lv/OQLk8EYaZ&#10;pMvQO5+73KYPLcaMR/1+DUqol5/46z5aA+l8FffHN/EJ6O0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BLdokvAAAAN0AAAAPAAAAAAAAAAAAAAAAAJgCAABkcnMvZG93bnJldi54&#10;bWxQSwUGAAAAAAQABAD1AAAAgQMAAAAA&#10;" path="m27,10l14,8,,e" filled="f" strokeweight="0">
                      <v:path arrowok="t" o:connecttype="custom" o:connectlocs="0,0;0,0;0,0" o:connectangles="0,0,0"/>
                      <o:lock v:ext="edit" aspectratio="t"/>
                    </v:shape>
                    <v:shape id="Freeform 12778" o:spid="_x0000_s3002" style="position:absolute;left:2846;top:2523;width:19;height:3;visibility:visible;mso-wrap-style:square;v-text-anchor:top" coordsize="7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QTOMQA&#10;AADdAAAADwAAAGRycy9kb3ducmV2LnhtbESPT2sCMRTE7wW/Q3iCt5q1liqrUaQgCJ7qv/Nj89ys&#10;bl7WJK7bfvqmUPA4zMxvmPmys7VoyYfKsYLRMANBXDhdcangsF+/TkGEiKyxdkwKvinActF7mWOu&#10;3YO/qN3FUiQIhxwVmBibXMpQGLIYhq4hTt7ZeYsxSV9K7fGR4LaWb1n2IS1WnBYMNvRpqLju7laB&#10;PB387Yix3W661T78tFtzaSZKDfrdagYiUhef4f/2Rit4H09H8PcmPQ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EEzjEAAAA3QAAAA8AAAAAAAAAAAAAAAAAmAIAAGRycy9k&#10;b3ducmV2LnhtbFBLBQYAAAAABAAEAPUAAACJAwAAAAA=&#10;" path="m74,11l37,,,7e" filled="f" strokeweight="0">
                      <v:path arrowok="t" o:connecttype="custom" o:connectlocs="0,0;0,0;0,0" o:connectangles="0,0,0"/>
                      <o:lock v:ext="edit" aspectratio="t"/>
                    </v:shape>
                    <v:shape id="Freeform 12779" o:spid="_x0000_s3003" style="position:absolute;left:2849;top:2513;width:2;height:6;visibility:visible;mso-wrap-style:square;v-text-anchor:top" coordsize="10,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3N1MgA&#10;AADdAAAADwAAAGRycy9kb3ducmV2LnhtbESPT2vCQBTE74V+h+UJvdWN0RaNriJiaXsR6h9Kb4/s&#10;M0nNvl2yWxP99N1CweMwM79hZovO1OJMja8sKxj0ExDEudUVFwr2u5fHMQgfkDXWlknBhTws5vd3&#10;M8y0bfmDzttQiAhhn6GCMgSXSenzkgz6vnXE0TvaxmCIsimkbrCNcFPLNEmepcGK40KJjlYl5aft&#10;j1GQHiabb/v+OUpe15Vrd9enJbsvpR563XIKIlAXbuH/9ptWMBqOU/h7E5+An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Pc3UyAAAAN0AAAAPAAAAAAAAAAAAAAAAAJgCAABk&#10;cnMvZG93bnJldi54bWxQSwUGAAAAAAQABAD1AAAAjQMAAAAA&#10;" path="m10,l3,5,,13r2,6l10,21e" filled="f" strokeweight="0">
                      <v:path arrowok="t" o:connecttype="custom" o:connectlocs="0,0;0,0;0,0;0,0;0,0" o:connectangles="0,0,0,0,0"/>
                      <o:lock v:ext="edit" aspectratio="t"/>
                    </v:shape>
                    <v:line id="Line 12780" o:spid="_x0000_s3004" style="position:absolute;flip:x;visibility:visible;mso-wrap-style:square" from="2846,2519" to="2851,2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3WZscAAADdAAAADwAAAGRycy9kb3ducmV2LnhtbESPQWsCMRSE74L/IbxCb5ptLa2sRhFL&#10;RQq1aPXg7bl57i5uXpYkuum/bwqFHoeZ+YaZzqNpxI2cry0reBhmIIgLq2suFey/3gZjED4ga2ws&#10;k4Jv8jCf9XtTzLXteEu3XShFgrDPUUEVQptL6YuKDPqhbYmTd7bOYEjSlVI77BLcNPIxy56lwZrT&#10;QoUtLSsqLrurUbDdvPDJra7xEk/dx+fxUL4fXhdK3d/FxQREoBj+w3/ttVbwNBqP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ndZmxwAAAN0AAAAPAAAAAAAA&#10;AAAAAAAAAKECAABkcnMvZG93bnJldi54bWxQSwUGAAAAAAQABAD5AAAAlQMAAAAA&#10;" strokeweight="0"/>
                    <v:line id="Line 12781" o:spid="_x0000_s3005" style="position:absolute;flip:x y;visibility:visible;mso-wrap-style:square" from="2850,2509" to="2851,2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DxJ8QAAADdAAAADwAAAGRycy9kb3ducmV2LnhtbESPQWsCMRSE74X+h/AKXkrNVsXK1iil&#10;VJHeXPX+2Dw3i8nLkqS6/nsjCD0OM/MNM1/2zoozhdh6VvA+LEAQ11633CjY71ZvMxAxIWu0nknB&#10;lSIsF89Pcyy1v/CWzlVqRIZwLFGBSakrpYy1IYdx6Dvi7B19cJiyDI3UAS8Z7qwcFcVUOmw5Lxjs&#10;6NtQfar+nILxx2G3OdlX87uKzvysbVVPw1WpwUv/9QkiUZ/+w4/2RiuYjGcTuL/JT0A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PEnxAAAAN0AAAAPAAAAAAAAAAAA&#10;AAAAAKECAABkcnMvZG93bnJldi54bWxQSwUGAAAAAAQABAD5AAAAkgMAAAAA&#10;" strokeweight="0"/>
                    <v:shape id="Freeform 12782" o:spid="_x0000_s3006" style="position:absolute;left:2851;top:2513;width:14;height:3;visibility:visible;mso-wrap-style:square;v-text-anchor:top" coordsize="5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oPhMQA&#10;AADdAAAADwAAAGRycy9kb3ducmV2LnhtbESP3WrCQBSE7wu+w3KE3hTdaOoP0VVq0eKtiQ9wyB6z&#10;wezZkN1q+vZdQfBymJlvmPW2t424Uedrxwom4wQEcel0zZWCc3EYLUH4gKyxcUwK/sjDdjN4W2Om&#10;3Z1PdMtDJSKEfYYKTAhtJqUvDVn0Y9cSR+/iOoshyq6SusN7hNtGTpNkLi3WHBcMtvRtqLzmv1ZB&#10;U85+XFrIfJd/mMWZi8Sm+71S78P+awUiUB9e4Wf7qBV8pssZPN7EJ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KD4TEAAAA3QAAAA8AAAAAAAAAAAAAAAAAmAIAAGRycy9k&#10;b3ducmV2LnhtbFBLBQYAAAAABAAEAPUAAACJAwAAAAA=&#10;" path="m56,9l28,,,e" filled="f" strokeweight="0">
                      <v:path arrowok="t" o:connecttype="custom" o:connectlocs="0,0;0,0;0,0" o:connectangles="0,0,0"/>
                      <o:lock v:ext="edit" aspectratio="t"/>
                    </v:shape>
                    <v:line id="Line 12783" o:spid="_x0000_s3007" style="position:absolute;flip:x y;visibility:visible;mso-wrap-style:square" from="2844,2516" to="2846,2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7Ky8QAAADdAAAADwAAAGRycy9kb3ducmV2LnhtbESPQWsCMRSE70L/Q3iFXqRmW2UrW6MU&#10;qUW8ubb3x+Z1s5i8LEnU9d83BcHjMDPfMIvV4Kw4U4idZwUvkwIEceN1x62C78PmeQ4iJmSN1jMp&#10;uFKE1fJhtMBK+wvv6VynVmQIxwoVmJT6SsrYGHIYJ74nzt6vDw5TlqGVOuAlw52Vr0VRSocd5wWD&#10;Pa0NNcf65BRM334O26Mdm90mOvP5ZeumDFelnh6Hj3cQiYZ0D9/aW61gNp2X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zsrLxAAAAN0AAAAPAAAAAAAAAAAA&#10;AAAAAKECAABkcnMvZG93bnJldi54bWxQSwUGAAAAAAQABAD5AAAAkgMAAAAA&#10;" strokeweight="0"/>
                    <v:line id="Line 12784" o:spid="_x0000_s3008" style="position:absolute;flip:y;visibility:visible;mso-wrap-style:square" from="2846,2525" to="2847,2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bQZcgAAADdAAAADwAAAGRycy9kb3ducmV2LnhtbESPQWsCMRSE70L/Q3iF3jRbK1W2RpFK&#10;ixRqWasHb8/N6+7i5mVJopv++6ZQ6HGYmW+Y+TKaVlzJ+caygvtRBoK4tLrhSsH+82U4A+EDssbW&#10;Min4Jg/Lxc1gjrm2PRd03YVKJAj7HBXUIXS5lL6syaAf2Y44eV/WGQxJukpqh32Cm1aOs+xRGmw4&#10;LdTY0XNN5Xl3MQqK7ZRP7vUSz/HUv38cD9XbYb1S6u42rp5ABIrhP/zX3mgFk4fZFH7fpCcgF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6bQZcgAAADdAAAADwAAAAAA&#10;AAAAAAAAAAChAgAAZHJzL2Rvd25yZXYueG1sUEsFBgAAAAAEAAQA+QAAAJYDAAAAAA==&#10;" strokeweight="0"/>
                    <v:line id="Line 12785" o:spid="_x0000_s3009" style="position:absolute;visibility:visible;mso-wrap-style:square" from="2844,2516" to="2845,2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UzUMIAAADdAAAADwAAAGRycy9kb3ducmV2LnhtbERPy2rCQBTdF/yH4Ra6qxOtxjR1FJGK&#10;uvMJLi+Z22Qwcydkphr/3lkUujyc93Te2VrcqPXGsYJBPwFBXDhtuFRwOq7eMxA+IGusHZOCB3mY&#10;z3ovU8y1u/OebodQihjCPkcFVQhNLqUvKrLo+64hjtyPay2GCNtS6hbvMdzWcpgkqbRoODZU2NCy&#10;ouJ6+LUKzC5dj7eT8+dZfq/D4JJdM2NPSr29dosvEIG68C/+c2+0gtFHFufGN/EJ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UzUMIAAADdAAAADwAAAAAAAAAAAAAA&#10;AAChAgAAZHJzL2Rvd25yZXYueG1sUEsFBgAAAAAEAAQA+QAAAJADAAAAAA==&#10;" strokeweight="0"/>
                    <v:shape id="Freeform 12786" o:spid="_x0000_s3010" style="position:absolute;left:2845;top:2509;width:5;height:7;visibility:visible;mso-wrap-style:square;v-text-anchor:top" coordsize="2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iofMYA&#10;AADdAAAADwAAAGRycy9kb3ducmV2LnhtbESPS4vCQBCE74L/YWjBy7JOXB+40VFcQRBPPvaytybT&#10;JtFMT8iMMfrrHWHBY1FVX1GzRWMKUVPlcssK+r0IBHFidc6pgt/j+nMCwnlkjYVlUnAnB4t5uzXD&#10;WNsb76k++FQECLsYFWTel7GULsnIoOvZkjh4J1sZ9EFWqdQV3gLcFPIrisbSYM5hIcOSVhkll8PV&#10;KHD+/ME7vI+2P3n6qFfmPFz+PZTqdprlFISnxr/D/+2NVjAcTL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yiofMYAAADdAAAADwAAAAAAAAAAAAAAAACYAgAAZHJz&#10;L2Rvd25yZXYueG1sUEsFBgAAAAAEAAQA9QAAAIsDAAAAAA==&#10;" path="m,30l2,21,8,11,15,4,24,e" filled="f" strokeweight="0">
                      <v:path arrowok="t" o:connecttype="custom" o:connectlocs="0,0;0,0;0,0;0,0;0,0" o:connectangles="0,0,0,0,0"/>
                      <o:lock v:ext="edit" aspectratio="t"/>
                    </v:shape>
                    <v:line id="Line 12787" o:spid="_x0000_s3011" style="position:absolute;flip:y;visibility:visible;mso-wrap-style:square" from="2846,2520" to="2847,2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ezMUAAADdAAAADwAAAGRycy9kb3ducmV2LnhtbERPy2oCMRTdF/oP4Qrd1Yxt8TE1iigt&#10;RVBR66K76+R2ZnByMyTRSf++WRS6PJz3dB5NI27kfG1ZwaCfgSAurK65VPB5fHscg/ABWWNjmRT8&#10;kIf57P5uirm2He/pdgilSCHsc1RQhdDmUvqiIoO+b1vixH1bZzAk6EqpHXYp3DTyKcuG0mDNqaHC&#10;lpYVFZfD1SjYb0d8du/XeInnbrP7OpXr02qh1EMvLl5BBIrhX/zn/tAKXp4naX96k56A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bezMUAAADdAAAADwAAAAAAAAAA&#10;AAAAAAChAgAAZHJzL2Rvd25yZXYueG1sUEsFBgAAAAAEAAQA+QAAAJMDAAAAAA==&#10;" strokeweight="0"/>
                    <v:line id="Line 12788" o:spid="_x0000_s3012" style="position:absolute;visibility:visible;mso-wrap-style:square" from="2844,2516" to="2845,2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YMEMYAAADdAAAADwAAAGRycy9kb3ducmV2LnhtbESPQWvCQBSE74L/YXmF3nQT29oYXaUU&#10;i/WmVsHjI/uaLGbfhuyq8d+7hYLHYWa+YWaLztbiQq03jhWkwwQEceG04VLB/udrkIHwAVlj7ZgU&#10;3MjDYt7vzTDX7spbuuxCKSKEfY4KqhCaXEpfVGTRD11DHL1f11oMUbal1C1eI9zWcpQkY2nRcFyo&#10;sKHPiorT7mwVmM149bZ+P0wOcrkK6TE7ZcbulXp+6j6mIAJ14RH+b39rBa8vkxT+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mDBDGAAAA3QAAAA8AAAAAAAAA&#10;AAAAAAAAoQIAAGRycy9kb3ducmV2LnhtbFBLBQYAAAAABAAEAPkAAACUAwAAAAA=&#10;" strokeweight="0"/>
                    <v:shape id="Freeform 12789" o:spid="_x0000_s3013" style="position:absolute;left:2865;top:2526;width:29;height:22;visibility:visible;mso-wrap-style:square;v-text-anchor:top" coordsize="11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y8FcUA&#10;AADdAAAADwAAAGRycy9kb3ducmV2LnhtbESP0WrCQBRE3wv+w3KFvtWNWopGVxGxIIVWjH7AJXtN&#10;gtm7YXdNol/fLRR8HGbmDLNc96YWLTlfWVYwHiUgiHOrKy4UnE+fbzMQPiBrrC2Tgjt5WK8GL0tM&#10;te34SG0WChEh7FNUUIbQpFL6vCSDfmQb4uhdrDMYonSF1A67CDe1nCTJhzRYcVwosaFtSfk1uxkF&#10;p6/Wz3+mxwy398e32/Ghc5uDUq/DfrMAEagPz/B/e68VvE/nE/h7E5+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jLwVxQAAAN0AAAAPAAAAAAAAAAAAAAAAAJgCAABkcnMv&#10;ZG93bnJldi54bWxQSwUGAAAAAAQABAD1AAAAigMAAAAA&#10;" path="m,l80,60r36,30e" filled="f" strokeweight="0">
                      <v:path arrowok="t" o:connecttype="custom" o:connectlocs="0,0;0,0;1,0" o:connectangles="0,0,0"/>
                      <o:lock v:ext="edit" aspectratio="t"/>
                    </v:shape>
                    <v:line id="Line 12790" o:spid="_x0000_s3014" style="position:absolute;flip:y;visibility:visible;mso-wrap-style:square" from="2865,2516" to="2866,2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RAu8gAAADdAAAADwAAAGRycy9kb3ducmV2LnhtbESPQUsDMRSE74L/ITzBm83WitZ1s6Uo&#10;LSJUaWsP3l43r7tLNy9LknbjvzeC4HGYmW+YYhZNJ87kfGtZwXiUgSCurG65VvC5XdxMQfiArLGz&#10;TAq+ycOsvLwoMNd24DWdN6EWCcI+RwVNCH0upa8aMuhHtidO3sE6gyFJV0vtcEhw08nbLLuXBltO&#10;Cw329NxQddycjIL1+wPv3fIUj3E/rD6+dvXb7mWu1PVVnD+BCBTDf/iv/aoV3E0eJ/D7Jj0BWf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URAu8gAAADdAAAADwAAAAAA&#10;AAAAAAAAAAChAgAAZHJzL2Rvd25yZXYueG1sUEsFBgAAAAAEAAQA+QAAAJYDAAAAAA==&#10;" strokeweight="0"/>
                    <v:line id="Line 12791" o:spid="_x0000_s3015" style="position:absolute;flip:x;visibility:visible;mso-wrap-style:square" from="2865,2512" to="2868,2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3Yz8gAAADdAAAADwAAAGRycy9kb3ducmV2LnhtbESPT0sDMRTE7wW/Q3iCtzZbLdquTUtR&#10;FBFq6b+Dt9fN6+7SzcuSpN347Y0g9DjMzG+Y6TyaRlzI+dqyguEgA0FcWF1zqWC3feuPQfiArLGx&#10;TAp+yMN8dtObYq5tx2u6bEIpEoR9jgqqENpcSl9UZNAPbEucvKN1BkOSrpTaYZfgppH3WfYoDdac&#10;Fips6aWi4rQ5GwXrryc+uPdzPMVDt1x978vP/etCqbvbuHgGESiGa/i//aEVjB4mI/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q3Yz8gAAADdAAAADwAAAAAA&#10;AAAAAAAAAAChAgAAZHJzL2Rvd25yZXYueG1sUEsFBgAAAAAEAAQA+QAAAJYDAAAAAA==&#10;" strokeweight="0"/>
                    <v:shape id="Freeform 12792" o:spid="_x0000_s3016" style="position:absolute;left:2865;top:2516;width:30;height:23;visibility:visible;mso-wrap-style:square;v-text-anchor:top" coordsize="118,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etBMcA&#10;AADdAAAADwAAAGRycy9kb3ducmV2LnhtbESPQWvCQBSE7wX/w/IEb3WjttKkriKCIu3JWIreHtnX&#10;JJh9G3e3mvbXdwWhx2FmvmFmi8404kLO15YVjIYJCOLC6ppLBR/79eMLCB+QNTaWScEPeVjMew8z&#10;zLS98o4ueShFhLDPUEEVQptJ6YuKDPqhbYmj92WdwRClK6V2eI1w08hxkkylwZrjQoUtrSoqTvm3&#10;UbDRh3xZvxd7e0y3m9+pe9uln2elBv1u+QoiUBf+w/f2Vit4mqTPcHsTn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wHrQTHAAAA3QAAAA8AAAAAAAAAAAAAAAAAmAIAAGRy&#10;cy9kb3ducmV2LnhtbFBLBQYAAAAABAAEAPUAAACMAwAAAAA=&#10;" path="m118,91l80,60,,e" filled="f" strokeweight="0">
                      <v:path arrowok="t" o:connecttype="custom" o:connectlocs="1,1;0,0;0,0" o:connectangles="0,0,0"/>
                      <o:lock v:ext="edit" aspectratio="t"/>
                    </v:shape>
                    <v:shape id="Freeform 12793" o:spid="_x0000_s3017" style="position:absolute;left:2850;top:2509;width:18;height:3;visibility:visible;mso-wrap-style:square;v-text-anchor:top" coordsize="6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65G8cA&#10;AADdAAAADwAAAGRycy9kb3ducmV2LnhtbESPW2sCMRSE3wv9D+EUfKtZL0hdjVKKlooo3hAfTzfH&#10;zdLNybJJdf33jVDwcZiZb5jxtLGluFDtC8cKOu0EBHHmdMG5gsN+/voGwgdkjaVjUnAjD9PJ89MY&#10;U+2uvKXLLuQiQtinqMCEUKVS+syQRd92FXH0zq62GKKsc6lrvEa4LWU3SQbSYsFxwWBFH4ayn92v&#10;VWA7y+Xafi/Os82qKj6P5jScr51SrZfmfQQiUBMe4f/2l1bQ7w0HcH8Tn4C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euRvHAAAA3QAAAA8AAAAAAAAAAAAAAAAAmAIAAGRy&#10;cy9kb3ducmV2LnhtbFBLBQYAAAAABAAEAPUAAACMAwAAAAA=&#10;" path="m69,13l35,,,e" filled="f" strokeweight="0">
                      <v:path arrowok="t" o:connecttype="custom" o:connectlocs="0,0;0,0;0,0" o:connectangles="0,0,0"/>
                      <o:lock v:ext="edit" aspectratio="t"/>
                    </v:shape>
                    <v:shape id="Freeform 12794" o:spid="_x0000_s3018" style="position:absolute;left:2868;top:2512;width:27;height:21;visibility:visible;mso-wrap-style:square;v-text-anchor:top" coordsize="10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xJ4MYA&#10;AADdAAAADwAAAGRycy9kb3ducmV2LnhtbESPT0vDQBTE7wW/w/IEb82mVvwTuy0lRPCoiYjentnn&#10;Jph9m+6ubfrtXaHQ4zAzv2FWm8kOYk8+9I4VLLIcBHHrdM9GwVvzNL8HESKyxsExKThSgM36YrbC&#10;QrsDv9K+jkYkCIcCFXQxjoWUoe3IYsjcSJy8b+ctxiS9kdrjIcHtIK/z/FZa7DktdDhS2VH7U/9a&#10;BVX5WX2ZI5em2m2bxi9e6o93o9TV5bR9BBFpiufwqf2sFdwsH+7g/016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txJ4MYAAADdAAAADwAAAAAAAAAAAAAAAACYAgAAZHJz&#10;L2Rvd25yZXYueG1sUEsFBgAAAAAEAAQA9QAAAIsDAAAAAA==&#10;" path="m,l81,59r28,25e" filled="f" strokeweight="0">
                      <v:path arrowok="t" o:connecttype="custom" o:connectlocs="0,0;0,0;0,0" o:connectangles="0,0,0"/>
                      <o:lock v:ext="edit" aspectratio="t"/>
                    </v:shape>
                    <v:line id="Line 12795" o:spid="_x0000_s3019" style="position:absolute;flip:y;visibility:visible;mso-wrap-style:square" from="2906,2380" to="2924,2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SysUAAADdAAAADwAAAGRycy9kb3ducmV2LnhtbERPy2oCMRTdF/oP4Qrd1Yxt8TE1iigt&#10;RVBR66K76+R2ZnByMyTRSf++WRS6PJz3dB5NI27kfG1ZwaCfgSAurK65VPB5fHscg/ABWWNjmRT8&#10;kIf57P5uirm2He/pdgilSCHsc1RQhdDmUvqiIoO+b1vixH1bZzAk6EqpHXYp3DTyKcuG0mDNqaHC&#10;lpYVFZfD1SjYb0d8du/XeInnbrP7OpXr02qh1EMvLl5BBIrhX/zn/tAKXp4naW56k56A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DSysUAAADdAAAADwAAAAAAAAAA&#10;AAAAAAChAgAAZHJzL2Rvd25yZXYueG1sUEsFBgAAAAAEAAQA+QAAAJMDAAAAAA==&#10;" strokeweight="0"/>
                    <v:shape id="Freeform 12796" o:spid="_x0000_s3020" style="position:absolute;left:3083;top:2553;width:26;height:70;visibility:visible;mso-wrap-style:square;v-text-anchor:top" coordsize="102,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zvNcgA&#10;AADdAAAADwAAAGRycy9kb3ducmV2LnhtbESPW2sCMRSE3wv9D+EUfCmaXStetkaRoqVPhaqIvh02&#10;p3vp5mRJom7765tCwcdhZr5h5svONOJCzleWFaSDBARxbnXFhYL9btOfgvABWWNjmRR8k4fl4v5u&#10;jpm2V/6gyzYUIkLYZ6igDKHNpPR5SQb9wLbE0fu0zmCI0hVSO7xGuGnkMEnG0mDFcaHEll5Kyr+2&#10;Z6NgPQrHlCYn91ivXP1TvQ7r9P2gVO+hWz2DCNSFW/i//aYVjJ5mM/h7E5+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DO81yAAAAN0AAAAPAAAAAAAAAAAAAAAAAJgCAABk&#10;cnMvZG93bnJldi54bWxQSwUGAAAAAAQABAD1AAAAjQMAAAAA&#10;" path="m102,281l82,183,47,89,,e" filled="f" strokeweight="0">
                      <v:path arrowok="t" o:connecttype="custom" o:connectlocs="1,1;0,1;0,0;0,0" o:connectangles="0,0,0,0"/>
                      <o:lock v:ext="edit" aspectratio="t"/>
                    </v:shape>
                    <v:shape id="Freeform 12797" o:spid="_x0000_s3021" style="position:absolute;left:3159;top:2693;width:1;height:13;visibility:visible;mso-wrap-style:square;v-text-anchor:top" coordsize="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aJtsIA&#10;AADdAAAADwAAAGRycy9kb3ducmV2LnhtbERP22oCMRB9L/gPYQTf6qxlkXZrlCJUrCCl2g8YNrMX&#10;uplsk1S3fr15EHw8nPtiNdhOndiH1omG2TQDxVI600qt4fv4/vgMKkQSQ50T1vDPAVbL0cOCCuPO&#10;8sWnQ6xVCpFQkIYmxr5ADGXDlsLU9SyJq5y3FBP0NRpP5xRuO3zKsjlaaiU1NNTzuuHy5/BnNRj/&#10;e7xs5rvNXrCq8s+XCj8caj0ZD2+voCIP8S6+ubdGQ55naX96k54AL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hom2wgAAAN0AAAAPAAAAAAAAAAAAAAAAAJgCAABkcnMvZG93&#10;bnJldi54bWxQSwUGAAAAAAQABAD1AAAAhwMAAAAA&#10;" path="m4,l3,23,,54e" filled="f" strokeweight="0">
                      <v:path arrowok="t" o:connecttype="custom" o:connectlocs="0,0;0,0;0,0" o:connectangles="0,0,0"/>
                      <o:lock v:ext="edit" aspectratio="t"/>
                    </v:shape>
                    <v:line id="Line 12798" o:spid="_x0000_s3022" style="position:absolute;flip:y;visibility:visible;mso-wrap-style:square" from="3160,2692" to="3161,27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jtccAAADdAAAADwAAAGRycy9kb3ducmV2LnhtbESPQWsCMRSE7wX/Q3iCt5pVpJWtUURR&#10;SsEWtR56e25edxc3L0sS3fTfm0Khx2FmvmFmi2gacSPna8sKRsMMBHFhdc2lgs/j5nEKwgdkjY1l&#10;UvBDHhbz3sMMc2073tPtEEqRIOxzVFCF0OZS+qIig35oW+LkfVtnMCTpSqkddgluGjnOsidpsOa0&#10;UGFLq4qKy+FqFOzfn/nsttd4iedu9/F1Kt9O66VSg35cvoAIFMN/+K/9qhVMJtkIft+kJyDn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6eiO1xwAAAN0AAAAPAAAAAAAA&#10;AAAAAAAAAKECAABkcnMvZG93bnJldi54bWxQSwUGAAAAAAQABAD5AAAAlQMAAAAA&#10;" strokeweight="0"/>
                    <v:shape id="Freeform 12799" o:spid="_x0000_s3023" style="position:absolute;left:3027;top:2487;width:56;height:66;visibility:visible;mso-wrap-style:square;v-text-anchor:top" coordsize="226,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UpdMUA&#10;AADdAAAADwAAAGRycy9kb3ducmV2LnhtbESPQWvCQBSE74X+h+UVvNVNjZSSuoq0FMSbaQ729pp9&#10;7gazb2N2NfHfu0Khx2FmvmEWq9G14kJ9aDwreJlmIIhrrxs2Cqrvr+c3ECEia2w9k4IrBVgtHx8W&#10;WGg/8I4uZTQiQTgUqMDG2BVShtqSwzD1HXHyDr53GJPsjdQ9DgnuWjnLslfpsOG0YLGjD0v1sTw7&#10;Bafq9/Rjcqc/t8O+yk1eNnZdKjV5GtfvICKN8T/8195oBfN5NoP7m/QE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BSl0xQAAAN0AAAAPAAAAAAAAAAAAAAAAAJgCAABkcnMv&#10;ZG93bnJldi54bWxQSwUGAAAAAAQABAD1AAAAigMAAAAA&#10;" path="m226,260l159,166,84,78,,e" filled="f" strokeweight="0">
                      <v:path arrowok="t" o:connecttype="custom" o:connectlocs="1,1;0,1;0,0;0,0" o:connectangles="0,0,0,0"/>
                      <o:lock v:ext="edit" aspectratio="t"/>
                    </v:shape>
                    <v:line id="Line 12800" o:spid="_x0000_s3024" style="position:absolute;flip:y;visibility:visible;mso-wrap-style:square" from="3008,2503" to="3010,2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QYWccAAADdAAAADwAAAGRycy9kb3ducmV2LnhtbESPQWsCMRSE7wX/Q3hCbzVbK23ZGkUs&#10;FRFUtPXQ23Pzuru4eVmS6MZ/bwqFHoeZ+YYZT6NpxIWcry0reBxkIIgLq2suFXx9fjy8gvABWWNj&#10;mRRcycN00rsbY65txzu67EMpEoR9jgqqENpcSl9UZNAPbEucvB/rDIYkXSm1wy7BTSOHWfYsDdac&#10;FipsaV5RcdqfjYLd5oWPbnGOp3js1tvvQ7k6vM+Uuu/H2RuIQDH8h//aS61gNMqe4PdNegJyc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5BhZxwAAAN0AAAAPAAAAAAAA&#10;AAAAAAAAAKECAABkcnMvZG93bnJldi54bWxQSwUGAAAAAAQABAD5AAAAlQMAAAAA&#10;" strokeweight="0"/>
                    <v:line id="Line 12801" o:spid="_x0000_s3025" style="position:absolute;flip:y;visibility:visible;mso-wrap-style:square" from="2991,2486" to="3026,24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2ALccAAADdAAAADwAAAGRycy9kb3ducmV2LnhtbESPT2sCMRTE74V+h/AKvdWsZWnLahRp&#10;aRHBiv8O3p6b5+7i5mVJopt+e1Mo9DjMzG+Y8TSaVlzJ+cayguEgA0FcWt1wpWC3/Xx6A+EDssbW&#10;Min4IQ/Tyf3dGAtte17TdRMqkSDsC1RQh9AVUvqyJoN+YDvi5J2sMxiSdJXUDvsEN618zrIXabDh&#10;tFBjR+81lefNxShYf7/y0X1d4jke++XqsK8W+4+ZUo8PcTYCESiG//Bfe64V5HmWw++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qDYAtxwAAAN0AAAAPAAAAAAAA&#10;AAAAAAAAAKECAABkcnMvZG93bnJldi54bWxQSwUGAAAAAAQABAD5AAAAlQMAAAAA&#10;" strokeweight="0"/>
                    <v:line id="Line 12802" o:spid="_x0000_s3026" style="position:absolute;flip:y;visibility:visible;mso-wrap-style:square" from="2999,2503" to="3010,2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EltscAAADdAAAADwAAAGRycy9kb3ducmV2LnhtbESPT2sCMRTE7wW/Q3hCbzVbsbasRhFL&#10;SynY4r+Dt+fmdXdx87Ik0U2/vREKPQ4z8xtmOo+mERdyvras4HGQgSAurK65VLDbvj28gPABWWNj&#10;mRT8kof5rHc3xVzbjtd02YRSJAj7HBVUIbS5lL6oyKAf2JY4eT/WGQxJulJqh12Cm0YOs2wsDdac&#10;FipsaVlRcdqcjYL11zMf3fs5nuKxW30f9uXn/nWh1H0/LiYgAsXwH/5rf2gFo1H2BL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QSW2xwAAAN0AAAAPAAAAAAAA&#10;AAAAAAAAAKECAABkcnMvZG93bnJldi54bWxQSwUGAAAAAAQABAD5AAAAlQMAAAAA&#10;" strokeweight="0"/>
                    <v:line id="Line 12803" o:spid="_x0000_s3027" style="position:absolute;flip:x;visibility:visible;mso-wrap-style:square" from="3486,1463" to="3524,1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O7wccAAADdAAAADwAAAGRycy9kb3ducmV2LnhtbESPQWsCMRSE74L/ITyhN81axMrWKGJp&#10;KYItaj309ty87i5uXpYkuvHfm0Khx2FmvmHmy2gacSXna8sKxqMMBHFhdc2lgq/D63AGwgdkjY1l&#10;UnAjD8tFvzfHXNuOd3Tdh1IkCPscFVQhtLmUvqjIoB/Zljh5P9YZDEm6UmqHXYKbRj5m2VQarDkt&#10;VNjSuqLivL8YBbuPJz65t0s8x1O3/fw+lpvjy0qph0FcPYMIFMN/+K/9rhVMJtkUft+k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1k7vBxwAAAN0AAAAPAAAAAAAA&#10;AAAAAAAAAKECAABkcnMvZG93bnJldi54bWxQSwUGAAAAAAQABAD5AAAAlQMAAAAA&#10;" strokeweight="0"/>
                    <v:line id="Line 12804" o:spid="_x0000_s3028" style="position:absolute;flip:x;visibility:visible;mso-wrap-style:square" from="3455,1480" to="3494,1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8eWscAAADdAAAADwAAAGRycy9kb3ducmV2LnhtbESPQWsCMRSE70L/Q3iCN81apMrWKNKi&#10;SMEWtR56e25edxc3L0sS3fjvm0Khx2FmvmHmy2gacSPna8sKxqMMBHFhdc2lgs/jejgD4QOyxsYy&#10;KbiTh+XioTfHXNuO93Q7hFIkCPscFVQhtLmUvqjIoB/Zljh539YZDEm6UmqHXYKbRj5m2ZM0WHNa&#10;qLCll4qKy+FqFOzfp3x2m2u8xHO3+/g6lW+n15VSg35cPYMIFMN/+K+91Qomk2wKv2/SE5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3x5axwAAAN0AAAAPAAAAAAAA&#10;AAAAAAAAAKECAABkcnMvZG93bnJldi54bWxQSwUGAAAAAAQABAD5AAAAlQMAAAAA&#10;" strokeweight="0"/>
                    <v:line id="Line 12805" o:spid="_x0000_s3029" style="position:absolute;flip:x;visibility:visible;mso-wrap-style:square" from="3513,1757" to="3518,1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CKKMQAAADdAAAADwAAAGRycy9kb3ducmV2LnhtbERPy2oCMRTdF/yHcAV3NWORtoxGEaUi&#10;Qlt8LdxdJ9eZwcnNkEQn/ftmUejycN7TeTSNeJDztWUFo2EGgriwuuZSwfHw8fwOwgdkjY1lUvBD&#10;Huaz3tMUc2073tFjH0qRQtjnqKAKoc2l9EVFBv3QtsSJu1pnMCToSqkddincNPIly16lwZpTQ4Ut&#10;LSsqbvu7UbD7euOLW9/jLV66z+/zqdyeVgulBv24mIAIFMO/+M+90QrG4yzNTW/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QIooxAAAAN0AAAAPAAAAAAAAAAAA&#10;AAAAAKECAABkcnMvZG93bnJldi54bWxQSwUGAAAAAAQABAD5AAAAkgMAAAAA&#10;" strokeweight="0"/>
                    <v:line id="Line 12806" o:spid="_x0000_s3030" style="position:absolute;flip:y;visibility:visible;mso-wrap-style:square" from="3545,1806" to="3548,1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wvs8cAAADdAAAADwAAAGRycy9kb3ducmV2LnhtbESPT2sCMRTE7wW/Q3hCbzVbkdquRhFL&#10;SynY4r+Dt+fmdXdx87Ik0U2/vREKPQ4z8xtmOo+mERdyvras4HGQgSAurK65VLDbvj08g/ABWWNj&#10;mRT8kof5rHc3xVzbjtd02YRSJAj7HBVUIbS5lL6oyKAf2JY4eT/WGQxJulJqh12Cm0YOs+xJGqw5&#10;LVTY0rKi4rQ5GwXrrzEf3fs5nuKxW30f9uXn/nWh1H0/LiYgAsXwH/5rf2gFo1H2Arc36QnI2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DC+zxwAAAN0AAAAPAAAAAAAA&#10;AAAAAAAAAKECAABkcnMvZG93bnJldi54bWxQSwUGAAAAAAQABAD5AAAAlQMAAAAA&#10;" strokeweight="0"/>
                    <v:shape id="Freeform 12807" o:spid="_x0000_s3031" style="position:absolute;left:3513;top:1854;width:32;height:11;visibility:visible;mso-wrap-style:square;v-text-anchor:top" coordsize="130,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zK4MMA&#10;AADdAAAADwAAAGRycy9kb3ducmV2LnhtbERPy2rCQBTdC/7DcAvdiE4sYkt0FB8USt001g+4ZG4e&#10;NHMnZK5J2q/vLApdHs57ux9do3rqQu3ZwHKRgCLOva25NHD7fJ2/gAqCbLHxTAa+KcB+N51sMbV+&#10;4Iz6q5QqhnBI0UAl0qZah7wih2HhW+LIFb5zKBF2pbYdDjHcNfopSdbaYc2xocKWThXlX9e7M9Af&#10;9UCXnzNm78XzreGZFB+jGPP4MB42oIRG+Rf/ud+sgdVqGffHN/EJ6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1zK4MMAAADdAAAADwAAAAAAAAAAAAAAAACYAgAAZHJzL2Rv&#10;d25yZXYueG1sUEsFBgAAAAAEAAQA9QAAAIgDAAAAAA==&#10;" path="m130,8r-1,1l123,24,108,35,86,42,60,43,36,38,17,28,4,14,,e" filled="f" strokeweight="0">
                      <v:path arrowok="t" o:connecttype="custom" o:connectlocs="0,0;0,0;0,0;0,0;0,0;0,0;0,0;0,0;0,0;0,0" o:connectangles="0,0,0,0,0,0,0,0,0,0"/>
                      <o:lock v:ext="edit" aspectratio="t"/>
                    </v:shape>
                    <v:shape id="Freeform 12808" o:spid="_x0000_s3032" style="position:absolute;left:3455;top:1597;width:31;height:18;visibility:visible;mso-wrap-style:square;v-text-anchor:top" coordsize="124,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aD0McA&#10;AADdAAAADwAAAGRycy9kb3ducmV2LnhtbESP3WrCQBSE74W+w3IKvRHdRIJIdJUqFKQUwR8Q747Z&#10;YxKaPRt3t5q+fbcgeDnMzDfMbNGZRtzI+dqygnSYgCAurK65VHDYfwwmIHxA1thYJgW/5GExf+nN&#10;MNf2zlu67UIpIoR9jgqqENpcSl9UZNAPbUscvYt1BkOUrpTa4T3CTSNHSTKWBmuOCxW2tKqo+N79&#10;GAX743p0NsXX6Zr1md3Sbz43q75Sb6/d+xREoC48w4/2WivIsjSF/zfxCcj5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qWg9DHAAAA3QAAAA8AAAAAAAAAAAAAAAAAmAIAAGRy&#10;cy9kb3ducmV2LnhtbFBLBQYAAAAABAAEAPUAAACMAwAAAAA=&#10;" path="m124,1l92,,62,7,36,23,15,44,,71e" filled="f" strokeweight="0">
                      <v:path arrowok="t" o:connecttype="custom" o:connectlocs="1,0;1,0;0,0;0,0;0,0;0,0" o:connectangles="0,0,0,0,0,0"/>
                      <o:lock v:ext="edit" aspectratio="t"/>
                    </v:shape>
                    <v:shape id="Freeform 12809" o:spid="_x0000_s3033" style="position:absolute;left:3485;top:1598;width:5;height:25;visibility:visible;mso-wrap-style:square;v-text-anchor:top" coordsize="21,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i8cMYA&#10;AADdAAAADwAAAGRycy9kb3ducmV2LnhtbESPQWvCQBSE70L/w/KE3nRjMCKpmyChhYL0UM2hx0f2&#10;mQSzb9Pdrab99d1CweMwM98wu3Iyg7iS871lBatlAoK4sbrnVkF9ellsQfiArHGwTAq+yUNZPMx2&#10;mGt743e6HkMrIoR9jgq6EMZcSt90ZNAv7UgcvbN1BkOUrpXa4S3CzSDTJNlIgz3HhQ5HqjpqLscv&#10;o8Cnn3WW/dhwqPTb80eWuKw6OKUe59P+CUSgKdzD/+1XrWC9XqXw9yY+AVn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i8cMYAAADdAAAADwAAAAAAAAAAAAAAAACYAgAAZHJz&#10;L2Rvd25yZXYueG1sUEsFBgAAAAAEAAQA9QAAAIsDAAAAAA==&#10;" path="m6,l,35,7,69r14,32e" filled="f" strokeweight="0">
                      <v:path arrowok="t" o:connecttype="custom" o:connectlocs="0,0;0,0;0,0;0,0" o:connectangles="0,0,0,0"/>
                      <o:lock v:ext="edit" aspectratio="t"/>
                    </v:shape>
                    <v:shape id="Freeform 12810" o:spid="_x0000_s3034" style="position:absolute;left:3460;top:1623;width:30;height:31;visibility:visible;mso-wrap-style:square;v-text-anchor:top" coordsize="121,1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qmiscA&#10;AADdAAAADwAAAGRycy9kb3ducmV2LnhtbESPQWvCQBSE70L/w/KE3nSjjVpSV9FAoQctNJbS3h7Z&#10;ZxKafZtmtyb+e1cQPA4z8w2zXPemFidqXWVZwWQcgSDOra64UPB5eB09g3AeWWNtmRScycF69TBY&#10;YqJtxx90ynwhAoRdggpK75tESpeXZNCNbUMcvKNtDfog20LqFrsAN7WcRtFcGqw4LJTYUFpS/pv9&#10;GwXp7ut7EeP0p9oe3mdNlnbR375T6nHYb15AeOr9PXxrv2kFcTx5guub8ATk6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qporHAAAA3QAAAA8AAAAAAAAAAAAAAAAAmAIAAGRy&#10;cy9kb3ducmV2LnhtbFBLBQYAAAAABAAEAPUAAACMAwAAAAA=&#10;" path="m121,l85,10,54,28,27,55,9,87,,124e" filled="f" strokeweight="0">
                      <v:path arrowok="t" o:connecttype="custom" o:connectlocs="0,0;0,0;0,0;0,0;0,1;0,1" o:connectangles="0,0,0,0,0,0"/>
                      <o:lock v:ext="edit" aspectratio="t"/>
                    </v:shape>
                    <v:shape id="Freeform 12811" o:spid="_x0000_s3035" style="position:absolute;left:3453;top:1630;width:7;height:24;visibility:visible;mso-wrap-style:square;v-text-anchor:top" coordsize="2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3WPMYA&#10;AADdAAAADwAAAGRycy9kb3ducmV2LnhtbESPT2vCQBTE74V+h+UVeqsbJUhNXYOIiniR+qe9vmaf&#10;yZLs25DdmvTbd4VCj8PM/IaZ54NtxI06bxwrGI8SEMSF04ZLBefT5uUVhA/IGhvHpOCHPOSLx4c5&#10;Ztr1/E63YyhFhLDPUEEVQptJ6YuKLPqRa4mjd3WdxRBlV0rdYR/htpGTJJlKi4bjQoUtrSoq6uO3&#10;VbCd1RezTj/208NJ8rqffX6ZkpV6fhqWbyACDeE//NfeaQVpOk7h/iY+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3WPMYAAADdAAAADwAAAAAAAAAAAAAAAACYAgAAZHJz&#10;L2Rvd25yZXYueG1sUEsFBgAAAAAEAAQA9QAAAIsDAAAAAA==&#10;" path="m,l6,49,27,95e" filled="f" strokeweight="0">
                      <v:path arrowok="t" o:connecttype="custom" o:connectlocs="0,0;0,0;0,1" o:connectangles="0,0,0"/>
                      <o:lock v:ext="edit" aspectratio="t"/>
                    </v:shape>
                    <v:line id="Line 12812" o:spid="_x0000_s3036" style="position:absolute;visibility:visible;mso-wrap-style:square" from="3460,1654" to="3463,1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TELMYAAADdAAAADwAAAGRycy9kb3ducmV2LnhtbESPW2vCQBSE3wv+h+UIvtVNxEuMriKl&#10;YvvWegEfD9ljspg9G7Krxn/fLRT6OMzMN8xy3dla3Kn1xrGCdJiAIC6cNlwqOB62rxkIH5A11o5J&#10;wZM8rFe9lyXm2j34m+77UIoIYZ+jgiqEJpfSFxVZ9EPXEEfv4lqLIcq2lLrFR4TbWo6SZCotGo4L&#10;FTb0VlFx3d+sAvM13U0+Z6f5Sb7vQnrOrpmxR6UG/W6zABGoC//hv/aHVjAepxP4fROfgF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kxCzGAAAA3QAAAA8AAAAAAAAA&#10;AAAAAAAAoQIAAGRycy9kb3ducmV2LnhtbFBLBQYAAAAABAAEAPkAAACUAwAAAAA=&#10;" strokeweight="0"/>
                    <v:shape id="Freeform 12813" o:spid="_x0000_s3037" style="position:absolute;left:3453;top:1630;width:10;height:35;visibility:visible;mso-wrap-style:square;v-text-anchor:top" coordsize="38,1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Ws8YA&#10;AADdAAAADwAAAGRycy9kb3ducmV2LnhtbESP0WrCQBRE3wv+w3IF3+pGSYJEV5FCwdCX1vYDrtlr&#10;Npi9G7Orif36bqHQx2FmzjCb3WhbcafeN44VLOYJCOLK6YZrBV+fr88rED4ga2wdk4IHedhtJ08b&#10;LLQb+IPux1CLCGFfoAITQldI6StDFv3cdcTRO7veYoiyr6XucYhw28plkuTSYsNxwWBHL4aqy/Fm&#10;FZT7fFiVV/Oefl9OdYKP7C3LSqVm03G/BhFoDP/hv/ZBK0jTRQ6/b+ITk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Ws8YAAADdAAAADwAAAAAAAAAAAAAAAACYAgAAZHJz&#10;L2Rvd25yZXYueG1sUEsFBgAAAAAEAAQA9QAAAIsDAAAAAA==&#10;" path="m,l1,37,7,74r14,34l38,141e" filled="f" strokeweight="0">
                      <v:path arrowok="t" o:connecttype="custom" o:connectlocs="0,0;0,0;0,0;0,0;0,0" o:connectangles="0,0,0,0,0"/>
                      <o:lock v:ext="edit" aspectratio="t"/>
                    </v:shape>
                    <v:shape id="Freeform 12814" o:spid="_x0000_s3038" style="position:absolute;left:3453;top:1615;width:2;height:15;visibility:visible;mso-wrap-style:square;v-text-anchor:top" coordsize="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j49scA&#10;AADdAAAADwAAAGRycy9kb3ducmV2LnhtbESPX2sCMRDE3wt+h7BC32rOP1Q5jSIWoUopVAVf18t6&#10;d3jZXJPonX76plDo4zA7v9mZLVpTiRs5X1pW0O8lIIgzq0vOFRz265cJCB+QNVaWScGdPCzmnacZ&#10;pto2/EW3XchFhLBPUUERQp1K6bOCDPqerYmjd7bOYIjS5VI7bCLcVHKQJK/SYMmxocCaVgVll93V&#10;xDe+zzrZPk4uDD6uTX6aDDefb0elnrvtcgoiUBv+j//S71rBaNQfw++aiAA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I+PbHAAAA3QAAAA8AAAAAAAAAAAAAAAAAmAIAAGRy&#10;cy9kb3ducmV2LnhtbFBLBQYAAAAABAAEAPUAAACMAwAAAAA=&#10;" path="m8,l1,31,,60e" filled="f" strokeweight="0">
                      <v:path arrowok="t" o:connecttype="custom" o:connectlocs="0,0;0,0;0,0" o:connectangles="0,0,0"/>
                      <o:lock v:ext="edit" aspectratio="t"/>
                    </v:shape>
                    <v:line id="Line 12815" o:spid="_x0000_s3039" style="position:absolute;flip:x;visibility:visible;mso-wrap-style:square" from="3527,1604" to="3528,1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kc9cQAAADdAAAADwAAAGRycy9kb3ducmV2LnhtbERPTWsCMRC9C/0PYQreNKtIW7ZGEUUR&#10;oRVtPfQ2bqa7i5vJkkQ3/ffNQfD4eN/TeTSNuJHztWUFo2EGgriwuuZSwffXevAGwgdkjY1lUvBH&#10;Huazp94Uc207PtDtGEqRQtjnqKAKoc2l9EVFBv3QtsSJ+7XOYEjQlVI77FK4aeQ4y16kwZpTQ4Ut&#10;LSsqLserUXD4fOWz21zjJZ67j/3PqdydVgul+s9x8Q4iUAwP8d291Qomk1Gam96kJ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mRz1xAAAAN0AAAAPAAAAAAAAAAAA&#10;AAAAAKECAABkcnMvZG93bnJldi54bWxQSwUGAAAAAAQABAD5AAAAkgMAAAAA&#10;" strokeweight="0"/>
                    <v:shape id="Freeform 12816" o:spid="_x0000_s3040" style="position:absolute;left:3164;top:1208;width:142;height:61;visibility:visible;mso-wrap-style:square;v-text-anchor:top" coordsize="568,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PcWMQA&#10;AADdAAAADwAAAGRycy9kb3ducmV2LnhtbESPQYvCMBSE7wv+h/AEb5oqumg1igi7LoIHW/X8aJ5t&#10;sXkpTdSuv94sCHscZr4ZZrFqTSXu1LjSsoLhIAJBnFldcq7gmH71pyCcR9ZYWSYFv+Rgtex8LDDW&#10;9sEHuic+F6GEXYwKCu/rWEqXFWTQDWxNHLyLbQz6IJtc6gYfodxUchRFn9JgyWGhwJo2BWXX5GYU&#10;jPdbmnGa75N65yflsz3fqtO3Ur1uu56D8NT6//Cb/tGBGw9n8PcmPAG5f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j3FjEAAAA3QAAAA8AAAAAAAAAAAAAAAAAmAIAAGRycy9k&#10;b3ducmV2LnhtbFBLBQYAAAAABAAEAPUAAACJAwAAAAA=&#10;" path="m568,l465,16,364,42,265,79r-93,47l83,182,,246e" filled="f" strokeweight="0">
                      <v:path arrowok="t" o:connecttype="custom" o:connectlocs="2,0;2,0;2,0;1,0;1,0;0,1;0,1" o:connectangles="0,0,0,0,0,0,0"/>
                      <o:lock v:ext="edit" aspectratio="t"/>
                    </v:shape>
                    <v:shape id="Freeform 12817" o:spid="_x0000_s3041" style="position:absolute;left:3127;top:1199;width:177;height:176;visibility:visible;mso-wrap-style:square;v-text-anchor:top" coordsize="709,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TBC8AA&#10;AADdAAAADwAAAGRycy9kb3ducmV2LnhtbERPz2vCMBS+C/4P4Qm72VTnRLpGEdmYt6Ebnt+at6Ss&#10;eSlJrN1/bw6DHT++3/VudJ0YKMTWs4JFUYIgbrxu2Sj4/Hidb0DEhKyx80wKfinCbjud1Fhpf+MT&#10;DedkRA7hWKECm1JfSRkbSw5j4XvizH374DBlGIzUAW853HVyWZZr6bDl3GCxp4Ol5ud8dQrervxu&#10;v17Y6EcThtOTNHxZ75V6mI37ZxCJxvQv/nMftYLVapn35zf5Ccjt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vTBC8AAAADdAAAADwAAAAAAAAAAAAAAAACYAgAAZHJzL2Rvd25y&#10;ZXYueG1sUEsFBgAAAAAEAAQA9QAAAIUDAAAAAA==&#10;" path="m53,704l16,624,,544,5,463,31,384,78,308r66,-71l228,173,330,115,445,67,573,29,709,e" filled="f" strokeweight="0">
                      <v:path arrowok="t" o:connecttype="custom" o:connectlocs="0,3;0,3;0,2;0,2;0,2;0,1;0,1;1,1;1,1;2,0;2,0;3,0" o:connectangles="0,0,0,0,0,0,0,0,0,0,0,0"/>
                      <o:lock v:ext="edit" aspectratio="t"/>
                    </v:shape>
                    <v:shape id="Freeform 12818" o:spid="_x0000_s3042" style="position:absolute;left:3088;top:1178;width:204;height:203;visibility:visible;mso-wrap-style:square;v-text-anchor:top" coordsize="814,8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JniMUA&#10;AADdAAAADwAAAGRycy9kb3ducmV2LnhtbESPXWvCMBSG7wX/QziD3chM/UBLNYoIG4LC0On9oTm2&#10;Zc1JSaJ2/nojCLt8eT8e3vmyNbW4kvOVZQWDfgKCOLe64kLB8efzIwXhA7LG2jIp+CMPy0W3M8dM&#10;2xvv6XoIhYgj7DNUUIbQZFL6vCSDvm8b4uidrTMYonSF1A5vcdzUcpgkE2mw4kgosaF1Sfnv4WIi&#10;d9LbHtPt/eTcftSk37vp/fw1Ver9rV3NQARqw3/41d5oBePxcADP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YmeIxQAAAN0AAAAPAAAAAAAAAAAAAAAAAJgCAABkcnMv&#10;ZG93bnJldi54bWxQSwUGAAAAAAQABAD1AAAAigMAAAAA&#10;" path="m814,l670,29,534,69,409,118,298,175r-96,66l124,313,63,390,22,472,1,555,,640r20,85l60,808e" filled="f" strokeweight="0">
                      <v:path arrowok="t" o:connecttype="custom" o:connectlocs="3,0;3,0;2,0;2,1;1,1;1,1;1,1;0,2;0,2;0,2;0,3;0,3;0,3" o:connectangles="0,0,0,0,0,0,0,0,0,0,0,0,0"/>
                      <o:lock v:ext="edit" aspectratio="t"/>
                    </v:shape>
                    <v:shape id="Freeform 12819" o:spid="_x0000_s3043" style="position:absolute;left:3134;top:1269;width:30;height:110;visibility:visible;mso-wrap-style:square;v-text-anchor:top" coordsize="121,4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JjgMQA&#10;AADdAAAADwAAAGRycy9kb3ducmV2LnhtbESPQWvCQBSE7wX/w/KE3uquQdoQXUUFMb2UGvX+yD6T&#10;YPZtyK4a/323UOhxmJlvmMVqsK24U+8bxxqmEwWCuHSm4UrD6bh7S0H4gGywdUwanuRhtRy9LDAz&#10;7sEHuhehEhHCPkMNdQhdJqUva7LoJ64jjt7F9RZDlH0lTY+PCLetTJR6lxYbjgs1drStqbwWN6sh&#10;+c4DmXSzP6cfx/yJ6qv8VDetX8fDeg4i0BD+w3/t3GiYzZIEft/EJy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iY4DEAAAA3QAAAA8AAAAAAAAAAAAAAAAAmAIAAGRycy9k&#10;b3ducmV2LnhtbFBLBQYAAAAABAAEAPUAAACJAwAAAAA=&#10;" path="m121,l79,42,45,92,19,148,4,206,,267r6,60l22,385r27,54e" filled="f" strokeweight="0">
                      <v:path arrowok="t" o:connecttype="custom" o:connectlocs="0,0;0,0;0,1;0,1;0,1;0,1;0,1;0,2;0,2" o:connectangles="0,0,0,0,0,0,0,0,0"/>
                      <o:lock v:ext="edit" aspectratio="t"/>
                    </v:shape>
                    <v:shape id="Freeform 12820" o:spid="_x0000_s3044" style="position:absolute;left:3088;top:1330;width:15;height:55;visibility:visible;mso-wrap-style:square;v-text-anchor:top" coordsize="61,2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PnIMQA&#10;AADdAAAADwAAAGRycy9kb3ducmV2LnhtbESPT4vCMBTE74LfITxhb5r6hyJdo4igFPYg2wpeH83b&#10;pti8lCZq/fabBWGPw8z8htnsBtuKB/W+caxgPktAEFdON1wruJTH6RqED8gaW8ek4EUedtvxaIOZ&#10;dk/+pkcRahEh7DNUYELoMil9Zciin7mOOHo/rrcYouxrqXt8Rrht5SJJUmmx4bhgsKODoepW3K2C&#10;+oKntHx98Tk1eCrWmCfHa67Ux2TYf4IINIT/8LudawWr1WIJf2/iE5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z5yDEAAAA3QAAAA8AAAAAAAAAAAAAAAAAmAIAAGRycy9k&#10;b3ducmV2LnhtbFBLBQYAAAAABAAEAPUAAACJAwAAAAA=&#10;" path="m,l6,77r20,73l61,218e" filled="f" strokeweight="0">
                      <v:path arrowok="t" o:connecttype="custom" o:connectlocs="0,0;0,0;0,1;0,1" o:connectangles="0,0,0,0"/>
                      <o:lock v:ext="edit" aspectratio="t"/>
                    </v:shape>
                    <v:line id="Line 12821" o:spid="_x0000_s3045" style="position:absolute;flip:y;visibility:visible;mso-wrap-style:square" from="3103,1381" to="3104,1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jcTcgAAADdAAAADwAAAGRycy9kb3ducmV2LnhtbESPQUsDMRSE74L/ITzBm81allbWpqUo&#10;ighWutpDb6+b192lm5clSbvpvzeFgsdhZr5hZotoOnEi51vLCh5HGQjiyuqWawW/P28PTyB8QNbY&#10;WSYFZ/KwmN/ezLDQduA1ncpQiwRhX6CCJoS+kNJXDRn0I9sTJ29vncGQpKuldjgkuOnkOMsm0mDL&#10;aaHBnl4aqg7l0ShYr6a8c+/HeIi74et7u6k/N69Lpe7v4vIZRKAY/sPX9odWkOfjHC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bjcTcgAAADdAAAADwAAAAAA&#10;AAAAAAAAAAChAgAAZHJzL2Rvd25yZXYueG1sUEsFBgAAAAAEAAQA+QAAAJYDAAAAAA==&#10;" strokeweight="0"/>
                    <v:line id="Line 12822" o:spid="_x0000_s3046" style="position:absolute;visibility:visible;mso-wrap-style:square" from="3088,1326" to="3089,1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gOkcUAAADdAAAADwAAAGRycy9kb3ducmV2LnhtbESPW4vCMBSE34X9D+EIvq2p4qVWoyzi&#10;4u6bV/Dx0BzbYHNSmqjdf79ZWPBxmJlvmMWqtZV4UOONYwWDfgKCOHfacKHgdPx8T0H4gKyxckwK&#10;fsjDavnWWWCm3ZP39DiEQkQI+wwVlCHUmZQ+L8mi77uaOHpX11gMUTaF1A0+I9xWcpgkE2nRcFwo&#10;saZ1SfntcLcKzG6yHX9Pz7Oz3GzD4JLeUmNPSvW67cccRKA2vML/7S+tYDQajuHvTXwC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QgOkcUAAADdAAAADwAAAAAAAAAA&#10;AAAAAAChAgAAZHJzL2Rvd25yZXYueG1sUEsFBgAAAAAEAAQA+QAAAJMDAAAAAA==&#10;" strokeweight="0"/>
                    <v:shape id="Freeform 12823" o:spid="_x0000_s3047" style="position:absolute;left:3140;top:1375;width:6;height:2;visibility:visible;mso-wrap-style:square;v-text-anchor:top" coordsize="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W/asYA&#10;AADdAAAADwAAAGRycy9kb3ducmV2LnhtbESPQWvCQBSE74L/YXlCL1I3pkFK6ioqWnoTY6HX1+wz&#10;iWbfxuxW4793C4LHYWa+YabzztTiQq2rLCsYjyIQxLnVFRcKvveb13cQziNrrC2Tghs5mM/6vSmm&#10;2l55R5fMFyJA2KWooPS+SaV0eUkG3cg2xME72NagD7ItpG7xGuCmlnEUTaTBisNCiQ2tSspP2Z9R&#10;IM+/w2X2drwN/fpzn8T1ON7+bJR6GXSLDxCeOv8MP9pfWkGSxBP4fxOe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W/asYAAADdAAAADwAAAAAAAAAAAAAAAACYAgAAZHJz&#10;L2Rvd25yZXYueG1sUEsFBgAAAAAEAAQA9QAAAIsDAAAAAA==&#10;" path="m22,8l13,1,,e" filled="f" strokeweight="0">
                      <v:path arrowok="t" o:connecttype="custom" o:connectlocs="0,0;0,0;0,0" o:connectangles="0,0,0"/>
                      <o:lock v:ext="edit" aspectratio="t"/>
                    </v:shape>
                    <v:shape id="Freeform 12824" o:spid="_x0000_s3048" style="position:absolute;left:3494;top:1462;width:30;height:18;visibility:visible;mso-wrap-style:square;v-text-anchor:top" coordsize="122,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bjyMYA&#10;AADdAAAADwAAAGRycy9kb3ducmV2LnhtbESPT2vCQBTE74LfYXmCl2I2DSGVNKtoqbSnWv/0/sg+&#10;k2D2bZpdNf323ULB4zAzv2GK5WBacaXeNZYVPEYxCOLS6oYrBcfDZjYH4TyyxtYyKfghB8vFeFRg&#10;ru2Nd3Td+0oECLscFdTed7mUrqzJoItsRxy8k+0N+iD7SuoebwFuWpnEcSYNNhwWauzopabyvL8Y&#10;BR+H1yR52BJnw+flm7/W2VtqMqWmk2H1DMLT4O/h//a7VpCmyRP8vQlP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bjyMYAAADdAAAADwAAAAAAAAAAAAAAAACYAgAAZHJz&#10;L2Rvd25yZXYueG1sUEsFBgAAAAAEAAQA9QAAAIsDAAAAAA==&#10;" path="m122,1l92,,62,8,35,23,14,45,,73e" filled="f" strokeweight="0">
                      <v:path arrowok="t" o:connecttype="custom" o:connectlocs="0,0;0,0;0,0;0,0;0,0;0,0" o:connectangles="0,0,0,0,0,0"/>
                      <o:lock v:ext="edit" aspectratio="t"/>
                    </v:shape>
                    <v:line id="Line 12825" o:spid="_x0000_s3049" style="position:absolute;flip:x y;visibility:visible;mso-wrap-style:square" from="3304,1199" to="3306,1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9FpfcEAAADdAAAADwAAAGRycy9kb3ducmV2LnhtbERPy2oCMRTdF/yHcAU3RTM+0DI1ihQt&#10;4q5ju79MbieDyc2QpDr+fbMQXB7Oe73tnRVXCrH1rGA6KUAQ11633Cj4Ph/GbyBiQtZoPZOCO0XY&#10;bgYvayy1v/EXXavUiBzCsUQFJqWulDLWhhzGie+IM/frg8OUYWikDnjL4c7KWVEspcOWc4PBjj4M&#10;1ZfqzymYr37Ox4t9NadDdGb/aat6Ge5KjYb97h1Eoj49xQ/3UStYLGZ5bn6Tn4Dc/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0Wl9wQAAAN0AAAAPAAAAAAAAAAAAAAAA&#10;AKECAABkcnMvZG93bnJldi54bWxQSwUGAAAAAAQABAD5AAAAjwMAAAAA&#10;" strokeweight="0"/>
                    <v:shape id="Freeform 12826" o:spid="_x0000_s3050" style="position:absolute;left:3723;top:1926;width:32;height:8;visibility:visible;mso-wrap-style:square;v-text-anchor:top" coordsize="130,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PKscYA&#10;AADdAAAADwAAAGRycy9kb3ducmV2LnhtbESPS4vCQBCE74L/YWhhb+tkRXzETEQEURZBfBz01mTa&#10;JGymJ2RGze6vd4QFj0VVfUUl89ZU4k6NKy0r+OpHIIgzq0vOFZyOq88JCOeRNVaWScEvOZin3U6C&#10;sbYP3tP94HMRIOxiVFB4X8dSuqwgg65va+LgXW1j0AfZ5FI3+AhwU8lBFI2kwZLDQoE1LQvKfg43&#10;o+B7t0bizeU8zkf2crb19vZXbpX66LWLGQhPrX+H/9sbrWA4HEzh9SY8AZ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PKscYAAADdAAAADwAAAAAAAAAAAAAAAACYAgAAZHJz&#10;L2Rvd25yZXYueG1sUEsFBgAAAAAEAAQA9QAAAIsDAAAAAA==&#10;" path="m,l3,10,16,20r20,8l60,31,86,30r21,-6l122,14,130,2r,-2e" filled="f" strokeweight="0">
                      <v:path arrowok="t" o:connecttype="custom" o:connectlocs="0,0;0,0;0,0;0,0;0,0;0,0;0,0;0,0;0,0;0,0" o:connectangles="0,0,0,0,0,0,0,0,0,0"/>
                      <o:lock v:ext="edit" aspectratio="t"/>
                    </v:shape>
                    <v:shape id="Freeform 12827" o:spid="_x0000_s3051" style="position:absolute;left:4127;top:1918;width:148;height:201;visibility:visible;mso-wrap-style:square;v-text-anchor:top" coordsize="590,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at98UA&#10;AADdAAAADwAAAGRycy9kb3ducmV2LnhtbERPXWvCMBR9F/Yfwh3sRWw6dWN0RhFBEByC3WQ+Xppr&#10;0625KU3Wdv/ePAg+Hs73YjXYWnTU+sqxguckBUFcOF1xqeDrczt5A+EDssbaMSn4Jw+r5cNogZl2&#10;PR+py0MpYgj7DBWYEJpMSl8YsugT1xBH7uJaiyHCtpS6xT6G21pO0/RVWqw4NhhsaGOo+M3/rIL6&#10;wOef6fG7OX9cir00p/HLbn1Q6ulxWL+DCDSEu/jm3mkF8/ks7o9v4hO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xq33xQAAAN0AAAAPAAAAAAAAAAAAAAAAAJgCAABkcnMv&#10;ZG93bnJldi54bWxQSwUGAAAAAAQABAD1AAAAigMAAAAA&#10;" path="m,745l52,532,81,425,113,320,149,214,193,108,220,57,239,34,260,13,273,4,287,r15,1l314,5r20,16l350,40r27,42l399,127r36,94l466,317r28,96l545,608r45,197e" filled="f" strokeweight="0">
                      <v:path arrowok="t" o:connecttype="custom" o:connectlocs="0,3;0,2;0,1;1,1;1,1;1,0;1,0;1,0;1,0;1,0;1,0;1,0;1,0;1,0;2,0;2,0;2,0;2,1;2,1;2,1;2,2;2,3" o:connectangles="0,0,0,0,0,0,0,0,0,0,0,0,0,0,0,0,0,0,0,0,0,0"/>
                      <o:lock v:ext="edit" aspectratio="t"/>
                    </v:shape>
                    <v:shape id="Freeform 12828" o:spid="_x0000_s3052" style="position:absolute;left:4094;top:1910;width:210;height:190;visibility:visible;mso-wrap-style:square;v-text-anchor:top" coordsize="840,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J4MUA&#10;AADdAAAADwAAAGRycy9kb3ducmV2LnhtbESPQUsDMRSE70L/Q3gFL2KTalFZm5ZaEERQaC30+tg8&#10;N7GblyWJbfTXG0HwOMzMN8x8WXwvjhSTC6xhOlEgiNtgHHcadm+Pl3cgUkY22AcmDV+UYLkYnc2x&#10;MeHEGzpucycqhFODGmzOQyNlai15TJMwEFfvPUSPucrYSRPxVOG+l1dK3UiPjuuCxYHWltrD9tNr&#10;eFAO4+2z+754Xe9fVCkbNh9W6/NxWd2DyFTyf/iv/WQ0zGbXU/h9U5+A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8ngxQAAAN0AAAAPAAAAAAAAAAAAAAAAAJgCAABkcnMv&#10;ZG93bnJldi54bWxQSwUGAAAAAAQABAD1AAAAigMAAAAA&#10;" path="m840,760l781,561,749,462,713,365,674,269,629,177,602,132,574,89,539,51,520,32,499,17,474,6,446,,415,1,385,11,357,27,332,48,289,94r-36,51l221,198,165,305,117,414,76,523,,744e" filled="f" strokeweight="0">
                      <v:path arrowok="t" o:connecttype="custom" o:connectlocs="3,3;3,2;3,2;3,2;3,1;3,1;3,1;2,1;2,0;2,0;2,0;2,0;2,0;2,0;2,0;2,0;1,0;1,1;1,1;1,1;1,1;1,2;0,2;0,3" o:connectangles="0,0,0,0,0,0,0,0,0,0,0,0,0,0,0,0,0,0,0,0,0,0,0,0"/>
                      <o:lock v:ext="edit" aspectratio="t"/>
                    </v:shape>
                    <v:line id="Line 12829" o:spid="_x0000_s3053" style="position:absolute;flip:x;visibility:visible;mso-wrap-style:square" from="3601,1904" to="3608,2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R3f8gAAADdAAAADwAAAGRycy9kb3ducmV2LnhtbESPS2vDMBCE74X+B7GB3Bo5D9rgRgmh&#10;pSEUmpLXIbeNtbVNrJWRlFj991Wh0OMwM98ws0U0jbiR87VlBcNBBoK4sLrmUsFh//YwBeEDssbG&#10;Min4Jg+L+f3dDHNtO97SbRdKkSDsc1RQhdDmUvqiIoN+YFvi5H1ZZzAk6UqpHXYJbho5yrJHabDm&#10;tFBhSy8VFZfd1SjYbp747FbXeInn7uPzdCzfj69Lpfq9uHwGESiG//Bfe60VTCbjEfy+SU9A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MR3f8gAAADdAAAADwAAAAAA&#10;AAAAAAAAAAChAgAAZHJzL2Rvd25yZXYueG1sUEsFBgAAAAAEAAQA+QAAAJYDAAAAAA==&#10;" strokeweight="0"/>
                    <v:shape id="Freeform 12830" o:spid="_x0000_s3054" style="position:absolute;left:3783;top:1908;width:32;height:13;visibility:visible;mso-wrap-style:square;v-text-anchor:top" coordsize="12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02UMIA&#10;AADdAAAADwAAAGRycy9kb3ducmV2LnhtbESP0YrCMBRE34X9h3AX9s2ma4pI1yiyKCy+iHU/4NJc&#10;22JzU5pY698bQfBxmDkzzHI92lYM1PvGsYbvJAVBXDrTcKXh/7SbLkD4gGywdUwa7uRhvfqYLDE3&#10;7sZHGopQiVjCPkcNdQhdLqUva7LoE9cRR+/seoshyr6SpsdbLLetnKXpXFpsOC7U2NFvTeWluFoN&#10;WZOZ865Th8NcbY1yIw7FYq/11+e4+QERaAzv8Iv+M5HLlILnm/gE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HTZQwgAAAN0AAAAPAAAAAAAAAAAAAAAAAJgCAABkcnMvZG93&#10;bnJldi54bWxQSwUGAAAAAAQABAD1AAAAhwMAAAAA&#10;" path="m129,52l103,26,72,7,36,,,2e" filled="f" strokeweight="0">
                      <v:path arrowok="t" o:connecttype="custom" o:connectlocs="0,0;0,0;0,0;0,0;0,0" o:connectangles="0,0,0,0,0"/>
                      <o:lock v:ext="edit" aspectratio="t"/>
                    </v:shape>
                    <v:shape id="Freeform 12831" o:spid="_x0000_s3055" style="position:absolute;left:3783;top:1909;width:536;height:211;visibility:visible;mso-wrap-style:square;v-text-anchor:top" coordsize="2143,8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rYsYA&#10;AADdAAAADwAAAGRycy9kb3ducmV2LnhtbESPT2sCMRTE7wW/Q3iCN81at7JsjSKlQqEn/yA9vm6e&#10;m62bl2WTatpPbwpCj8PM/IZZrKJtxYV63zhWMJ1kIIgrpxuuFRz2m3EBwgdkja1jUvBDHlbLwcMC&#10;S+2uvKXLLtQiQdiXqMCE0JVS+sqQRT9xHXHyTq63GJLsa6l7vCa4beVjls2lxYbTgsGOXgxV5923&#10;VaA38eO3iD6+a/N5+iqeDq90PCs1Gsb1M4hAMfyH7+03rSDPZzn8vUlP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rYsYAAADdAAAADwAAAAAAAAAAAAAAAACYAgAAZHJz&#10;L2Rvd25yZXYueG1sUEsFBgAAAAAEAAQA9QAAAIsDAAAAAA==&#10;" path="m2143,847r-200,-4l1745,828,1549,804,1357,770,1172,727,994,674,824,613,666,545,519,469,385,386,265,297,160,203,72,103,,e" filled="f" strokeweight="0">
                      <v:path arrowok="t" o:connecttype="custom" o:connectlocs="9,3;8,3;7,3;6,3;5,3;5,3;4,2;3,2;3,2;2,2;2,1;1,1;1,1;0,0;0,0" o:connectangles="0,0,0,0,0,0,0,0,0,0,0,0,0,0,0"/>
                      <o:lock v:ext="edit" aspectratio="t"/>
                    </v:shape>
                    <v:shape id="Freeform 12832" o:spid="_x0000_s3056" style="position:absolute;left:3719;top:1918;width:25;height:16;visibility:visible;mso-wrap-style:square;v-text-anchor:top" coordsize="103,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swQsYA&#10;AADdAAAADwAAAGRycy9kb3ducmV2LnhtbESPQWvCQBSE7wX/w/KE3uom1opE1yABoaX0UPXi7Zl9&#10;JtHs23R3G9N/3y0UPA4z8w2zygfTip6cbywrSCcJCOLS6oYrBYf99mkBwgdkja1lUvBDHvL16GGF&#10;mbY3/qR+FyoRIewzVFCH0GVS+rImg35iO+Lona0zGKJ0ldQObxFuWjlNkrk02HBcqLGjoqbyuvs2&#10;CqZvp746fpxc0aAv+ovefhXvqVKP42GzBBFoCPfwf/tVK5jNnl/g7018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swQsYAAADdAAAADwAAAAAAAAAAAAAAAACYAgAAZHJz&#10;L2Rvd25yZXYueG1sUEsFBgAAAAAEAAQA9QAAAIsDAAAAAA==&#10;" path="m9,l8,,,16,4,33,20,47,43,58r29,5l103,61e" filled="f" strokeweight="0">
                      <v:path arrowok="t" o:connecttype="custom" o:connectlocs="0,0;0,0;0,0;0,0;0,0;0,0;0,0;0,0" o:connectangles="0,0,0,0,0,0,0,0"/>
                      <o:lock v:ext="edit" aspectratio="t"/>
                    </v:shape>
                    <v:shape id="Freeform 12833" o:spid="_x0000_s3057" style="position:absolute;left:3744;top:1917;width:13;height:16;visibility:visible;mso-wrap-style:square;v-text-anchor:top" coordsize="53,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RoX8YA&#10;AADdAAAADwAAAGRycy9kb3ducmV2LnhtbESPzWrDMBCE74W8g9hCLiWRk5iQulFCKISkhx7y8wAb&#10;a2uZSCtjqbbz9lWh0OMwM98w6+3grOioDbVnBbNpBoK49LrmSsH1sp+sQISIrNF6JgUPCrDdjJ7W&#10;WGjf84m6c6xEgnAoUIGJsSmkDKUhh2HqG+LkffnWYUyyraRusU9wZ+U8y5bSYc1pwWBD74bK+/nb&#10;KbAL83jB4/3DvPbd7TO/zcxBWqXGz8PuDUSkIf6H/9pHrSDPF0v4fZOegN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RoX8YAAADdAAAADwAAAAAAAAAAAAAAAACYAgAAZHJz&#10;L2Rvd25yZXYueG1sUEsFBgAAAAAEAAQA9QAAAIsDAAAAAA==&#10;" path="m,65l25,58,45,45,53,29,49,13,37,e" filled="f" strokeweight="0">
                      <v:path arrowok="t" o:connecttype="custom" o:connectlocs="0,0;0,0;0,0;0,0;0,0;0,0" o:connectangles="0,0,0,0,0,0"/>
                      <o:lock v:ext="edit" aspectratio="t"/>
                    </v:shape>
                    <v:line id="Line 12834" o:spid="_x0000_s3058" style="position:absolute;flip:x y;visibility:visible;mso-wrap-style:square" from="3556,1912" to="3580,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dr0sQAAADdAAAADwAAAGRycy9kb3ducmV2LnhtbESPQWsCMRSE74X+h/AKXkrNVkVla5RS&#10;qkhvrvb+2Dw3i8nLkqS6/nsjCD0OM/MNs1j1zoozhdh6VvA+LEAQ11633Cg47NdvcxAxIWu0nknB&#10;lSKsls9PCyy1v/COzlVqRIZwLFGBSakrpYy1IYdx6Dvi7B19cJiyDI3UAS8Z7qwcFcVUOmw5Lxjs&#10;6MtQfar+nILx7He/PdlX87OOznxvbFVPw1WpwUv/+QEiUZ/+w4/2ViuYTMYzuL/JT0Au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l2vSxAAAAN0AAAAPAAAAAAAAAAAA&#10;AAAAAKECAABkcnMvZG93bnJldi54bWxQSwUGAAAAAAQABAD5AAAAkgMAAAAA&#10;" strokeweight="0"/>
                    <v:line id="Line 12835" o:spid="_x0000_s3059" style="position:absolute;visibility:visible;mso-wrap-style:square" from="3721,1917" to="3722,1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A30sMAAADdAAAADwAAAGRycy9kb3ducmV2LnhtbERPz2vCMBS+C/sfwhvspmmndl3XKEM2&#10;1NvmFHZ8NG9tsHkpTab1vzcHwePH97tcDrYVJ+q9cawgnSQgiCunDdcK9j+f4xyED8gaW8ek4EIe&#10;louHUYmFdmf+ptMu1CKGsC9QQRNCV0jpq4Ys+onriCP353qLIcK+lrrHcwy3rXxOkkxaNBwbGuxo&#10;1VB13P1bBeYrW8+3L4fXg/xYh/Q3P+bG7pV6ehze30AEGsJdfHNvtILZbBrnxjfxCc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7QN9LDAAAA3QAAAA8AAAAAAAAAAAAA&#10;AAAAoQIAAGRycy9kb3ducmV2LnhtbFBLBQYAAAAABAAEAPkAAACRAwAAAAA=&#10;" strokeweight="0"/>
                    <v:line id="Line 12836" o:spid="_x0000_s3060" style="position:absolute;flip:y;visibility:visible;mso-wrap-style:square" from="3753,1917" to="3754,19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DlDsgAAADdAAAADwAAAGRycy9kb3ducmV2LnhtbESPT0sDMRTE7wW/Q3iCtzZbLdquTUtR&#10;FBFq6b+Dt9fN6+7SzcuSpN347Y0g9DjMzG+Y6TyaRlzI+dqyguEgA0FcWF1zqWC3feuPQfiArLGx&#10;TAp+yMN8dtObYq5tx2u6bEIpEoR9jgqqENpcSl9UZNAPbEucvKN1BkOSrpTaYZfgppH3WfYoDdac&#10;Fips6aWi4rQ5GwXrryc+uPdzPMVDt1x978vP/etCqbvbuHgGESiGa/i//aEVjEYPE/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mDlDsgAAADdAAAADwAAAAAA&#10;AAAAAAAAAAChAgAAZHJzL2Rvd25yZXYueG1sUEsFBgAAAAAEAAQA+QAAAJYDAAAAAA==&#10;" strokeweight="0"/>
                    <v:line id="Line 12837" o:spid="_x0000_s3061" style="position:absolute;flip:x;visibility:visible;mso-wrap-style:square" from="3575,1849" to="3578,1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w/7sQAAADdAAAADwAAAGRycy9kb3ducmV2LnhtbERPy2oCMRTdF/oP4Ra6qxnLUGU0iigt&#10;pVDF18LddXKdGZzcDEl00r9vFoUuD+c9nUfTijs531hWMBxkIIhLqxuuFBz27y9jED4ga2wtk4If&#10;8jCfPT5MsdC25y3dd6ESKYR9gQrqELpCSl/WZNAPbEecuIt1BkOCrpLaYZ/CTStfs+xNGmw4NdTY&#10;0bKm8rq7GQXb9YjP7uMWr/Hcf29Ox+rruFoo9fwUFxMQgWL4F/+5P7WCPM/T/vQmP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XD/uxAAAAN0AAAAPAAAAAAAAAAAA&#10;AAAAAKECAABkcnMvZG93bnJldi54bWxQSwUGAAAAAAQABAD5AAAAkgMAAAAA&#10;" strokeweight="0"/>
                    <v:line id="Line 12838" o:spid="_x0000_s3062" style="position:absolute;flip:x y;visibility:visible;mso-wrap-style:square" from="3626,1610" to="3815,1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QlQMQAAADdAAAADwAAAGRycy9kb3ducmV2LnhtbESPQWsCMRSE74X+h/CEXopmbRcrq1GK&#10;1CK9udb7Y/PcLCYvSxJ1/fdNodDjMDPfMMv14Ky4UoidZwXTSQGCuPG641bB92E7noOICVmj9UwK&#10;7hRhvXp8WGKl/Y33dK1TKzKEY4UKTEp9JWVsDDmME98TZ+/kg8OUZWilDnjLcGflS1HMpMOO84LB&#10;njaGmnN9cQpe346H3dk+m69tdObj09bNLNyVehoN7wsQiYb0H/5r77SCsiyn8PsmPwG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NCVAxAAAAN0AAAAPAAAAAAAAAAAA&#10;AAAAAKECAABkcnMvZG93bnJldi54bWxQSwUGAAAAAAQABAD5AAAAkgMAAAAA&#10;" strokeweight="0"/>
                    <v:shape id="Freeform 12839" o:spid="_x0000_s3063" style="position:absolute;left:3815;top:1921;width:497;height:193;visibility:visible;mso-wrap-style:square;v-text-anchor:top" coordsize="1985,7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KPD8UA&#10;AADdAAAADwAAAGRycy9kb3ducmV2LnhtbESPQWvCQBSE7wX/w/KE3upGG4pEVxFLQaGXRgWPz+wz&#10;G8y+Ddk1Rn99t1DwOMzMN8x82dtadNT6yrGC8SgBQVw4XXGpYL/7epuC8AFZY+2YFNzJw3IxeJlj&#10;pt2Nf6jLQykihH2GCkwITSalLwxZ9CPXEEfv7FqLIcq2lLrFW4TbWk6S5ENarDguGGxobai45Fer&#10;ID90u+PJ0GH/rs/b74IfW8o/lXod9qsZiEB9eIb/2xutIE3TCfy9iU9AL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Io8PxQAAAN0AAAAPAAAAAAAAAAAAAAAAAJgCAABkcnMv&#10;ZG93bnJldi54bWxQSwUGAAAAAAQABAD1AAAAigMAAAAA&#10;" path="m1985,772r-165,-4l1656,757,1494,738,1334,713,1179,681,1028,643,883,599,745,548,616,492,495,432,384,367,284,298,194,226,154,189,117,152,83,114,52,76,24,39,,e" filled="f" strokeweight="0">
                      <v:path arrowok="t" o:connecttype="custom" o:connectlocs="8,3;7,3;7,3;6,3;5,3;5,3;4,3;4,3;3,2;3,2;2,2;2,2;1,1;1,1;1,1;1,1;0,1;0,0;0,0;0,0" o:connectangles="0,0,0,0,0,0,0,0,0,0,0,0,0,0,0,0,0,0,0,0"/>
                      <o:lock v:ext="edit" aspectratio="t"/>
                    </v:shape>
                    <v:line id="Line 12840" o:spid="_x0000_s3064" style="position:absolute;flip:y;visibility:visible;mso-wrap-style:square" from="4047,2406" to="4139,2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6hmcgAAADdAAAADwAAAGRycy9kb3ducmV2LnhtbESPQWsCMRSE70L/Q3iF3jTbdrFlNYq0&#10;tJRCFW09eHtuXncXNy9LEt303zeC4HGYmW+Y6TyaVpzI+caygvtRBoK4tLrhSsHP99vwGYQPyBpb&#10;y6TgjzzMZzeDKRba9rym0yZUIkHYF6igDqErpPRlTQb9yHbEyfu1zmBI0lVSO+wT3LTyIcvG0mDD&#10;aaHGjl5qKg+bo1GwXj7x3r0f4yHu+6/Vblt9bl8XSt3dxsUERKAYruFL+0MryPP8Ec5v0hOQs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46hmcgAAADdAAAADwAAAAAA&#10;AAAAAAAAAAChAgAAZHJzL2Rvd25yZXYueG1sUEsFBgAAAAAEAAQA+QAAAJYDAAAAAA==&#10;" strokeweight="0"/>
                    <v:line id="Line 12841" o:spid="_x0000_s3065" style="position:absolute;flip:x;visibility:visible;mso-wrap-style:square" from="4035,2381" to="4127,2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c57cQAAADdAAAADwAAAGRycy9kb3ducmV2LnhtbERPTWsCMRS8C/0P4RV602ylVNkaRSot&#10;pWBFrQdvz81zd3HzsiTRTf+9KQjObZgvZjKLphEXcr62rOB5kIEgLqyuuVTwu/3oj0H4gKyxsUwK&#10;/sjDbPrQm2CubcdrumxCKVIJ+xwVVCG0uZS+qMigH9iWOGlH6wyGRF0ptcMulZtGDrPsVRqsOS1U&#10;2NJ7RcVpczYK1j8jPrjPczzFQ7dc7Xfl924xV+rpMc7fQASK4W6+pb+0gpcE+H+TnoCc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ZzntxAAAAN0AAAAPAAAAAAAAAAAA&#10;AAAAAKECAABkcnMvZG93bnJldi54bWxQSwUGAAAAAAQABAD5AAAAkgMAAAAA&#10;" strokeweight="0"/>
                    <v:line id="Line 12842" o:spid="_x0000_s3066" style="position:absolute;flip:y;visibility:visible;mso-wrap-style:square" from="4047,2402" to="4139,24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ucdsgAAADdAAAADwAAAGRycy9kb3ducmV2LnhtbESPS2vDMBCE74X+B7GF3ho5xX3gRAmh&#10;paUE0pLXIbeNtbFNrJWRlFj591Gh0OMwM98w42k0rTiT841lBcNBBoK4tLrhSsFm/fHwCsIHZI2t&#10;ZVJwIQ/Tye3NGAtte17SeRUqkSDsC1RQh9AVUvqyJoN+YDvi5B2sMxiSdJXUDvsEN618zLJnabDh&#10;tFBjR281lcfVyShYfr/w3n2e4jHu+8XPblvNt+8zpe7v4mwEIlAM/+G/9pdWkOf5E/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yucdsgAAADdAAAADwAAAAAA&#10;AAAAAAAAAAChAgAAZHJzL2Rvd25yZXYueG1sUEsFBgAAAAAEAAQA+QAAAJYDAAAAAA==&#10;" strokeweight="0"/>
                    <v:shape id="Freeform 12843" o:spid="_x0000_s3067" style="position:absolute;left:3883;top:2048;width:452;height:100;visibility:visible;mso-wrap-style:square;v-text-anchor:top" coordsize="1809,4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IRKMcA&#10;AADdAAAADwAAAGRycy9kb3ducmV2LnhtbESPQWvCQBSE7wX/w/IEb3WjhFBTV7GlLfVSNPXS22v2&#10;mY1m34bsqvHfu4WCx2FmvmHmy9424kydrx0rmIwTEMSl0zVXCnbf749PIHxA1tg4JgVX8rBcDB7m&#10;mGt34S2di1CJCGGfowITQptL6UtDFv3YtcTR27vOYoiyq6Tu8BLhtpHTJMmkxZrjgsGWXg2Vx+Jk&#10;Ffyan5dsPX3bHSab9ddHZsKsKWZKjYb96hlEoD7cw//tT60gTdMM/t7EJyA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CESjHAAAA3QAAAA8AAAAAAAAAAAAAAAAAmAIAAGRy&#10;cy9kb3ducmV2LnhtbFBLBQYAAAAABAAEAPUAAACMAwAAAAA=&#10;" path="m,l188,90r193,77l578,235r199,56l981,336r205,34l1393,392r207,10l1809,401e" filled="f" strokeweight="0">
                      <v:path arrowok="t" o:connecttype="custom" o:connectlocs="0,0;1,0;1,0;2,1;3,1;4,1;4,1;5,1;6,1;7,1" o:connectangles="0,0,0,0,0,0,0,0,0,0"/>
                      <o:lock v:ext="edit" aspectratio="t"/>
                    </v:shape>
                    <v:shape id="Freeform 12844" o:spid="_x0000_s3068" style="position:absolute;left:3860;top:2085;width:485;height:105;visibility:visible;mso-wrap-style:square;v-text-anchor:top" coordsize="1936,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QedccA&#10;AADdAAAADwAAAGRycy9kb3ducmV2LnhtbESPQWvCQBSE7wX/w/IEL0U3ldBq6hpCoCBKD1oLPb5m&#10;n0kw+zZk1yT9912h0OMwM98wm3Q0jeipc7VlBU+LCARxYXXNpYLzx9t8BcJ5ZI2NZVLwQw7S7eRh&#10;g4m2Ax+pP/lSBAi7BBVU3reJlK6oyKBb2JY4eBfbGfRBdqXUHQ4Bbhq5jKJnabDmsFBhS3lFxfV0&#10;Mwryz+x9v378krTex+bM5WEc9LdSs+mYvYLwNPr/8F97pxXEcfwC9zfhCc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UHnXHAAAA3QAAAA8AAAAAAAAAAAAAAAAAmAIAAGRy&#10;cy9kb3ducmV2LnhtbFBLBQYAAAAABAAEAPUAAACMAwAAAAA=&#10;" path="m,l177,88r190,81l569,238r214,59l1005,346r227,36l1465,407r235,13l1936,420e" filled="f" strokeweight="0">
                      <v:path arrowok="t" o:connecttype="custom" o:connectlocs="0,0;1,1;2,1;2,1;3,1;4,2;5,2;6,2;7,2;8,2" o:connectangles="0,0,0,0,0,0,0,0,0,0"/>
                      <o:lock v:ext="edit" aspectratio="t"/>
                    </v:shape>
                    <v:line id="Line 12845" o:spid="_x0000_s3069" style="position:absolute;flip:x;visibility:visible;mso-wrap-style:square" from="4034,2380" to="4126,23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z6MQAAADdAAAADwAAAGRycy9kb3ducmV2LnhtbERPy2oCMRTdF/oP4Ra6qxnLUGU0iigt&#10;pVDF18LddXKdGZzcDEl00r9vFoUuD+c9nUfTijs531hWMBxkIIhLqxuuFBz27y9jED4ga2wtk4If&#10;8jCfPT5MsdC25y3dd6ESKYR9gQrqELpCSl/WZNAPbEecuIt1BkOCrpLaYZ/CTStfs+xNGmw4NdTY&#10;0bKm8rq7GQXb9YjP7uMWr/Hcf29Ox+rruFoo9fwUFxMQgWL4F/+5P7WCPM/T3PQmP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KjPoxAAAAN0AAAAPAAAAAAAAAAAA&#10;AAAAAKECAABkcnMvZG93bnJldi54bWxQSwUGAAAAAAQABAD5AAAAkgMAAAAA&#10;" strokeweight="0"/>
                    <v:shape id="Freeform 12846" o:spid="_x0000_s3070" style="position:absolute;left:3867;top:2101;width:472;height:104;visibility:visible;mso-wrap-style:square;v-text-anchor:top" coordsize="1888,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L44cUA&#10;AADdAAAADwAAAGRycy9kb3ducmV2LnhtbESPQWvCQBSE74L/YXlCL6KbllBi6iqtIOqxKujxmX3N&#10;ps2+DdltjP/eLRQ8DjPzDTNf9rYWHbW+cqzgeZqAIC6crrhUcDysJxkIH5A11o5JwY08LBfDwRxz&#10;7a78Sd0+lCJC2OeowITQ5FL6wpBFP3UNcfS+XGsxRNmWUrd4jXBby5ckeZUWK44LBhtaGSp+9r9W&#10;AXaXzWx3+hhvpckoO39XYX1ZKfU06t/fQATqwyP8395qBWmazuDvTXwC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4vjhxQAAAN0AAAAPAAAAAAAAAAAAAAAAAJgCAABkcnMv&#10;ZG93bnJldi54bWxQSwUGAAAAAAQABAD1AAAAigMAAAAA&#10;" path="m,l96,51,197,99r103,43l409,184r111,39l635,257r118,33l873,318r123,25l1120,364r126,17l1373,396r128,11l1630,413r129,3l1888,415e" filled="f" strokeweight="0">
                      <v:path arrowok="t" o:connecttype="custom" o:connectlocs="0,0;1,0;1,1;1,1;2,1;2,1;3,1;3,1;4,1;4,2;5,2;5,2;6,2;6,2;7,2;7,2;8,2" o:connectangles="0,0,0,0,0,0,0,0,0,0,0,0,0,0,0,0,0"/>
                      <o:lock v:ext="edit" aspectratio="t"/>
                    </v:shape>
                    <v:line id="Line 12847" o:spid="_x0000_s3071" style="position:absolute;flip:y;visibility:visible;mso-wrap-style:square" from="3790,2064" to="3799,23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WpM8QAAADdAAAADwAAAGRycy9kb3ducmV2LnhtbERPy2oCMRTdC/5DuEJ3NWOxrYxGEUtL&#10;KdTia+HuOrnODE5uhiQ66d83i4LLw3nPFtE04kbO15YVjIYZCOLC6ppLBfvd++MEhA/IGhvLpOCX&#10;PCzm/d4Mc2073tBtG0qRQtjnqKAKoc2l9EVFBv3QtsSJO1tnMCToSqkddincNPIpy16kwZpTQ4Ut&#10;rSoqLturUbBZv/LJfVzjJZ6675/jofw6vC2VehjE5RREoBju4n/3p1YwHj+n/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hakzxAAAAN0AAAAPAAAAAAAAAAAA&#10;AAAAAKECAABkcnMvZG93bnJldi54bWxQSwUGAAAAAAQABAD5AAAAkgMAAAAA&#10;" strokeweight="0"/>
                    <v:shape id="Freeform 12848" o:spid="_x0000_s3072" style="position:absolute;left:3716;top:2315;width:319;height:87;visibility:visible;mso-wrap-style:square;v-text-anchor:top" coordsize="1274,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b3EMQA&#10;AADdAAAADwAAAGRycy9kb3ducmV2LnhtbESPQYvCMBSE7wv+h/AEb2uqdlWqUURQ97pqD96ezbMt&#10;Ni+libX++83CgsdhZr5hluvOVKKlxpWWFYyGEQjizOqScwXn0+5zDsJ5ZI2VZVLwIgfrVe9jiYm2&#10;T/6h9uhzESDsElRQeF8nUrqsIINuaGvi4N1sY9AH2eRSN/gMcFPJcRRNpcGSw0KBNW0Lyu7Hh1Gw&#10;n6WpvRyu+lGl93jS5ocXtazUoN9tFiA8df4d/m9/awVx/DWCvzfhCc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W9xDEAAAA3QAAAA8AAAAAAAAAAAAAAAAAmAIAAGRycy9k&#10;b3ducmV2LnhtbFBLBQYAAAAABAAEAPUAAACJAwAAAAA=&#10;" path="m1274,325r-143,17l984,348,835,342,689,324,547,296,415,257,292,208,183,152,91,86,14,15,,e" filled="f" strokeweight="0">
                      <v:path arrowok="t" o:connecttype="custom" o:connectlocs="5,1;5,2;4,2;3,2;3,1;2,1;2,1;1,1;1,1;1,1;0,0;0,0" o:connectangles="0,0,0,0,0,0,0,0,0,0,0,0"/>
                      <o:lock v:ext="edit" aspectratio="t"/>
                    </v:shape>
                    <v:shape id="Freeform 12849" o:spid="_x0000_s3073" style="position:absolute;left:3668;top:2310;width:379;height:117;visibility:visible;mso-wrap-style:square;v-text-anchor:top" coordsize="1514,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LJMcA&#10;AADdAAAADwAAAGRycy9kb3ducmV2LnhtbESPQWvCQBSE70L/w/IKvemmkopNXUUEQYSK2kLx9pp9&#10;JrHZt3F3a+K/7woFj8PMfMNMZp2pxYWcrywreB4kIIhzqysuFHx+LPtjED4ga6wtk4IreZhNH3oT&#10;zLRteUeXfShEhLDPUEEZQpNJ6fOSDPqBbYijd7TOYIjSFVI7bCPc1HKYJCNpsOK4UGJDi5Lyn/2v&#10;UfC93m5fv9x6t5kf2vPhPc1Pxcgr9fTYzd9ABOrCPfzfXmkFafoyhNub+ATk9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6yyTHAAAA3QAAAA8AAAAAAAAAAAAAAAAAmAIAAGRy&#10;cy9kb3ducmV2LnhtbFBLBQYAAAAABAAEAPUAAACMAwAAAAA=&#10;" path="m,l60,80r77,75l232,225r110,63l466,343r135,46l745,425r151,25l1052,465r156,3l1363,461r151,-18e" filled="f" strokeweight="0">
                      <v:path arrowok="t" o:connecttype="custom" o:connectlocs="0,0;0,0;1,1;1,1;2,1;2,2;3,2;3,2;4,2;4,2;5,2;5,2;6,2" o:connectangles="0,0,0,0,0,0,0,0,0,0,0,0,0"/>
                      <o:lock v:ext="edit" aspectratio="t"/>
                    </v:shape>
                    <v:shape id="Freeform 12850" o:spid="_x0000_s3074" style="position:absolute;left:3669;top:2306;width:378;height:117;visibility:visible;mso-wrap-style:square;v-text-anchor:top" coordsize="1514,4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O5VccA&#10;AADdAAAADwAAAGRycy9kb3ducmV2LnhtbESPQWvCQBSE7wX/w/KE3urGakWiq0iK0h4qGAU9PrLP&#10;bDD7NmS3Me2v7xYKPQ4z8w2zXPe2Fh21vnKsYDxKQBAXTldcKjgdt09zED4ga6wdk4Iv8rBeDR6W&#10;mGp35wN1eShFhLBPUYEJoUml9IUhi37kGuLoXV1rMUTZllK3eI9wW8vnJJlJixXHBYMNZYaKW/5p&#10;FezPx114N1m1e+2+uZEfWX6+5Eo9DvvNAkSgPvyH/9pvWsF0+jKB3zfx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TuVXHAAAA3QAAAA8AAAAAAAAAAAAAAAAAmAIAAGRy&#10;cy9kb3ducmV2LnhtbFBLBQYAAAAABAAEAPUAAACMAwAAAAA=&#10;" path="m,l59,81r78,75l232,226r110,63l466,343r135,46l744,425r152,26l1051,465r156,4l1363,462r151,-19e" filled="f" strokeweight="0">
                      <v:path arrowok="t" o:connecttype="custom" o:connectlocs="0,0;0,0;0,0;1,1;1,1;2,1;2,1;3,1;3,2;4,2;5,2;5,2;6,2" o:connectangles="0,0,0,0,0,0,0,0,0,0,0,0,0"/>
                      <o:lock v:ext="edit" aspectratio="t"/>
                    </v:shape>
                    <v:shape id="Freeform 12851" o:spid="_x0000_s3075" style="position:absolute;left:4034;top:2395;width:1;height:1;visibility:visible;mso-wrap-style:square;v-text-anchor:top" coordsize="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LyMYA&#10;AADdAAAADwAAAGRycy9kb3ducmV2LnhtbESPUUvDQBCE3wv9D8cKvrUXJZUm9hKKovhgEVN/wJJb&#10;k2huL+S2beyv9wqCj8PMfMNsysn16khj6DwbuFkmoIhrbztuDHzsnxZrUEGQLfaeycAPBSiL+WyD&#10;ufUnfqdjJY2KEA45GmhFhlzrULfkMCz9QBy9Tz86lCjHRtsRTxHuen2bJHfaYcdxocWBHlqqv6uD&#10;M3B422eiO51k/S579dXzo5zXX8ZcX03be1BCk/yH/9ov1kCarlK4vIlPQ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LyMYAAADdAAAADwAAAAAAAAAAAAAAAACYAgAAZHJz&#10;L2Rvd25yZXYueG1sUEsFBgAAAAAEAAQA9QAAAIsDAAAAAA==&#10;" path="m,l1,,2,,4,1,5,4e" filled="f" strokeweight="0">
                      <v:path arrowok="t" o:connecttype="custom" o:connectlocs="0,0;0,0;0,0;0,0;0,0" o:connectangles="0,0,0,0,0"/>
                      <o:lock v:ext="edit" aspectratio="t"/>
                    </v:shape>
                    <v:line id="Line 12852" o:spid="_x0000_s3076" style="position:absolute;flip:y;visibility:visible;mso-wrap-style:square" from="4047,2416" to="4048,2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IKq8cAAADdAAAADwAAAGRycy9kb3ducmV2LnhtbESPQWsCMRSE74X+h/AK3mq2om3ZGkUq&#10;ihS0aPXg7bl53V3cvCxJdNN/bwqFHoeZ+YYZT6NpxJWcry0reOpnIIgLq2suFey/Fo+vIHxA1thY&#10;JgU/5GE6ub8bY65tx1u67kIpEoR9jgqqENpcSl9UZND3bUucvG/rDIYkXSm1wy7BTSMHWfYsDdac&#10;Fips6b2i4ry7GAXbzQuf3PISz/HUrT+Ph/LjMJ8p1XuIszcQgWL4D/+1V1rBcDga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8gqrxwAAAN0AAAAPAAAAAAAA&#10;AAAAAAAAAKECAABkcnMvZG93bnJldi54bWxQSwUGAAAAAAQABAD5AAAAlQMAAAAA&#10;" strokeweight="0"/>
                    <v:line id="Line 12853" o:spid="_x0000_s3077" style="position:absolute;visibility:visible;mso-wrap-style:square" from="3680,1986" to="3860,2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jm8YAAADdAAAADwAAAGRycy9kb3ducmV2LnhtbESPQWvCQBSE74L/YXlCb3WjxDSNrkFK&#10;i/XWWoUeH9lnsph9G7JbTf99Vyh4HGbmG2ZVDrYVF+q9caxgNk1AEFdOG64VHL7eHnMQPiBrbB2T&#10;gl/yUK7HoxUW2l35ky77UIsIYV+ggiaErpDSVw1Z9FPXEUfv5HqLIcq+lrrHa4TbVs6TJJMWDceF&#10;Bjt6aag673+sAvORbRe7p+PzUb5uw+w7P+fGHpR6mAybJYhAQ7iH/9vvWkGaLjK4vYlP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3c45vGAAAA3QAAAA8AAAAAAAAA&#10;AAAAAAAAoQIAAGRycy9kb3ducmV2LnhtbFBLBQYAAAAABAAEAPkAAACUAwAAAAA=&#10;" strokeweight="0"/>
                    <v:line id="Line 12854" o:spid="_x0000_s3078" style="position:absolute;visibility:visible;mso-wrap-style:square" from="3702,1948" to="3883,2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BGAMUAAADdAAAADwAAAGRycy9kb3ducmV2LnhtbESPT4vCMBTE7wv7HcJb8Kap4p9ajSKi&#10;uHtzXQWPj+bZBpuX0kSt336zIOxxmJnfMPNlaytxp8Ybxwr6vQQEce604ULB8WfbTUH4gKyxckwK&#10;nuRhuXh/m2Om3YO/6X4IhYgQ9hkqKEOoMyl9XpJF33M1cfQurrEYomwKqRt8RLit5CBJxtKi4bhQ&#10;Yk3rkvLr4WYVmP14N/qanKYnudmF/jm9psYelep8tKsZiEBt+A+/2p9awXA4msDfm/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BGAMUAAADdAAAADwAAAAAAAAAA&#10;AAAAAAChAgAAZHJzL2Rvd25yZXYueG1sUEsFBgAAAAAEAAQA+QAAAJMDAAAAAA==&#10;" strokeweight="0"/>
                    <v:line id="Line 12855" o:spid="_x0000_s3079" style="position:absolute;visibility:visible;mso-wrap-style:square" from="3687,2002" to="3867,2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ScsMAAADdAAAADwAAAGRycy9kb3ducmV2LnhtbERPz2vCMBS+C/sfwhvsZlNFXdcZZchG&#10;5811Cjs+mrc22LyUJrP1vzeHgceP7/d6O9pWXKj3xrGCWZKCIK6cNlwrOH5/TDMQPiBrbB2Tgit5&#10;2G4eJmvMtRv4iy5lqEUMYZ+jgiaELpfSVw1Z9InriCP363qLIcK+lrrHIYbbVs7TdCUtGo4NDXa0&#10;a6g6l39WgTmsiuX++fRyku9FmP1k58zYo1JPj+PbK4hAY7iL/92fWsFisYxz45v4BOTm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P0nLDAAAA3QAAAA8AAAAAAAAAAAAA&#10;AAAAoQIAAGRycy9kb3ducmV2LnhtbFBLBQYAAAAABAAEAPkAAACRAwAAAAA=&#10;" strokeweight="0"/>
                    <v:line id="Line 12856" o:spid="_x0000_s3080" style="position:absolute;flip:x;visibility:visible;mso-wrap-style:square" from="3720,2020" to="3721,2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8ArsgAAADdAAAADwAAAGRycy9kb3ducmV2LnhtbESPQUsDMRSE74L/ITzBm81WqtZ1s6Uo&#10;LSJUaWsP3l43r7tLNy9LknbjvzeC4HGYmW+YYhZNJ87kfGtZwXiUgSCurG65VvC5XdxMQfiArLGz&#10;TAq+ycOsvLwoMNd24DWdN6EWCcI+RwVNCH0upa8aMuhHtidO3sE6gyFJV0vtcEhw08nbLLuXBltO&#10;Cw329NxQddycjIL1+wPv3fIUj3E/rD6+dvXb7mWu1PVVnD+BCBTDf/iv/aoVTCZ3j/D7Jj0BWf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78ArsgAAADdAAAADwAAAAAA&#10;AAAAAAAAAAChAgAAZHJzL2Rvd25yZXYueG1sUEsFBgAAAAAEAAQA+QAAAJYDAAAAAA==&#10;" strokeweight="0"/>
                    <v:line id="Line 12857" o:spid="_x0000_s3081" style="position:absolute;flip:y;visibility:visible;mso-wrap-style:square" from="3753,2038" to="3754,2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ljjsQAAADdAAAADwAAAGRycy9kb3ducmV2LnhtbERPz2vCMBS+D/Y/hDfwNtMNUemMIhuK&#10;CFOq87Dbs3lri81LSaKN//1yGOz48f2eLaJpxY2cbywreBlmIIhLqxuuFHwdV89TED4ga2wtk4I7&#10;eVjMHx9mmGvbc0G3Q6hECmGfo4I6hC6X0pc1GfRD2xEn7sc6gyFBV0ntsE/hppWvWTaWBhtODTV2&#10;9F5TeTlcjYJiN+GzW1/jJZ77z/33qdqePpZKDZ7i8g1EoBj+xX/ujVYwGo3T/vQmPQE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6WOOxAAAAN0AAAAPAAAAAAAAAAAA&#10;AAAAAKECAABkcnMvZG93bnJldi54bWxQSwUGAAAAAAQABAD5AAAAkgMAAAAA&#10;" strokeweight="0"/>
                    <v:shape id="Freeform 12858" o:spid="_x0000_s3082" style="position:absolute;left:3679;top:2157;width:29;height:22;visibility:visible;mso-wrap-style:square;v-text-anchor:top" coordsize="11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Vx58UA&#10;AADdAAAADwAAAGRycy9kb3ducmV2LnhtbESPW4vCMBSE3xf8D+EIvq2pol2pRhHBy4ML6wV8PTTH&#10;tticlCRq/fdmYWEfh5n5hpktWlOLBzlfWVYw6CcgiHOrKy4UnE/rzwkIH5A11pZJwYs8LOadjxlm&#10;2j75QI9jKESEsM9QQRlCk0np85IM+r5tiKN3tc5giNIVUjt8Rrip5TBJUmmw4rhQYkOrkvLb8W4U&#10;rL6Rvg7Ousnm8jNO022y3zZnpXrddjkFEagN/+G/9k4rGI3SAfy+iU9A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5XHnxQAAAN0AAAAPAAAAAAAAAAAAAAAAAJgCAABkcnMv&#10;ZG93bnJldi54bWxQSwUGAAAAAAQABAD1AAAAigMAAAAA&#10;" path="m117,21l105,9,86,1,63,,39,8,19,23,5,42,,64,4,84r2,4e" filled="f" strokeweight="0">
                      <v:path arrowok="t" o:connecttype="custom" o:connectlocs="0,0;0,0;0,0;0,0;0,0;0,0;0,0;0,0;0,0;0,1" o:connectangles="0,0,0,0,0,0,0,0,0,0"/>
                      <o:lock v:ext="edit" aspectratio="t"/>
                    </v:shape>
                    <v:line id="Line 12859" o:spid="_x0000_s3083" style="position:absolute;visibility:visible;mso-wrap-style:square" from="3680,2179" to="3705,2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svJcUAAADdAAAADwAAAGRycy9kb3ducmV2LnhtbESPQWvCQBSE7wX/w/IEb3WjaJpGVxGx&#10;aG9qFXp8ZJ/JYvZtyG41/nu3UOhxmJlvmPmys7W4UeuNYwWjYQKCuHDacKng9PXxmoHwAVlj7ZgU&#10;PMjDctF7mWOu3Z0PdDuGUkQI+xwVVCE0uZS+qMiiH7qGOHoX11oMUbal1C3eI9zWcpwkqbRoOC5U&#10;2NC6ouJ6/LEKzD7dTj/fzu9nudmG0Xd2zYw9KTXod6sZiEBd+A//tXdawWSSjuH3TXwCcvE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IsvJcUAAADdAAAADwAAAAAAAAAA&#10;AAAAAAChAgAAZHJzL2Rvd25yZXYueG1sUEsFBgAAAAAEAAQA+QAAAJMDAAAAAA==&#10;" strokeweight="0"/>
                    <v:line id="Line 12860" o:spid="_x0000_s3084" style="position:absolute;flip:y;visibility:visible;mso-wrap-style:square" from="3668,2306" to="3669,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v9+ccAAADdAAAADwAAAGRycy9kb3ducmV2LnhtbESPQWsCMRSE74X+h/AKvWm2VbRsjSIt&#10;llJQ0erB23Pzuru4eVmS6Kb/vhGEHoeZ+YaZzKJpxIWcry0reOpnIIgLq2suFey+F70XED4ga2ws&#10;k4Jf8jCb3t9NMNe24w1dtqEUCcI+RwVVCG0upS8qMuj7tiVO3o91BkOSrpTaYZfgppHPWTaSBmtO&#10;CxW29FZRcdqejYLNasxH93GOp3jsluvDvvzav8+VenyI81cQgWL4D9/an1rBcDgawP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O/35xwAAAN0AAAAPAAAAAAAA&#10;AAAAAAAAAKECAABkcnMvZG93bnJldi54bWxQSwUGAAAAAAQABAD5AAAAlQMAAAAA&#10;" strokeweight="0"/>
                    <v:shape id="Freeform 12861" o:spid="_x0000_s3085" style="position:absolute;left:3706;top:2300;width:5;height:2;visibility:visible;mso-wrap-style:square;v-text-anchor:top" coordsize="2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E9RsYA&#10;AADdAAAADwAAAGRycy9kb3ducmV2LnhtbESPQWvCQBSE74L/YXlCL1I3pkFK6ioqWnoTY6HX1+wz&#10;iWbfxuxW4793C4LHYWa+YabzztTiQq2rLCsYjyIQxLnVFRcKvveb13cQziNrrC2Tghs5mM/6vSmm&#10;2l55R5fMFyJA2KWooPS+SaV0eUkG3cg2xME72NagD7ItpG7xGuCmlnEUTaTBisNCiQ2tSspP2Z9R&#10;IM+/w2X2drwN/fpzn8T1ON7+bJR6GXSLDxCeOv8MP9pfWkGSTBL4fxOegJ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E9RsYAAADdAAAADwAAAAAAAAAAAAAAAACYAgAAZHJz&#10;L2Rvd25yZXYueG1sUEsFBgAAAAAEAAQA9QAAAIsDAAAAAA==&#10;" path="m22,8l13,1,,e" filled="f" strokeweight="0">
                      <v:path arrowok="t" o:connecttype="custom" o:connectlocs="0,0;0,0;0,0" o:connectangles="0,0,0"/>
                      <o:lock v:ext="edit" aspectratio="t"/>
                    </v:shape>
                    <v:line id="Line 12862" o:spid="_x0000_s3086" style="position:absolute;flip:x y;visibility:visible;mso-wrap-style:square" from="3706,2300" to="3716,2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I8UAAADdAAAADwAAAGRycy9kb3ducmV2LnhtbESPQWsCMRSE70L/Q3iFXkrN1uq2bI1S&#10;pIp4c23vj83rZjF5WZJU13/fCAWPw8x8w8yXg7PiRCF2nhU8jwsQxI3XHbcKvg7rpzcQMSFrtJ5J&#10;wYUiLBd3ozlW2p95T6c6tSJDOFaowKTUV1LGxpDDOPY9cfZ+fHCYsgyt1AHPGe6snBRFKR12nBcM&#10;9rQy1BzrX6fg5fX7sD3aR7NbR2c+N7ZuynBR6uF++HgHkWhIt/B/e6sVTKflDK5v8hO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p/I8UAAADdAAAADwAAAAAAAAAA&#10;AAAAAAChAgAAZHJzL2Rvd25yZXYueG1sUEsFBgAAAAAEAAQA+QAAAJMDAAAAAA==&#10;" strokeweight="0"/>
                    <v:line id="Line 12863" o:spid="_x0000_s3087" style="position:absolute;flip:x y;visibility:visible;mso-wrap-style:square" from="3711,2302" to="3721,23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jhVMQAAADdAAAADwAAAGRycy9kb3ducmV2LnhtbESPQWsCMRSE74X+h/AKXkrNVmUrq1FK&#10;UZHeutb7Y/PcLCYvS5Lq+u9NodDjMDPfMMv14Ky4UIidZwWv4wIEceN1x62C78P2ZQ4iJmSN1jMp&#10;uFGE9erxYYmV9lf+okudWpEhHCtUYFLqKyljY8hhHPueOHsnHxymLEMrdcBrhjsrJ0VRSocd5wWD&#10;PX0Yas71j1MwfTse9mf7bD630ZnNztZNGW5KjZ6G9wWIREP6D/+191rBbFaW8PsmPwG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aOFUxAAAAN0AAAAPAAAAAAAAAAAA&#10;AAAAAKECAABkcnMvZG93bnJldi54bWxQSwUGAAAAAAQABAD5AAAAkgMAAAAA&#10;" strokeweight="0"/>
                    <v:shape id="Freeform 12864" o:spid="_x0000_s3088" style="position:absolute;left:3705;top:2191;width:48;height:44;visibility:visible;mso-wrap-style:square;v-text-anchor:top" coordsize="192,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feNcMA&#10;AADdAAAADwAAAGRycy9kb3ducmV2LnhtbESPQYvCMBSE7wv+h/AEb2uqFZVqFC2Iwp5WxfOjebbF&#10;5qU0UVt/vREW9jjMzDfMct2aSjyocaVlBaNhBII4s7rkXMH5tPueg3AeWWNlmRR05GC96n0tMdH2&#10;yb/0OPpcBAi7BBUU3teJlC4ryKAb2po4eFfbGPRBNrnUDT4D3FRyHEVTabDksFBgTWlB2e14Nwqy&#10;7SmNLuNX9cOd2Zdx3N1inyo16LebBQhPrf8P/7UPWsFkMp3B5014AnL1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9feNcMAAADdAAAADwAAAAAAAAAAAAAAAACYAgAAZHJzL2Rv&#10;d25yZXYueG1sUEsFBgAAAAAEAAQA9QAAAIgDAAAAAA==&#10;" path="m,113r24,31l39,158r18,10l78,174r23,1l122,169r20,-11l157,142r11,-16l182,89r8,-41l192,e" filled="f" strokeweight="0">
                      <v:path arrowok="t" o:connecttype="custom" o:connectlocs="0,1;0,1;0,1;0,1;0,1;1,1;1,1;1,1;1,1;1,1;1,1;1,0;1,0" o:connectangles="0,0,0,0,0,0,0,0,0,0,0,0,0"/>
                      <o:lock v:ext="edit" aspectratio="t"/>
                    </v:shape>
                    <v:shape id="Freeform 12865" o:spid="_x0000_s3089" style="position:absolute;left:3703;top:2198;width:17;height:22;visibility:visible;mso-wrap-style:square;v-text-anchor:top" coordsize="67,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ZtBcQA&#10;AADdAAAADwAAAGRycy9kb3ducmV2LnhtbERPzUrDQBC+C77DMkIvYjeWGjV2W0pBqEhbTH2AITtm&#10;g9nZNDs26du7B8Hjx/e/WI2+VWfqYxPYwP00A0VcBdtwbeDz+Hr3BCoKssU2MBm4UITV8vpqgYUN&#10;A3/QuZRapRCOBRpwIl2hdawceYzT0BEn7iv0HiXBvta2xyGF+1bPsizXHhtODQ472jiqvssfb0A/&#10;5odhs9+d3h/kLRzbW3FV+WzM5GZcv4ASGuVf/OfeWgPzeZ7mpjfpCe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GbQXEAAAA3QAAAA8AAAAAAAAAAAAAAAAAmAIAAGRycy9k&#10;b3ducmV2LnhtbFBLBQYAAAAABAAEAPUAAACJAwAAAAA=&#10;" path="m67,l63,,40,8,20,24,5,43,,65,4,85r2,4e" filled="f" strokeweight="0">
                      <v:path arrowok="t" o:connecttype="custom" o:connectlocs="0,0;0,0;0,0;0,0;0,0;0,0;0,0;0,0" o:connectangles="0,0,0,0,0,0,0,0"/>
                      <o:lock v:ext="edit" aspectratio="t"/>
                    </v:shape>
                    <v:shape id="Freeform 12866" o:spid="_x0000_s3090" style="position:absolute;left:3720;top:2191;width:33;height:8;visibility:visible;mso-wrap-style:square;v-text-anchor:top" coordsize="130,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lzccYA&#10;AADdAAAADwAAAGRycy9kb3ducmV2LnhtbESPT2vCQBTE74V+h+UJ3upGCVGjqxRBlCKItge9PbKv&#10;SWj2bchu/thP3y0Uehxm5jfMejuYSnTUuNKygukkAkGcWV1yruDjff+yAOE8ssbKMil4kIPt5vlp&#10;jam2PV+ou/pcBAi7FBUU3teplC4ryKCb2Jo4eJ+2MeiDbHKpG+wD3FRyFkWJNFhyWCiwpl1B2de1&#10;NQrezgckPt5v8zyx95utT+13eVJqPBpeVyA8Df4//Nc+agVxnCzh901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lzccYAAADdAAAADwAAAAAAAAAAAAAAAACYAgAAZHJz&#10;L2Rvd25yZXYueG1sUEsFBgAAAAAEAAQA9QAAAIsDAAAAAA==&#10;" path="m,l3,10,16,20r20,8l60,31,86,30r21,-6l122,14,130,2r,-2e" filled="f" strokeweight="0">
                      <v:path arrowok="t" o:connecttype="custom" o:connectlocs="0,0;0,0;0,0;0,0;0,0;1,0;1,0;1,0;1,0;1,0" o:connectangles="0,0,0,0,0,0,0,0,0,0"/>
                      <o:lock v:ext="edit" aspectratio="t"/>
                    </v:shape>
                    <v:line id="Line 12867" o:spid="_x0000_s3091" style="position:absolute;flip:x y;visibility:visible;mso-wrap-style:square" from="3708,2162" to="3720,2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RKZsEAAADdAAAADwAAAGRycy9kb3ducmV2LnhtbERPTWsCMRC9F/wPYQq9FM22ipatUaSo&#10;iLeu9T5sppvFZLIkUdd/bw6Cx8f7ni97Z8WFQmw9K/gYFSCIa69bbhT8HTbDLxAxIWu0nknBjSIs&#10;F4OXOZbaX/mXLlVqRA7hWKICk1JXShlrQw7jyHfEmfv3wWHKMDRSB7zmcGflZ1FMpcOWc4PBjn4M&#10;1afq7BSMZ8fD7mTfzX4TnVlvbVVPw02pt9d+9Q0iUZ+e4od7pxVMJrO8P7/JT0Au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FEpmwQAAAN0AAAAPAAAAAAAAAAAAAAAA&#10;AKECAABkcnMvZG93bnJldi54bWxQSwUGAAAAAAQABAD5AAAAjwMAAAAA&#10;" strokeweight="0"/>
                    <v:shape id="Freeform 12868" o:spid="_x0000_s3092" style="position:absolute;left:3719;top:2191;width:1;height:16;visibility:visible;mso-wrap-style:square;v-text-anchor:top" coordsize="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p8CMIA&#10;AADdAAAADwAAAGRycy9kb3ducmV2LnhtbESPzarCMBSE9xd8h3AEd9dU0atUo6gguFFuVVwfmtMf&#10;bE5KE7W+vREEl8PMfMPMl62pxJ0aV1pWMOhHIIhTq0vOFZxP298pCOeRNVaWScGTHCwXnZ85xto+&#10;OKH70eciQNjFqKDwvo6ldGlBBl3f1sTBy2xj0AfZ5FI3+AhwU8lhFP1JgyWHhQJr2hSUXo83oyDN&#10;Jjo7jCUnQ/d/KVdTGu/XpFSv265mIDy1/hv+tHdawWg0GcD7TXgC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CnwIwgAAAN0AAAAPAAAAAAAAAAAAAAAAAJgCAABkcnMvZG93&#10;bnJldi54bWxQSwUGAAAAAAQABAD1AAAAhwMAAAAA&#10;" path="m7,l6,24,4,45,1,59,,62e" filled="f" strokeweight="0">
                      <v:path arrowok="t" o:connecttype="custom" o:connectlocs="0,0;0,0;0,0;0,0;0,0" o:connectangles="0,0,0,0,0"/>
                      <o:lock v:ext="edit" aspectratio="t"/>
                    </v:shape>
                    <v:shape id="Freeform 12869" o:spid="_x0000_s3093" style="position:absolute;left:3680;top:1948;width:22;height:38;visibility:visible;mso-wrap-style:square;v-text-anchor:top" coordsize="89,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Zl4ccA&#10;AADdAAAADwAAAGRycy9kb3ducmV2LnhtbESPT2sCMRTE7wW/Q3hCbzWrSLVbs7IIFg8t6LYUents&#10;3v7BzcuSRF376ZuC4HGYmd8wq/VgOnEm51vLCqaTBARxaXXLtYKvz+3TEoQPyBo7y6TgSh7W2ehh&#10;ham2Fz7QuQi1iBD2KSpoQuhTKX3ZkEE/sT1x9CrrDIYoXS21w0uEm07OkuRZGmw5LjTY06ah8lic&#10;jIKy+P41wb3gT75/y932Y7mo8F2px/GQv4IINIR7+NbeaQXz+WIG/2/iE5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2GZeHHAAAA3QAAAA8AAAAAAAAAAAAAAAAAmAIAAGRy&#10;cy9kb3ducmV2LnhtbFBLBQYAAAAABAAEAPUAAACMAwAAAAA=&#10;" path="m89,l54,28,26,64,8,106,,150e" filled="f" strokeweight="0">
                      <v:path arrowok="t" o:connecttype="custom" o:connectlocs="0,0;0,0;0,0;0,1;0,1" o:connectangles="0,0,0,0,0"/>
                      <o:lock v:ext="edit" aspectratio="t"/>
                    </v:shape>
                    <v:shape id="Freeform 12870" o:spid="_x0000_s3094" style="position:absolute;left:3678;top:1926;width:24;height:22;visibility:visible;mso-wrap-style:square;v-text-anchor:top" coordsize="9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5fkMcA&#10;AADdAAAADwAAAGRycy9kb3ducmV2LnhtbESPT0sDMRTE70K/Q3gFbzZbXbSsTUtbqIiX1rZQvD02&#10;z921m5e4ifvn2zeC4HGYmd8w82VvatFS4yvLCqaTBARxbnXFhYLTcXs3A+EDssbaMikYyMNyMbqZ&#10;Y6Ztx+/UHkIhIoR9hgrKEFwmpc9LMugn1hFH79M2BkOUTSF1g12Em1reJ8mjNFhxXCjR0aak/HL4&#10;MQq2w2aovh3pr/Tt5eO83nWu7fdK3Y771TOIQH34D/+1X7WCNH16gN838QnI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k+X5DHAAAA3QAAAA8AAAAAAAAAAAAAAAAAmAIAAGRy&#10;cy9kb3ducmV2LnhtbFBLBQYAAAAABAAEAPUAAACMAwAAAAA=&#10;" path="m,l28,34,61,64,98,87e" filled="f" strokeweight="0">
                      <v:path arrowok="t" o:connecttype="custom" o:connectlocs="0,0;0,0;0,0;0,1" o:connectangles="0,0,0,0"/>
                      <o:lock v:ext="edit" aspectratio="t"/>
                    </v:shape>
                    <v:line id="Line 12871" o:spid="_x0000_s3095" style="position:absolute;flip:x;visibility:visible;mso-wrap-style:square" from="3571,1971" to="3574,20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vzUMcAAADdAAAADwAAAGRycy9kb3ducmV2LnhtbESPQWsCMRSE74X+h/CE3mrWstSyGkVa&#10;WkrBilYP3p6b5+7i5mVJohv/fVMoeBxm5htmOo+mFRdyvrGsYDTMQBCXVjdcKdj+vD++gPABWWNr&#10;mRRcycN8dn83xULbntd02YRKJAj7AhXUIXSFlL6syaAf2o44eUfrDIYkXSW1wz7BTSufsuxZGmw4&#10;LdTY0WtN5WlzNgrW32M+uI9zPMVDv1ztd9XX7m2h1MMgLiYgAsVwC/+3P7WCPB/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C/NQxwAAAN0AAAAPAAAAAAAA&#10;AAAAAAAAAKECAABkcnMvZG93bnJldi54bWxQSwUGAAAAAAQABAD5AAAAlQMAAAAA&#10;" strokeweight="0"/>
                    <v:shape id="Freeform 12872" o:spid="_x0000_s3096" style="position:absolute;left:3551;top:1947;width:31;height:27;visibility:visible;mso-wrap-style:square;v-text-anchor:top" coordsize="12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wIyskA&#10;AADdAAAADwAAAGRycy9kb3ducmV2LnhtbESPQWsCMRSE74L/ITzBi2jWsm3tahSxFITSYlUKvb1u&#10;nrurm5clibr996ZQ6HGYmW+Y2aI1tbiQ85VlBeNRAoI4t7riQsF+9zKcgPABWWNtmRT8kIfFvNuZ&#10;YabtlT/osg2FiBD2GSooQ2gyKX1ekkE/sg1x9A7WGQxRukJqh9cIN7W8S5IHabDiuFBiQ6uS8tP2&#10;bBTQfj2YfD+f3zbV++rp8/i1ca9poVS/1y6nIAK14T/8115rBWn6eA+/b+ITkP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owIyskAAADdAAAADwAAAAAAAAAAAAAAAACYAgAA&#10;ZHJzL2Rvd25yZXYueG1sUEsFBgAAAAAEAAQA9QAAAI4DAAAAAA==&#10;" path="m122,44l119,24,106,8,86,,63,,40,7,19,22,5,43,,64,4,84r12,16l37,108r23,1l83,101,104,85,117,66r5,-22xe" filled="f" strokeweight="0">
                      <v:path arrowok="t" o:connecttype="custom" o:connectlocs="1,0;1,0;1,0;1,0;0,0;0,0;0,0;0,0;0,0;0,0;0,0;0,0;0,0;0,0;1,0;1,0;1,0" o:connectangles="0,0,0,0,0,0,0,0,0,0,0,0,0,0,0,0,0"/>
                      <o:lock v:ext="edit" aspectratio="t"/>
                    </v:shape>
                    <v:line id="Line 12873" o:spid="_x0000_s3097" style="position:absolute;visibility:visible;mso-wrap-style:square" from="3647,1957" to="3650,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m/+8YAAADdAAAADwAAAGRycy9kb3ducmV2LnhtbESPT2vCQBTE7wW/w/IEb7qx2Bijq0ix&#10;aG+tf8DjI/tMFrNvQ3ar6bd3C0KPw8z8hlmsOluLG7XeOFYwHiUgiAunDZcKjoePYQbCB2SNtWNS&#10;8EseVsveywJz7e78Tbd9KEWEsM9RQRVCk0vpi4os+pFriKN3ca3FEGVbSt3iPcJtLV+TJJUWDceF&#10;Cht6r6i47n+sAvOVbt8+p6fZSW62YXzOrpmxR6UG/W49BxGoC//hZ3unFUwm0x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Zpv/vGAAAA3QAAAA8AAAAAAAAA&#10;AAAAAAAAoQIAAGRycy9kb3ducmV2LnhtbFBLBQYAAAAABAAEAPkAAACUAwAAAAA=&#10;" strokeweight="0"/>
                    <v:shape id="Freeform 12874" o:spid="_x0000_s3098" style="position:absolute;left:3680;top:1986;width:7;height:16;visibility:visible;mso-wrap-style:square;v-text-anchor:top" coordsize="26,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NTMcQA&#10;AADdAAAADwAAAGRycy9kb3ducmV2LnhtbESPQWvCQBSE7wX/w/IEb3WjWJXoKhJa8NiuFfH2zD6T&#10;YPZtyK4a/31XEHocZuYbZrnubC1u1PrKsYLRMAFBnDtTcaHgd/f1PgfhA7LB2jEpeJCH9ar3tsTU&#10;uDv/0E2HQkQI+xQVlCE0qZQ+L8miH7qGOHpn11oMUbaFNC3eI9zWcpwkU2mx4rhQYkNZSflFX62C&#10;7HMkvz+u08Oj2ml2p6PeFzpTatDvNgsQgbrwH361t0bBZDKbwfNNfA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TUzHEAAAA3QAAAA8AAAAAAAAAAAAAAAAAmAIAAGRycy9k&#10;b3ducmV2LnhtbFBLBQYAAAAABAAEAPUAAACJAwAAAAA=&#10;" path="m,l1,25r9,21l26,63e" filled="f" strokeweight="0">
                      <v:path arrowok="t" o:connecttype="custom" o:connectlocs="0,0;0,0;0,0;0,0" o:connectangles="0,0,0,0"/>
                      <o:lock v:ext="edit" aspectratio="t"/>
                    </v:shape>
                    <v:shape id="Freeform 12875" o:spid="_x0000_s3099" style="position:absolute;left:3647;top:1926;width:31;height:31;visibility:visible;mso-wrap-style:square;v-text-anchor:top" coordsize="122,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Y3AMQA&#10;AADdAAAADwAAAGRycy9kb3ducmV2LnhtbERPy2rCQBTdC/2H4Ra6EZ20WJU0o/ShUHTTRt1fMjeT&#10;0MydkJma+PfOQnB5OO9sPdhGnKnztWMFz9MEBHHhdM1GwfGwnSxB+ICssXFMCi7kYb16GGWYatfz&#10;L53zYEQMYZ+igiqENpXSFxVZ9FPXEkeudJ3FEGFnpO6wj+G2kS9JMpcWa44NFbb0WVHxl/9bBR+8&#10;2+1fTaNP49NmYfL5z/6r7JV6ehze30AEGsJdfHN/awWz2SLOjW/iE5C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2NwDEAAAA3QAAAA8AAAAAAAAAAAAAAAAAmAIAAGRycy9k&#10;b3ducmV2LnhtbFBLBQYAAAAABAAEAPUAAACJAwAAAAA=&#10;" path="m122,l86,9,54,28,28,54,10,87,,123e" filled="f" strokeweight="0">
                      <v:path arrowok="t" o:connecttype="custom" o:connectlocs="1,0;1,0;0,0;0,0;0,1;0,1" o:connectangles="0,0,0,0,0,0"/>
                      <o:lock v:ext="edit" aspectratio="t"/>
                    </v:shape>
                    <v:shape id="Freeform 12876" o:spid="_x0000_s3100" style="position:absolute;left:3647;top:1957;width:33;height:29;visibility:visible;mso-wrap-style:square;v-text-anchor:top" coordsize="131,1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W3SsQA&#10;AADdAAAADwAAAGRycy9kb3ducmV2LnhtbESPQWsCMRSE7wX/Q3gFbzW7RWy7NYpIK4Knru39sXkm&#10;q5uXZZOu6783guBxmJlvmPlycI3oqQu1ZwX5JANBXHlds1Hwu/9+eQcRIrLGxjMpuFCA5WL0NMdC&#10;+zP/UF9GIxKEQ4EKbIxtIWWoLDkME98SJ+/gO4cxyc5I3eE5wV0jX7NsJh3WnBYstrS2VJ3Kf6dg&#10;bVuzN3+bXh5Ph/Jrl+eGj7lS4+dh9Qki0hAf4Xt7qxVMp28fcHuTnoB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lt0rEAAAA3QAAAA8AAAAAAAAAAAAAAAAAmAIAAGRycy9k&#10;b3ducmV2LnhtbFBLBQYAAAAABAAEAPUAAACJAwAAAAA=&#10;" path="m,l37,45,81,84r50,30e" filled="f" strokeweight="0">
                      <v:path arrowok="t" o:connecttype="custom" o:connectlocs="0,0;0,0;0,0;1,1" o:connectangles="0,0,0,0"/>
                      <o:lock v:ext="edit" aspectratio="t"/>
                    </v:shape>
                    <v:shape id="Freeform 12877" o:spid="_x0000_s3101" style="position:absolute;left:3650;top:1969;width:37;height:33;visibility:visible;mso-wrap-style:square;v-text-anchor:top" coordsize="144,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21t8MA&#10;AADdAAAADwAAAGRycy9kb3ducmV2LnhtbERPXWvCMBR9F/wP4Qq+iKaKSOmMIjphwkDWDfd6aW6b&#10;YnNTmkw7f/3yIOzxcL7X29424kadrx0rmM8SEMSF0zVXCr4+j9MUhA/IGhvHpOCXPGw3w8EaM+3u&#10;/EG3PFQihrDPUIEJoc2k9IUhi37mWuLIla6zGCLsKqk7vMdw28hFkqykxZpjg8GW9oaKa/5jFRz8&#10;5DWV7/XjaHZl+32x51M5kUqNR/3uBUSgPvyLn+43rWC5TOP++CY+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21t8MAAADdAAAADwAAAAAAAAAAAAAAAACYAgAAZHJzL2Rv&#10;d25yZXYueG1sUEsFBgAAAAAEAAQA9QAAAIgDAAAAAA==&#10;" path="m,l27,39,62,75r39,30l144,132e" filled="f" strokeweight="0">
                      <v:path arrowok="t" o:connecttype="custom" o:connectlocs="0,0;0,0;0,0;1,1;1,1" o:connectangles="0,0,0,0,0"/>
                      <o:lock v:ext="edit" aspectratio="t"/>
                    </v:shape>
                    <v:shape id="Freeform 12878" o:spid="_x0000_s3102" style="position:absolute;left:3860;top:2085;width:7;height:16;visibility:visible;mso-wrap-style:square;v-text-anchor:top" coordsize="27,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FdMYA&#10;AADdAAAADwAAAGRycy9kb3ducmV2LnhtbESPzWrDMBCE74W+g9hCLiWR89e6bpRgQhvsY5M8wGJt&#10;bVNr5Vqq7bx9FQjkOMzMN8xmN5pG9NS52rKC+SwCQVxYXXOp4Hz6nMYgnEfW2FgmBRdysNs+Pmww&#10;0XbgL+qPvhQBwi5BBZX3bSKlKyoy6Ga2JQ7et+0M+iC7UuoOhwA3jVxE0Ys0WHNYqLClfUXFz/HP&#10;KMjT/Pyh8zjKDvvl+rUwz2/rX1Jq8jSm7yA8jf4evrUzrWC1iudwfROegN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AFdMYAAADdAAAADwAAAAAAAAAAAAAAAACYAgAAZHJz&#10;L2Rvd25yZXYueG1sUEsFBgAAAAAEAAQA9QAAAIsDAAAAAA==&#10;" path="m,l1,23r9,23l27,62e" filled="f" strokeweight="0">
                      <v:path arrowok="t" o:connecttype="custom" o:connectlocs="0,0;0,0;0,0;0,0" o:connectangles="0,0,0,0"/>
                      <o:lock v:ext="edit" aspectratio="t"/>
                    </v:shape>
                    <v:shape id="Freeform 12879" o:spid="_x0000_s3103" style="position:absolute;left:3860;top:2048;width:23;height:37;visibility:visible;mso-wrap-style:square;v-text-anchor:top" coordsize="90,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H0aMcA&#10;AADdAAAADwAAAGRycy9kb3ducmV2LnhtbESPQWvCQBSE70L/w/IKvUjdNJUQYjZSRCEUFGqLXh/Z&#10;1yQ0+zZkV03767uC4HGYmW+YfDmaTpxpcK1lBS+zCARxZXXLtYKvz81zCsJ5ZI2dZVLwSw6WxcMk&#10;x0zbC3/Qee9rESDsMlTQeN9nUrqqIYNuZnvi4H3bwaAPcqilHvAS4KaTcRQl0mDLYaHBnlYNVT/7&#10;kwmU3eimf4dovX1fJQd9jF83ZcpKPT2ObwsQnkZ/D9/apVYwn6cxXN+EJy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B9GjHAAAA3QAAAA8AAAAAAAAAAAAAAAAAmAIAAGRy&#10;cy9kb3ducmV2LnhtbFBLBQYAAAAABAAEAPUAAACMAwAAAAA=&#10;" path="m90,l55,29,26,66,8,107,,152e" filled="f" strokeweight="0">
                      <v:path arrowok="t" o:connecttype="custom" o:connectlocs="1,0;0,0;0,0;0,0;0,0" o:connectangles="0,0,0,0,0"/>
                      <o:lock v:ext="edit" aspectratio="t"/>
                    </v:shape>
                    <v:line id="Line 12880" o:spid="_x0000_s3104" style="position:absolute;flip:y;visibility:visible;mso-wrap-style:square" from="4316,2631" to="4572,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cbA8cAAADdAAAADwAAAGRycy9kb3ducmV2LnhtbESPQWsCMRSE70L/Q3iF3jTbKla2RpEW&#10;SylU0erB23Pzuru4eVmS6Kb/vikIHoeZ+YaZzqNpxIWcry0reBxkIIgLq2suFey+l/0JCB+QNTaW&#10;ScEveZjP7npTzLXteEOXbShFgrDPUUEVQptL6YuKDPqBbYmT92OdwZCkK6V22CW4aeRTlo2lwZrT&#10;QoUtvVZUnLZno2Czeuajez/HUzx2X+vDvvzcvy2UeriPixcQgWK4ha/tD61gNJoM4f9NegJy9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NxsDxwAAAN0AAAAPAAAAAAAA&#10;AAAAAAAAAKECAABkcnMvZG93bnJldi54bWxQSwUGAAAAAAQABAD5AAAAlQMAAAAA&#10;" strokeweight="0"/>
                    <v:shape id="Freeform 12881" o:spid="_x0000_s3105" style="position:absolute;left:4292;top:2720;width:117;height:36;visibility:visible;mso-wrap-style:square;v-text-anchor:top" coordsize="470,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hwZsYA&#10;AADdAAAADwAAAGRycy9kb3ducmV2LnhtbESPQWvCQBSE7wX/w/IEb3WjpkGiq2ig0NBDa9qLt0f2&#10;NQnNvg3ZbZL++64g9DjMzDfM/jiZVgzUu8aygtUyAkFcWt1wpeDz4/lxC8J5ZI2tZVLwSw6Oh9nD&#10;HlNtR77QUPhKBAi7FBXU3neplK6syaBb2o44eF+2N+iD7CupexwD3LRyHUWJNNhwWKixo6ym8rv4&#10;MQqum3U2vOObuVCR69f49DSck1ypxXw67UB4mvx/+N5+0QrieBvD7U14AvLw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hwZsYAAADdAAAADwAAAAAAAAAAAAAAAACYAgAAZHJz&#10;L2Rvd25yZXYueG1sUEsFBgAAAAAEAAQA9QAAAIsDAAAAAA==&#10;" path="m470,26l423,13,348,2,269,,194,9,126,28,69,57,27,91,4,132,,145e" filled="f" strokeweight="0">
                      <v:path arrowok="t" o:connecttype="custom" o:connectlocs="2,0;1,0;1,0;1,0;1,0;0,0;0,0;0,0;0,0;0,0" o:connectangles="0,0,0,0,0,0,0,0,0,0"/>
                      <o:lock v:ext="edit" aspectratio="t"/>
                    </v:shape>
                    <v:line id="Line 12882" o:spid="_x0000_s3106" style="position:absolute;visibility:visible;mso-wrap-style:square" from="4391,2737" to="4421,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5Rq8YAAADdAAAADwAAAGRycy9kb3ducmV2LnhtbESPT2vCQBTE74V+h+UVetONYjRNXUVE&#10;sb35L9DjI/uaLGbfhuxW47fvFoQeh5n5DTNf9rYRV+q8caxgNExAEJdOG64UnE/bQQbCB2SNjWNS&#10;cCcPy8Xz0xxz7W58oOsxVCJC2OeooA6hzaX0ZU0W/dC1xNH7dp3FEGVXSd3hLcJtI8dJMpUWDceF&#10;Glta11Rejj9WgdlPd+nnrHgr5GYXRl/ZJTP2rNTrS796BxGoD//hR/tDK5hMsh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NuUavGAAAA3QAAAA8AAAAAAAAA&#10;AAAAAAAAoQIAAGRycy9kb3ducmV2LnhtbFBLBQYAAAAABAAEAPkAAACUAwAAAAA=&#10;" strokeweight="0"/>
                    <v:shape id="Freeform 12883" o:spid="_x0000_s3107" style="position:absolute;left:4348;top:2763;width:73;height:27;visibility:visible;mso-wrap-style:square;v-text-anchor:top" coordsize="292,1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9rz8gA&#10;AADdAAAADwAAAGRycy9kb3ducmV2LnhtbESPT2sCMRTE74V+h/CE3mrWKqtsjSItQr0U6h/E2+vm&#10;uRvcvKybVFc/fSMIHoeZ+Q0znra2EidqvHGsoNdNQBDnThsuFKxX89cRCB+QNVaOScGFPEwnz09j&#10;zLQ78w+dlqEQEcI+QwVlCHUmpc9Lsui7riaO3t41FkOUTSF1g+cIt5V8S5JUWjQcF0qs6aOk/LD8&#10;swqO5vvzml6Ow91qYbb5pv+7mF2HSr102tk7iEBteITv7S+tYDAYpXB7E5+AnP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H2vPyAAAAN0AAAAPAAAAAAAAAAAAAAAAAJgCAABk&#10;cnMvZG93bnJldi54bWxQSwUGAAAAAAQABAD1AAAAjQMAAAAA&#10;" path="m292,r-7,27l266,52,235,75,197,91r-47,11l100,107,48,104,,95e" filled="f" strokeweight="0">
                      <v:path arrowok="t" o:connecttype="custom" o:connectlocs="1,0;1,0;1,0;1,0;1,1;1,1;1,1;0,1;0,1" o:connectangles="0,0,0,0,0,0,0,0,0"/>
                      <o:lock v:ext="edit" aspectratio="t"/>
                    </v:shape>
                    <v:line id="Line 12884" o:spid="_x0000_s3108" style="position:absolute;visibility:visible;mso-wrap-style:square" from="4394,2740" to="4418,2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BqR8UAAADdAAAADwAAAGRycy9kb3ducmV2LnhtbESPT4vCMBTE7wt+h/AEb2uquFqrUURc&#10;dG/+BY+P5tkGm5fSZLX77c3Cwh6HmfkNM1+2thIParxxrGDQT0AQ504bLhScT5/vKQgfkDVWjknB&#10;D3lYLjpvc8y0e/KBHsdQiAhhn6GCMoQ6k9LnJVn0fVcTR+/mGoshyqaQusFnhNtKDpNkLC0ajgsl&#10;1rQuKb8fv60Csx9vP74ml+lFbrZhcE3vqbFnpXrddjUDEagN/+G/9k4rGI3SCfy+iU9ALl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PBqR8UAAADdAAAADwAAAAAAAAAA&#10;AAAAAAChAgAAZHJzL2Rvd25yZXYueG1sUEsFBgAAAAAEAAQA+QAAAJMDAAAAAA==&#10;" strokeweight="0"/>
                    <v:shape id="Freeform 12885" o:spid="_x0000_s3109" style="position:absolute;left:4345;top:2760;width:73;height:29;visibility:visible;mso-wrap-style:square;v-text-anchor:top" coordsize="293,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bUcQA&#10;AADdAAAADwAAAGRycy9kb3ducmV2LnhtbERPW2vCMBR+H/gfwhH2IjPdEHGdUURwKA6GF3CPx+bY&#10;RpuT0sRa/715EPb48d3H09aWoqHaG8cK3vsJCOLMacO5gv1u8TYC4QOyxtIxKbiTh+mk8zLGVLsb&#10;b6jZhlzEEPYpKihCqFIpfVaQRd93FXHkTq62GCKsc6lrvMVwW8qPJBlKi4ZjQ4EVzQvKLturVVD9&#10;mN5n+zf8/jXn+6pc+GPv0KyVeu22sy8QgdrwL366l1rBYDCKc+Ob+AT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321HEAAAA3QAAAA8AAAAAAAAAAAAAAAAAmAIAAGRycy9k&#10;b3ducmV2LnhtbFBLBQYAAAAABAAEAPUAAACJAwAAAAA=&#10;" path="m,96r50,12l103,113r53,-4l205,98,245,81,275,57,291,30,293,e" filled="f" strokeweight="0">
                      <v:path arrowok="t" o:connecttype="custom" o:connectlocs="0,1;0,1;0,1;0,1;1,1;1,0;1,0;1,0;1,0" o:connectangles="0,0,0,0,0,0,0,0,0"/>
                      <o:lock v:ext="edit" aspectratio="t"/>
                    </v:shape>
                    <v:shape id="Freeform 12886" o:spid="_x0000_s3110" style="position:absolute;left:4387;top:2720;width:22;height:5;visibility:visible;mso-wrap-style:square;v-text-anchor:top" coordsize="9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HFfMYA&#10;AADdAAAADwAAAGRycy9kb3ducmV2LnhtbESPwWrDMBBE74X8g9hAb42cElrHjRJCaaHxpcTJByzW&#10;1jaxVq6kKvbfR4VCj8PMvGE2u9H0IpLznWUFy0UGgri2uuNGwfn0/pCD8AFZY2+ZFEzkYbed3W2w&#10;0PbKR4pVaESCsC9QQRvCUEjp65YM+oUdiJP3ZZ3BkKRrpHZ4TXDTy8cse5IGO04LLQ702lJ9qX6M&#10;gu8p/3SHGKfn47KKb+Wl3PdUKnU/H/cvIAKN4T/81/7QClarfA2/b9ITkN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nHFfMYAAADdAAAADwAAAAAAAAAAAAAAAACYAgAAZHJz&#10;L2Rvd25yZXYueG1sUEsFBgAAAAAEAAQA9QAAAIsDAAAAAA==&#10;" path="m90,20l47,8,,e" filled="f" strokeweight="0">
                      <v:path arrowok="t" o:connecttype="custom" o:connectlocs="0,0;0,0;0,0" o:connectangles="0,0,0"/>
                      <o:lock v:ext="edit" aspectratio="t"/>
                    </v:shape>
                    <v:line id="Line 12887" o:spid="_x0000_s3111" style="position:absolute;flip:y;visibility:visible;mso-wrap-style:square" from="4294,2673" to="4316,2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wTqcQAAADdAAAADwAAAGRycy9kb3ducmV2LnhtbERPy2oCMRTdC/5DuEJ3NWORto5GEUtL&#10;KdTia+HuOrnODE5uhiQ66d83i4LLw3nPFtE04kbO15YVjIYZCOLC6ppLBfvd++MrCB+QNTaWScEv&#10;eVjM+70Z5tp2vKHbNpQihbDPUUEVQptL6YuKDPqhbYkTd7bOYEjQlVI77FK4aeRTlj1LgzWnhgpb&#10;WlVUXLZXo2CzfuGT+7jGSzx13z/HQ/l1eFsq9TCIyymIQDHcxf/uT61gPJ6k/elNegJ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PBOpxAAAAN0AAAAPAAAAAAAAAAAA&#10;AAAAAKECAABkcnMvZG93bnJldi54bWxQSwUGAAAAAAQABAD5AAAAkgMAAAAA&#10;" strokeweight="0"/>
                    <v:shape id="Freeform 12888" o:spid="_x0000_s3112" style="position:absolute;left:4318;top:2734;width:73;height:27;visibility:visible;mso-wrap-style:square;v-text-anchor:top" coordsize="293,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MfrsYA&#10;AADdAAAADwAAAGRycy9kb3ducmV2LnhtbESPQWsCMRSE74X+h/AKvRTNbquiW6OUlkKhJ20Vj4/N&#10;cxO6eVmSVFd/fVMQPA4z8w0zX/auFQcK0XpWUA4LEMS115YbBd9f74MpiJiQNbaeScGJIiwXtzdz&#10;rLQ/8ooO69SIDOFYoQKTUldJGWtDDuPQd8TZ2/vgMGUZGqkDHjPctfKxKCbSoeW8YLCjV0P1z/rX&#10;KdiObcN24z4fdiXPzHm3Cm9PvVL3d/3LM4hEfbqGL+0PrWA0mpXw/yY/Ab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KMfrsYAAADdAAAADwAAAAAAAAAAAAAAAACYAgAAZHJz&#10;L2Rvd25yZXYueG1sUEsFBgAAAAAEAAQA9QAAAIsDAAAAAA==&#10;" path="m,106l8,79,27,53,57,31,97,15,143,4,194,r51,2l293,11e" filled="f" strokeweight="0">
                      <v:path arrowok="t" o:connecttype="custom" o:connectlocs="0,1;0,0;0,0;0,0;0,0;0,0;1,0;1,0;1,0" o:connectangles="0,0,0,0,0,0,0,0,0"/>
                      <o:lock v:ext="edit" aspectratio="t"/>
                    </v:shape>
                    <v:line id="Line 12889" o:spid="_x0000_s3113" style="position:absolute;flip:x y;visibility:visible;mso-wrap-style:square" from="4318,2761" to="4348,2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aXcMQAAADdAAAADwAAAGRycy9kb3ducmV2LnhtbESPQWsCMRSE7wX/Q3hCL6Vma8XqapRS&#10;qkhvXfX+2Dw3i8nLkqS6/vtGKPQ4zMw3zHLdOysuFGLrWcHLqABBXHvdcqPgsN88z0DEhKzReiYF&#10;N4qwXg0ellhqf+VvulSpERnCsUQFJqWulDLWhhzGke+Is3fywWHKMjRSB7xmuLNyXBRT6bDlvGCw&#10;ow9D9bn6cQpe34773dk+ma9NdOZza6t6Gm5KPQ779wWIRH36D/+1d1rBZDIfw/1Nfg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hpdwxAAAAN0AAAAPAAAAAAAAAAAA&#10;AAAAAKECAABkcnMvZG93bnJldi54bWxQSwUGAAAAAAQABAD5AAAAkgMAAAAA&#10;" strokeweight="0"/>
                    <v:line id="Line 12890" o:spid="_x0000_s3114" style="position:absolute;flip:x y;visibility:visible;mso-wrap-style:square" from="4321,2764" to="4345,2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oy68QAAADdAAAADwAAAGRycy9kb3ducmV2LnhtbESPQWsCMRSE74X+h/AKXkrNVsXqapRS&#10;ahFvrnp/bJ6bxeRlSVJd/31TKPQ4zMw3zHLdOyuuFGLrWcHrsABBXHvdcqPgeNi8zEDEhKzReiYF&#10;d4qwXj0+LLHU/sZ7ulapERnCsUQFJqWulDLWhhzGoe+Is3f2wWHKMjRSB7xluLNyVBRT6bDlvGCw&#10;ow9D9aX6dgrGb6fD9mKfzW4Tnfn8slU9DXelBk/9+wJEoj79h//aW61gMpmP4fdNfgJy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yjLrxAAAAN0AAAAPAAAAAAAAAAAA&#10;AAAAAKECAABkcnMvZG93bnJldi54bWxQSwUGAAAAAAQABAD5AAAAkgMAAAAA&#10;" strokeweight="0"/>
                    <v:shape id="Freeform 12891" o:spid="_x0000_s3115" style="position:absolute;left:4321;top:2736;width:73;height:28;visibility:visible;mso-wrap-style:square;v-text-anchor:top" coordsize="293,1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Q+w8MA&#10;AADdAAAADwAAAGRycy9kb3ducmV2LnhtbESPS2sCMRSF9wX/Q7iCu5pRRrFTo/hA7LZqu75MrjOD&#10;k5s4iTr665uC4PJwHh9nOm9NLa7U+MqygkE/AUGcW11xoeCw37xPQPiArLG2TAru5GE+67xNMdP2&#10;xt903YVCxBH2GSooQ3CZlD4vyaDvW0ccvaNtDIYom0LqBm9x3NRymCRjabDiSCjR0aqk/LS7GAX0&#10;47aP0fqSLjeR+pufsLi7s1K9brv4BBGoDa/ws/2lFaTpRwr/b+IT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LQ+w8MAAADdAAAADwAAAAAAAAAAAAAAAACYAgAAZHJzL2Rv&#10;d25yZXYueG1sUEsFBgAAAAAEAAQA9QAAAIgDAAAAAA==&#10;" path="m293,16l243,4,190,,137,3,89,14,49,31,18,56,2,83,,112e" filled="f" strokeweight="0">
                      <v:path arrowok="t" o:connecttype="custom" o:connectlocs="1,0;1,0;1,0;0,0;0,0;0,0;0,0;0,0;0,1" o:connectangles="0,0,0,0,0,0,0,0,0"/>
                      <o:lock v:ext="edit" aspectratio="t"/>
                    </v:shape>
                    <v:shape id="Freeform 12892" o:spid="_x0000_s3116" style="position:absolute;left:4318;top:2745;width:13;height:16;visibility:visible;mso-wrap-style:square;v-text-anchor:top" coordsize="51,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3ZfcYA&#10;AADdAAAADwAAAGRycy9kb3ducmV2LnhtbESPT4vCMBTE74LfIbwFb2u6Wv9Vo4iwuCx4sHrx9mie&#10;bbF5CU3U7rffLCx4HGbmN8xq05lGPKj1tWUFH8MEBHFhdc2lgvPp830OwgdkjY1lUvBDHjbrfm+F&#10;mbZPPtIjD6WIEPYZKqhCcJmUvqjIoB9aRxy9q20NhijbUuoWnxFuGjlKkqk0WHNcqNDRrqLilt+N&#10;guSSz9xiPx3vRt+zQ5ruJ35snVKDt267BBGoC6/wf/tLK0jTxQT+3sQn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3ZfcYAAADdAAAADwAAAAAAAAAAAAAAAACYAgAAZHJz&#10;L2Rvd25yZXYueG1sUEsFBgAAAAAEAAQA9QAAAIsDAAAAAA==&#10;" path="m51,l29,16,12,37,,62e" filled="f" strokeweight="0">
                      <v:path arrowok="t" o:connecttype="custom" o:connectlocs="0,0;0,0;0,0;0,0" o:connectangles="0,0,0,0"/>
                      <o:lock v:ext="edit" aspectratio="t"/>
                    </v:shape>
                    <v:shape id="Freeform 12893" o:spid="_x0000_s3117" style="position:absolute;left:4292;top:2721;width:47;height:25;visibility:visible;mso-wrap-style:square;v-text-anchor:top" coordsize="18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DPBsUA&#10;AADdAAAADwAAAGRycy9kb3ducmV2LnhtbESPwWrDMBBE74H+g9hCbrHckobYtRJCaCDXOi3pcbG2&#10;lom0MpacuH9fFQo5DjPzhqm2k7PiSkPoPCt4ynIQxI3XHbcKPk6HxRpEiMgarWdS8EMBtpuHWYWl&#10;9jd+p2sdW5EgHEpUYGLsSylDY8hhyHxPnLxvPziMSQ6t1APeEtxZ+ZznK+mw47RgsKe9oeZSj05B&#10;fn7px/NYr22xp8+Lefsqdvao1Pxx2r2CiDTFe/i/fdQKlstiBX9v0hO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UM8GxQAAAN0AAAAPAAAAAAAAAAAAAAAAAJgCAABkcnMv&#10;ZG93bnJldi54bWxQSwUGAAAAAAQABAD1AAAAigMAAAAA&#10;" path="m188,l128,15,75,37,52,51,31,66,,100e" filled="f" strokeweight="0">
                      <v:path arrowok="t" o:connecttype="custom" o:connectlocs="1,0;1,0;0,0;0,0;0,0;0,1" o:connectangles="0,0,0,0,0,0"/>
                      <o:lock v:ext="edit" aspectratio="t"/>
                    </v:shape>
                    <v:line id="Line 12894" o:spid="_x0000_s3118" style="position:absolute;visibility:visible;mso-wrap-style:square" from="4391,2737" to="4392,27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n8msYAAADdAAAADwAAAGRycy9kb3ducmV2LnhtbESPT2vCQBTE7wW/w/KE3urGYjWJWUVK&#10;i/bmX/D4yD6TxezbkN1q+u3dQqHHYWZ+wxTL3jbiRp03jhWMRwkI4tJpw5WC4+HzJQXhA7LGxjEp&#10;+CEPy8XgqcBcuzvv6LYPlYgQ9jkqqENocyl9WZNFP3ItcfQurrMYouwqqTu8R7ht5GuSTKVFw3Gh&#10;xpbeayqv+2+rwGyn67ev2Sk7yY91GJ/Ta2rsUannYb+agwjUh//wX3ujFUwm2Qx+38QnIB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p/JrGAAAA3QAAAA8AAAAAAAAA&#10;AAAAAAAAoQIAAGRycy9kb3ducmV2LnhtbFBLBQYAAAAABAAEAPkAAACUAwAAAAA=&#10;" strokeweight="0"/>
                    <v:shape id="Freeform 12895" o:spid="_x0000_s3119" style="position:absolute;left:4339;top:2719;width:48;height:2;visibility:visible;mso-wrap-style:square;v-text-anchor:top" coordsize="19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MkpcQA&#10;AADdAAAADwAAAGRycy9kb3ducmV2LnhtbERPz2vCMBS+D/wfwhvsMmbqkOI6o1RhoCdZFdnxrXlr&#10;ypqX2mS1+tebw8Djx/d7vhxsI3rqfO1YwWScgCAuna65UnDYf7zMQPiArLFxTAou5GG5GD3MMdPu&#10;zJ/UF6ESMYR9hgpMCG0mpS8NWfRj1xJH7sd1FkOEXSV1h+cYbhv5miSptFhzbDDY0tpQ+Vv8WQXX&#10;Ymvy1eF5d5p9131uJunxq0iVenoc8ncQgYZwF/+7N1rBdPoW58Y38Qn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TJKXEAAAA3QAAAA8AAAAAAAAAAAAAAAAAmAIAAGRycy9k&#10;b3ducmV2LnhtbFBLBQYAAAAABAAEAPUAAACJAwAAAAA=&#10;" path="m191,6l143,,95,,46,2,,10e" filled="f" strokeweight="0">
                      <v:path arrowok="t" o:connecttype="custom" o:connectlocs="1,0;1,0;1,0;0,0;0,0" o:connectangles="0,0,0,0,0"/>
                      <o:lock v:ext="edit" aspectratio="t"/>
                    </v:shape>
                    <v:line id="Line 12896" o:spid="_x0000_s3120" style="position:absolute;flip:x;visibility:visible;mso-wrap-style:square" from="4331,2744" to="4333,27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a6NMcAAADdAAAADwAAAGRycy9kb3ducmV2LnhtbESPQWsCMRSE74L/IbxCb5ptkbauRhFL&#10;RQq1aPXg7bl57i5uXpYkuum/bwqFHoeZ+YaZzqNpxI2cry0reBhmIIgLq2suFey/3gYvIHxA1thY&#10;JgXf5GE+6/emmGvb8ZZuu1CKBGGfo4IqhDaX0hcVGfRD2xIn72ydwZCkK6V22CW4aeRjlj1JgzWn&#10;hQpbWlZUXHZXo2C7eeaTW13jJZ66j8/joXw/vC6Uur+LiwmIQDH8h//aa61gNBqP4f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Bro0xwAAAN0AAAAPAAAAAAAA&#10;AAAAAAAAAKECAABkcnMvZG93bnJldi54bWxQSwUGAAAAAAQABAD5AAAAlQMAAAAA&#10;" strokeweight="0"/>
                    <v:shape id="Freeform 12897" o:spid="_x0000_s3121" style="position:absolute;left:4296;top:2622;width:20;height:51;visibility:visible;mso-wrap-style:square;v-text-anchor:top" coordsize="79,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QFQMEA&#10;AADdAAAADwAAAGRycy9kb3ducmV2LnhtbERPTWsCMRC9F/ofwhS81cRSpWyNUguKiJfVQq/DZtws&#10;bibLJrrx35uD4PHxvufL5FpxpT40njVMxgoEceVNw7WGv+P6/QtEiMgGW8+k4UYBlovXlzkWxg9c&#10;0vUQa5FDOBSowcbYFVKGypLDMPYdceZOvncYM+xraXoccrhr5YdSM+mw4dxgsaNfS9X5cHEaVu16&#10;n9RltaPhZv93m0kqN6XVevSWfr5BRErxKX64t0bD51Tl/flNfgJ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5EBUDBAAAA3QAAAA8AAAAAAAAAAAAAAAAAmAIAAGRycy9kb3du&#10;cmV2LnhtbFBLBQYAAAAABAAEAPUAAACGAwAAAAA=&#10;" path="m79,204l56,165,34,117,14,62,,e" filled="f" strokeweight="0">
                      <v:path arrowok="t" o:connecttype="custom" o:connectlocs="0,1;0,1;0,1;0,0;0,0" o:connectangles="0,0,0,0,0"/>
                      <o:lock v:ext="edit" aspectratio="t"/>
                    </v:shape>
                    <v:shape id="Freeform 12898" o:spid="_x0000_s3122" style="position:absolute;left:4295;top:2658;width:21;height:15;visibility:visible;mso-wrap-style:square;v-text-anchor:top" coordsize="8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Ye0cIA&#10;AADdAAAADwAAAGRycy9kb3ducmV2LnhtbESPQYvCMBSE7wv+h/AEb2tq0UWqUUQUxIO4Knp9NM+2&#10;2LyUJtX6740geBxm5htmOm9NKe5Uu8KygkE/AkGcWl1wpuB0XP+OQTiPrLG0TAqe5GA+6/xMMdH2&#10;wf90P/hMBAi7BBXk3leJlC7NyaDr24o4eFdbG/RB1pnUNT4C3JQyjqI/abDgsJBjRcuc0tuhMQri&#10;ZtWMt9fdkNGkdI55cTFyr1Sv2y4mIDy1/hv+tDdawXAUDeD9JjwBO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h7RwgAAAN0AAAAPAAAAAAAAAAAAAAAAAJgCAABkcnMvZG93&#10;bnJldi54bWxQSwUGAAAAAAQABAD1AAAAhwMAAAAA&#10;" path="m,l18,18,40,34,83,58e" filled="f" strokeweight="0">
                      <v:path arrowok="t" o:connecttype="custom" o:connectlocs="0,0;0,0;0,0;0,0" o:connectangles="0,0,0,0"/>
                      <o:lock v:ext="edit" aspectratio="t"/>
                    </v:shape>
                    <v:shape id="Freeform 12899" o:spid="_x0000_s3123" style="position:absolute;left:4126;top:2380;width:1;height:1;visibility:visible;mso-wrap-style:square;v-text-anchor:top" coordsize="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lFH8cA&#10;AADdAAAADwAAAGRycy9kb3ducmV2LnhtbESP0WrCQBRE3wv+w3KFvtWNthpNXaW0BPpQLBo/4JK9&#10;zUazd2N2q2m/3hUKfRxm5gyzXPe2EWfqfO1YwXiUgCAuna65UrAv8oc5CB+QNTaOScEPeVivBndL&#10;zLS78JbOu1CJCGGfoQITQptJ6UtDFv3ItcTR+3KdxRBlV0nd4SXCbSMnSTKTFmuOCwZbejVUHnff&#10;VsHnIc0LZxYf6dusePx1mzSfnlKl7of9yzOIQH34D/+137WCp2kygdub+ATk6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JRR/HAAAA3QAAAA8AAAAAAAAAAAAAAAAAmAIAAGRy&#10;cy9kb3ducmV2LnhtbFBLBQYAAAAABAAEAPUAAACMAwAAAAA=&#10;" path="m,l1,1,3,2,4,4e" filled="f" strokeweight="0">
                      <v:path arrowok="t" o:connecttype="custom" o:connectlocs="0,0;0,0;0,0;0,0" o:connectangles="0,0,0,0"/>
                      <o:lock v:ext="edit" aspectratio="t"/>
                    </v:shape>
                    <v:line id="Line 12900" o:spid="_x0000_s3124" style="position:absolute;flip:y;visibility:visible;mso-wrap-style:square" from="4139,2402" to="4140,2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UXxMgAAADdAAAADwAAAGRycy9kb3ducmV2LnhtbESPQWsCMRSE7wX/Q3gFbzVbbVW2RpGW&#10;liK0otZDb8/N6+7i5mVJopv++0YoeBxm5htmtoimEWdyvras4H6QgSAurK65VPC1e72bgvABWWNj&#10;mRT8kofFvHczw1zbjjd03oZSJAj7HBVUIbS5lL6oyKAf2JY4eT/WGQxJulJqh12Cm0YOs2wsDdac&#10;Fips6bmi4rg9GQWbzwkf3NspHuOh+1h/78vV/mWpVP82Lp9ABIrhGv5vv2sFD4/ZCC5v0hOQ8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wUXxMgAAADdAAAADwAAAAAA&#10;AAAAAAAAAAChAgAAZHJzL2Rvd25yZXYueG1sUEsFBgAAAAAEAAQA+QAAAJYDAAAAAA==&#10;" strokeweight="0"/>
                    <v:line id="Line 12901" o:spid="_x0000_s3125" style="position:absolute;visibility:visible;mso-wrap-style:square" from="4127,2381" to="4139,2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D498YAAADdAAAADwAAAGRycy9kb3ducmV2LnhtbESPT2vCQBTE74V+h+UVetONYjRNXUVE&#10;sb35L9DjI/uaLGbfhuxW47fvFoQeh5n5DTNf9rYRV+q8caxgNExAEJdOG64UnE/bQQbCB2SNjWNS&#10;cCcPy8Xz0xxz7W58oOsxVCJC2OeooA6hzaX0ZU0W/dC1xNH7dp3FEGVXSd3hLcJtI8dJMpUWDceF&#10;Glta11Rejj9WgdlPd+nnrHgr5GYXRl/ZJTP2rNTrS796BxGoD//hR/tDK5ikyQT+3sQn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cQ+PfGAAAA3QAAAA8AAAAAAAAA&#10;AAAAAAAAoQIAAGRycy9kb3ducmV2LnhtbFBLBQYAAAAABAAEAPkAAACUAwAAAAA=&#10;" strokeweight="0"/>
                    <v:line id="Line 12902" o:spid="_x0000_s3126" style="position:absolute;flip:x;visibility:visible;mso-wrap-style:square" from="4439,2618" to="4618,2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AqK8cAAADdAAAADwAAAGRycy9kb3ducmV2LnhtbESPQWsCMRSE7wX/Q3hCbzVbqW3ZGkUs&#10;FRFUtPXQ23Pzuru4eVmS6MZ/bwqFHoeZ+YYZT6NpxIWcry0reBxkIIgLq2suFXx9fjy8gvABWWNj&#10;mRRcycN00rsbY65txzu67EMpEoR9jgqqENpcSl9UZNAPbEucvB/rDIYkXSm1wy7BTSOHWfYsDdac&#10;FipsaV5RcdqfjYLd5oWPbnGOp3js1tvvQ7k6vM+Uuu/H2RuIQDH8h//aS63gaZSN4PdNegJyc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oCorxwAAAN0AAAAPAAAAAAAA&#10;AAAAAAAAAKECAABkcnMvZG93bnJldi54bWxQSwUGAAAAAAQABAD5AAAAlQMAAAAA&#10;" strokeweight="0"/>
                    <v:line id="Line 12903" o:spid="_x0000_s3127" style="position:absolute;flip:y;visibility:visible;mso-wrap-style:square" from="4463,2639" to="4642,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K0XMcAAADdAAAADwAAAGRycy9kb3ducmV2LnhtbESPQWsCMRSE74L/ITyht5qttLZsjSKW&#10;ihSqaOuht+fmdXdx87Ik0Y3/3hQKHoeZ+YaZzKJpxJmcry0reBhmIIgLq2suFXx/vd+/gPABWWNj&#10;mRRcyMNs2u9NMNe24y2dd6EUCcI+RwVVCG0upS8qMuiHtiVO3q91BkOSrpTaYZfgppGjLBtLgzWn&#10;hQpbWlRUHHcno2C7fuaDW57iMR66z83PvvzYv82VuhvE+SuIQDHcwv/tlVbw+JSN4e9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crRcxwAAAN0AAAAPAAAAAAAA&#10;AAAAAAAAAKECAABkcnMvZG93bnJldi54bWxQSwUGAAAAAAQABAD5AAAAlQMAAAAA&#10;" strokeweight="0"/>
                    <v:line id="Line 12904" o:spid="_x0000_s3128" style="position:absolute;flip:x;visibility:visible;mso-wrap-style:square" from="4467,2648" to="4645,2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4Rx8cAAADdAAAADwAAAGRycy9kb3ducmV2LnhtbESPQWsCMRSE74L/ITyhN81W2lq2RhFL&#10;RQq1aOuht+fmdXdx87Ik0Y3/3hQKHoeZ+YaZzqNpxJmcry0ruB9lIIgLq2suFXx/vQ2fQfiArLGx&#10;TAou5GE+6/emmGvb8ZbOu1CKBGGfo4IqhDaX0hcVGfQj2xIn79c6gyFJV0rtsEtw08hxlj1JgzWn&#10;hQpbWlZUHHcno2C7mfDBrU7xGA/dx+fPvnzfvy6UuhvExQuIQDHcwv/ttVbw8JhN4O9Neg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PhHHxwAAAN0AAAAPAAAAAAAA&#10;AAAAAAAAAKECAABkcnMvZG93bnJldi54bWxQSwUGAAAAAAQABAD5AAAAlQMAAAAA&#10;" strokeweight="0"/>
                    <v:line id="Line 12905" o:spid="_x0000_s3129" style="position:absolute;flip:x;visibility:visible;mso-wrap-style:square" from="4437,2617" to="4616,2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GFtcQAAADdAAAADwAAAGRycy9kb3ducmV2LnhtbERPy2oCMRTdF/oP4Ra6q5lKfTAaRSwt&#10;RVDR1oW76+R2ZnByMyTRiX9vFoUuD+c9nUfTiCs5X1tW8NrLQBAXVtdcKvj5/ngZg/ABWWNjmRTc&#10;yMN89vgwxVzbjnd03YdSpBD2OSqoQmhzKX1RkUHfsy1x4n6tMxgSdKXUDrsUbhrZz7KhNFhzaqiw&#10;pWVFxXl/MQp2mxGf3OclnuOpW2+Ph3J1eF8o9fwUFxMQgWL4F/+5v7SCt0GW5qY36Qn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oYW1xAAAAN0AAAAPAAAAAAAAAAAA&#10;AAAAAKECAABkcnMvZG93bnJldi54bWxQSwUGAAAAAAQABAD5AAAAkgMAAAAA&#10;" strokeweight="0"/>
                    <v:shape id="Freeform 12906" o:spid="_x0000_s3130" style="position:absolute;left:4411;top:2676;width:28;height:36;visibility:visible;mso-wrap-style:square;v-text-anchor:top" coordsize="113,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pJsgA&#10;AADdAAAADwAAAGRycy9kb3ducmV2LnhtbESPW2vCQBSE3wX/w3KEvohubL1GV7GFgkURvLz4dsge&#10;k5js2ZDdavrvu4WCj8PMfMMsVo0pxZ1ql1tWMOhHIIgTq3NOFZxPn70pCOeRNZaWScEPOVgt260F&#10;xto++ED3o09FgLCLUUHmfRVL6ZKMDLq+rYiDd7W1QR9knUpd4yPATSlfo2gsDeYcFjKs6COjpDh+&#10;GwW3bnF62ybjYva1ft9dRjjZd/VEqZdOs56D8NT4Z/i/vdEKhqNoBn9vwhO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emkmyAAAAN0AAAAPAAAAAAAAAAAAAAAAAJgCAABk&#10;cnMvZG93bnJldi54bWxQSwUGAAAAAAQABAD1AAAAjQMAAAAA&#10;" path="m113,l70,22,34,56,11,97,,144e" filled="f" strokeweight="0">
                      <v:path arrowok="t" o:connecttype="custom" o:connectlocs="0,0;0,0;0,0;0,1;0,1" o:connectangles="0,0,0,0,0"/>
                      <o:lock v:ext="edit" aspectratio="t"/>
                    </v:shape>
                    <v:line id="Line 12907" o:spid="_x0000_s3131" style="position:absolute;visibility:visible;mso-wrap-style:square" from="4439,2676" to="4463,26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oKcIAAADdAAAADwAAAGRycy9kb3ducmV2LnhtbERPz2vCMBS+D/Y/hDfwNtMOdbUaZYji&#10;dtNOweOjebbB5qU0Uet/bw6DHT++3/Nlbxtxo84bxwrSYQKCuHTacKXg8Lt5z0D4gKyxcUwKHuRh&#10;uXh9mWOu3Z33dCtCJWII+xwV1CG0uZS+rMmiH7qWOHJn11kMEXaV1B3eY7ht5EeSTKRFw7GhxpZW&#10;NZWX4moVmN1kO/75PE6Pcr0N6Sm7ZMYelBq89V8zEIH68C/+c39rBaNxGvfHN/EJ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JoKcIAAADdAAAADwAAAAAAAAAAAAAA&#10;AAChAgAAZHJzL2Rvd25yZXYueG1sUEsFBgAAAAAEAAQA+QAAAJADAAAAAA==&#10;" strokeweight="0"/>
                    <v:shape id="Freeform 12908" o:spid="_x0000_s3132" style="position:absolute;left:4410;top:2675;width:27;height:35;visibility:visible;mso-wrap-style:square;v-text-anchor:top" coordsize="107,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Zk4McA&#10;AADdAAAADwAAAGRycy9kb3ducmV2LnhtbESP3UrDQBSE7wu+w3IE75pNrPUnZlNKRSjYikYf4Jg9&#10;JsHs2SS7punbu0Khl8PMfMNkq8m0YqTBNZYVJFEMgri0uuFKwefH8/wehPPIGlvLpOBIDlb5xSzD&#10;VNsDv9NY+EoECLsUFdTed6mUrqzJoItsRxy8bzsY9EEOldQDHgLctPI6jm+lwYbDQo0dbWoqf4pf&#10;o+Ch7/W4GO92L7xP7NPbV7HsXzdKXV1O60cQniZ/Dp/aW63gZpkk8P8mPAGZ/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mZODHAAAA3QAAAA8AAAAAAAAAAAAAAAAAmAIAAGRy&#10;cy9kb3ducmV2LnhtbFBLBQYAAAAABAAEAPUAAACMAwAAAAA=&#10;" path="m107,l87,9,67,21,48,36,32,55,19,75,9,96,3,118,,139e" filled="f" strokeweight="0">
                      <v:path arrowok="t" o:connecttype="custom" o:connectlocs="1,0;1,0;0,0;0,0;0,0;0,0;0,1;0,1;0,1" o:connectangles="0,0,0,0,0,0,0,0,0"/>
                      <o:lock v:ext="edit" aspectratio="t"/>
                    </v:shape>
                    <v:line id="Line 12909" o:spid="_x0000_s3133" style="position:absolute;flip:x y;visibility:visible;mso-wrap-style:square" from="4463,2698" to="4467,2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Sbt8QAAADdAAAADwAAAGRycy9kb3ducmV2LnhtbESPQWsCMRSE70L/Q3iFXkrNqq3KapRS&#10;tEhvXfX+2Dw3i8nLkqS6/vumUPA4zMw3zHLdOysuFGLrWcFoWIAgrr1uuVFw2G9f5iBiQtZoPZOC&#10;G0VYrx4GSyy1v/I3XarUiAzhWKICk1JXShlrQw7j0HfE2Tv54DBlGRqpA14z3Fk5LoqpdNhyXjDY&#10;0Yeh+lz9OAWT2XG/O9tn87WNzmw+bVVPw02pp8f+fQEiUZ/u4f/2Tit4fRuN4e9Nfg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tJu3xAAAAN0AAAAPAAAAAAAAAAAA&#10;AAAAAKECAABkcnMvZG93bnJldi54bWxQSwUGAAAAAAQABAD5AAAAkgMAAAAA&#10;" strokeweight="0"/>
                    <v:line id="Line 12910" o:spid="_x0000_s3134" style="position:absolute;visibility:visible;mso-wrap-style:square" from="4410,2710" to="4411,2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D2XsYAAADdAAAADwAAAGRycy9kb3ducmV2LnhtbESPS2vDMBCE74H+B7GF3hLZbR6OEyWU&#10;0pL0lifkuFgbW8RaGUtNnH9fFQI9DjPzDTNfdrYWV2q9cawgHSQgiAunDZcKDvuvfgbCB2SNtWNS&#10;cCcPy8VTb465djfe0nUXShEh7HNUUIXQ5FL6oiKLfuAa4uidXWsxRNmWUrd4i3Bby9ckGUuLhuNC&#10;hQ19VFRcdj9WgdmMV6PvyXF6lJ+rkJ6yS2bsQamX5+59BiJQF/7Dj/ZaKxiO0jf4exOf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0g9l7GAAAA3QAAAA8AAAAAAAAA&#10;AAAAAAAAoQIAAGRycy9kb3ducmV2LnhtbFBLBQYAAAAABAAEAPkAAACUAwAAAAA=&#10;" strokeweight="0"/>
                    <v:line id="Line 12911" o:spid="_x0000_s3135" style="position:absolute;flip:x;visibility:visible;mso-wrap-style:square" from="4410,2712" to="4411,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UZbccAAADdAAAADwAAAGRycy9kb3ducmV2LnhtbESPQWsCMRSE74X+h/AKvdWsRduyNYpU&#10;LCJo0erB23Pzuru4eVmS6MZ/bwqFHoeZ+YYZTaJpxIWcry0r6PcyEMSF1TWXCnbf86c3ED4ga2ws&#10;k4IreZiM7+9GmGvb8YYu21CKBGGfo4IqhDaX0hcVGfQ92xIn78c6gyFJV0rtsEtw08jnLHuRBmtO&#10;CxW29FFRcdqejYLN+pWP7vMcT/HYrb4O+3K5n02VenyI03cQgWL4D/+1F1rBYNgfwO+b9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NRltxwAAAN0AAAAPAAAAAAAA&#10;AAAAAAAAAKECAABkcnMvZG93bnJldi54bWxQSwUGAAAAAAQABAD5AAAAlQMAAAAA&#10;" strokeweight="0"/>
                    <v:line id="Line 12912" o:spid="_x0000_s3136" style="position:absolute;flip:y;visibility:visible;mso-wrap-style:square" from="4435,2734" to="4436,2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m89sgAAADdAAAADwAAAGRycy9kb3ducmV2LnhtbESPQWsCMRSE74X+h/AKvWnWUmtZjSIt&#10;LaVQZa0evD03z93FzcuSRDf9901B6HGYmW+Y2SKaVlzI+caygtEwA0FcWt1wpWD7/TZ4BuEDssbW&#10;Min4IQ+L+e3NDHNtey7osgmVSBD2OSqoQ+hyKX1Zk0E/tB1x8o7WGQxJukpqh32Cm1Y+ZNmTNNhw&#10;Wqixo5eaytPmbBQUqwkf3Ps5nuKh/1rvd9Xn7nWp1P1dXE5BBIrhP3xtf2gFj+PRGP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nm89sgAAADdAAAADwAAAAAA&#10;AAAAAAAAAAChAgAAZHJzL2Rvd25yZXYueG1sUEsFBgAAAAAEAAQA+QAAAJYDAAAAAA==&#10;" strokeweight="0"/>
                    <v:line id="Line 12913" o:spid="_x0000_s3137" style="position:absolute;flip:x y;visibility:visible;mso-wrap-style:square" from="4411,2712" to="4435,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dtMUAAADdAAAADwAAAGRycy9kb3ducmV2LnhtbESPQWsCMRSE74X+h/AKvYhmbe1atkYp&#10;Uot466r3x+Z1s5i8LEnU9d83hUKPw8x8wyxWg7PiQiF2nhVMJwUI4sbrjlsFh/1m/AoiJmSN1jMp&#10;uFGE1fL+boGV9lf+okudWpEhHCtUYFLqKyljY8hhnPieOHvfPjhMWYZW6oDXDHdWPhVFKR12nBcM&#10;9rQ21Jzqs1PwPD/utyc7MrtNdObj09ZNGW5KPT4M728gEg3pP/zX3moFs5dpCb9v8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Y+dtMUAAADdAAAADwAAAAAAAAAA&#10;AAAAAAChAgAAZHJzL2Rvd25yZXYueG1sUEsFBgAAAAAEAAQA+QAAAJMDAAAAAA==&#10;" strokeweight="0"/>
                    <v:shape id="Freeform 12914" o:spid="_x0000_s3138" style="position:absolute;left:4435;top:2734;width:9;height:1;visibility:visible;mso-wrap-style:square;v-text-anchor:top" coordsize="3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l9tMcA&#10;AADdAAAADwAAAGRycy9kb3ducmV2LnhtbESPQWvCQBSE70L/w/IK3nQTqdZGN1JapB6titLbS/aZ&#10;hGbfptlVU3+9KxR6HGbmG2a+6EwtztS6yrKCeBiBIM6trrhQsNsuB1MQziNrrC2Tgl9ysEgfenNM&#10;tL3wJ503vhABwi5BBaX3TSKly0sy6Ia2IQ7e0bYGfZBtIXWLlwA3tRxF0UQarDgslNjQW0n59+Zk&#10;FKxX5moPPx9dlmd2+/7ytR/7bKRU/7F7nYHw1Pn/8F97pRU8jeNnuL8JT0C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hpfbTHAAAA3QAAAA8AAAAAAAAAAAAAAAAAmAIAAGRy&#10;cy9kb3ducmV2LnhtbFBLBQYAAAAABAAEAPUAAACMAwAAAAA=&#10;" path="m,l18,7,36,5e" filled="f" strokeweight="0">
                      <v:path arrowok="t" o:connecttype="custom" o:connectlocs="0,0;0,0;0,0" o:connectangles="0,0,0"/>
                      <o:lock v:ext="edit" aspectratio="t"/>
                    </v:shape>
                    <v:shape id="Freeform 12915" o:spid="_x0000_s3139" style="position:absolute;left:4435;top:2698;width:28;height:36;visibility:visible;mso-wrap-style:square;v-text-anchor:top" coordsize="112,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lZWcMA&#10;AADdAAAADwAAAGRycy9kb3ducmV2LnhtbERPTWuDQBC9F/Iflgn0VldLDWKykRBoaaFQNIHkOLgT&#10;lbiz4m6j7a/vHgo5Pt73pphNL240us6ygiSKQRDXVnfcKDgeXp8yEM4ja+wtk4IfclBsFw8bzLWd&#10;uKRb5RsRQtjlqKD1fsildHVLBl1kB+LAXexo0Ac4NlKPOIVw08vnOF5Jgx2HhhYH2rdUX6tvo2DG&#10;4ZyV0+/Zfl349FlOafoWfyj1uJx3axCeZn8X/7vftYKXNAlzw5vw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lZWcMAAADdAAAADwAAAAAAAAAAAAAAAACYAgAAZHJzL2Rv&#10;d25yZXYueG1sUEsFBgAAAAAEAAQA9QAAAIgDAAAAAA==&#10;" path="m112,l70,23,35,56,12,98,,145e" filled="f" strokeweight="0">
                      <v:path arrowok="t" o:connecttype="custom" o:connectlocs="1,0;0,0;0,0;0,0;0,0" o:connectangles="0,0,0,0,0"/>
                      <o:lock v:ext="edit" aspectratio="t"/>
                    </v:shape>
                    <v:line id="Line 12916" o:spid="_x0000_s3140" style="position:absolute;visibility:visible;mso-wrap-style:square" from="4421,2763" to="4422,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jBtMUAAADdAAAADwAAAGRycy9kb3ducmV2LnhtbESPQWvCQBSE74L/YXlCb3UTURtTVxGx&#10;WG9qFXp8ZJ/JYvZtyG41/fddoeBxmJlvmPmys7W4UeuNYwXpMAFBXDhtuFRw+vp4zUD4gKyxdkwK&#10;fsnDctHvzTHX7s4Huh1DKSKEfY4KqhCaXEpfVGTRD11DHL2Lay2GKNtS6hbvEW5rOUqSqbRoOC5U&#10;2NC6ouJ6/LEKzH66nezezrOz3GxD+p1dM2NPSr0MutU7iEBdeIb/259awXiSzuDxJj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MjBtMUAAADdAAAADwAAAAAAAAAA&#10;AAAAAAChAgAAZHJzL2Rvd25yZXYueG1sUEsFBgAAAAAEAAQA+QAAAJMDAAAAAA==&#10;" strokeweight="0"/>
                    <v:shape id="Freeform 12917" o:spid="_x0000_s3141" style="position:absolute;left:4435;top:2756;width:8;height:1;visibility:visible;mso-wrap-style:square;v-text-anchor:top" coordsize="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CDt8MA&#10;AADdAAAADwAAAGRycy9kb3ducmV2LnhtbERPy06DQBTdm/QfJrdJd3bow7bBDk1jJJElqOn2hrkC&#10;ytyhzFjg7zsLE5cn5308jaYVN+pdY1nBahmBIC6tbrhS8PGePh5AOI+ssbVMCiZycEpmD0eMtR04&#10;p1vhKxFC2MWooPa+i6V0ZU0G3dJ2xIH7sr1BH2BfSd3jEMJNK9dRtJMGGw4NNXb0UlP5U/waBZv9&#10;vioyndI1z14v37b4nLrdSqnFfDw/g/A0+n/xn/tNK9g+rcP+8CY8AZn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YCDt8MAAADdAAAADwAAAAAAAAAAAAAAAACYAgAAZHJzL2Rv&#10;d25yZXYueG1sUEsFBgAAAAAEAAQA9QAAAIgDAAAAAA==&#10;" path="m,l18,6,36,5e" filled="f" strokeweight="0">
                      <v:path arrowok="t" o:connecttype="custom" o:connectlocs="0,0;0,0;0,0" o:connectangles="0,0,0"/>
                      <o:lock v:ext="edit" aspectratio="t"/>
                    </v:shape>
                    <v:line id="Line 12918" o:spid="_x0000_s3142" style="position:absolute;flip:x y;visibility:visible;mso-wrap-style:square" from="4410,2734" to="4435,2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rPfcQAAADdAAAADwAAAGRycy9kb3ducmV2LnhtbESPQWsCMRSE70L/Q3iFXkrNqq3KapRS&#10;tEhvXfX+2Dw3i8nLkqS6/vumUPA4zMw3zHLdOysuFGLrWcFoWIAgrr1uuVFw2G9f5iBiQtZoPZOC&#10;G0VYrx4GSyy1v/I3XarUiAzhWKICk1JXShlrQw7j0HfE2Tv54DBlGRqpA14z3Fk5LoqpdNhyXjDY&#10;0Yeh+lz9OAWT2XG/O9tn87WNzmw+bVVPw02pp8f+fQEiUZ/u4f/2Tit4fRuP4O9Nfg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Cs99xAAAAN0AAAAPAAAAAAAAAAAA&#10;AAAAAKECAABkcnMvZG93bnJldi54bWxQSwUGAAAAAAQABAD5AAAAkgMAAAAA&#10;" strokeweight="0"/>
                    <v:line id="Line 12919" o:spid="_x0000_s3143" style="position:absolute;visibility:visible;mso-wrap-style:square" from="4409,2732" to="4410,2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CZeMYAAADdAAAADwAAAGRycy9kb3ducmV2LnhtbESPT2vCQBTE70K/w/IKvdWNodEYs0op&#10;LdZb6x/w+Mg+k8Xs25Ddavrtu0LB4zAzv2HK1WBbcaHeG8cKJuMEBHHltOFawX738ZyD8AFZY+uY&#10;FPySh9XyYVRiod2Vv+myDbWIEPYFKmhC6AopfdWQRT92HXH0Tq63GKLsa6l7vEa4bWWaJFNp0XBc&#10;aLCjt4aq8/bHKjBf03W2mR3mB/m+DpNjfs6N3Sv19Di8LkAEGsI9/N/+1ApesjSF25v4BOTy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wAmXjGAAAA3QAAAA8AAAAAAAAA&#10;AAAAAAAAoQIAAGRycy9kb3ducmV2LnhtbFBLBQYAAAAABAAEAPkAAACUAwAAAAA=&#10;" strokeweight="0"/>
                    <v:shape id="Freeform 12920" o:spid="_x0000_s3144" style="position:absolute;left:4444;top:2706;width:23;height:29;visibility:visible;mso-wrap-style:square;v-text-anchor:top" coordsize="89,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0xNsgA&#10;AADdAAAADwAAAGRycy9kb3ducmV2LnhtbESPQWvCQBSE7wX/w/KE3uqmVkVTV7GWlqC9VAXp7Zl9&#10;TYLZt2F3G9N/7wqFHoeZ+YaZLztTi5acrywreBwkIIhzqysuFBz2bw9TED4ga6wtk4Jf8rBc9O7m&#10;mGp74U9qd6EQEcI+RQVlCE0qpc9LMugHtiGO3rd1BkOUrpDa4SXCTS2HSTKRBiuOCyU2tC4pP+9+&#10;jIJWbtxs+77+evmws+y0OY7a02um1H2/Wz2DCNSF//BfO9MKRuPhE9zexCcgF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nTE2yAAAAN0AAAAPAAAAAAAAAAAAAAAAAJgCAABk&#10;cnMvZG93bnJldi54bWxQSwUGAAAAAAQABAD1AAAAjQMAAAAA&#10;" path="m89,l56,18,27,44,9,78,,116e" filled="f" strokeweight="0">
                      <v:path arrowok="t" o:connecttype="custom" o:connectlocs="1,0;0,0;0,0;0,0;0,1" o:connectangles="0,0,0,0,0"/>
                      <o:lock v:ext="edit" aspectratio="t"/>
                    </v:shape>
                    <v:line id="Line 12921" o:spid="_x0000_s3145" style="position:absolute;flip:x;visibility:visible;mso-wrap-style:square" from="4443,2735" to="4444,2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1nT0MgAAADdAAAADwAAAGRycy9kb3ducmV2LnhtbESPT2sCMRTE74V+h/AEbzWraCtbo0hL&#10;RQq1+O/g7bl53V3cvCxJdNNv3xQKPQ4z8xtmtoimETdyvrasYDjIQBAXVtdcKjjs3x6mIHxA1thY&#10;JgXf5GExv7+bYa5tx1u67UIpEoR9jgqqENpcSl9UZNAPbEucvC/rDIYkXSm1wy7BTSNHWfYoDdac&#10;Fips6aWi4rK7GgXbzROf3eoaL/HcfXyejuX78XWpVL8Xl88gAsXwH/5rr7WC8WQ0h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1nT0MgAAADdAAAADwAAAAAA&#10;AAAAAAAAAAChAgAAZHJzL2Rvd25yZXYueG1sUEsFBgAAAAAEAAQA+QAAAJYDAAAAAA==&#10;" strokeweight="0"/>
                    <v:line id="Line 12922" o:spid="_x0000_s3146" style="position:absolute;flip:x;visibility:visible;mso-wrap-style:square" from="4443,2756" to="4446,2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V2S8gAAADdAAAADwAAAGRycy9kb3ducmV2LnhtbESPT2sCMRTE74V+h/AEbzWraCtbo0hL&#10;RQq1+O/g7bl53V3cvCxJdNNv3xQKPQ4z8xtmtoimETdyvrasYDjIQBAXVtdcKjjs3x6mIHxA1thY&#10;JgXf5GExv7+bYa5tx1u67UIpEoR9jgqqENpcSl9UZNAPbEucvC/rDIYkXSm1wy7BTSNHWfYoDdac&#10;Fips6aWi4rK7GgXbzROf3eoaL/HcfXyejuX78XWpVL8Xl88gAsXwH/5rr7WC8WQ0g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BV2S8gAAADdAAAADwAAAAAA&#10;AAAAAAAAAAChAgAAZHJzL2Rvd25yZXYueG1sUEsFBgAAAAAEAAQA+QAAAJYDAAAAAA==&#10;" strokeweight="0"/>
                    <v:shape id="Freeform 12923" o:spid="_x0000_s3147" style="position:absolute;left:4446;top:2756;width:6;height:3;visibility:visible;mso-wrap-style:square;v-text-anchor:top" coordsize="2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Mw/ccA&#10;AADdAAAADwAAAGRycy9kb3ducmV2LnhtbESPQUvDQBSE70L/w/IK3uymxQZJuy3VUqhepNGDx0f2&#10;NUmbfRt2n23017uC4HGYmW+Y5XpwnbpQiK1nA9NJBoq48rbl2sD72+7uAVQUZIudZzLwRRHWq9HN&#10;Egvrr3ygSym1ShCOBRpoRPpC61g15DBOfE+cvKMPDiXJUGsb8JrgrtOzLMu1w5bTQoM9PTVUnctP&#10;Z2Azf9l9nJ67x+0UX3ORsMV9+W3M7XjYLEAJDfIf/mvvrYH7+SyH3zfpCe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TMP3HAAAA3QAAAA8AAAAAAAAAAAAAAAAAmAIAAGRy&#10;cy9kb3ducmV2LnhtbFBLBQYAAAAABAAEAPUAAACMAwAAAAA=&#10;" path="m22,14l20,7,15,2,8,,,1e" filled="f" strokeweight="0">
                      <v:path arrowok="t" o:connecttype="custom" o:connectlocs="0,0;0,0;0,0;0,0;0,0" o:connectangles="0,0,0,0,0"/>
                      <o:lock v:ext="edit" aspectratio="t"/>
                    </v:shape>
                    <v:line id="Line 12924" o:spid="_x0000_s3148" style="position:absolute;visibility:visible;mso-wrap-style:square" from="4418,2760" to="4421,2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c64MUAAADdAAAADwAAAGRycy9kb3ducmV2LnhtbESPT4vCMBTE7wv7HcJb8Kap4p9ajSKi&#10;uHtzXQWPj+bZBpuX0kSt336zIOxxmJnfMPNlaytxp8Ybxwr6vQQEce604ULB8WfbTUH4gKyxckwK&#10;nuRhuXh/m2Om3YO/6X4IhYgQ9hkqKEOoMyl9XpJF33M1cfQurrEYomwKqRt8RLit5CBJxtKi4bhQ&#10;Yk3rkvLr4WYVmP14N/qanKYnudmF/jm9psYelep8tKsZiEBt+A+/2p9awXA0mMDfm/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c64MUAAADdAAAADwAAAAAAAAAA&#10;AAAAAAChAgAAZHJzL2Rvd25yZXYueG1sUEsFBgAAAAAEAAQA+QAAAJMDAAAAAA==&#10;" strokeweight="0"/>
                    <v:line id="Line 12925" o:spid="_x0000_s3149" style="position:absolute;flip:x;visibility:visible;mso-wrap-style:square" from="4409,2710" to="4410,2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TZ1cQAAADdAAAADwAAAGRycy9kb3ducmV2LnhtbERPy2oCMRTdC/5DuEJ3NaP0IaNRxNJS&#10;CrX4Wri7Tq4zg5ObIYlO+vfNouDycN6zRTSNuJHztWUFo2EGgriwuuZSwX73/jgB4QOyxsYyKfgl&#10;D4t5vzfDXNuON3TbhlKkEPY5KqhCaHMpfVGRQT+0LXHiztYZDAm6UmqHXQo3jRxn2Ys0WHNqqLCl&#10;VUXFZXs1CjbrVz65j2u8xFP3/XM8lF+Ht6VSD4O4nIIIFMNd/O/+1AqensdpbnqTn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FNnVxAAAAN0AAAAPAAAAAAAAAAAA&#10;AAAAAKECAABkcnMvZG93bnJldi54bWxQSwUGAAAAAAQABAD5AAAAkgMAAAAA&#10;" strokeweight="0"/>
                    <v:shape id="Freeform 12926" o:spid="_x0000_s3150" style="position:absolute;left:4451;top:2758;width:3;height:14;visibility:visible;mso-wrap-style:square;v-text-anchor:top" coordsize="10,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JB2cQA&#10;AADdAAAADwAAAGRycy9kb3ducmV2LnhtbESPT2sCMRTE74V+h/AKXkSztX/Q1ShFELx4qN1Dj4/N&#10;MwluXpYk6vbbNwWhx2FmfsOsNoPvxJVicoEVPE8rEMRt0I6NguZrN5mDSBlZYxeYFPxQgs368WGF&#10;tQ43/qTrMRtRIJxqVGBz7mspU2vJY5qGnrh4pxA95iKjkTrircB9J2dV9S49Oi4LFnvaWmrPx4tX&#10;EJuX3cVkZ2xwsTmMXfjW471So6fhYwki05D/w/f2Xit4fZst4O9NeQ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CQdnEAAAA3QAAAA8AAAAAAAAAAAAAAAAAmAIAAGRycy9k&#10;b3ducmV2LnhtbFBLBQYAAAAABAAEAPUAAACJAwAAAAA=&#10;" path="m8,58l10,29,,e" filled="f" strokeweight="0">
                      <v:path arrowok="t" o:connecttype="custom" o:connectlocs="0,0;0,0;0,0" o:connectangles="0,0,0"/>
                      <o:lock v:ext="edit" aspectratio="t"/>
                    </v:shape>
                    <v:line id="Line 12927" o:spid="_x0000_s3151" style="position:absolute;flip:x y;visibility:visible;mso-wrap-style:square" from="4437,2675" to="4439,2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8O8IAAADdAAAADwAAAGRycy9kb3ducmV2LnhtbERPy2oCMRTdC/5DuIIbqRkftWVqFCm1&#10;iDvHdn+Z3E4Gk5shSXX8+2ZRcHk47/W2d1ZcKcTWs4LZtABBXHvdcqPg67x/egURE7JG65kU3CnC&#10;djMcrLHU/sYnulapETmEY4kKTEpdKWWsDTmMU98RZ+7HB4cpw9BIHfCWw52V86JYSYct5waDHb0b&#10;qi/Vr1OwePk+Hy52Yo776MzHp63qVbgrNR71uzcQifr0EP+7D1rB8nmR9+c3+QnIz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p/8O8IAAADdAAAADwAAAAAAAAAAAAAA&#10;AAChAgAAZHJzL2Rvd25yZXYueG1sUEsFBgAAAAAEAAQA+QAAAJADAAAAAA==&#10;" strokeweight="0"/>
                    <v:shape id="Freeform 12928" o:spid="_x0000_s3152" style="position:absolute;left:4618;top:2617;width:16;height:3;visibility:visible;mso-wrap-style:square;v-text-anchor:top" coordsize="66,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H68cYA&#10;AADdAAAADwAAAGRycy9kb3ducmV2LnhtbESPT0sDMRTE74LfITzBi7RJtS1lbVqqYqme7B88PzfP&#10;3SWblyWJ7fbbG6HgcZiZ3zDzZe9acaQQG88aRkMFgrj0puFKw2H/OpiBiAnZYOuZNJwpwnJxfTXH&#10;wvgTb+m4S5XIEI4FaqhT6gopY1mTwzj0HXH2vn1wmLIMlTQBTxnuWnmv1FQ6bDgv1NjRc02l3f04&#10;DXas3uNLePtarz7th5TW3k2elNa3N/3qEUSiPv2HL+2N0TCePIzg701+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zH68cYAAADdAAAADwAAAAAAAAAAAAAAAACYAgAAZHJz&#10;L2Rvd25yZXYueG1sUEsFBgAAAAAEAAQA9QAAAIsDAAAAAA==&#10;" path="m66,13l45,3,22,,,4e" filled="f" strokeweight="0">
                      <v:path arrowok="t" o:connecttype="custom" o:connectlocs="0,0;0,0;0,0;0,0" o:connectangles="0,0,0,0"/>
                      <o:lock v:ext="edit" aspectratio="t"/>
                    </v:shape>
                    <v:shape id="Freeform 12929" o:spid="_x0000_s3153" style="position:absolute;left:4642;top:2638;width:17;height:4;visibility:visible;mso-wrap-style:square;v-text-anchor:top" coordsize="6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oJmMYA&#10;AADdAAAADwAAAGRycy9kb3ducmV2LnhtbESPT2vCQBTE70K/w/IKvYhuYq1/oquUUkEPHqrm/th9&#10;JqHZtyG71fjtu4LgcZiZ3zDLdWdrcaHWV44VpMMEBLF2puJCwem4GcxA+IBssHZMCm7kYb166S0x&#10;M+7KP3Q5hEJECPsMFZQhNJmUXpdk0Q9dQxy9s2sthijbQpoWrxFuazlKkom0WHFcKLGhr5L07+HP&#10;KsiP593tu2/z/X6qLaWpzuv5TKm31+5zASJQF57hR3trFIw/3kdwfxOfgF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oJmMYAAADdAAAADwAAAAAAAAAAAAAAAACYAgAAZHJz&#10;L2Rvd25yZXYueG1sUEsFBgAAAAAEAAQA9QAAAIsDAAAAAA==&#10;" path="m66,15l46,3,23,,,5e" filled="f" strokeweight="0">
                      <v:path arrowok="t" o:connecttype="custom" o:connectlocs="0,0;0,0;0,0;0,0" o:connectangles="0,0,0,0"/>
                      <o:lock v:ext="edit" aspectratio="t"/>
                    </v:shape>
                    <v:line id="Line 12930" o:spid="_x0000_s3154" style="position:absolute;flip:x y;visibility:visible;mso-wrap-style:square" from="4616,2617" to="4618,2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1iTMUAAADdAAAADwAAAGRycy9kb3ducmV2LnhtbESPQWsCMRSE74X+h/AKXopm67ZatkYp&#10;okW8ddX7Y/O6WUxeliTV9d83hUKPw8x8wyxWg7PiQiF2nhU8TQoQxI3XHbcKjoft+BVETMgarWdS&#10;cKMIq+X93QIr7a/8SZc6tSJDOFaowKTUV1LGxpDDOPE9cfa+fHCYsgyt1AGvGe6snBbFTDrsOC8Y&#10;7GltqDnX305BOT8ddmf7aPbb6Mzmw9bNLNyUGj0M728gEg3pP/zX3mkFzy9lCb9v8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k1iTMUAAADdAAAADwAAAAAAAAAA&#10;AAAAAAChAgAAZHJzL2Rvd25yZXYueG1sUEsFBgAAAAAEAAQA+QAAAJMDAAAAAA==&#10;" strokeweight="0"/>
                    <v:shape id="Freeform 12931" o:spid="_x0000_s3155" style="position:absolute;left:4659;top:2642;width:1;height:2;visibility:visible;mso-wrap-style:square;v-text-anchor:top" coordsize="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4lCscA&#10;AADdAAAADwAAAGRycy9kb3ducmV2LnhtbESPQUvDQBSE7wX/w/IEb+2u2kqSZlNELPTioa2Cx9fs&#10;axLNvl2ya5v6611B8DjMzDdMuRptL040hM6xhtuZAkFcO9Nxo+F1v55mIEJENtg7Jg0XCrCqriYl&#10;FsadeUunXWxEgnAoUEMboy+kDHVLFsPMeeLkHd1gMSY5NNIMeE5w28s7pR6kxY7TQouenlqqP3df&#10;VkP2lr2o9cfzYZ97c/h+V36b5wutb67HxyWISGP8D/+1N0bDfHE/h9836QnI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OJQrHAAAA3QAAAA8AAAAAAAAAAAAAAAAAmAIAAGRy&#10;cy9kb3ducmV2LnhtbFBLBQYAAAAABAAEAPUAAACMAwAAAAA=&#10;" path="m,l1,1,7,8e" filled="f" strokeweight="0">
                      <v:path arrowok="t" o:connecttype="custom" o:connectlocs="0,0;0,0;0,0" o:connectangles="0,0,0"/>
                      <o:lock v:ext="edit" aspectratio="t"/>
                    </v:shape>
                    <v:shape id="Freeform 12932" o:spid="_x0000_s3156" style="position:absolute;left:4659;top:2644;width:2;height:7;visibility:visible;mso-wrap-style:square;v-text-anchor:top" coordsize="1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nzCcYA&#10;AADdAAAADwAAAGRycy9kb3ducmV2LnhtbESPQWsCMRSE74L/ITyhN81aa7Fbo4hY6qngKpTeHpu3&#10;m+DmZbtJdfvvjVDocZiZb5jluneNuFAXrGcF00kGgrj02nKt4HR8Gy9AhIissfFMCn4pwHo1HCwx&#10;1/7KB7oUsRYJwiFHBSbGNpcylIYcholviZNX+c5hTLKrpe7wmuCukY9Z9iwdWk4LBlvaGirPxY9T&#10;IP1LYavv7dfxc//eVNPdwXzYXqmHUb95BRGpj//hv/ZeK3iaz+Zwf5Oe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nzCcYAAADdAAAADwAAAAAAAAAAAAAAAACYAgAAZHJz&#10;L2Rvd25yZXYueG1sUEsFBgAAAAAEAAQA9QAAAIsDAAAAAA==&#10;" path="m5,l8,3r2,3l10,9r,4l9,18,7,22,3,26,,29e" filled="f" strokeweight="0">
                      <v:path arrowok="t" o:connecttype="custom" o:connectlocs="0,0;0,0;0,0;0,0;0,0;0,0;0,0;0,0;0,0" o:connectangles="0,0,0,0,0,0,0,0,0"/>
                      <o:lock v:ext="edit" aspectratio="t"/>
                    </v:shape>
                    <v:line id="Line 12933" o:spid="_x0000_s3157" style="position:absolute;flip:x y;visibility:visible;mso-wrap-style:square" from="4618,2618" to="4642,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rB1MUAAADdAAAADwAAAGRycy9kb3ducmV2LnhtbESPQWsCMRSE74X+h/AKXopmq+1atkYp&#10;okW8ddX7Y/O6WUxeliTV9d83hUKPw8x8wyxWg7PiQiF2nhU8TQoQxI3XHbcKjoft+BVETMgarWdS&#10;cKMIq+X93QIr7a/8SZc6tSJDOFaowKTUV1LGxpDDOPE9cfa+fHCYsgyt1AGvGe6snBZFKR12nBcM&#10;9rQ21Jzrb6dgNj8ddmf7aPbb6Mzmw9ZNGW5KjR6G9zcQiYb0H/5r77SC55dZCb9v8hOQy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jrB1MUAAADdAAAADwAAAAAAAAAA&#10;AAAAAAChAgAAZHJzL2Rvd25yZXYueG1sUEsFBgAAAAAEAAQA+QAAAJMDAAAAAA==&#10;" strokeweight="0"/>
                    <v:line id="Line 12934" o:spid="_x0000_s3158" style="position:absolute;flip:x y;visibility:visible;mso-wrap-style:square" from="4642,2639" to="4645,2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ZkT8QAAADdAAAADwAAAGRycy9kb3ducmV2LnhtbESPQWsCMRSE70L/Q3iFXqRmW63K1ihS&#10;ahFvru39sXluFpOXJYm6/vumUPA4zMw3zGLVOysuFGLrWcHLqABBXHvdcqPg+7B5noOICVmj9UwK&#10;bhRhtXwYLLDU/sp7ulSpERnCsUQFJqWulDLWhhzGke+Is3f0wWHKMjRSB7xmuLPytSim0mHLecFg&#10;Rx+G6lN1dgrGs5/D9mSHZreJznx+2aqehptST4/9+h1Eoj7dw//trVYweRvP4O9Nf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dmRPxAAAAN0AAAAPAAAAAAAAAAAA&#10;AAAAAKECAABkcnMvZG93bnJldi54bWxQSwUGAAAAAAQABAD5AAAAkgMAAAAA&#10;" strokeweight="0"/>
                    <v:shape id="Freeform 12935" o:spid="_x0000_s3159" style="position:absolute;left:4645;top:2647;width:14;height:4;visibility:visible;mso-wrap-style:square;v-text-anchor:top" coordsize="5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u9kcQA&#10;AADdAAAADwAAAGRycy9kb3ducmV2LnhtbERPTWvCQBC9F/wPywi91U3aWmJ0I6UlIL2IUQ/exuyY&#10;BLOzIbs18d93D0KPj/e9Wo+mFTfqXWNZQTyLQBCXVjdcKTjs85cEhPPIGlvLpOBODtbZ5GmFqbYD&#10;7+hW+EqEEHYpKqi971IpXVmTQTezHXHgLrY36APsK6l7HEK4aeVrFH1Igw2Hhho7+qqpvBa/RsH5&#10;9L0ZythsF4eCdvefJD4m21yp5+n4uQThafT/4od7oxW8z9/C3PAmPAGZ/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7vZHEAAAA3QAAAA8AAAAAAAAAAAAAAAAAmAIAAGRycy9k&#10;b3ducmV2LnhtbFBLBQYAAAAABAAEAPUAAACJAwAAAAA=&#10;" path="m55,15l30,,,2e" filled="f" strokeweight="0">
                      <v:path arrowok="t" o:connecttype="custom" o:connectlocs="0,0;0,0;0,0" o:connectangles="0,0,0"/>
                      <o:lock v:ext="edit" aspectratio="t"/>
                    </v:shape>
                    <v:shape id="Freeform 12936" o:spid="_x0000_s3160" style="position:absolute;left:4616;top:2616;width:18;height:5;visibility:visible;mso-wrap-style:square;v-text-anchor:top" coordsize="7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LQDsYA&#10;AADdAAAADwAAAGRycy9kb3ducmV2LnhtbESP0WrCQBRE3wv+w3KFvojZtFFpUlcpFYuFvsT0A67Z&#10;axKavRuyWxP/visIfRxmzgyz3o6mFRfqXWNZwVMUgyAurW64UvBd7OcvIJxH1thaJgVXcrDdTB7W&#10;mGk7cE6Xo69EKGGXoYLa+y6T0pU1GXSR7YiDd7a9QR9kX0nd4xDKTSuf43glDTYcFmrs6L2m8uf4&#10;axQs3Gm1m5k2/4oP6cewS9Ii+UyVepyOb68gPI3+P3ynDzpwyySF25vwBO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LQDsYAAADdAAAADwAAAAAAAAAAAAAAAACYAgAAZHJz&#10;L2Rvd25yZXYueG1sUEsFBgAAAAAEAAQA9QAAAIsDAAAAAA==&#10;" path="m75,18l59,6,40,1,21,,,4e" filled="f" strokeweight="0">
                      <v:path arrowok="t" o:connecttype="custom" o:connectlocs="0,0;0,0;0,0;0,0;0,0" o:connectangles="0,0,0,0,0"/>
                      <o:lock v:ext="edit" aspectratio="t"/>
                    </v:shape>
                    <v:line id="Line 12937" o:spid="_x0000_s3161" style="position:absolute;flip:x y;visibility:visible;mso-wrap-style:square" from="4634,2620" to="4659,26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mPRsEAAADdAAAADwAAAGRycy9kb3ducmV2LnhtbERPTWsCMRC9C/6HMIIXqVmttWVrFClV&#10;xJtrex82081iMlmSVNd/bw6FHh/ve7XpnRVXCrH1rGA2LUAQ11633Cj4Ou+e3kDEhKzReiYFd4qw&#10;WQ8HKyy1v/GJrlVqRA7hWKICk1JXShlrQw7j1HfEmfvxwWHKMDRSB7zlcGflvCiW0mHLucFgRx+G&#10;6kv16xQ8v36fDxc7McdddOZzb6t6Ge5KjUf99h1Eoj79i//cB61g8bLI+/Ob/ATk+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mY9GwQAAAN0AAAAPAAAAAAAAAAAAAAAA&#10;AKECAABkcnMvZG93bnJldi54bWxQSwUGAAAAAAQABAD5AAAAjwMAAAAA&#10;" strokeweight="0"/>
                    <v:line id="Line 12938" o:spid="_x0000_s3162" style="position:absolute;flip:x y;visibility:visible;mso-wrap-style:square" from="4319,2120" to="4335,2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Uq3cQAAADdAAAADwAAAGRycy9kb3ducmV2LnhtbESPQWsCMRSE74X+h/AKXkrNaq3KapQi&#10;WqS3rnp/bJ6bxeRlSVJd/31TKPQ4zMw3zHLdOyuuFGLrWcFoWIAgrr1uuVFwPOxe5iBiQtZoPZOC&#10;O0VYrx4fllhqf+MvulapERnCsUQFJqWulDLWhhzGoe+Is3f2wWHKMjRSB7xluLNyXBRT6bDlvGCw&#10;o42h+lJ9OwWvs9Nhf7HP5nMXndl+2KqehrtSg6f+fQEiUZ/+w3/tvVYweZuM4PdNfgJy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51SrdxAAAAN0AAAAPAAAAAAAAAAAA&#10;AAAAAKECAABkcnMvZG93bnJldi54bWxQSwUGAAAAAAQABAD5AAAAkgMAAAAA&#10;" strokeweight="0"/>
                    <v:shape id="Freeform 12939" o:spid="_x0000_s3163" style="position:absolute;left:4339;top:2190;width:6;height:14;visibility:visible;mso-wrap-style:square;v-text-anchor:top" coordsize="2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g9rcUA&#10;AADdAAAADwAAAGRycy9kb3ducmV2LnhtbESPUWvCMBSF3wf7D+EOfJupRWVWo+iYKPhk3Q+4Nte2&#10;rLkpSWazf78MBj4ezjnf4aw20XTiTs63lhVMxhkI4srqlmsFn5f96xsIH5A1dpZJwQ952Kyfn1ZY&#10;aDvwme5lqEWCsC9QQRNCX0jpq4YM+rHtiZN3s85gSNLVUjscEtx0Ms+yuTTYclposKf3hqqv8tso&#10;OMZDXGw/Jie9K8thd2qdzC9XpUYvcbsEESiGR/i/fdQKprNpDn9v0hO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SD2txQAAAN0AAAAPAAAAAAAAAAAAAAAAAJgCAABkcnMv&#10;ZG93bnJldi54bWxQSwUGAAAAAAQABAD1AAAAigMAAAAA&#10;" path="m21,l19,24,14,43,8,54,,56e" filled="f" strokeweight="0">
                      <v:path arrowok="t" o:connecttype="custom" o:connectlocs="0,0;0,0;0,0;0,0;0,0" o:connectangles="0,0,0,0,0"/>
                      <o:lock v:ext="edit" aspectratio="t"/>
                    </v:shape>
                    <v:shape id="Freeform 12940" o:spid="_x0000_s3164" style="position:absolute;left:4335;top:2148;width:10;height:42;visibility:visible;mso-wrap-style:square;v-text-anchor:top" coordsize="37,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o2rscA&#10;AADdAAAADwAAAGRycy9kb3ducmV2LnhtbESPW2vCQBSE3wv9D8sp+FY39VJDdJVS8PIgWi+gj4fs&#10;aRLMng3Z1cR/7wqFPg4z8w0zmbWmFDeqXWFZwUc3AkGcWl1wpuB4mL/HIJxH1lhaJgV3cjCbvr5M&#10;MNG24R3d9j4TAcIuQQW591UipUtzMui6tiIO3q+tDfog60zqGpsAN6XsRdGnNFhwWMixou+c0sv+&#10;ahRc1rFb0gK3q7jZnEblj+udz2ulOm/t1xiEp9b/h//aK61gMBz04fkmPAE5f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aNq7HAAAA3QAAAA8AAAAAAAAAAAAAAAAAmAIAAGRy&#10;cy9kb3ducmV2LnhtbFBLBQYAAAAABAAEAPUAAACMAwAAAAA=&#10;" path="m,l7,14r8,19l27,76r8,49l37,171e" filled="f" strokeweight="0">
                      <v:path arrowok="t" o:connecttype="custom" o:connectlocs="0,0;0,0;0,0;0,0;0,0;0,0" o:connectangles="0,0,0,0,0,0"/>
                      <o:lock v:ext="edit" aspectratio="t"/>
                    </v:shape>
                    <v:line id="Line 12941" o:spid="_x0000_s3165" style="position:absolute;flip:x;visibility:visible;mso-wrap-style:square" from="4290,2110" to="4304,2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Y2cMgAAADdAAAADwAAAGRycy9kb3ducmV2LnhtbESPS2vDMBCE74X+B7GF3ho5xX3gRAmh&#10;paUE0pLXIbeNtbFNrJWRlFj591Gh0OMwM98w42k0rTiT841lBcNBBoK4tLrhSsFm/fHwCsIHZI2t&#10;ZVJwIQ/Tye3NGAtte17SeRUqkSDsC1RQh9AVUvqyJoN+YDvi5B2sMxiSdJXUDvsEN618zLJnabDh&#10;tFBjR281lcfVyShYfr/w3n2e4jHu+8XPblvNt+8zpe7v4mwEIlAM/+G/9pdWkD/lOfy+SU9ATq4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oY2cMgAAADdAAAADwAAAAAA&#10;AAAAAAAAAAChAgAAZHJzL2Rvd25yZXYueG1sUEsFBgAAAAAEAAQA+QAAAJYDAAAAAA==&#10;" strokeweight="0"/>
                    <v:line id="Line 12942" o:spid="_x0000_s3166" style="position:absolute;flip:x;visibility:visible;mso-wrap-style:square" from="4268,2110" to="4273,2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qT68cAAADdAAAADwAAAGRycy9kb3ducmV2LnhtbESPQWsCMRSE74X+h/AK3mq2om3ZGkUq&#10;ihS0aPXg7bl53V3cvCxJdNN/bwqFHoeZ+YYZT6NpxJWcry0reOpnIIgLq2suFey/Fo+vIHxA1thY&#10;JgU/5GE6ub8bY65tx1u67kIpEoR9jgqqENpcSl9UZND3bUucvG/rDIYkXSm1wy7BTSMHWfYsDdac&#10;Fips6b2i4ry7GAXbzQuf3PISz/HUrT+Ph/LjMJ8p1XuIszcQgWL4D/+1V1rBcDQc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ypPrxwAAAN0AAAAPAAAAAAAA&#10;AAAAAAAAAKECAABkcnMvZG93bnJldi54bWxQSwUGAAAAAAQABAD5AAAAlQMAAAAA&#10;" strokeweight="0"/>
                    <v:line id="Line 12943" o:spid="_x0000_s3167" style="position:absolute;flip:y;visibility:visible;mso-wrap-style:square" from="4304,2110" to="4305,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gNnMcAAADdAAAADwAAAGRycy9kb3ducmV2LnhtbESPQWsCMRSE74X+h/AK3mq2Ym3ZGkUq&#10;ihRq0erB23Pzuru4eVmS6MZ/bwqFHoeZ+YYZT6NpxIWcry0reOpnIIgLq2suFey+F4+vIHxA1thY&#10;JgVX8jCd3N+NMde24w1dtqEUCcI+RwVVCG0upS8qMuj7tiVO3o91BkOSrpTaYZfgppGDLBtJgzWn&#10;hQpbeq+oOG3PRsFm/cJHtzzHUzx2n1+Hffmxn8+U6j3E2RuIQDH8h//aK61g+Dwcwe+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VGA2cxwAAAN0AAAAPAAAAAAAA&#10;AAAAAAAAAKECAABkcnMvZG93bnJldi54bWxQSwUGAAAAAAQABAD5AAAAlQMAAAAA&#10;" strokeweight="0"/>
                    <v:shape id="Freeform 12944" o:spid="_x0000_s3168" style="position:absolute;left:4273;top:2091;width:29;height:19;visibility:visible;mso-wrap-style:square;v-text-anchor:top" coordsize="117,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B/7sMA&#10;AADdAAAADwAAAGRycy9kb3ducmV2LnhtbESPW4vCMBSE3xf8D+EIvq2Jl7VSjSKLwr56w9dDc2yL&#10;zUltslr99RthwcdhZr5h5svWVuJGjS8daxj0FQjizJmScw2H/eZzCsIHZIOVY9LwIA/LRedjjqlx&#10;d97SbRdyESHsU9RQhFCnUvqsIIu+72ri6J1dYzFE2eTSNHiPcFvJoVITabHkuFBgTd8FZZfdr9Vw&#10;9VyNMpWcpDpOkuTpDitn1lr3uu1qBiJQG97h//aP0TD+GifwehOf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B/7sMAAADdAAAADwAAAAAAAAAAAAAAAACYAgAAZHJzL2Rv&#10;d25yZXYueG1sUEsFBgAAAAAEAAQA9QAAAIgDAAAAAA==&#10;" path="m117,l54,32,,76e" filled="f" strokeweight="0">
                      <v:path arrowok="t" o:connecttype="custom" o:connectlocs="0,0;0,0;0,0" o:connectangles="0,0,0"/>
                      <o:lock v:ext="edit" aspectratio="t"/>
                    </v:shape>
                    <v:line id="Line 12945" o:spid="_x0000_s3169" style="position:absolute;visibility:visible;mso-wrap-style:square" from="4302,2091" to="4304,2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dLMsMAAADdAAAADwAAAGRycy9kb3ducmV2LnhtbERPz2vCMBS+C/sfwhvsZlNFXdcZZchG&#10;5811Cjs+mrc22LyUJrP1vzeHgceP7/d6O9pWXKj3xrGCWZKCIK6cNlwrOH5/TDMQPiBrbB2Tgit5&#10;2G4eJmvMtRv4iy5lqEUMYZ+jgiaELpfSVw1Z9InriCP363qLIcK+lrrHIYbbVs7TdCUtGo4NDXa0&#10;a6g6l39WgTmsiuX++fRyku9FmP1k58zYo1JPj+PbK4hAY7iL/92fWsFiuYhz45v4BOTm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A3SzLDAAAA3QAAAA8AAAAAAAAAAAAA&#10;AAAAoQIAAGRycy9kb3ducmV2LnhtbFBLBQYAAAAABAAEAPkAAACRAwAAAAA=&#10;" strokeweight="0"/>
                    <v:shape id="Freeform 12946" o:spid="_x0000_s3170" style="position:absolute;left:4312;top:2114;width:7;height:6;visibility:visible;mso-wrap-style:square;v-text-anchor:top" coordsize="29,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V5JscA&#10;AADdAAAADwAAAGRycy9kb3ducmV2LnhtbESPT2vCQBTE74V+h+UVvNVNa9SaZiMqSD148Q/S4zP7&#10;TEKzb0N21dRP7wqFHoeZ+Q2TTjtTiwu1rrKs4K0fgSDOra64ULDfLV8/QDiPrLG2TAp+ycE0e35K&#10;MdH2yhu6bH0hAoRdggpK75tESpeXZND1bUMcvJNtDfog20LqFq8Bbmr5HkUjabDisFBiQ4uS8p/t&#10;2SgYHPwx/pqPF/G3GazWy+Z0qwqpVO+lm32C8NT5//Bfe6UVxMN4Ao834QnI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U1eSbHAAAA3QAAAA8AAAAAAAAAAAAAAAAAmAIAAGRy&#10;cy9kb3ducmV2LnhtbFBLBQYAAAAABAAEAPUAAACMAwAAAAA=&#10;" path="m,l6,r7,4l29,23e" filled="f" strokeweight="0">
                      <v:path arrowok="t" o:connecttype="custom" o:connectlocs="0,0;0,0;0,0;0,0" o:connectangles="0,0,0,0"/>
                      <o:lock v:ext="edit" aspectratio="t"/>
                    </v:shape>
                    <v:shape id="Freeform 12947" o:spid="_x0000_s3171" style="position:absolute;left:3604;top:1285;width:342;height:245;visibility:visible;mso-wrap-style:square;v-text-anchor:top" coordsize="1368,9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aDPcIA&#10;AADdAAAADwAAAGRycy9kb3ducmV2LnhtbERPXWvCMBR9H/gfwhV809RhdVSjbFOZoDjmBF8vzbUt&#10;Njclidr9e/Mg7PFwvmeL1tTiRs5XlhUMBwkI4tzqigsFx991/w2ED8gaa8uk4I88LOadlxlm2t75&#10;h26HUIgYwj5DBWUITSalz0sy6Ae2IY7c2TqDIUJXSO3wHsNNLV+TZCwNVhwbSmzos6T8crgaBTs0&#10;1i2/073dfKy3E1x95VdzUqrXbd+nIAK14V/8dG+0glGaxv3xTXwC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9oM9wgAAAN0AAAAPAAAAAAAAAAAAAAAAAJgCAABkcnMvZG93&#10;bnJldi54bWxQSwUGAAAAAAQABAD1AAAAhwMAAAAA&#10;" path="m1368,l1184,36,1008,81,843,135,688,198,547,269,419,347,306,432r-96,92l131,621,70,721,27,825,5,931,,978e" filled="f" strokeweight="0">
                      <v:path arrowok="t" o:connecttype="custom" o:connectlocs="6,0;5,0;4,0;3,1;3,1;2,1;2,2;1,2;1,2;1,3;0,3;0,3;0,4;0,4" o:connectangles="0,0,0,0,0,0,0,0,0,0,0,0,0,0"/>
                      <o:lock v:ext="edit" aspectratio="t"/>
                    </v:shape>
                    <v:shape id="Freeform 12948" o:spid="_x0000_s3172" style="position:absolute;left:3567;top:1232;width:367;height:365;visibility:visible;mso-wrap-style:square;v-text-anchor:top" coordsize="1472,14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IwEsUA&#10;AADdAAAADwAAAGRycy9kb3ducmV2LnhtbESP0WoCMRRE3wX/IVzBF6lZRUW2RrFFQYuC2n7AZXPd&#10;LG5ulk3U1a9vCgUfh5k5w8wWjS3FjWpfOFYw6CcgiDOnC84V/Hyv36YgfEDWWDomBQ/ysJi3WzNM&#10;tbvzkW6nkIsIYZ+iAhNClUrpM0MWfd9VxNE7u9piiLLOpa7xHuG2lMMkmUiLBccFgxV9Gsoup6uN&#10;lP0up/3WPM/U86uPg/sy5jBRqttplu8gAjXhFf5vb7SC0Xg8gL838Qn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EjASxQAAAN0AAAAPAAAAAAAAAAAAAAAAAJgCAABkcnMv&#10;ZG93bnJldi54bWxQSwUGAAAAAAQABAD1AAAAigMAAAAA&#10;" path="m110,1459l55,1353,18,1246,,1138,,1029,18,921,55,815,110,712,182,612r90,-96l376,427,496,343,631,265,778,195,938,133,1108,79,1286,34,1472,e" filled="f" strokeweight="0">
                      <v:path arrowok="t" o:connecttype="custom" o:connectlocs="0,6;0,5;0,5;0,5;0,4;0,4;0,3;0,3;1,3;1,2;1,2;2,2;2,1;3,1;3,1;4,0;5,0;6,0" o:connectangles="0,0,0,0,0,0,0,0,0,0,0,0,0,0,0,0,0,0"/>
                      <o:lock v:ext="edit" aspectratio="t"/>
                    </v:shape>
                    <v:line id="Line 12949" o:spid="_x0000_s3173" style="position:absolute;flip:x y;visibility:visible;mso-wrap-style:square" from="3594,1597" to="3783,1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4id8UAAADdAAAADwAAAGRycy9kb3ducmV2LnhtbESPT2sCMRTE74V+h/CEXkrN1tY/rEaR&#10;Uot4c633x+a5WUxeliTq+u2bQqHHYWZ+wyxWvbPiSiG2nhW8DgsQxLXXLTcKvg+blxmImJA1Ws+k&#10;4E4RVsvHhwWW2t94T9cqNSJDOJaowKTUlVLG2pDDOPQdcfZOPjhMWYZG6oC3DHdWjopiIh22nBcM&#10;dvRhqD5XF6fgbXo8bM/22ew20ZnPL1vVk3BX6mnQr+cgEvXpP/zX3moF7+PxCH7f5Cc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N4id8UAAADdAAAADwAAAAAAAAAA&#10;AAAAAAChAgAAZHJzL2Rvd25yZXYueG1sUEsFBgAAAAAEAAQA+QAAAJMDAAAAAA==&#10;" strokeweight="0"/>
                    <v:line id="Line 12950" o:spid="_x0000_s3174" style="position:absolute;visibility:visible;mso-wrap-style:square" from="3550,1588" to="3704,1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pPnsYAAADdAAAADwAAAGRycy9kb3ducmV2LnhtbESPQWvCQBSE70L/w/IKvenGamyMrlJE&#10;sd5aq+DxkX0mi9m3IbvV+O+7hYLHYWa+YebLztbiSq03jhUMBwkI4sJpw6WCw/emn4HwAVlj7ZgU&#10;3MnDcvHUm2Ou3Y2/6LoPpYgQ9jkqqEJocil9UZFFP3ANcfTOrrUYomxLqVu8Rbit5WuSTKRFw3Gh&#10;woZWFRWX/Y9VYD4n23T3dpwe5Xobhqfskhl7UOrluXufgQjUhUf4v/2hFYzTdAR/b+ITk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KT57GAAAA3QAAAA8AAAAAAAAA&#10;AAAAAAAAoQIAAGRycy9kb3ducmV2LnhtbFBLBQYAAAAABAAEAPkAAACUAwAAAAA=&#10;" strokeweight="0"/>
                    <v:line id="Line 12951" o:spid="_x0000_s3175" style="position:absolute;flip:x y;visibility:visible;mso-wrap-style:square" from="3578,1571" to="3732,1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sfmMUAAADdAAAADwAAAGRycy9kb3ducmV2LnhtbESPT2sCMRTE74V+h/CEXkrNtvUfq1FK&#10;qSLeXOv9sXluFpOXJUl1/faNUOhxmJnfMItV76y4UIitZwWvwwIEce11y42C78P6ZQYiJmSN1jMp&#10;uFGE1fLxYYGl9lfe06VKjcgQjiUqMCl1pZSxNuQwDn1HnL2TDw5TlqGROuA1w52Vb0UxkQ5bzgsG&#10;O/o0VJ+rH6fgfXo8bM/22ezW0Zmvja3qSbgp9TToP+YgEvXpP/zX3moFo/F4BPc3+Qn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HsfmMUAAADdAAAADwAAAAAAAAAA&#10;AAAAAAChAgAAZHJzL2Rvd25yZXYueG1sUEsFBgAAAAAEAAQA+QAAAJMDAAAAAA==&#10;" strokeweight="0"/>
                    <v:shape id="Freeform 12952" o:spid="_x0000_s3176" style="position:absolute;left:3703;top:1820;width:29;height:22;visibility:visible;mso-wrap-style:square;v-text-anchor:top" coordsize="117,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V1Q8gA&#10;AADdAAAADwAAAGRycy9kb3ducmV2LnhtbESP3WrCQBSE7wXfYTlC73RjabSkrtIWhVKkpbE/t4fs&#10;aRKbPZvubk18+64geDnMzDfMYtWbRhzI+dqygukkAUFcWF1zqeB9txnfgvABWWNjmRQcycNqORws&#10;MNO24zc65KEUEcI+QwVVCG0mpS8qMugntiWO3rd1BkOUrpTaYRfhppHXSTKTBmuOCxW29FhR8ZP/&#10;GQUPbrf96L7y9dq+vmw+j+2z3M9/lboa9fd3IAL14RI+t5+0gps0TeH0Jj4Bufw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tXVDyAAAAN0AAAAPAAAAAAAAAAAAAAAAAJgCAABk&#10;cnMvZG93bnJldi54bWxQSwUGAAAAAAQABAD1AAAAjQMAAAAA&#10;" path="m6,87l4,84,,64,6,42,20,22,40,7,63,,87,r19,8l117,20e" filled="f" strokeweight="0">
                      <v:path arrowok="t" o:connecttype="custom" o:connectlocs="0,1;0,0;0,0;0,0;0,0;0,0;0,0;0,0;0,0;0,0" o:connectangles="0,0,0,0,0,0,0,0,0,0"/>
                      <o:lock v:ext="edit" aspectratio="t"/>
                    </v:shape>
                    <v:shape id="Freeform 12953" o:spid="_x0000_s3177" style="position:absolute;left:3704;top:1842;width:17;height:75;visibility:visible;mso-wrap-style:square;v-text-anchor:top" coordsize="67,3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mPMcMA&#10;AADdAAAADwAAAGRycy9kb3ducmV2LnhtbESPzYrCMBSF94LvEK7gzqaKLVKNooIgMptxxv2lubbF&#10;5qY2sVaffjIwMMvD+fk4q01vatFR6yrLCqZRDII4t7riQsH312GyAOE8ssbaMil4kYPNejhYYabt&#10;kz+pO/tChBF2GSoovW8yKV1ekkEX2YY4eFfbGvRBtoXULT7DuKnlLI5TabDiQCixoX1J+e38MIFb&#10;0ce2qd+53CVxx/dLuri4k1LjUb9dgvDU+//wX/uoFcyTJIXfN+EJ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mPMcMAAADdAAAADwAAAAAAAAAAAAAAAACYAgAAZHJzL2Rv&#10;d25yZXYueG1sUEsFBgAAAAAEAAQA9QAAAIgDAAAAAA==&#10;" path="m,l12,23,25,54,37,91r10,41l62,220r4,43l67,303e" filled="f" strokeweight="0">
                      <v:path arrowok="t" o:connecttype="custom" o:connectlocs="0,0;0,0;0,0;0,0;0,0;0,1;0,1;0,1" o:connectangles="0,0,0,0,0,0,0,0"/>
                      <o:lock v:ext="edit" aspectratio="t"/>
                    </v:shape>
                    <v:shape id="Freeform 12954" o:spid="_x0000_s3178" style="position:absolute;left:3732;top:1825;width:21;height:92;visibility:visible;mso-wrap-style:square;v-text-anchor:top" coordsize="86,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QeQsYA&#10;AADdAAAADwAAAGRycy9kb3ducmV2LnhtbESPT2vCQBTE7wW/w/KE3urGolWiqxSLpQfB//dn9plE&#10;s2/T7NZEP70rFDwOM/MbZjxtTCEuVLncsoJuJwJBnFidc6pgt52/DUE4j6yxsEwKruRgOmm9jDHW&#10;tuY1XTY+FQHCLkYFmfdlLKVLMjLoOrYkDt7RVgZ9kFUqdYV1gJtCvkfRhzSYc1jIsKRZRsl582cU&#10;LH8Pq/1itj3K6Lq78dfK1Cf5rdRru/kcgfDU+Gf4v/2jFfT6/QE83oQnIC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EQeQsYAAADdAAAADwAAAAAAAAAAAAAAAACYAgAAZHJz&#10;L2Rvd25yZXYueG1sUEsFBgAAAAAEAAQA9QAAAIsDAAAAAA==&#10;" path="m86,370l85,322,79,271,62,168,49,120,35,74,18,34,,e" filled="f" strokeweight="0">
                      <v:path arrowok="t" o:connecttype="custom" o:connectlocs="0,1;0,1;0,1;0,0;0,0;0,0;0,0;0,0" o:connectangles="0,0,0,0,0,0,0,0"/>
                      <o:lock v:ext="edit" aspectratio="t"/>
                    </v:shape>
                    <v:shape id="Freeform 12955" o:spid="_x0000_s3179" style="position:absolute;left:3604;top:1530;width:22;height:80;visibility:visible;mso-wrap-style:square;v-text-anchor:top" coordsize="89,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BcQ8MA&#10;AADdAAAADwAAAGRycy9kb3ducmV2LnhtbERPu2rDMBTdC/kHcQtdSiKnjRPjRjGlYNqMcTJ0vFi3&#10;trF1ZSz5kb+vhkLHw3kfs8V0YqLBNZYVbDcRCOLS6oYrBbdrvk5AOI+ssbNMCu7kIDutHo6Yajvz&#10;habCVyKEsEtRQe19n0rpypoMuo3tiQP3YweDPsChknrAOYSbTr5E0V4abDg01NjTR01lW4xGwUEm&#10;n/L7tTq0zjT38zjGuX+OlXp6XN7fQHha/L/4z/2lFeziOMwNb8ITkK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2BcQ8MAAADdAAAADwAAAAAAAAAAAAAAAACYAgAAZHJzL2Rv&#10;d25yZXYueG1sUEsFBgAAAAAEAAQA9QAAAIgDAAAAAA==&#10;" path="m89,318l67,277,47,237,31,197,19,157,3,79,,39,3,e" filled="f" strokeweight="0">
                      <v:path arrowok="t" o:connecttype="custom" o:connectlocs="0,1;0,1;0,1;0,1;0,1;0,0;0,0;0,0" o:connectangles="0,0,0,0,0,0,0,0"/>
                      <o:lock v:ext="edit" aspectratio="t"/>
                    </v:shape>
                    <v:shape id="Freeform 12956" o:spid="_x0000_s3180" style="position:absolute;left:3594;top:1596;width:32;height:14;visibility:visible;mso-wrap-style:square;v-text-anchor:top" coordsize="128,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efvMkA&#10;AADdAAAADwAAAGRycy9kb3ducmV2LnhtbESPQWvCQBSE74X+h+UVvJS6UbTU1FVsUfAQpRpBvD2y&#10;r0lo9m2aXU38965Q6HGYmW+Y6bwzlbhQ40rLCgb9CARxZnXJuYJDunp5A+E8ssbKMim4koP57PFh&#10;irG2Le/osve5CBB2MSoovK9jKV1WkEHXtzVx8L5tY9AH2eRSN9gGuKnkMIpepcGSw0KBNX0WlP3s&#10;z0bBb7r7OD4f82q7SL/0KUsmg2WyUar31C3eQXjq/H/4r73WCkbj8QTub8ITkL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NefvMkAAADdAAAADwAAAAAAAAAAAAAAAACYAgAA&#10;ZHJzL2Rvd25yZXYueG1sUEsFBgAAAAAEAAQA9QAAAI4DAAAAAA==&#10;" path="m128,53l104,26,72,8,37,,,3e" filled="f" strokeweight="0">
                      <v:path arrowok="t" o:connecttype="custom" o:connectlocs="1,0;1,0;0,0;0,0;0,0" o:connectangles="0,0,0,0,0"/>
                      <o:lock v:ext="edit" aspectratio="t"/>
                    </v:shape>
                    <v:line id="Line 12957" o:spid="_x0000_s3181" style="position:absolute;flip:y;visibility:visible;mso-wrap-style:square" from="3558,1601" to="3559,1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hsE8QAAADdAAAADwAAAGRycy9kb3ducmV2LnhtbERPTWsCMRC9C/0PYQreNFuxWrZGkYpS&#10;ClW09dDbuJnuLm4mSxLd9N83B8Hj433PFtE04krO15YVPA0zEMSF1TWXCr6/1oMXED4ga2wsk4I/&#10;8rCYP/RmmGvb8Z6uh1CKFMI+RwVVCG0upS8qMuiHtiVO3K91BkOCrpTaYZfCTSNHWTaRBmtODRW2&#10;9FZRcT5cjIL9dsont7nEczx1n7ufY/lxXC2V6j/G5SuIQDHcxTf3u1Ywfp6k/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GwTxAAAAN0AAAAPAAAAAAAAAAAA&#10;AAAAAKECAABkcnMvZG93bnJldi54bWxQSwUGAAAAAAQABAD5AAAAkgMAAAAA&#10;" strokeweight="0"/>
                    <v:shape id="Freeform 12958" o:spid="_x0000_s3182" style="position:absolute;left:3548;top:1566;width:30;height:22;visibility:visible;mso-wrap-style:square;v-text-anchor:top" coordsize="117,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R+esQA&#10;AADdAAAADwAAAGRycy9kb3ducmV2LnhtbESPT4vCMBTE7wt+h/CEva2pslapRhFB3YML/gOvj+bZ&#10;FpuXkkTtfnsjCHscZuY3zHTemlrcyfnKsoJ+LwFBnFtdcaHgdFx9jUH4gKyxtkwK/sjDfNb5mGKm&#10;7YP3dD+EQkQI+wwVlCE0mZQ+L8mg79mGOHoX6wyGKF0htcNHhJtaDpIklQYrjgslNrQsKb8ebkbB&#10;8hdptHfWjdfn3TBNN8l205yU+uy2iwmIQG34D7/bP1rB9zDtw+tNf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EfnrEAAAA3QAAAA8AAAAAAAAAAAAAAAAAmAIAAGRycy9k&#10;b3ducmV2LnhtbFBLBQYAAAAABAAEAPUAAACJAwAAAAA=&#10;" path="m6,88l4,84,,65,6,43,19,23,40,8,63,,86,1r21,8l117,21e" filled="f" strokeweight="0">
                      <v:path arrowok="t" o:connecttype="custom" o:connectlocs="0,1;0,0;0,0;0,0;0,0;0,0;0,0;1,0;1,0;1,0" o:connectangles="0,0,0,0,0,0,0,0,0,0"/>
                      <o:lock v:ext="edit" aspectratio="t"/>
                    </v:shape>
                    <v:line id="Line 12959" o:spid="_x0000_s3183" style="position:absolute;visibility:visible;mso-wrap-style:square" from="3604,1530" to="3605,1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oguMUAAADdAAAADwAAAGRycy9kb3ducmV2LnhtbESPQWvCQBSE7wX/w/IEb3Wj1DSNriJS&#10;0d7UKvT4yD6TxezbkF01/nu3UOhxmJlvmNmis7W4UeuNYwWjYQKCuHDacKng+L1+zUD4gKyxdkwK&#10;HuRhMe+9zDDX7s57uh1CKSKEfY4KqhCaXEpfVGTRD11DHL2zay2GKNtS6hbvEW5rOU6SVFo0HBcq&#10;bGhVUXE5XK0Cs0s3k6/308dJfm7C6Ce7ZMYelRr0u+UURKAu/If/2lut4G2Sju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oguMUAAADdAAAADwAAAAAAAAAA&#10;AAAAAAChAgAAZHJzL2Rvd25yZXYueG1sUEsFBgAAAAAEAAQA+QAAAJMDAAAAAA==&#10;" strokeweight="0"/>
                    <v:shape id="Freeform 12960" o:spid="_x0000_s3184" style="position:absolute;left:3934;top:1232;width:12;height:53;visibility:visible;mso-wrap-style:square;v-text-anchor:top" coordsize="46,2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M8YA&#10;AADdAAAADwAAAGRycy9kb3ducmV2LnhtbESPQWvCQBSE70L/w/IKvelGa4NEN0EKQqH0YJTS4yP7&#10;TILZt+nuqsm/7wpCj8PMfMNsisF04krOt5YVzGcJCOLK6pZrBcfDbroC4QOyxs4yKRjJQ5E/TTaY&#10;aXvjPV3LUIsIYZ+hgiaEPpPSVw0Z9DPbE0fvZJ3BEKWrpXZ4i3DTyUWSpNJgy3GhwZ7eG6rO5cUo&#10;OJSfSd2tFi79OX5bOf5+9eM2KPXyPGzXIAIN4T/8aH9oBcu39BXub+ITk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M8YAAADdAAAADwAAAAAAAAAAAAAAAACYAgAAZHJz&#10;L2Rvd25yZXYueG1sUEsFBgAAAAAEAAQA9QAAAIsDAAAAAA==&#10;" path="m46,211l41,138,26,67,,e" filled="f" strokeweight="0">
                      <v:path arrowok="t" o:connecttype="custom" o:connectlocs="0,1;0,1;0,0;0,0" o:connectangles="0,0,0,0"/>
                      <o:lock v:ext="edit" aspectratio="t"/>
                    </v:shape>
                    <v:shape id="Freeform 12961" o:spid="_x0000_s3185" style="position:absolute;left:3913;top:1201;width:5;height:5;visibility:visible;mso-wrap-style:square;v-text-anchor:top" coordsize="2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wGM8cA&#10;AADdAAAADwAAAGRycy9kb3ducmV2LnhtbESPT2vCQBTE74LfYXlCL1I3pmolZpUiFErx4j/a4yP7&#10;kg1m36bZrabfvlsoeBxm5jdMvultI67U+dqxgukkAUFcOF1zpeB0fH1cgvABWWPjmBT8kIfNejjI&#10;MdPuxnu6HkIlIoR9hgpMCG0mpS8MWfQT1xJHr3SdxRBlV0nd4S3CbSPTJFlIizXHBYMtbQ0Vl8O3&#10;VTA25/Pp86NOTZVuv56e34vSjHdKPYz6lxWIQH24h//bb1rBbL6Ywd+b+AT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sBjPHAAAA3QAAAA8AAAAAAAAAAAAAAAAAmAIAAGRy&#10;cy9kb3ducmV2LnhtbFBLBQYAAAAABAAEAPUAAACMAwAAAAA=&#10;" path="m23,18l15,7,7,1,,e" filled="f" strokeweight="0">
                      <v:path arrowok="t" o:connecttype="custom" o:connectlocs="0,0;0,0;0,0;0,0" o:connectangles="0,0,0,0"/>
                      <o:lock v:ext="edit" aspectratio="t"/>
                    </v:shape>
                    <v:shape id="Freeform 12962" o:spid="_x0000_s3186" style="position:absolute;left:5633;top:2762;width:171;height:74;visibility:visible;mso-wrap-style:square;v-text-anchor:top" coordsize="684,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skcMQA&#10;AADdAAAADwAAAGRycy9kb3ducmV2LnhtbESPzarCMBSE94LvEI7gRq6por3SaxQVBHHnH7g8NMe2&#10;3uakNFHr2xtBcDnMzDfMdN6YUtypdoVlBYN+BII4tbrgTMHxsP6ZgHAeWWNpmRQ8ycF81m5NMdH2&#10;wTu6730mAoRdggpy76tESpfmZND1bUUcvIutDfog60zqGh8Bbko5jKJYGiw4LORY0Sqn9H9/Mwo2&#10;PV9sr8dtbM4mlsvJ7fS7upZKdTvN4g+Ep8Z/w5/2RisYjeMxvN+EJyB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LJHDEAAAA3QAAAA8AAAAAAAAAAAAAAAAAmAIAAGRycy9k&#10;b3ducmV2LnhtbFBLBQYAAAAABAAEAPUAAACJAwAAAAA=&#10;" path="m658,r13,25l684,72r-6,47l654,164r-41,42l557,240r-69,28l409,287r-85,9l237,295,151,284,71,265,,235e" filled="f" strokeweight="0">
                      <v:path arrowok="t" o:connecttype="custom" o:connectlocs="3,0;3,0;3,0;3,1;3,1;3,1;2,1;2,1;2,1;1,1;1,1;1,1;0,1;0,1" o:connectangles="0,0,0,0,0,0,0,0,0,0,0,0,0,0"/>
                      <o:lock v:ext="edit" aspectratio="t"/>
                    </v:shape>
                    <v:shape id="Freeform 12963" o:spid="_x0000_s3187" style="position:absolute;left:5804;top:2740;width:25;height:80;visibility:visible;mso-wrap-style:square;v-text-anchor:top" coordsize="101,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kk8YA&#10;AADdAAAADwAAAGRycy9kb3ducmV2LnhtbESPQWvCQBSE7wX/w/IKvRR9Samhpq6iYsFb1QpeH9ln&#10;kjb7NmS3Jv33bqHQ4zAz3zDz5WAbdeXO1040pJMEFEvhTC2lhtPH2/gFlA8khhonrOGHPSwXo7s5&#10;5cb1cuDrMZQqQsTnpKEKoc0RfVGxJT9xLUv0Lq6zFKLsSjQd9RFuG3xKkgwt1RIXKmp5U3Hxdfy2&#10;GvBy3rb28x0f1x7T/WxbTvu01/rhfli9ggo8hP/wX3tnNDxPswx+38Qng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akk8YAAADdAAAADwAAAAAAAAAAAAAAAACYAgAAZHJz&#10;L2Rvd25yZXYueG1sUEsFBgAAAAAEAAQA9QAAAIsDAAAAAA==&#10;" path="m28,320l58,291,81,255,96,216r5,-42l98,131,85,91,63,55,35,24,,e" filled="f" strokeweight="0">
                      <v:path arrowok="t" o:connecttype="custom" o:connectlocs="0,1;0,1;0,1;0,1;0,1;0,1;0,1;0,0;0,0;0,0" o:connectangles="0,0,0,0,0,0,0,0,0,0"/>
                      <o:lock v:ext="edit" aspectratio="t"/>
                    </v:shape>
                    <v:shape id="Freeform 12964" o:spid="_x0000_s3188" style="position:absolute;left:5639;top:2776;width:159;height:52;visibility:visible;mso-wrap-style:square;v-text-anchor:top" coordsize="636,2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GBacYA&#10;AADdAAAADwAAAGRycy9kb3ducmV2LnhtbESPS2/CMBCE70j8B2uReisOCEKbxiBUKVV7QeLR+xJv&#10;HiJeR7YL6b/HlSpxHM3ONzv5ZjCduJLzrWUFs2kCgri0uuVawelYPL+A8AFZY2eZFPySh816PMox&#10;0/bGe7oeQi0ihH2GCpoQ+kxKXzZk0E9tTxy9yjqDIUpXS+3wFuGmk/MkSaXBlmNDgz29N1ReDj8m&#10;vnHpF+d5Wta7jy9XJO5c7F6rb6WeJsP2DUSgITyO/9OfWsFima7gb01E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GBacYAAADdAAAADwAAAAAAAAAAAAAAAACYAgAAZHJz&#10;L2Rvd25yZXYueG1sUEsFBgAAAAAEAAQA9QAAAIsDAAAAAA==&#10;" path="m,152r70,26l149,197r83,9l317,204r80,-11l471,172r63,-28l584,107,619,66,635,22,636,e" filled="f" strokeweight="0">
                      <v:path arrowok="t" o:connecttype="custom" o:connectlocs="0,1;0,1;1,1;1,1;1,1;2,1;2,1;2,1;2,1;3,0;3,0;3,0" o:connectangles="0,0,0,0,0,0,0,0,0,0,0,0"/>
                      <o:lock v:ext="edit" aspectratio="t"/>
                    </v:shape>
                    <v:shape id="Freeform 12965" o:spid="_x0000_s3189" style="position:absolute;left:6359;top:2776;width:26;height:34;visibility:visible;mso-wrap-style:square;v-text-anchor:top" coordsize="104,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w/mMMA&#10;AADdAAAADwAAAGRycy9kb3ducmV2LnhtbERPz2vCMBS+C/sfwht4EU0ns4xqFBlU1JtVdn40b223&#10;5qVL0tr99+Yw2PHj+73ZjaYVAznfWFbwskhAEJdWN1wpuF3z+RsIH5A1tpZJwS952G2fJhvMtL3z&#10;hYYiVCKGsM9QQR1Cl0npy5oM+oXtiCP3aZ3BEKGrpHZ4j+GmlcskSaXBhmNDjR2911R+F71R0Lv9&#10;KXezw8Xl/fmnGE7X2Uf6pdT0edyvQQQaw7/4z33UCl5XaZwb38QnIL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w/mMMAAADdAAAADwAAAAAAAAAAAAAAAACYAgAAZHJzL2Rv&#10;d25yZXYueG1sUEsFBgAAAAAEAAQA9QAAAIgDAAAAAA==&#10;" path="m104,137l100,99,86,64,64,36,34,14,,e" filled="f" strokeweight="0">
                      <v:path arrowok="t" o:connecttype="custom" o:connectlocs="1,0;1,0;1,0;0,0;0,0;0,0" o:connectangles="0,0,0,0,0,0"/>
                      <o:lock v:ext="edit" aspectratio="t"/>
                    </v:shape>
                    <v:line id="Line 12966" o:spid="_x0000_s3190" style="position:absolute;flip:x;visibility:visible;mso-wrap-style:square" from="6682,1411" to="6732,3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LFjsgAAADdAAAADwAAAGRycy9kb3ducmV2LnhtbESPT0sDMRTE74LfITzBm81Wam3XpqVY&#10;FBFq6b+Dt9fN6+7SzcuSpN347Y0g9DjMzG+YySyaRlzI+dqygn4vA0FcWF1zqWC3fXsYgfABWWNj&#10;mRT8kIfZ9PZmgrm2Ha/psgmlSBD2OSqoQmhzKX1RkUHfsy1x8o7WGQxJulJqh12Cm0Y+ZtlQGqw5&#10;LVTY0mtFxWlzNgrWX898cO/neIqHbrn63pef+8Vcqfu7OH8BESiGa/i//aEVDJ6G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zLFjsgAAADdAAAADwAAAAAA&#10;AAAAAAAAAAChAgAAZHJzL2Rvd25yZXYueG1sUEsFBgAAAAAEAAQA+QAAAJYDAAAAAA==&#10;" strokeweight="0"/>
                    <v:shape id="Freeform 12967" o:spid="_x0000_s3191" style="position:absolute;left:6725;top:1473;width:111;height:1697;visibility:visible;mso-wrap-style:square;v-text-anchor:top" coordsize="443,6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IrMcEA&#10;AADdAAAADwAAAGRycy9kb3ducmV2LnhtbERPy4rCMBTdC/5DuII7TRXHRzWKKIIMCL5wfWmubbG5&#10;KU1sO38/WQguD+e92rSmEDVVLresYDSMQBAnVuecKrjfDoM5COeRNRaWScEfOdisu50Vxto2fKH6&#10;6lMRQtjFqCDzvoyldElGBt3QlsSBe9rKoA+wSqWusAnhppDjKJpKgzmHhgxL2mWUvK5vo2Bsysdp&#10;sj/X5veeN8/ELWb740Kpfq/dLkF4av1X/HEftYLJzyzsD2/CE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iKzHBAAAA3QAAAA8AAAAAAAAAAAAAAAAAmAIAAGRycy9kb3du&#10;cmV2LnhtbFBLBQYAAAAABAAEAPUAAACGAwAAAAA=&#10;" path="m443,l386,110r-28,61l333,236r-25,72l287,384r-21,82l247,553r-17,91l216,740,203,842,192,947r-8,112l179,1174r-3,120l176,1419r2,128l184,1678r9,136l205,1950r30,278l273,2508r80,560l389,3348r15,139l416,3624r9,135l429,3889r1,125l427,4135r-6,114l412,4358r-11,104l387,4562r-15,95l356,4750r-37,177l281,5097r-40,165l162,5595r-38,174l90,5950r-16,94l60,6142,47,6242,36,6345,16,6562,,6784e" filled="f" strokeweight="0">
                      <v:path arrowok="t" o:connecttype="custom" o:connectlocs="2,0;2,1;2,1;1,1;1,1;1,2;1,2;1,2;1,3;1,3;1,3;1,4;1,4;1,5;1,5;1,6;1,6;1,7;1,7;1,8;1,9;1,10;2,12;2,13;2,14;2,14;2,15;2,15;2,16;2,16;2,17;2,17;2,18;2,18;2,18;2,19;1,19;1,20;1,21;1,22;1,23;1,23;0,24;0,24;0,25;0,25;0,26;0,27" o:connectangles="0,0,0,0,0,0,0,0,0,0,0,0,0,0,0,0,0,0,0,0,0,0,0,0,0,0,0,0,0,0,0,0,0,0,0,0,0,0,0,0,0,0,0,0,0,0,0,0"/>
                      <o:lock v:ext="edit" aspectratio="t"/>
                    </v:shape>
                    <v:shape id="Freeform 12968" o:spid="_x0000_s3192" style="position:absolute;left:6730;top:1473;width:110;height:1696;visibility:visible;mso-wrap-style:square;v-text-anchor:top" coordsize="442,6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Py7sYA&#10;AADdAAAADwAAAGRycy9kb3ducmV2LnhtbESPQWvCQBSE74L/YXmFXqRuUmoMqauIUCiUKmr1/Jp9&#10;TYLZt0t2q+m/7wqCx2FmvmFmi9604kydbywrSMcJCOLS6oYrBV/7t6cchA/IGlvLpOCPPCzmw8EM&#10;C20vvKXzLlQiQtgXqKAOwRVS+rImg35sHXH0fmxnMETZVVJ3eIlw08rnJMmkwYbjQo2OVjWVp92v&#10;UbBOjx/5YeT2drP85jwrP7cnF5R6fOiXryAC9eEevrXftYKXyTSF65v4BOT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IPy7sYAAADdAAAADwAAAAAAAAAAAAAAAACYAgAAZHJz&#10;L2Rvd25yZXYueG1sUEsFBgAAAAAEAAQA9QAAAIsDAAAAAA==&#10;" path="m442,l385,110r-28,59l332,236r-23,72l286,384r-20,82l247,553r-17,90l215,740,203,842,192,947r-8,111l178,1174r-3,120l175,1418r3,129l184,1678r9,134l204,1950r31,278l273,2508r79,560l389,3348r15,139l416,3624r9,134l429,3889r1,125l427,4134r-6,115l411,4357r-11,105l387,4562r-15,95l355,4750r-36,177l280,5095r-40,166l161,5595r-37,173l90,5949r-16,95l59,6142r-13,99l35,6345,16,6562,,6784e" filled="f" strokeweight="0">
                      <v:path arrowok="t" o:connecttype="custom" o:connectlocs="2,0;1,1;1,1;1,1;1,1;1,2;1,2;1,2;1,3;1,3;1,3;1,4;1,4;1,5;1,5;1,6;1,6;1,7;1,7;1,8;1,9;1,10;1,12;1,13;1,14;1,14;1,15;2,15;2,16;1,16;1,17;1,17;1,18;1,18;1,18;1,19;1,19;1,20;1,21;0,22;0,23;0,23;0,24;0,24;0,25;0,25;0,26;0,27" o:connectangles="0,0,0,0,0,0,0,0,0,0,0,0,0,0,0,0,0,0,0,0,0,0,0,0,0,0,0,0,0,0,0,0,0,0,0,0,0,0,0,0,0,0,0,0,0,0,0,0"/>
                      <o:lock v:ext="edit" aspectratio="t"/>
                    </v:shape>
                    <v:line id="Line 12969" o:spid="_x0000_s3193" style="position:absolute;visibility:visible;mso-wrap-style:square" from="6426,2739" to="6484,28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O2ZcUAAADdAAAADwAAAGRycy9kb3ducmV2LnhtbESPT4vCMBTE7wv7HcJb8Kap4p9ajSKi&#10;uHtzXQWPj+bZBpuX0kSt336zIOxxmJnfMPNlaytxp8Ybxwr6vQQEce604ULB8WfbTUH4gKyxckwK&#10;nuRhuXh/m2Om3YO/6X4IhYgQ9hkqKEOoMyl9XpJF33M1cfQurrEYomwKqRt8RLit5CBJxtKi4bhQ&#10;Yk3rkvLr4WYVmP14N/qanKYnudmF/jm9psYelep8tKsZiEBt+A+/2p9awXA0GcDfm/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7O2ZcUAAADdAAAADwAAAAAAAAAA&#10;AAAAAAChAgAAZHJzL2Rvd25yZXYueG1sUEsFBgAAAAAEAAQA+QAAAJMDAAAAAA==&#10;" strokeweight="0"/>
                    <v:line id="Line 12970" o:spid="_x0000_s3194" style="position:absolute;visibility:visible;mso-wrap-style:square" from="6458,2729" to="6677,30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8T/sUAAADdAAAADwAAAGRycy9kb3ducmV2LnhtbESPW2sCMRSE3wv9D+EU+laz3tfVKCKK&#10;9a3ewMfD5rgb3Jwsm1TXf98UCn0cZuYbZrZobSXu1HjjWEG3k4Agzp02XCg4HTcfKQgfkDVWjknB&#10;kzws5q8vM8y0e/Ce7odQiAhhn6GCMoQ6k9LnJVn0HVcTR+/qGoshyqaQusFHhNtK9pJkJC0ajgsl&#10;1rQqKb8dvq0C8zXaDnfj8+Qs19vQvaS31NiTUu9v7XIKIlAb/sN/7U+tYDAc9+H3TXwCcv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P8T/sUAAADdAAAADwAAAAAAAAAA&#10;AAAAAAChAgAAZHJzL2Rvd25yZXYueG1sUEsFBgAAAAAEAAQA+QAAAJMDAAAAAA==&#10;" strokeweight="0"/>
                    <v:line id="Line 12971" o:spid="_x0000_s3195" style="position:absolute;flip:x;visibility:visible;mso-wrap-style:square" from="6678,1404" to="6728,30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r8zccAAADdAAAADwAAAGRycy9kb3ducmV2LnhtbESPQWsCMRSE74L/IbxCb5ptsbWsRhFL&#10;RQq1aPXg7bl57i5uXpYkuum/bwqFHoeZ+YaZzqNpxI2cry0reBhmIIgLq2suFey/3gYvIHxA1thY&#10;JgXf5GE+6/emmGvb8ZZuu1CKBGGfo4IqhDaX0hcVGfRD2xIn72ydwZCkK6V22CW4aeRjlj1LgzWn&#10;hQpbWlZUXHZXo2C7GfPJra7xEk/dx+fxUL4fXhdK3d/FxQREoBj+w3/ttVYwehqP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6vzNxwAAAN0AAAAPAAAAAAAA&#10;AAAAAAAAAKECAABkcnMvZG93bnJldi54bWxQSwUGAAAAAAQABAD5AAAAlQMAAAAA&#10;" strokeweight="0"/>
                    <v:line id="Line 12972" o:spid="_x0000_s3196" style="position:absolute;visibility:visible;mso-wrap-style:square" from="6426,2735" to="6485,2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ouEcYAAADdAAAADwAAAGRycy9kb3ducmV2LnhtbESPT2vCQBTE7wW/w/IEb3VjMRqjq0hR&#10;bG+tf8DjI/tMFrNvQ3bV+O27hUKPw8z8hlmsOluLO7XeOFYwGiYgiAunDZcKjoftawbCB2SNtWNS&#10;8CQPq2XvZYG5dg/+pvs+lCJC2OeooAqhyaX0RUUW/dA1xNG7uNZiiLItpW7xEeG2lm9JMpEWDceF&#10;Cht6r6i47m9Wgfma7NLP6Wl2kptdGJ2za2bsUalBv1vPQQTqwn/4r/2hFYzTaQq/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aLhHGAAAA3QAAAA8AAAAAAAAA&#10;AAAAAAAAoQIAAGRycy9kb3ducmV2LnhtbFBLBQYAAAAABAAEAPkAAACUAwAAAAA=&#10;" strokeweight="0"/>
                    <v:line id="Line 12973" o:spid="_x0000_s3197" style="position:absolute;flip:x y;visibility:visible;mso-wrap-style:square" from="6457,2730" to="6676,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4FMUAAADdAAAADwAAAGRycy9kb3ducmV2LnhtbESPQWsCMRSE74X+h/AKvUjNttW1bI1S&#10;pBbx5treH5vXzWLysiRR13/fCEKPw8x8w8yXg7PiRCF2nhU8jwsQxI3XHbcKvvfrpzcQMSFrtJ5J&#10;wYUiLBf3d3OstD/zjk51akWGcKxQgUmpr6SMjSGHcex74uz9+uAwZRlaqQOeM9xZ+VIUpXTYcV4w&#10;2NPKUHOoj07B6+xnvznYkdmuozOfX7ZuynBR6vFh+HgHkWhI/+Fbe6MVTKazEq5v8hO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B4FMUAAADdAAAADwAAAAAAAAAA&#10;AAAAAAChAgAAZHJzL2Rvd25yZXYueG1sUEsFBgAAAAAEAAQA+QAAAJMDAAAAAA==&#10;" strokeweight="0"/>
                    <v:line id="Line 12974" o:spid="_x0000_s3198" style="position:absolute;flip:x y;visibility:visible;mso-wrap-style:square" from="6402,2738" to="6457,2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zdj8UAAADdAAAADwAAAGRycy9kb3ducmV2LnhtbESPQWsCMRSE74X+h/AKvUjNtlW3bI1S&#10;pBbx5treH5vXzWLysiRR13/fCEKPw8x8w8yXg7PiRCF2nhU8jwsQxI3XHbcKvvfrpzcQMSFrtJ5J&#10;wYUiLBf3d3OstD/zjk51akWGcKxQgUmpr6SMjSGHcex74uz9+uAwZRlaqQOeM9xZ+VIUM+mw47xg&#10;sKeVoeZQH52C1/JnvznYkdmuozOfX7ZuZuGi1OPD8PEOItGQ/sO39kYrmEzLEq5v8hO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xzdj8UAAADdAAAADwAAAAAAAAAA&#10;AAAAAAChAgAAZHJzL2Rvd25yZXYueG1sUEsFBgAAAAAEAAQA+QAAAJMDAAAAAA==&#10;" strokeweight="0"/>
                    <v:line id="Line 12975" o:spid="_x0000_s3199" style="position:absolute;flip:x y;visibility:visible;mso-wrap-style:square" from="6413,2742" to="6471,28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NJ/cEAAADdAAAADwAAAGRycy9kb3ducmV2LnhtbERPTWsCMRC9C/6HMIVepGa1rZatUUSq&#10;iDfX9j5sppvFZLIkUdd/3xyEHh/ve7HqnRVXCrH1rGAyLkAQ11633Cj4Pm1fPkDEhKzReiYFd4qw&#10;Wg4HCyy1v/GRrlVqRA7hWKICk1JXShlrQw7j2HfEmfv1wWHKMDRSB7zlcGfltChm0mHLucFgRxtD&#10;9bm6OAWv85/T/mxH5rCNznztbFXPwl2p56d+/QkiUZ/+xQ/3Xit4e5/nuflNfg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g0n9wQAAAN0AAAAPAAAAAAAAAAAAAAAA&#10;AKECAABkcnMvZG93bnJldi54bWxQSwUGAAAAAAQABAD5AAAAjwMAAAAA&#10;" strokeweight="0"/>
                    <v:shape id="Freeform 12976" o:spid="_x0000_s3200" style="position:absolute;left:6135;top:2792;width:98;height:38;visibility:visible;mso-wrap-style:square;v-text-anchor:top" coordsize="392,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EGMcUA&#10;AADdAAAADwAAAGRycy9kb3ducmV2LnhtbESPQWvCQBSE70L/w/IEL0U3ttba6CpFsNRjowi9PbOv&#10;SWj2bdxdY/z3XaHgcZiZb5jFqjO1aMn5yrKC8SgBQZxbXXGhYL/bDGcgfEDWWFsmBVfysFo+9BaY&#10;anvhL2qzUIgIYZ+igjKEJpXS5yUZ9CPbEEfvxzqDIUpXSO3wEuGmlk9JMpUGK44LJTa0Lin/zc5G&#10;wXPdHL/DdvqIp67lqysOjvSHUoN+9z4HEagL9/B/+1MrmLy8vsHtTXw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MQYxxQAAAN0AAAAPAAAAAAAAAAAAAAAAAJgCAABkcnMv&#10;ZG93bnJldi54bWxQSwUGAAAAAAQABAD1AAAAigMAAAAA&#10;" path="m392,l360,50,320,95r-23,19l272,131r-26,12l217,150r-29,2l157,149r-28,-7l100,131,48,101,,63e" filled="f" strokeweight="0">
                      <v:path arrowok="t" o:connecttype="custom" o:connectlocs="2,0;2,0;1,1;1,1;1,1;1,1;1,1;1,1;1,1;1,1;1,1;0,1;0,0" o:connectangles="0,0,0,0,0,0,0,0,0,0,0,0,0"/>
                      <o:lock v:ext="edit" aspectratio="t"/>
                    </v:shape>
                    <v:shape id="Freeform 12977" o:spid="_x0000_s3201" style="position:absolute;left:6316;top:2677;width:70;height:123;visibility:visible;mso-wrap-style:square;v-text-anchor:top" coordsize="276,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V3PsMA&#10;AADdAAAADwAAAGRycy9kb3ducmV2LnhtbERPz2vCMBS+C/sfwht403TOSeiayhgbCHpRN1hvj+at&#10;LWteShPb+t+bg7Djx/c72062FQP1vnGs4WmZgCAunWm40vB1/lwoED4gG2wdk4YredjmD7MMU+NG&#10;PtJwCpWIIexT1FCH0KVS+rImi37pOuLI/breYoiwr6TpcYzhtpWrJNlIiw3Hhho7eq+p/DtdrIah&#10;8EXL40847NX36jg8q8tHobSeP05vryACTeFffHfvjIb1i4r745v4BG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V3PsMAAADdAAAADwAAAAAAAAAAAAAAAACYAgAAZHJzL2Rv&#10;d25yZXYueG1sUEsFBgAAAAAEAAQA9QAAAIgDAAAAAA==&#10;" path="m,490l71,467r33,-17l135,428r27,-27l188,372r21,-32l229,306r15,-36l257,234r10,-38l273,157r3,-78l273,e" filled="f" strokeweight="0">
                      <v:path arrowok="t" o:connecttype="custom" o:connectlocs="0,2;0,2;1,2;1,2;1,2;1,2;1,1;1,1;1,1;1,1;1,1;1,1;1,0;1,0" o:connectangles="0,0,0,0,0,0,0,0,0,0,0,0,0,0"/>
                      <o:lock v:ext="edit" aspectratio="t"/>
                    </v:shape>
                    <v:shape id="Freeform 12978" o:spid="_x0000_s3202" style="position:absolute;left:6121;top:2759;width:112;height:49;visibility:visible;mso-wrap-style:square;v-text-anchor:top" coordsize="445,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S4x8YA&#10;AADdAAAADwAAAGRycy9kb3ducmV2LnhtbESPQWvCQBSE70L/w/IKvekm0oqkrlIUUUGRag8eX7Ov&#10;Sdrs27C7xvTfu4LgcZiZb5jJrDO1aMn5yrKCdJCAIM6trrhQ8HVc9scgfEDWWFsmBf/kYTZ96k0w&#10;0/bCn9QeQiEihH2GCsoQmkxKn5dk0A9sQxy9H+sMhihdIbXDS4SbWg6TZCQNVhwXSmxoXlL+dzgb&#10;BcnJrdJ9u/s+nhbbttikjVv9bpR6ee4+3kEE6sIjfG+vtYLXt3EKtzfxCcj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S4x8YAAADdAAAADwAAAAAAAAAAAAAAAACYAgAAZHJz&#10;L2Rvd25yZXYueG1sUEsFBgAAAAAEAAQA9QAAAIsDAAAAAA==&#10;" path="m445,134l440,98,415,63,372,34,316,12,251,1,184,,120,10,66,31,25,59,3,94,,130r17,36l53,197e" filled="f" strokeweight="0">
                      <v:path arrowok="t" o:connecttype="custom" o:connectlocs="2,0;2,0;2,0;2,0;1,0;1,0;1,0;1,0;0,0;0,0;0,0;0,0;0,0;0,1" o:connectangles="0,0,0,0,0,0,0,0,0,0,0,0,0,0"/>
                      <o:lock v:ext="edit" aspectratio="t"/>
                    </v:shape>
                    <v:shape id="Freeform 12979" o:spid="_x0000_s3203" style="position:absolute;left:5803;top:2739;width:34;height:97;visibility:visible;mso-wrap-style:square;v-text-anchor:top" coordsize="133,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0+HcUA&#10;AADdAAAADwAAAGRycy9kb3ducmV2LnhtbESPT2sCMRTE7wW/Q3iCt5qtf8qyNYqIBe1ttVB6e2xe&#10;N0s3L3GT6vrtG0HwOMzMb5jFqretOFMXGscKXsYZCOLK6YZrBZ/H9+ccRIjIGlvHpOBKAVbLwdMC&#10;C+0uXNL5EGuRIBwKVGBi9IWUoTJkMYydJ07ej+ssxiS7WuoOLwluWznJsldpseG0YNDTxlD1e/iz&#10;CjazqfEf85yZvk87X67L/de2V2o07NdvICL18RG+t3dawWyeT+D2Jj0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XT4dxQAAAN0AAAAPAAAAAAAAAAAAAAAAAJgCAABkcnMv&#10;ZG93bnJldi54bWxQSwUGAAAAAAQABAD1AAAAigMAAAAA&#10;" path="m,l48,37,94,85r28,52l133,192r-7,53l101,297,58,346,5,385e" filled="f" strokeweight="0">
                      <v:path arrowok="t" o:connecttype="custom" o:connectlocs="0,0;0,0;1,0;1,1;1,1;1,1;1,1;0,2;0,2" o:connectangles="0,0,0,0,0,0,0,0,0"/>
                      <o:lock v:ext="edit" aspectratio="t"/>
                    </v:shape>
                    <v:shape id="Freeform 12980" o:spid="_x0000_s3204" style="position:absolute;left:5162;top:2602;width:249;height:225;visibility:visible;mso-wrap-style:square;v-text-anchor:top" coordsize="9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7RkMYA&#10;AADdAAAADwAAAGRycy9kb3ducmV2LnhtbESPQWvCQBSE70L/w/IK3nSTakWiq9iCrReltV68PbLP&#10;bGj2bciuMfrrXaHQ4zAz3zDzZWcr0VLjS8cK0mECgjh3uuRCweFnPZiC8AFZY+WYFFzJw3Lx1Jtj&#10;pt2Fv6ndh0JECPsMFZgQ6kxKnxuy6IeuJo7eyTUWQ5RNIXWDlwi3lXxJkom0WHJcMFjTu6H8d3+2&#10;Cj4+by7d3Vbnbfr2NUmOgU2bj5TqP3erGYhAXfgP/7U3WsH4dTqCx5v4BOTi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7RkMYAAADdAAAADwAAAAAAAAAAAAAAAACYAgAAZHJz&#10;L2Rvd25yZXYueG1sUEsFBgAAAAAEAAQA9QAAAIsDAAAAAA==&#10;" path="m,902l153,825,298,737,438,638,569,529,690,410,803,282,904,144,996,e" filled="f" strokeweight="0">
                      <v:path arrowok="t" o:connecttype="custom" o:connectlocs="0,3;1,3;1,3;2,2;2,2;3,1;3,1;4,0;4,0" o:connectangles="0,0,0,0,0,0,0,0,0"/>
                      <o:lock v:ext="edit" aspectratio="t"/>
                    </v:shape>
                    <v:shape id="Freeform 12981" o:spid="_x0000_s3205" style="position:absolute;left:5150;top:2587;width:269;height:244;visibility:visible;mso-wrap-style:square;v-text-anchor:top" coordsize="1076,9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Gcq8QA&#10;AADdAAAADwAAAGRycy9kb3ducmV2LnhtbESPQWvCQBSE7wX/w/IEb3WjpBJSV1GDba+NgtdH9jVJ&#10;m30bshs3/ffdQqHHYWa+Ybb7yXTiToNrLStYLRMQxJXVLdcKrpfzYwbCeWSNnWVS8E0O9rvZwxZz&#10;bQO/0730tYgQdjkqaLzvcyld1ZBBt7Q9cfQ+7GDQRznUUg8YItx0cp0kG2mw5bjQYE+nhqqvcjQK&#10;jqlNixDOtyOHl087FpvXdYdKLebT4RmEp8n/h//ab1pB+pSl8PsmPg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xnKvEAAAA3QAAAA8AAAAAAAAAAAAAAAAAmAIAAGRycy9k&#10;b3ducmV2LnhtbFBLBQYAAAAABAAEAPUAAACJAwAAAAA=&#10;" path="m,976l150,907,294,828,432,737,562,635,684,526,797,406,900,278,994,142,1076,e" filled="f" strokeweight="0">
                      <v:path arrowok="t" o:connecttype="custom" o:connectlocs="0,4;1,4;1,3;2,3;2,3;3,2;3,2;4,1;4,1;4,0" o:connectangles="0,0,0,0,0,0,0,0,0,0"/>
                      <o:lock v:ext="edit" aspectratio="t"/>
                    </v:shape>
                    <v:shape id="Freeform 12982" o:spid="_x0000_s3206" style="position:absolute;left:5175;top:2609;width:269;height:244;visibility:visible;mso-wrap-style:square;v-text-anchor:top" coordsize="1076,9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05MMQA&#10;AADdAAAADwAAAGRycy9kb3ducmV2LnhtbESPQWvCQBSE7wX/w/KE3urGEEVSVzFK2l5rC70+sq9J&#10;avZtyK7Z+O/dQqHHYWa+Ybb7yXRipMG1lhUsFwkI4srqlmsFnx/l0waE88gaO8uk4EYO9rvZwxZz&#10;bQO/03j2tYgQdjkqaLzvcyld1ZBBt7A9cfS+7WDQRznUUg8YItx0Mk2StTTYclxosKdjQ9XlfDUK&#10;isxmpxDKr4LDy4+9ntavaYdKPc6nwzMIT5P/D/+137SCbLVZwe+b+ATk7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9OTDEAAAA3QAAAA8AAAAAAAAAAAAAAAAAmAIAAGRycy9k&#10;b3ducmV2LnhtbFBLBQYAAAAABAAEAPUAAACJAwAAAAA=&#10;" path="m,976l150,907,293,828,431,737,560,636,682,526,796,406,900,278,994,143,1076,e" filled="f" strokeweight="0">
                      <v:path arrowok="t" o:connecttype="custom" o:connectlocs="0,4;1,4;1,3;2,3;2,3;3,2;3,2;4,1;4,1;4,0" o:connectangles="0,0,0,0,0,0,0,0,0,0"/>
                      <o:lock v:ext="edit" aspectratio="t"/>
                    </v:shape>
                    <v:line id="Line 12983" o:spid="_x0000_s3207" style="position:absolute;flip:y;visibility:visible;mso-wrap-style:square" from="5639,2587" to="5656,28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G3BscAAADdAAAADwAAAGRycy9kb3ducmV2LnhtbESPQWsCMRSE70L/Q3iF3jTbYq1sjSIt&#10;llJQ0erB23Pzuru4eVmS6Kb/vikIHoeZ+YaZzKJpxIWcry0reBxkIIgLq2suFey+F/0xCB+QNTaW&#10;ScEveZhN73oTzLXteEOXbShFgrDPUUEVQptL6YuKDPqBbYmT92OdwZCkK6V22CW4aeRTlo2kwZrT&#10;QoUtvVVUnLZno2CzeuGj+zjHUzx2y/VhX37t3+dKPdzH+SuIQDHcwtf2p1YwfB6P4P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obcGxwAAAN0AAAAPAAAAAAAA&#10;AAAAAAAAAKECAABkcnMvZG93bnJldi54bWxQSwUGAAAAAAQABAD5AAAAlQMAAAAA&#10;" strokeweight="0"/>
                    <v:shape id="Freeform 12984" o:spid="_x0000_s3208" style="position:absolute;left:5178;top:2613;width:274;height:248;visibility:visible;mso-wrap-style:square;v-text-anchor:top" coordsize="1095,9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jkcUA&#10;AADdAAAADwAAAGRycy9kb3ducmV2LnhtbESPQWsCMRSE74X+h/AEbzVraXXZGqVYhd5EK/T6unnd&#10;LN28rEnqrv56Iwgeh5n5hpktetuII/lQO1YwHmUgiEuna64U7L/WTzmIEJE1No5JwYkCLOaPDzMs&#10;tOt4S8ddrESCcChQgYmxLaQMpSGLYeRa4uT9Om8xJukrqT12CW4b+ZxlE2mx5rRgsKWlofJv928V&#10;hOD3ZlJi105X65XMfz42h++zUsNB//4GIlIf7+Fb+1MreHnNp3B9k56An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yORxQAAAN0AAAAPAAAAAAAAAAAAAAAAAJgCAABkcnMv&#10;ZG93bnJldi54bWxQSwUGAAAAAAQABAD1AAAAigMAAAAA&#10;" path="m,991l153,922,299,840,439,749,571,646,695,534,810,412,915,282r95,-137l1095,e" filled="f" strokeweight="0">
                      <v:path arrowok="t" o:connecttype="custom" o:connectlocs="0,4;1,4;1,3;2,3;2,3;3,2;3,2;4,1;4,1;4,0" o:connectangles="0,0,0,0,0,0,0,0,0,0"/>
                      <o:lock v:ext="edit" aspectratio="t"/>
                    </v:shape>
                    <v:shape id="Freeform 12985" o:spid="_x0000_s3209" style="position:absolute;left:4893;top:2793;width:43;height:62;visibility:visible;mso-wrap-style:square;v-text-anchor:top" coordsize="172,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zDbsIA&#10;AADdAAAADwAAAGRycy9kb3ducmV2LnhtbERPy2rCQBTdC/7DcAU3UicWWzTNKCI0iDvT1/Y2c5uE&#10;ZO7EzBjj3zuLgsvDeSfbwTSip85VlhUs5hEI4tzqigsFnx/vTysQziNrbCyTghs52G7GowRjba98&#10;oj7zhQgh7GJUUHrfxlK6vCSDbm5b4sD92c6gD7ArpO7wGsJNI5+j6FUarDg0lNjSvqS8zi5Ggczc&#10;d1qv0/XX+TjTvm/Tn1+ZKjWdDLs3EJ4G/xD/uw9awfJlFeaGN+EJ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LMNuwgAAAN0AAAAPAAAAAAAAAAAAAAAAAJgCAABkcnMvZG93&#10;bnJldi54bWxQSwUGAAAAAAQABAD1AAAAhwMAAAAA&#10;" path="m,248l54,215r46,-44l135,119,160,61,172,e" filled="f" strokeweight="0">
                      <v:path arrowok="t" o:connecttype="custom" o:connectlocs="0,1;0,1;1,1;1,1;1,0;1,0" o:connectangles="0,0,0,0,0,0"/>
                      <o:lock v:ext="edit" aspectratio="t"/>
                    </v:shape>
                    <v:line id="Line 12986" o:spid="_x0000_s3210" style="position:absolute;flip:x y;visibility:visible;mso-wrap-style:square" from="6376,2794" to="6598,3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qcQcUAAADdAAAADwAAAGRycy9kb3ducmV2LnhtbESPT2sCMRTE70K/Q3gFL6LZ/lO7NUop&#10;VaS3rnp/bF43i8nLkkRdv30jFHocZuY3zGLVOyvOFGLrWcHDpABBXHvdcqNgv1uP5yBiQtZoPZOC&#10;K0VYLe8GCyy1v/A3navUiAzhWKICk1JXShlrQw7jxHfE2fvxwWHKMjRSB7xkuLPysSim0mHLecFg&#10;Rx+G6mN1cgqeZofd9mhH5msdnfnc2KqehqtSw/v+/Q1Eoj79h//aW63g+WX+Crc3+Qn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BqcQcUAAADdAAAADwAAAAAAAAAA&#10;AAAAAAChAgAAZHJzL2Rvd25yZXYueG1sUEsFBgAAAAAEAAQA+QAAAJMDAAAAAA==&#10;" strokeweight="0"/>
                    <v:line id="Line 12987" o:spid="_x0000_s3211" style="position:absolute;flip:x;visibility:visible;mso-wrap-style:square" from="6682,1410" to="6732,3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0cNMUAAADdAAAADwAAAGRycy9kb3ducmV2LnhtbERPy2oCMRTdF/oP4Qrd1Yyl9TE1iigt&#10;RVBR66K76+R2ZnByMyTRSf++WRS6PJz3dB5NI27kfG1ZwaCfgSAurK65VPB5fHscg/ABWWNjmRT8&#10;kIf57P5uirm2He/pdgilSCHsc1RQhdDmUvqiIoO+b1vixH1bZzAk6EqpHXYp3DTyKcuG0mDNqaHC&#10;lpYVFZfD1SjYb0d8du/XeInnbrP7OpXr02qh1EMvLl5BBIrhX/zn/tAKnl8maX96k56A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90cNMUAAADdAAAADwAAAAAAAAAA&#10;AAAAAAChAgAAZHJzL2Rvd25yZXYueG1sUEsFBgAAAAAEAAQA+QAAAJMDAAAAAA==&#10;" strokeweight="0"/>
                    <v:line id="Line 12988" o:spid="_x0000_s3212" style="position:absolute;flip:y;visibility:visible;mso-wrap-style:square" from="5835,2790" to="5837,28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G5r8gAAADdAAAADwAAAGRycy9kb3ducmV2LnhtbESPT0sDMRTE74LfIbyCN5utqG3XpqUo&#10;ight6b+Dt9fN6+7SzcuSpN347Y0g9DjMzG+YySyaRlzI+dqygkE/A0FcWF1zqWC3fb8fgfABWWNj&#10;mRT8kIfZ9PZmgrm2Ha/psgmlSBD2OSqoQmhzKX1RkUHfty1x8o7WGQxJulJqh12Cm0Y+ZNmzNFhz&#10;WqiwpdeKitPmbBSsl0M+uI9zPMVDt1h978uv/dtcqbtenL+ACBTDNfzf/tQKHp/GA/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JG5r8gAAADdAAAADwAAAAAA&#10;AAAAAAAAAAChAgAAZHJzL2Rvd25yZXYueG1sUEsFBgAAAAAEAAQA+QAAAJYDAAAAAA==&#10;" strokeweight="0"/>
                    <v:shape id="Freeform 12989" o:spid="_x0000_s3213" style="position:absolute;left:4893;top:2790;width:46;height:68;visibility:visible;mso-wrap-style:square;v-text-anchor:top" coordsize="187,2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htAsUA&#10;AADdAAAADwAAAGRycy9kb3ducmV2LnhtbESPX2vCMBTF3wd+h3AHe5upZRZXjeIGg7kXaR3i46W5&#10;NmXNTWky7fz0iyD4eDh/fpzFarCtOFHvG8cKJuMEBHHldMO1gu/dx/MMhA/IGlvHpOCPPKyWo4cF&#10;5tqduaBTGWoRR9jnqMCE0OVS+sqQRT92HXH0jq63GKLsa6l7PMdx28o0STJpseFIMNjRu6Hqp/y1&#10;EZJml+7tUkz2X5xtykOxRW22Sj09Dus5iEBDuIdv7U+t4GX6msL1TXwCc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SG0CxQAAAN0AAAAPAAAAAAAAAAAAAAAAAJgCAABkcnMv&#10;ZG93bnJldi54bWxQSwUGAAAAAAQABAD1AAAAigMAAAAA&#10;" path="m,271l38,250,72,223r32,-31l131,157r23,-38l172,80,182,40,187,e" filled="f" strokeweight="0">
                      <v:path arrowok="t" o:connecttype="custom" o:connectlocs="0,1;0,1;0,1;0,1;0,1;0,1;0,0;1,0;1,0" o:connectangles="0,0,0,0,0,0,0,0,0"/>
                      <o:lock v:ext="edit" aspectratio="t"/>
                    </v:shape>
                    <v:shape id="Freeform 12990" o:spid="_x0000_s3214" style="position:absolute;left:5793;top:2894;width:25;height:62;visibility:visible;mso-wrap-style:square;v-text-anchor:top" coordsize="100,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4g58cA&#10;AADdAAAADwAAAGRycy9kb3ducmV2LnhtbESPQWvCQBSE7wX/w/IKvTUbbRVNXSVICy0WRCP0+sy+&#10;JtHs25DdxvjvXUHocZiZb5j5sje16Kh1lWUFwygGQZxbXXGhYJ99PE9BOI+ssbZMCi7kYLkYPMwx&#10;0fbMW+p2vhABwi5BBaX3TSKly0sy6CLbEAfv17YGfZBtIXWL5wA3tRzF8UQarDgslNjQqqT8tPsz&#10;CrL9dKa/RofhT/+dvvMkXm+q40Gpp8c+fQPhqff/4Xv7Uyt4Hc9e4PYmPAG5u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1+IOfHAAAA3QAAAA8AAAAAAAAAAAAAAAAAmAIAAGRy&#10;cy9kb3ducmV2LnhtbFBLBQYAAAAABAAEAPUAAACMAwAAAAA=&#10;" path="m,245l50,202,84,155r16,-51l97,52,76,e" filled="f" strokeweight="0">
                      <v:path arrowok="t" o:connecttype="custom" o:connectlocs="0,1;0,1;0,1;1,1;1,0;0,0" o:connectangles="0,0,0,0,0,0"/>
                      <o:lock v:ext="edit" aspectratio="t"/>
                    </v:shape>
                    <v:shape id="Freeform 12991" o:spid="_x0000_s3215" style="position:absolute;left:5572;top:2888;width:260;height:87;visibility:visible;mso-wrap-style:square;v-text-anchor:top" coordsize="1039,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aUy8cA&#10;AADdAAAADwAAAGRycy9kb3ducmV2LnhtbESP0WrCQBRE3wv9h+UKfaubiBVNs5FqSREfCtF+wE32&#10;mgSzd0N2q2m/visIfRxm5gyTrkfTiQsNrrWsIJ5GIIgrq1uuFXwd8+clCOeRNXaWScEPOVhnjw8p&#10;JtpeuaDLwdciQNglqKDxvk+kdFVDBt3U9sTBO9nBoA9yqKUe8BrgppOzKFpIgy2HhQZ72jZUnQ/f&#10;RoHbb5cbzItzjuU+/v34LOPqvVTqaTK+vYLwNPr/8L290wrmL6s53N6EJy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2lMvHAAAA3QAAAA8AAAAAAAAAAAAAAAAAmAIAAGRy&#10;cy9kb3ducmV2LnhtbFBLBQYAAAAABAAEAPUAAACMAwAAAAA=&#10;" path="m1025,r9,26l1039,80r-14,54l993,185r-48,46l882,271r-77,33l718,328r-94,15l526,348,426,344,329,330,239,306,156,274,86,234,30,188,,152e" filled="f" strokeweight="0">
                      <v:path arrowok="t" o:connecttype="custom" o:connectlocs="4,0;4,0;4,0;4,1;4,1;4,1;4,1;3,1;3,1;3,2;2,2;2,2;1,1;1,1;1,1;1,1;0,1;0,1" o:connectangles="0,0,0,0,0,0,0,0,0,0,0,0,0,0,0,0,0,0"/>
                      <o:lock v:ext="edit" aspectratio="t"/>
                    </v:shape>
                    <v:shape id="Freeform 12992" o:spid="_x0000_s3216" style="position:absolute;left:5537;top:2870;width:345;height:111;visibility:visible;mso-wrap-style:square;v-text-anchor:top" coordsize="1384,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TyqMcA&#10;AADdAAAADwAAAGRycy9kb3ducmV2LnhtbESPQWvCQBSE70L/w/IKvemmRUsbsxERClIoqPFQb8/s&#10;MwndfRuyq4n++q5Q6HGY+WaYbDFYIy7U+caxgudJAoK4dLrhSsG++Bi/gfABWaNxTAqu5GGRP4wy&#10;TLXreUuXXahELGGfooI6hDaV0pc1WfQT1xJH7+Q6iyHKrpK6wz6WWyNfkuRVWmw4LtTY0qqm8md3&#10;tgqmzVdx27irmx42n997Y4pj396UenoclnMQgYbwH/6j1zpys/cZ3N/EJy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k8qjHAAAA3QAAAA8AAAAAAAAAAAAAAAAAmAIAAGRy&#10;cy9kb3ducmV2LnhtbFBLBQYAAAAABAAEAPUAAACMAwAAAAA=&#10;" path="m,221r52,45l128,315r89,42l316,392r107,25l536,435r116,6l767,438,879,426,986,403r99,-31l1172,332r74,-47l1306,232r43,-58l1375,114r9,-63l1376,e" filled="f" strokeweight="0">
                      <v:path arrowok="t" o:connecttype="custom" o:connectlocs="0,1;0,1;0,1;1,2;1,2;1,2;2,2;2,2;3,2;3,2;4,2;4,2;4,1;5,1;5,1;5,1;5,1;5,0;5,0" o:connectangles="0,0,0,0,0,0,0,0,0,0,0,0,0,0,0,0,0,0,0"/>
                      <o:lock v:ext="edit" aspectratio="t"/>
                    </v:shape>
                    <v:shape id="Freeform 12993" o:spid="_x0000_s3217" style="position:absolute;left:5512;top:2866;width:396;height:129;visibility:visible;mso-wrap-style:square;v-text-anchor:top" coordsize="1585,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NUycgA&#10;AADdAAAADwAAAGRycy9kb3ducmV2LnhtbESPzWrDMBCE74G+g9hCLyaRG5qQuFGCKTj9ORTqhOS6&#10;WFvb1FoZS1Hct68KhR6HmfmG2exG04lAg2stK7ifpSCIK6tbrhUcD8V0BcJ5ZI2dZVLwTQ5225vJ&#10;BjNtr/xBofS1iBB2GSpovO8zKV3VkEE3sz1x9D7tYNBHOdRSD3iNcNPJeZoupcGW40KDPT01VH2V&#10;F6PgdR72+dsplMmhOye5eS5C8l4odXc75o8gPI3+P/zXftEKHhbrJfy+iU9Ab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g1TJyAAAAN0AAAAPAAAAAAAAAAAAAAAAAJgCAABk&#10;cnMvZG93bnJldi54bWxQSwUGAAAAAAQABAD1AAAAjQMAAAAA&#10;" path="m,254r61,55l141,363r95,48l341,450r114,30l576,502r125,11l828,514r123,-9l1071,485r112,-28l1284,419r91,-46l1451,321r60,-59l1554,198r25,-67l1585,63,1575,e" filled="f" strokeweight="0">
                      <v:path arrowok="t" o:connecttype="custom" o:connectlocs="0,1;0,1;0,2;1,2;1,2;2,2;2,2;3,2;3,2;4,2;4,2;4,2;5,2;5,2;6,1;6,1;6,1;6,1;6,0;6,0" o:connectangles="0,0,0,0,0,0,0,0,0,0,0,0,0,0,0,0,0,0,0,0"/>
                      <o:lock v:ext="edit" aspectratio="t"/>
                    </v:shape>
                    <v:shape id="Freeform 12994" o:spid="_x0000_s3218" style="position:absolute;left:5496;top:2908;width:412;height:109;visibility:visible;mso-wrap-style:square;v-text-anchor:top" coordsize="1644,4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QzscA&#10;AADdAAAADwAAAGRycy9kb3ducmV2LnhtbESPW2vCQBSE3wv9D8sRfCm6UYyX1FXECyhSqBfo6yF7&#10;TEKzZ0N2o+m/7wqFPg4z8w0zX7amFHeqXWFZwaAfgSBOrS44U3C97HpTEM4jaywtk4IfcrBcvL7M&#10;MdH2wSe6n30mAoRdggpy76tESpfmZND1bUUcvJutDfog60zqGh8Bbko5jKKxNFhwWMixonVO6fe5&#10;MQoO5WlEH8fP4SZut81XRU3cbN6U6nba1TsIT63/D/+191rBKJ5N4PkmPA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0M7HAAAA3QAAAA8AAAAAAAAAAAAAAAAAmAIAAGRy&#10;cy9kb3ducmV2LnhtbFBLBQYAAAAABAAEAPUAAACMAwAAAAA=&#10;" path="m,96r5,8l54,168r65,60l200,283r94,46l399,369r115,31l635,421r124,11l886,433r124,-9l1129,405r111,-29l1343,338r90,-46l1509,239r60,-59l1613,117r24,-66l1644,e" filled="f" strokeweight="0">
                      <v:path arrowok="t" o:connecttype="custom" o:connectlocs="0,1;0,1;0,1;1,1;1,1;1,1;2,2;2,2;3,2;3,2;4,2;4,2;5,2;5,2;5,1;6,1;6,1;6,1;6,1;7,0;7,0" o:connectangles="0,0,0,0,0,0,0,0,0,0,0,0,0,0,0,0,0,0,0,0,0"/>
                      <o:lock v:ext="edit" aspectratio="t"/>
                    </v:shape>
                    <v:shape id="Freeform 12995" o:spid="_x0000_s3219" style="position:absolute;left:5465;top:2859;width:492;height:162;visibility:visible;mso-wrap-style:square;v-text-anchor:top" coordsize="1966,6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Wv28MA&#10;AADdAAAADwAAAGRycy9kb3ducmV2LnhtbESPQU/DMAyF75P4D5GRuG0p08agLJsQCI3ruv4A05i2&#10;InGqJGzZv8cHJI62n99733ZfvFNnimkMbOB+UYEi7oIduTfQnt7nj6BSRrboApOBKyXY725mW6xt&#10;uPCRzk3ulZhwqtHAkPNUa526gTymRZiI5fYVoscsY+y1jXgRc+/0sqoetMeRJWHAiV4H6r6bH2+g&#10;+Syb+HakZulWB1m3LpSrM+butrw8g8pU8r/47/vDGlitn6Su0AgJ6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3Wv28MAAADdAAAADwAAAAAAAAAAAAAAAACYAgAAZHJzL2Rv&#10;d25yZXYueG1sUEsFBgAAAAAEAAQA9QAAAIgDAAAAAA==&#10;" path="m1947,r11,39l1966,115r-11,74l1926,262r-47,70l1815,397r-79,60l1642,511r-107,46l1418,595r-126,27l1159,641r-136,8l884,648,747,637,613,616,484,585,364,547,253,499,154,444,70,382,1,316,,314e" filled="f" strokeweight="0">
                      <v:path arrowok="t" o:connecttype="custom" o:connectlocs="8,0;8,0;8,0;8,1;8,1;8,1;7,1;7,2;7,2;6,2;6,2;5,2;5,2;4,2;4,2;3,2;3,2;2,2;2,2;1,2;1,2;0,1;0,1;0,1" o:connectangles="0,0,0,0,0,0,0,0,0,0,0,0,0,0,0,0,0,0,0,0,0,0,0,0"/>
                      <o:lock v:ext="edit" aspectratio="t"/>
                    </v:shape>
                    <v:line id="Line 12996" o:spid="_x0000_s3220" style="position:absolute;flip:x;visibility:visible;mso-wrap-style:square" from="5740,3680" to="5854,3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e1qcgAAADdAAAADwAAAGRycy9kb3ducmV2LnhtbESPW2sCMRSE3wX/QziFvmm20otujSIt&#10;LaVgxduDb8fN6e7i5mRJopv++6ZQ8HGYmW+Y6TyaRlzI+dqygrthBoK4sLrmUsFu+zYYg/ABWWNj&#10;mRT8kIf5rN+bYq5tx2u6bEIpEoR9jgqqENpcSl9UZNAPbUucvG/rDIYkXSm1wy7BTSNHWfYoDdac&#10;Fips6aWi4rQ5GwXrryc+uvdzPMVjt1wd9uXn/nWh1O1NXDyDCBTDNfzf/tAK7h8mE/h7k56AnP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ue1qcgAAADdAAAADwAAAAAA&#10;AAAAAAAAAAChAgAAZHJzL2Rvd25yZXYueG1sUEsFBgAAAAAEAAQA+QAAAJYDAAAAAA==&#10;" strokeweight="0"/>
                    <v:shape id="Freeform 12997" o:spid="_x0000_s3221" style="position:absolute;left:5736;top:3667;width:135;height:23;visibility:visible;mso-wrap-style:square;v-text-anchor:top" coordsize="54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e6psIA&#10;AADdAAAADwAAAGRycy9kb3ducmV2LnhtbERPy4rCMBTdC/5DuAOzEU0cHJGOUUQRBRnEB4i7S3On&#10;LdPclCbW+vdmIbg8nPd03tpSNFT7wrGG4UCBIE6dKTjTcD6t+xMQPiAbLB2Thgd5mM+6nSkmxt35&#10;QM0xZCKGsE9QQx5ClUjp05ws+oGriCP352qLIcI6k6bGewy3pfxSaiwtFhwbcqxomVP6f7xZDbK5&#10;0OM7DddNz2W/6rBfqd3upPXnR7v4ARGoDW/xy701GkZjFffHN/EJyN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p7qmwgAAAN0AAAAPAAAAAAAAAAAAAAAAAJgCAABkcnMvZG93&#10;bnJldi54bWxQSwUGAAAAAAQABAD1AAAAhwMAAAAA&#10;" path="m,92l182,75,362,44,540,e" filled="f" strokeweight="0">
                      <v:path arrowok="t" o:connecttype="custom" o:connectlocs="0,1;1,0;2,0;2,0" o:connectangles="0,0,0,0"/>
                      <o:lock v:ext="edit" aspectratio="t"/>
                    </v:shape>
                    <v:line id="Line 12998" o:spid="_x0000_s3222" style="position:absolute;flip:x y;visibility:visible;mso-wrap-style:square" from="5809,3668" to="5817,3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ryYcQAAADdAAAADwAAAGRycy9kb3ducmV2LnhtbESPQWsCMRSE74X+h/AKvRTN2pZVVqOI&#10;VJHeutb7Y/PcLCYvS5Lq+u9NodDjMDPfMIvV4Ky4UIidZwWTcQGCuPG641bB92E7moGICVmj9UwK&#10;bhRhtXx8WGCl/ZW/6FKnVmQIxwoVmJT6SsrYGHIYx74nzt7JB4cpy9BKHfCa4c7K16IopcOO84LB&#10;njaGmnP94xS8TY+H/dm+mM9tdOZjZ+umDDelnp+G9RxEoiH9h//ae63gvSwm8PsmPwG5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mvJhxAAAAN0AAAAPAAAAAAAAAAAA&#10;AAAAAKECAABkcnMvZG93bnJldi54bWxQSwUGAAAAAAQABAD5AAAAkgMAAAAA&#10;" strokeweight="0"/>
                    <v:shape id="Freeform 12999" o:spid="_x0000_s3223" style="position:absolute;left:5784;top:3567;width:91;height:15;visibility:visible;mso-wrap-style:square;v-text-anchor:top" coordsize="365,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cCsUA&#10;AADdAAAADwAAAGRycy9kb3ducmV2LnhtbESPQWvCQBSE70L/w/IKvelutYrEbCQUhNZbYy+9PbPP&#10;JG32bciuJvXXdwuCx2FmvmHS7WhbcaHeN441PM8UCOLSmYYrDZ+H3XQNwgdkg61j0vBLHrbZwyTF&#10;xLiBP+hShEpECPsENdQhdImUvqzJop+5jjh6J9dbDFH2lTQ9DhFuWzlXaiUtNhwXauzotabypzhb&#10;Dd7lOTl1xK/Dd7FfVAMv368LrZ8ex3wDItAY7uFb+81oeFmpOfy/iU9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TRwKxQAAAN0AAAAPAAAAAAAAAAAAAAAAAJgCAABkcnMv&#10;ZG93bnJldi54bWxQSwUGAAAAAAQABAD1AAAAigMAAAAA&#10;" path="m,59l184,36,365,e" filled="f" strokeweight="0">
                      <v:path arrowok="t" o:connecttype="custom" o:connectlocs="0,0;1,0;1,0" o:connectangles="0,0,0"/>
                      <o:lock v:ext="edit" aspectratio="t"/>
                    </v:shape>
                    <v:line id="Line 13000" o:spid="_x0000_s3224" style="position:absolute;flip:x;visibility:visible;mso-wrap-style:square" from="5777,2889" to="5826,28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B2uMcAAADdAAAADwAAAGRycy9kb3ducmV2LnhtbESPQWsCMRSE74L/ITyht5qtLbZsjSKW&#10;ihSqaOuht+fmdXdx87Ik0Y3/3hQKHoeZ+YaZzKJpxJmcry0reBhmIIgLq2suFXx/vd+/gPABWWNj&#10;mRRcyMNs2u9NMNe24y2dd6EUCcI+RwVVCG0upS8qMuiHtiVO3q91BkOSrpTaYZfgppGjLBtLgzWn&#10;hQpbWlRUHHcno2C7fuaDW57iMR66z83PvvzYv82VuhvE+SuIQDHcwv/tlVbwNM4e4e9NegJye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IHa4xwAAAN0AAAAPAAAAAAAA&#10;AAAAAAAAAKECAABkcnMvZG93bnJldi54bWxQSwUGAAAAAAQABAD5AAAAlQMAAAAA&#10;" strokeweight="0"/>
                    <v:shape id="Freeform 13001" o:spid="_x0000_s3225" style="position:absolute;left:5598;top:2839;width:237;height:70;visibility:visible;mso-wrap-style:square;v-text-anchor:top" coordsize="950,2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wracMA&#10;AADdAAAADwAAAGRycy9kb3ducmV2LnhtbESPQWsCMRSE7wX/Q3hCbzVrEamrUUQQSnta68Hjc/NM&#10;FjcvSxJ1/femIHgcZuYbZrHqXSuuFGLjWcF4VIAgrr1u2CjY/20/vkDEhKyx9UwK7hRhtRy8LbDU&#10;/sYVXXfJiAzhWKICm1JXShlrSw7jyHfE2Tv54DBlGYzUAW8Z7lr5WRRT6bDhvGCxo42l+ry7OAW+&#10;Msf4O/thsw3N5VRXZ+sOe6Xeh/16DiJRn17hZ/tbK5hMiwn8v8lP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wracMAAADdAAAADwAAAAAAAAAAAAAAAACYAgAAZHJzL2Rv&#10;d25yZXYueG1sUEsFBgAAAAAEAAQA9QAAAIgDAAAAAA==&#10;" path="m950,r-2,19l932,73r-35,49l846,168r-68,40l700,240r-89,23l514,277r-100,4l315,274,218,258,128,232,46,199,,173e" filled="f" strokeweight="0">
                      <v:path arrowok="t" o:connecttype="custom" o:connectlocs="4,0;4,0;3,0;3,0;3,0;3,1;3,1;2,1;2,1;1,1;1,1;1,1;0,1;0,1;0,1" o:connectangles="0,0,0,0,0,0,0,0,0,0,0,0,0,0,0"/>
                      <o:lock v:ext="edit" aspectratio="t"/>
                    </v:shape>
                    <v:shape id="Freeform 13002" o:spid="_x0000_s3226" style="position:absolute;left:5610;top:2820;width:201;height:31;visibility:visible;mso-wrap-style:square;v-text-anchor:top" coordsize="803,1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9QJsYA&#10;AADdAAAADwAAAGRycy9kb3ducmV2LnhtbESP0WoCMRRE3wX/IVyhL0Wzltbq1ihtoaAgSFc/4LK5&#10;3SxubrZJXNe/N4WCj8PMnGGW6942oiMfascKppMMBHHpdM2VguPhazwHESKyxsYxKbhSgPVqOFhi&#10;rt2Fv6krYiUShEOOCkyMbS5lKA1ZDBPXEifvx3mLMUlfSe3xkuC2kU9ZNpMWa04LBlv6NFSeirNV&#10;0Gxey7j4LczusTvsTcvbD3/eKvUw6t/fQETq4z38395oBc+z7AX+3qQn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9QJsYAAADdAAAADwAAAAAAAAAAAAAAAACYAgAAZHJz&#10;L2Rvd25yZXYueG1sUEsFBgAAAAAEAAQA9QAAAIsDAAAAAA==&#10;" path="m,36l76,70r85,27l254,115r96,8l448,122r93,-12l629,90,707,59,774,23,803,e" filled="f" strokeweight="0">
                      <v:path arrowok="t" o:connecttype="custom" o:connectlocs="0,0;0,0;1,1;1,1;2,1;2,1;2,1;3,1;3,0;3,0;3,0" o:connectangles="0,0,0,0,0,0,0,0,0,0,0"/>
                      <o:lock v:ext="edit" aspectratio="t"/>
                    </v:shape>
                    <v:shape id="Freeform 13003" o:spid="_x0000_s3227" style="position:absolute;left:4752;top:3886;width:507;height:429;visibility:visible;mso-wrap-style:square;v-text-anchor:top" coordsize="2027,17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GW7MYA&#10;AADdAAAADwAAAGRycy9kb3ducmV2LnhtbESPQWvCQBSE7wX/w/IEb81GkVDTrBKEQKGCbSq0x0f2&#10;NQlm34bsGqO/vlso9DjMzDdMtptMJ0YaXGtZwTKKQRBXVrdcKzh9FI9PIJxH1thZJgU3crDbzh4y&#10;TLW98juNpa9FgLBLUUHjfZ9K6aqGDLrI9sTB+7aDQR/kUEs94DXATSdXcZxIgy2HhQZ72jdUncuL&#10;CZT88Po1vh2Ly6aXtfs8HMu7lUot5lP+DMLT5P/Df+0XrWCdxAn8vglP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GW7MYAAADdAAAADwAAAAAAAAAAAAAAAACYAgAAZHJz&#10;L2Rvd25yZXYueG1sUEsFBgAAAAAEAAQA9QAAAIsDAAAAAA==&#10;" path="m,1718r231,-65l451,1580r210,-81l859,1408r185,-97l1216,1206r157,-111l1514,977,1640,854,1749,726r92,-132l1914,459r56,-138l2006,179,2025,37,2027,e" filled="f" strokeweight="0">
                      <v:path arrowok="t" o:connecttype="custom" o:connectlocs="0,7;1,6;2,6;3,6;4,5;4,5;5,5;6,4;6,4;7,3;7,3;7,2;8,2;8,1;8,1;8,0;8,0" o:connectangles="0,0,0,0,0,0,0,0,0,0,0,0,0,0,0,0,0"/>
                      <o:lock v:ext="edit" aspectratio="t"/>
                    </v:shape>
                    <v:shape id="Freeform 13004" o:spid="_x0000_s3228" style="position:absolute;left:4752;top:3771;width:507;height:527;visibility:visible;mso-wrap-style:square;v-text-anchor:top" coordsize="2025,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N0mMcA&#10;AADdAAAADwAAAGRycy9kb3ducmV2LnhtbESPT2vCQBTE74LfYXmF3nTTP5gSXSUUWlq9WK3B4yP7&#10;TILZtyG7jdFP7wpCj8PM/IaZLXpTi45aV1lW8DSOQBDnVldcKPjdfozeQDiPrLG2TArO5GAxHw5m&#10;mGh74h/qNr4QAcIuQQWl900ipctLMujGtiEO3sG2Bn2QbSF1i6cAN7V8jqKJNFhxWCixofeS8uPm&#10;zyhYZvFlj/Fnmma7Vbdeb813/JIp9fjQp1MQnnr/H763v7SC10kUw+1NeAJyf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jdJjHAAAA3QAAAA8AAAAAAAAAAAAAAAAAmAIAAGRy&#10;cy9kb3ducmV2LnhtbFBLBQYAAAAABAAEAPUAAACMAwAAAAA=&#10;" path="m,2108r231,-64l451,1972r210,-82l859,1800r185,-97l1216,1598r157,-111l1514,1369r126,-123l1749,1118r91,-132l1914,851r55,-140l2006,571r19,-142l2025,285,2005,142,1968,e" filled="f" strokeweight="0">
                      <v:path arrowok="t" o:connecttype="custom" o:connectlocs="0,8;1,8;2,8;3,8;4,7;4,7;5,6;6,6;6,6;7,5;7,5;7,4;8,3;8,3;8,2;8,2;8,1;8,1;8,0" o:connectangles="0,0,0,0,0,0,0,0,0,0,0,0,0,0,0,0,0,0,0"/>
                      <o:lock v:ext="edit" aspectratio="t"/>
                    </v:shape>
                    <v:line id="Line 13005" o:spid="_x0000_s3229" style="position:absolute;flip:x y;visibility:visible;mso-wrap-style:square" from="5223,3768" to="5244,3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Bb/MEAAADdAAAADwAAAGRycy9kb3ducmV2LnhtbERPTWsCMRC9F/wPYYReima1ZZXVKFK0&#10;SG9d633YjJvFZLIkqa7/vjkUeny87/V2cFbcKMTOs4LZtABB3Hjdcavg+3SYLEHEhKzReiYFD4qw&#10;3Yye1lhpf+cvutWpFTmEY4UKTEp9JWVsDDmMU98TZ+7ig8OUYWilDnjP4c7KeVGU0mHHucFgT++G&#10;mmv94xS8Ls6n49W+mM9DdGb/YeumDA+lnsfDbgUi0ZD+xX/uo1bwVhZ5bn6Tn4D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oFv8wQAAAN0AAAAPAAAAAAAAAAAAAAAA&#10;AKECAABkcnMvZG93bnJldi54bWxQSwUGAAAAAAQABAD5AAAAjwMAAAAA&#10;" strokeweight="0"/>
                    <v:line id="Line 13006" o:spid="_x0000_s3230" style="position:absolute;flip:x y;visibility:visible;mso-wrap-style:square" from="4851,4107" to="4865,4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z+Z8UAAADdAAAADwAAAGRycy9kb3ducmV2LnhtbESPQWsCMRSE70L/Q3iFXkrNtpatbo1S&#10;RIv01lXvj83rZjF5WZKo679vCgWPw8x8w8yXg7PiTCF2nhU8jwsQxI3XHbcK9rvN0xRETMgarWdS&#10;cKUIy8XdaI6V9hf+pnOdWpEhHCtUYFLqKyljY8hhHPueOHs/PjhMWYZW6oCXDHdWvhRFKR12nBcM&#10;9rQy1Bzrk1MweTvstkf7aL420Zn1p62bMlyVergfPt5BJBrSLfzf3moFr2Uxg783+Qn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uz+Z8UAAADdAAAADwAAAAAAAAAA&#10;AAAAAAChAgAAZHJzL2Rvd25yZXYueG1sUEsFBgAAAAAEAAQA+QAAAJMDAAAAAA==&#10;" strokeweight="0"/>
                    <v:line id="Line 13007" o:spid="_x0000_s3231" style="position:absolute;flip:y;visibility:visible;mso-wrap-style:square" from="4848,4107" to="4851,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t+EsQAAADdAAAADwAAAGRycy9kb3ducmV2LnhtbERPTWsCMRC9F/wPYQRvNWsRK1ujiFKR&#10;ghW1HnobN9Pdxc1kSaKb/ntzKPT4eN+zRTSNuJPztWUFo2EGgriwuuZSwdfp/XkKwgdkjY1lUvBL&#10;Hhbz3tMMc207PtD9GEqRQtjnqKAKoc2l9EVFBv3QtsSJ+7HOYEjQlVI77FK4aeRLlk2kwZpTQ4Ut&#10;rSoqrsebUXD4fOWL29ziNV663f77XH6c10ulBv24fAMRKIZ/8Z97qxWMJ6O0P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K34SxAAAAN0AAAAPAAAAAAAAAAAA&#10;AAAAAKECAABkcnMvZG93bnJldi54bWxQSwUGAAAAAAQABAD5AAAAkgMAAAAA&#10;" strokeweight="0"/>
                    <v:line id="Line 13008" o:spid="_x0000_s3232" style="position:absolute;flip:y;visibility:visible;mso-wrap-style:square" from="4879,4096" to="4880,4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fbiccAAADdAAAADwAAAGRycy9kb3ducmV2LnhtbESPQWsCMRSE7wX/Q3iCt5rdUmxZjSIt&#10;LVJoRasHb8/Nc3dx87Ik0U3/fVMoeBxm5htmtoimFVdyvrGsIB9nIIhLqxuuFOy+3+6fQfiArLG1&#10;TAp+yMNiPribYaFtzxu6bkMlEoR9gQrqELpCSl/WZNCPbUecvJN1BkOSrpLaYZ/gppUPWTaRBhtO&#10;CzV29FJTed5ejILN1xMf3fslnuOx/1wf9tXH/nWp1GgYl1MQgWK4hf/bK63gcZL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Z9uJxwAAAN0AAAAPAAAAAAAA&#10;AAAAAAAAAKECAABkcnMvZG93bnJldi54bWxQSwUGAAAAAAQABAD5AAAAlQMAAAAA&#10;" strokeweight="0"/>
                    <v:line id="Line 13009" o:spid="_x0000_s3233" style="position:absolute;flip:y;visibility:visible;mso-wrap-style:square" from="4865,4101" to="4866,4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VF/scAAADdAAAADwAAAGRycy9kb3ducmV2LnhtbESPQWsCMRSE74X+h/AK3mpWEVtWo0hF&#10;kYIVbT14e25edxc3L0sS3fTfm0Khx2FmvmGm82gacSPna8sKBv0MBHFhdc2lgq/P1fMrCB+QNTaW&#10;ScEPeZjPHh+mmGvb8Z5uh1CKBGGfo4IqhDaX0hcVGfR92xIn79s6gyFJV0rtsEtw08hhlo2lwZrT&#10;QoUtvVVUXA5Xo2D/8cJnt77GSzx3293pWL4flwulek9xMQERKIb/8F97oxWMxoMh/L5JT0DO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tUX+xwAAAN0AAAAPAAAAAAAA&#10;AAAAAAAAAKECAABkcnMvZG93bnJldi54bWxQSwUGAAAAAAQABAD5AAAAlQMAAAAA&#10;" strokeweight="0"/>
                    <v:line id="Line 13010" o:spid="_x0000_s3234" style="position:absolute;flip:y;visibility:visible;mso-wrap-style:square" from="4820,4107" to="4821,4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ngZcgAAADdAAAADwAAAGRycy9kb3ducmV2LnhtbESPQWsCMRSE74X+h/AKvdWsrWhZjSIt&#10;LUWoslYP3p6b5+7i5mVJopv++6ZQ6HGYmW+Y2SKaVlzJ+cayguEgA0FcWt1wpWD39fbwDMIHZI2t&#10;ZVLwTR4W89ubGeba9lzQdRsqkSDsc1RQh9DlUvqyJoN+YDvi5J2sMxiSdJXUDvsEN618zLKxNNhw&#10;Wqixo5eayvP2YhQU6wkf3fslnuOx/9wc9tVq/7pU6v4uLqcgAsXwH/5rf2gFo/HwCX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fngZcgAAADdAAAADwAAAAAA&#10;AAAAAAAAAAChAgAAZHJzL2Rvd25yZXYueG1sUEsFBgAAAAAEAAQA+QAAAJYDAAAAAA==&#10;" strokeweight="0"/>
                    <v:line id="Line 13011" o:spid="_x0000_s3235" style="position:absolute;flip:x y;visibility:visible;mso-wrap-style:square" from="4685,4099" to="4728,4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THJMQAAADdAAAADwAAAGRycy9kb3ducmV2LnhtbESPQWsCMRSE70L/Q3iFXqRmbWVbtkYp&#10;Uot4c23vj83rZjF5WZKo679vBMHjMDPfMPPl4Kw4UYidZwXTSQGCuPG641bBz379/A4iJmSN1jMp&#10;uFCE5eJhNMdK+zPv6FSnVmQIxwoVmJT6SsrYGHIYJ74nzt6fDw5TlqGVOuA5w52VL0VRSocd5wWD&#10;Pa0MNYf66BS8vv3uNwc7Ntt1dObr29ZNGS5KPT0Onx8gEg3pHr61N1rBrJzO4PomPw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NMckxAAAAN0AAAAPAAAAAAAAAAAA&#10;AAAAAKECAABkcnMvZG93bnJldi54bWxQSwUGAAAAAAQABAD5AAAAkgMAAAAA&#10;" strokeweight="0"/>
                    <v:line id="Line 13012" o:spid="_x0000_s3236" style="position:absolute;flip:y;visibility:visible;mso-wrap-style:square" from="4810,4107" to="4820,41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zdisgAAADdAAAADwAAAGRycy9kb3ducmV2LnhtbESPQWsCMRSE74X+h/AKvdWspWpZjSIt&#10;LUWoslYP3p6b5+7i5mVJopv++6ZQ6HGYmW+Y2SKaVlzJ+cayguEgA0FcWt1wpWD39fbwDMIHZI2t&#10;ZVLwTR4W89ubGeba9lzQdRsqkSDsc1RQh9DlUvqyJoN+YDvi5J2sMxiSdJXUDvsEN618zLKxNNhw&#10;Wqixo5eayvP2YhQU6wkf3fslnuOx/9wc9tVq/7pU6v4uLqcgAsXwH/5rf2gFT+PhC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VzdisgAAADdAAAADwAAAAAA&#10;AAAAAAAAAAChAgAAZHJzL2Rvd25yZXYueG1sUEsFBgAAAAAEAAQA+QAAAJYDAAAAAA==&#10;" strokeweight="0"/>
                    <v:line id="Line 13013" o:spid="_x0000_s3237" style="position:absolute;flip:x y;visibility:visible;mso-wrap-style:square" from="4820,4107" to="4834,4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8yMQAAADdAAAADwAAAGRycy9kb3ducmV2LnhtbESPQWsCMRSE7wX/Q3iCl1Kz2rKVrVFE&#10;qkhvXev9sXndLCYvS5Lq+u9NodDjMDPfMMv14Ky4UIidZwWzaQGCuPG641bB13H3tAARE7JG65kU&#10;3CjCejV6WGKl/ZU/6VKnVmQIxwoVmJT6SsrYGHIYp74nzt63Dw5TlqGVOuA1w52V86IopcOO84LB&#10;nraGmnP94xQ8v56Oh7N9NB+76Mz73tZNGW5KTcbD5g1EoiH9h//aB63gpZyV8PsmPwG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vzIxAAAAN0AAAAPAAAAAAAAAAAA&#10;AAAAAKECAABkcnMvZG93bnJldi54bWxQSwUGAAAAAAQABAD5AAAAkgMAAAAA&#10;" strokeweight="0"/>
                    <v:line id="Line 13014" o:spid="_x0000_s3238" style="position:absolute;visibility:visible;mso-wrap-style:square" from="4841,4099" to="4848,4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6RIcYAAADdAAAADwAAAGRycy9kb3ducmV2LnhtbESPQWvCQBSE74L/YXlCb3UTqUmauoqU&#10;FuvNWoUeH9nXZDH7NmS3Gv99Vyh4HGbmG2axGmwrztR741hBOk1AEFdOG64VHL7eHwsQPiBrbB2T&#10;git5WC3HowWW2l34k877UIsIYV+igiaErpTSVw1Z9FPXEUfvx/UWQ5R9LXWPlwi3rZwlSSYtGo4L&#10;DXb02lB12v9aBWaXbebb/Ph8lG+bkH4Xp8LYg1IPk2H9AiLQEO7h//aHVvCUpT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k+kSHGAAAA3QAAAA8AAAAAAAAA&#10;AAAAAAAAoQIAAGRycy9kb3ducmV2LnhtbFBLBQYAAAAABAAEAPkAAACUAwAAAAA=&#10;" strokeweight="0"/>
                    <v:line id="Line 13015" o:spid="_x0000_s3239" style="position:absolute;flip:x y;visibility:visible;mso-wrap-style:square" from="4820,4119" to="4833,4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nNIcEAAADdAAAADwAAAGRycy9kb3ducmV2LnhtbERPTWsCMRC9C/0PYYReRLO2ZSurUUqp&#10;RXpzrfdhM24Wk8mSpLr+++YgeHy879VmcFZcKMTOs4L5rABB3Hjdcavg97CdLkDEhKzReiYFN4qw&#10;WT+NVlhpf+U9XerUihzCsUIFJqW+kjI2hhzGme+JM3fywWHKMLRSB7zmcGflS1GU0mHHucFgT5+G&#10;mnP95xS8vh8Pu7OdmJ9tdObr29ZNGW5KPY+HjyWIREN6iO/unVbwVs7z3PwmPwG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ec0hwQAAAN0AAAAPAAAAAAAAAAAAAAAA&#10;AKECAABkcnMvZG93bnJldi54bWxQSwUGAAAAAAQABAD5AAAAjwMAAAAA&#10;" strokeweight="0"/>
                    <v:line id="Line 13016" o:spid="_x0000_s3240" style="position:absolute;flip:y;visibility:visible;mso-wrap-style:square" from="4744,4247" to="4763,4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HXj8gAAADdAAAADwAAAGRycy9kb3ducmV2LnhtbESPQWsCMRSE74X+h/AKvWnWUqxdjSIt&#10;LaVQZa0evD03z93FzcuSRDf9901B6HGYmW+Y2SKaVlzI+caygtEwA0FcWt1wpWD7/TaYgPABWWNr&#10;mRT8kIfF/PZmhrm2PRd02YRKJAj7HBXUIXS5lL6syaAf2o44eUfrDIYkXSW1wz7BTSsfsmwsDTac&#10;Fmrs6KWm8rQ5GwXF6okP7v0cT/HQf633u+pz97pU6v4uLqcgAsXwH762P7SCx/HoGf7epCcg5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BHXj8gAAADdAAAADwAAAAAA&#10;AAAAAAAAAAChAgAAZHJzL2Rvd25yZXYueG1sUEsFBgAAAAAEAAQA+QAAAJYDAAAAAA==&#10;" strokeweight="0"/>
                    <v:line id="Line 13017" o:spid="_x0000_s3241" style="position:absolute;visibility:visible;mso-wrap-style:square" from="4718,4278" to="4752,4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vD6MMAAADdAAAADwAAAGRycy9kb3ducmV2LnhtbERPz2vCMBS+D/wfwhN201RxXa2NMobD&#10;eds6Cx4fzbMNNi+lybT775fDYMeP73exG20nbjR441jBYp6AIK6dNtwoOH29zTIQPiBr7ByTgh/y&#10;sNtOHgrMtbvzJ93K0IgYwj5HBW0IfS6lr1uy6OeuJ47cxQ0WQ4RDI/WA9xhuO7lMklRaNBwbWuzp&#10;taX6Wn5bBeYjPTwdn6t1JfeHsDhn18zYk1KP0/FlAyLQGP7Ff+53rWCVLuP++CY+Ab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i7w+jDAAAA3QAAAA8AAAAAAAAAAAAA&#10;AAAAoQIAAGRycy9kb3ducmV2LnhtbFBLBQYAAAAABAAEAPkAAACRAwAAAAA=&#10;" strokeweight="0"/>
                    <v:line id="Line 13018" o:spid="_x0000_s3242" style="position:absolute;flip:x y;visibility:visible;mso-wrap-style:square" from="4727,4256" to="4752,4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uAcQAAADdAAAADwAAAGRycy9kb3ducmV2LnhtbESPQWsCMRSE74X+h/AKvRTNamUrW6OU&#10;Uot4c633x+a5WUxeliTV9d83BcHjMDPfMIvV4Kw4U4idZwWTcQGCuPG641bBz349moOICVmj9UwK&#10;rhRhtXx8WGCl/YV3dK5TKzKEY4UKTEp9JWVsDDmMY98TZ+/og8OUZWilDnjJcGfltChK6bDjvGCw&#10;p09Dzan+dQpe3w77zcm+mO06OvP1beumDFelnp+Gj3cQiYZ0D9/aG61gVk4n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64BxAAAAN0AAAAPAAAAAAAAAAAA&#10;AAAAAKECAABkcnMvZG93bnJldi54bWxQSwUGAAAAAAQABAD5AAAAkgMAAAAA&#10;" strokeweight="0"/>
                    <v:line id="Line 13019" o:spid="_x0000_s3243" style="position:absolute;flip:y;visibility:visible;mso-wrap-style:square" from="4727,4256" to="4728,4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mPQ8cAAADdAAAADwAAAGRycy9kb3ducmV2LnhtbESPQWsCMRSE74X+h/AEbzXrUmxZjSIt&#10;LVJoRasHb8/Nc3dx87Ik0U3/fVMoeBxm5htmtoimFVdyvrGsYDzKQBCXVjdcKdh9vz08g/ABWWNr&#10;mRT8kIfF/P5uhoW2PW/oug2VSBD2BSqoQ+gKKX1Zk0E/sh1x8k7WGQxJukpqh32Cm1bmWTaRBhtO&#10;CzV29FJTed5ejILN1xMf3fslnuOx/1wf9tXH/nWp1HAQl1MQgWK4hf/bK63gcZLn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2Y9DxwAAAN0AAAAPAAAAAAAA&#10;AAAAAAAAAKECAABkcnMvZG93bnJldi54bWxQSwUGAAAAAAQABAD5AAAAlQMAAAAA&#10;" strokeweight="0"/>
                    <v:line id="Line 13020" o:spid="_x0000_s3244" style="position:absolute;flip:x y;visibility:visible;mso-wrap-style:square" from="4726,4256" to="4727,4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GV7cUAAADdAAAADwAAAGRycy9kb3ducmV2LnhtbESPT2sCMRTE70K/Q3iFXqRm/cO2bI1S&#10;pIp4c23vj83rZjF5WZJU12/fCIUeh5n5DbNcD86KC4XYeVYwnRQgiBuvO24VfJ62z68gYkLWaD2T&#10;ghtFWK8eRkustL/ykS51akWGcKxQgUmpr6SMjSGHceJ74ux9++AwZRlaqQNeM9xZOSuKUjrsOC8Y&#10;7GljqDnXP07B/OXrtD/bsTlsozMfO1s3Zbgp9fQ4vL+BSDSk//Bfe68VLMrZHO5v8hOQq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LGV7cUAAADdAAAADwAAAAAAAAAA&#10;AAAAAAChAgAAZHJzL2Rvd25yZXYueG1sUEsFBgAAAAAEAAQA+QAAAJMDAAAAAA==&#10;" strokeweight="0"/>
                    <v:line id="Line 13021" o:spid="_x0000_s3245" style="position:absolute;flip:y;visibility:visible;mso-wrap-style:square" from="4728,4252" to="4744,4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yyrMcAAADdAAAADwAAAGRycy9kb3ducmV2LnhtbESPQWsCMRSE74X+h/AK3mq2IlZWo0iL&#10;IgUr2nrw9ty87i5uXpYkuum/N4WCx2FmvmGm82gacSXna8sKXvoZCOLC6ppLBd9fy+cxCB+QNTaW&#10;ScEveZjPHh+mmGvb8Y6u+1CKBGGfo4IqhDaX0hcVGfR92xIn78c6gyFJV0rtsEtw08hBlo2kwZrT&#10;QoUtvVVUnPcXo2D3+cont7rEczx1m+3xUH4c3hdK9Z7iYgIiUAz38H97rRUMR4Mh/L1JT0DO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fLKsxwAAAN0AAAAPAAAAAAAA&#10;AAAAAAAAAKECAABkcnMvZG93bnJldi54bWxQSwUGAAAAAAQABAD5AAAAlQMAAAAA&#10;" strokeweight="0"/>
                    <v:line id="Line 13022" o:spid="_x0000_s3246" style="position:absolute;flip:y;visibility:visible;mso-wrap-style:square" from="4744,4252" to="4745,4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AXN8gAAADdAAAADwAAAGRycy9kb3ducmV2LnhtbESPT2sCMRTE74V+h/AEbzWrWCtbo0hL&#10;RQq1+O/g7bl53V3cvCxJdNNv3xQKPQ4z8xtmtoimETdyvrasYDjIQBAXVtdcKjjs3x6mIHxA1thY&#10;JgXf5GExv7+bYa5tx1u67UIpEoR9jgqqENpcSl9UZNAPbEucvC/rDIYkXSm1wy7BTSNHWTaRBmtO&#10;CxW29FJRcdldjYLt5onPbnWNl3juPj5Px/L9+LpUqt+Ly2cQgWL4D/+111rBeDJ6hN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zAXN8gAAADdAAAADwAAAAAA&#10;AAAAAAAAAAChAgAAZHJzL2Rvd25yZXYueG1sUEsFBgAAAAAEAAQA+QAAAJYDAAAAAA==&#10;" strokeweight="0"/>
                    <v:line id="Line 13023" o:spid="_x0000_s3247" style="position:absolute;flip:y;visibility:visible;mso-wrap-style:square" from="4728,4255" to="4729,4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JQMcAAADdAAAADwAAAGRycy9kb3ducmV2LnhtbESPQWsCMRSE74X+h/AEbzWrlG1ZjSIt&#10;LSK0RasHb8/Nc3dx87Ik0Y3/vikUehxm5htmtoimFVdyvrGsYDzKQBCXVjdcKdh9vz08g/ABWWNr&#10;mRTcyMNifn83w0Lbnjd03YZKJAj7AhXUIXSFlL6syaAf2Y44eSfrDIYkXSW1wz7BTSsnWZZLgw2n&#10;hRo7eqmpPG8vRsHm84mP7v0Sz/HYf3wd9tV6/7pUajiIyymIQDH8h//aK63gMZ/k8PsmPQE5/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4olAxwAAAN0AAAAPAAAAAAAA&#10;AAAAAAAAAKECAABkcnMvZG93bnJldi54bWxQSwUGAAAAAAQABAD5AAAAlQMAAAAA&#10;" strokeweight="0"/>
                    <v:line id="Line 13024" o:spid="_x0000_s3248" style="position:absolute;flip:x y;visibility:visible;mso-wrap-style:square" from="4728,4256" to="4729,4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qT7sQAAADdAAAADwAAAGRycy9kb3ducmV2LnhtbESPQWsCMRSE74X+h/AKvZSarZVVVqOU&#10;Uot4c633x+a5WUxeliTV9d83BcHjMDPfMIvV4Kw4U4idZwVvowIEceN1x62Cn/36dQYiJmSN1jMp&#10;uFKE1fLxYYGV9hfe0blOrcgQjhUqMCn1lZSxMeQwjnxPnL2jDw5TlqGVOuAlw52V46IopcOO84LB&#10;nj4NNaf61yl4nx72m5N9Mdt1dObr29ZNGa5KPT8NH3MQiYZ0D9/aG61gUo6n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ipPuxAAAAN0AAAAPAAAAAAAAAAAA&#10;AAAAAKECAABkcnMvZG93bnJldi54bWxQSwUGAAAAAAQABAD5AAAAkgMAAAAA&#10;" strokeweight="0"/>
                    <v:line id="Line 13025" o:spid="_x0000_s3249" style="position:absolute;flip:y;visibility:visible;mso-wrap-style:square" from="4692,4261" to="4708,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G4qcQAAADdAAAADwAAAGRycy9kb3ducmV2LnhtbERPTWsCMRC9F/wPYYTealYRK1ujiKKU&#10;ghW1HnobN9Pdxc1kSaKb/ntzKPT4eN+zRTSNuJPztWUFw0EGgriwuuZSwddp8zIF4QOyxsYyKfgl&#10;D4t572mGubYdH+h+DKVIIexzVFCF0OZS+qIig35gW+LE/VhnMCToSqkddincNHKUZRNpsObUUGFL&#10;q4qK6/FmFBw+X/nitrd4jZdut/8+lx/n9VKp535cvoEIFMO/+M/9rhWMJ6M0N71JT0DO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MbipxAAAAN0AAAAPAAAAAAAAAAAA&#10;AAAAAKECAABkcnMvZG93bnJldi54bWxQSwUGAAAAAAQABAD5AAAAkgMAAAAA&#10;" strokeweight="0"/>
                    <v:line id="Line 13026" o:spid="_x0000_s3250" style="position:absolute;flip:y;visibility:visible;mso-wrap-style:square" from="4708,4260" to="4709,42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0dMsgAAADdAAAADwAAAGRycy9kb3ducmV2LnhtbESPT2sCMRTE74V+h/AEbzWriK1bo0hL&#10;RQq1+O/g7bl53V3cvCxJdNNv3xQKPQ4z8xtmtoimETdyvrasYDjIQBAXVtdcKjjs3x6eQPiArLGx&#10;TAq+ycNifn83w1zbjrd024VSJAj7HBVUIbS5lL6oyKAf2JY4eV/WGQxJulJqh12Cm0aOsmwiDdac&#10;Fips6aWi4rK7GgXbzSOf3eoaL/HcfXyejuX78XWpVL8Xl88gAsXwH/5rr7WC8WQ0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n0dMsgAAADdAAAADwAAAAAA&#10;AAAAAAAAAAChAgAAZHJzL2Rvd25yZXYueG1sUEsFBgAAAAAEAAQA+QAAAJYDAAAAAA==&#10;" strokeweight="0"/>
                    <v:line id="Line 13027" o:spid="_x0000_s3251" style="position:absolute;flip:y;visibility:visible;mso-wrap-style:square" from="4692,4264" to="4693,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4icsQAAADdAAAADwAAAGRycy9kb3ducmV2LnhtbERPTWsCMRC9C/0PYQreNFstWrZGkYpS&#10;ClW09dDbuJnuLm4mSxLd9N83B8Hj433PFtE04krO15YVPA0zEMSF1TWXCr6/1oMXED4ga2wsk4I/&#10;8rCYP/RmmGvb8Z6uh1CKFMI+RwVVCG0upS8qMuiHtiVO3K91BkOCrpTaYZfCTSNHWTaRBmtODRW2&#10;9FZRcT5cjIL9dsont7nEczx1n7ufY/lxXC2V6j/G5SuIQDHcxTf3u1bwPBmn/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niJyxAAAAN0AAAAPAAAAAAAAAAAA&#10;AAAAAKECAABkcnMvZG93bnJldi54bWxQSwUGAAAAAAQABAD5AAAAkgMAAAAA&#10;" strokeweight="0"/>
                    <v:line id="Line 13028" o:spid="_x0000_s3252" style="position:absolute;flip:x y;visibility:visible;mso-wrap-style:square" from="4692,4264" to="4693,4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Y43MQAAADdAAAADwAAAGRycy9kb3ducmV2LnhtbESPQWsCMRSE70L/Q3iFXqRmrbItW6MU&#10;qUW8ubb3x+Z1s5i8LEnU9d83BcHjMDPfMIvV4Kw4U4idZwXTSQGCuPG641bB92Hz/AYiJmSN1jMp&#10;uFKE1fJhtMBK+wvv6VynVmQIxwoVmJT6SsrYGHIYJ74nzt6vDw5TlqGVOuAlw52VL0VRSocd5wWD&#10;Pa0NNcf65BTMXn8O26Mdm90mOvP5ZeumDFelnh6Hj3cQiYZ0D9/aW61gXs6m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9jjcxAAAAN0AAAAPAAAAAAAAAAAA&#10;AAAAAKECAABkcnMvZG93bnJldi54bWxQSwUGAAAAAAQABAD5AAAAkgMAAAAA&#10;" strokeweight="0"/>
                    <v:line id="Line 13029" o:spid="_x0000_s3253" style="position:absolute;flip:y;visibility:visible;mso-wrap-style:square" from="4718,4258" to="4719,4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AZnsgAAADdAAAADwAAAGRycy9kb3ducmV2LnhtbESPT2sCMRTE74V+h/AEbzWrFitbo0hL&#10;RQq1+O/g7bl53V3cvCxJdNNv3xQKPQ4z8xtmtoimETdyvrasYDjIQBAXVtdcKjjs3x6mIHxA1thY&#10;JgXf5GExv7+bYa5tx1u67UIpEoR9jgqqENpcSl9UZNAPbEucvC/rDIYkXSm1wy7BTSNHWTaRBmtO&#10;CxW29FJRcdldjYLt5onPbnWNl3juPj5Px/L9+LpUqt+Ly2cQgWL4D/+111rB42Q8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QAZnsgAAADdAAAADwAAAAAA&#10;AAAAAAAAAAChAgAAZHJzL2Rvd25yZXYueG1sUEsFBgAAAAAEAAQA+QAAAJYDAAAAAA==&#10;" strokeweight="0"/>
                    <v:line id="Line 13030" o:spid="_x0000_s3254" style="position:absolute;flip:x;visibility:visible;mso-wrap-style:square" from="4390,3196" to="4391,3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y8BccAAADdAAAADwAAAGRycy9kb3ducmV2LnhtbESPQWsCMRSE74X+h/AK3mq2WmzZGkUq&#10;ihRq0erB23Pzuru4eVmS6MZ/bwqFHoeZ+YYZT6NpxIWcry0reOpnIIgLq2suFey+F4+vIHxA1thY&#10;JgVX8jCd3N+NMde24w1dtqEUCcI+RwVVCG0upS8qMuj7tiVO3o91BkOSrpTaYZfgppGDLBtJgzWn&#10;hQpbeq+oOG3PRsFm/cJHtzzHUzx2n1+Hffmxn8+U6j3E2RuIQDH8h//aK63geTQc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TLwFxwAAAN0AAAAPAAAAAAAA&#10;AAAAAAAAAKECAABkcnMvZG93bnJldi54bWxQSwUGAAAAAAQABAD5AAAAlQMAAAAA&#10;" strokeweight="0"/>
                    <v:line id="Line 13031" o:spid="_x0000_s3255" style="position:absolute;visibility:visible;mso-wrap-style:square" from="4372,3200" to="4373,3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lTNsYAAADdAAAADwAAAGRycy9kb3ducmV2LnhtbESPQWvCQBSE70L/w/IKvenGatMYXaWI&#10;Yr21VsHjI/tMFrNvQ3ar8d+7hYLHYWa+YWaLztbiQq03jhUMBwkI4sJpw6WC/c+6n4HwAVlj7ZgU&#10;3MjDYv7Um2Gu3ZW/6bILpYgQ9jkqqEJocil9UZFFP3ANcfROrrUYomxLqVu8Rrit5WuSpNKi4bhQ&#10;YUPLiorz7tcqMF/p5m37fpgc5GoThsfsnBm7V+rlufuYggjUhUf4v/2pFYzT0Rj+3s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ZUzbGAAAA3QAAAA8AAAAAAAAA&#10;AAAAAAAAoQIAAGRycy9kb3ducmV2LnhtbFBLBQYAAAAABAAEAPkAAACUAwAAAAA=&#10;" strokeweight="0"/>
                    <v:line id="Line 13032" o:spid="_x0000_s3256" style="position:absolute;flip:x;visibility:visible;mso-wrap-style:square" from="4388,3195" to="4389,31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mB6sgAAADdAAAADwAAAGRycy9kb3ducmV2LnhtbESPT0sDMRTE74LfITzBm83WalvWpqVY&#10;FBFq6b+Dt9fN6+7SzcuSpN347Y0g9DjMzG+YySyaRlzI+dqygn4vA0FcWF1zqWC3fXsYg/ABWWNj&#10;mRT8kIfZ9PZmgrm2Ha/psgmlSBD2OSqoQmhzKX1RkUHfsy1x8o7WGQxJulJqh12Cm0Y+ZtlQGqw5&#10;LVTY0mtFxWlzNgrWXyM+uPdzPMVDt1x978vP/WKu1P1dnL+ACBTDNfzf/tAKnoaDZ/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umB6sgAAADdAAAADwAAAAAA&#10;AAAAAAAAAAChAgAAZHJzL2Rvd25yZXYueG1sUEsFBgAAAAAEAAQA+QAAAJYDAAAAAA==&#10;" strokeweight="0"/>
                    <v:line id="Line 13033" o:spid="_x0000_s3257" style="position:absolute;flip:y;visibility:visible;mso-wrap-style:square" from="4371,3200" to="4372,32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sfncgAAADdAAAADwAAAGRycy9kb3ducmV2LnhtbESPT0sDMRTE74LfITzBm81WyyrbpqUo&#10;ihRU+u/Q2+vmdXfp5mVJ0m767RtB8DjMzG+YySyaVpzJ+cayguEgA0FcWt1wpWCzfn94AeEDssbW&#10;Mim4kIfZ9PZmgoW2PS/pvAqVSBD2BSqoQ+gKKX1Zk0E/sB1x8g7WGQxJukpqh32Cm1Y+ZlkuDTac&#10;Fmrs6LWm8rg6GQXL72feu49TPMZ9//Wz21aL7dtcqfu7OB+DCBTDf/iv/akVjPKnH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jsfncgAAADdAAAADwAAAAAA&#10;AAAAAAAAAAChAgAAZHJzL2Rvd25yZXYueG1sUEsFBgAAAAAEAAQA+QAAAJYDAAAAAA==&#10;" strokeweight="0"/>
                    <v:line id="Line 13034" o:spid="_x0000_s3258" style="position:absolute;flip:x y;visibility:visible;mso-wrap-style:square" from="4371,3198" to="4372,3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MFM8QAAADdAAAADwAAAGRycy9kb3ducmV2LnhtbESPQWsCMRSE70L/Q3iFXqRmW2UtW6MU&#10;qUW8ubb3x+Z1s5i8LEnU9d83BcHjMDPfMIvV4Kw4U4idZwUvkwIEceN1x62C78Pm+Q1ETMgarWdS&#10;cKUIq+XDaIGV9hfe07lOrcgQjhUqMCn1lZSxMeQwTnxPnL1fHxymLEMrdcBLhjsrX4uilA47zgsG&#10;e1obao71ySmYzn8O26Mdm90mOvP5ZeumDFelnh6Hj3cQiYZ0D9/aW61gVk7n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UwUzxAAAAN0AAAAPAAAAAAAAAAAA&#10;AAAAAKECAABkcnMvZG93bnJldi54bWxQSwUGAAAAAAQABAD5AAAAkgMAAAAA&#10;" strokeweight="0"/>
                    <v:line id="Line 13035" o:spid="_x0000_s3259" style="position:absolute;visibility:visible;mso-wrap-style:square" from="4389,3194" to="4390,3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RZM8MAAADdAAAADwAAAGRycy9kb3ducmV2LnhtbERPz2vCMBS+D/wfwhO8aVrdatc1yhgb&#10;zps6hR0fzbMNNi+lybT775eDsOPH97tcD7YVV+q9cawgnSUgiCunDdcKjl8f0xyED8gaW8ek4Jc8&#10;rFejhxIL7W68p+sh1CKGsC9QQRNCV0jpq4Ys+pnriCN3dr3FEGFfS93jLYbbVs6TJJMWDceGBjt6&#10;a6i6HH6sArPLNk/b5en5JN83If3OL7mxR6Um4+H1BUSgIfyL7+5PreAxW8S58U18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UWTPDAAAA3QAAAA8AAAAAAAAAAAAA&#10;AAAAoQIAAGRycy9kb3ducmV2LnhtbFBLBQYAAAAABAAEAPkAAACRAwAAAAA=&#10;" strokeweight="0"/>
                    <v:shape id="Freeform 13036" o:spid="_x0000_s3260" style="position:absolute;left:4390;top:3196;width:6;height:2;visibility:visible;mso-wrap-style:square;v-text-anchor:top" coordsize="27,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A7YMUA&#10;AADdAAAADwAAAGRycy9kb3ducmV2LnhtbESPUWvCQBCE34X+h2MLfRG9WKvY1FOkKFbIi9EfsObW&#10;XGhuL+ROTf99TxB8HGbnm535srO1uFLrK8cKRsMEBHHhdMWlguNhM5iB8AFZY+2YFPyRh+XipTfH&#10;VLsb7+mah1JECPsUFZgQmlRKXxiy6IeuIY7e2bUWQ5RtKXWLtwi3tXxPkqm0WHFsMNjQt6HiN7/Y&#10;+EbfrjjbmRPn1Xl93GajCa03Sr29dqsvEIG68Dx+pH+0go/p+BPuayIC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IDtgxQAAAN0AAAAPAAAAAAAAAAAAAAAAAJgCAABkcnMv&#10;ZG93bnJldi54bWxQSwUGAAAAAAQABAD1AAAAigMAAAAA&#10;" path="m,1l7,r7,1l22,3r4,3l27,11e" filled="f" strokeweight="0">
                      <v:path arrowok="t" o:connecttype="custom" o:connectlocs="0,0;0,0;0,0;0,0;0,0;0,0" o:connectangles="0,0,0,0,0,0"/>
                      <o:lock v:ext="edit" aspectratio="t"/>
                    </v:shape>
                    <v:line id="Line 13037" o:spid="_x0000_s3261" style="position:absolute;flip:x y;visibility:visible;mso-wrap-style:square" from="4283,3122" to="4287,3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zuOsEAAADdAAAADwAAAGRycy9kb3ducmV2LnhtbERPTWsCMRC9C/0PYYReRLOtspXVKKXU&#10;Ir251vuwGTeLyWRJUl3/fXMQeny87/V2cFZcKcTOs4KXWQGCuPG641bBz3E3XYKICVmj9UwK7hRh&#10;u3karbHS/sYHutapFTmEY4UKTEp9JWVsDDmMM98TZ+7sg8OUYWilDnjL4c7K16IopcOOc4PBnj4M&#10;NZf61ymYv52O+4udmO9ddObzy9ZNGe5KPY+H9xWIREP6Fz/ce61gUS7y/vwmPwG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vO46wQAAAN0AAAAPAAAAAAAAAAAAAAAA&#10;AKECAABkcnMvZG93bnJldi54bWxQSwUGAAAAAAQABAD5AAAAjwMAAAAA&#10;" strokeweight="0"/>
                    <v:line id="Line 13038" o:spid="_x0000_s3262" style="position:absolute;flip:y;visibility:visible;mso-wrap-style:square" from="4283,3125" to="4287,3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T0lMcAAADdAAAADwAAAGRycy9kb3ducmV2LnhtbESPQWsCMRSE70L/Q3iF3jSriC2rUaSi&#10;lIIVbT14e25edxc3L0sS3fTfm0Khx2FmvmFmi2gacSPna8sKhoMMBHFhdc2lgq/Pdf8FhA/IGhvL&#10;pOCHPCzmD70Z5tp2vKfbIZQiQdjnqKAKoc2l9EVFBv3AtsTJ+7bOYEjSlVI77BLcNHKUZRNpsOa0&#10;UGFLrxUVl8PVKNh/PPPZba7xEs/ddnc6lu/H1VKpp8e4nIIIFMN/+K/9phWMJ+Mh/L5JT0DO7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1PSUxwAAAN0AAAAPAAAAAAAA&#10;AAAAAAAAAKECAABkcnMvZG93bnJldi54bWxQSwUGAAAAAAQABAD5AAAAlQMAAAAA&#10;" strokeweight="0"/>
                    <v:shape id="Freeform 13039" o:spid="_x0000_s3263" style="position:absolute;left:4288;top:3119;width:11;height:9;visibility:visible;mso-wrap-style:square;v-text-anchor:top" coordsize="4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6DZsgA&#10;AADdAAAADwAAAGRycy9kb3ducmV2LnhtbESP3WrCQBSE7wu+w3KE3hTdVMRK6iaUFkGU+tc+wGn2&#10;mASzZ9PsqolP7wqFXg4z8w0zS1tTiTM1rrSs4HkYgSDOrC45V/D9NR9MQTiPrLGyTAo6cpAmvYcZ&#10;xtpeeEfnvc9FgLCLUUHhfR1L6bKCDLqhrYmDd7CNQR9kk0vd4CXATSVHUTSRBksOCwXW9F5Qdtyf&#10;TKB089V2/XN90u3yo/58MZvu9LtR6rHfvr2C8NT6//Bfe6EVjCfjEdzfhCcgk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roNmyAAAAN0AAAAPAAAAAAAAAAAAAAAAAJgCAABk&#10;cnMvZG93bnJldi54bWxQSwUGAAAAAAQABAD1AAAAjQMAAAAA&#10;" path="m43,39l17,20,,e" filled="f" strokeweight="0">
                      <v:path arrowok="t" o:connecttype="custom" o:connectlocs="0,0;0,0;0,0" o:connectangles="0,0,0"/>
                      <o:lock v:ext="edit" aspectratio="t"/>
                    </v:shape>
                    <v:shape id="Freeform 13040" o:spid="_x0000_s3264" style="position:absolute;left:4482;top:2984;width:12;height:53;visibility:visible;mso-wrap-style:square;v-text-anchor:top" coordsize="48,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hzcUA&#10;AADdAAAADwAAAGRycy9kb3ducmV2LnhtbESPQWvCQBSE70L/w/IKvUjd1KQi0VWktOCtGO39kX3N&#10;BrNv092tif++KxQ8DjPzDbPejrYTF/KhdazgZZaBIK6dbrlRcDp+PC9BhIissXNMCq4UYLt5mKyx&#10;1G7gA12q2IgE4VCiAhNjX0oZakMWw8z1xMn7dt5iTNI3UnscEtx2cp5lC2mx5bRgsKc3Q/W5+rUK&#10;lu86v/rX8fPU7n7y7msw82JqlHp6HHcrEJHGeA//t/daQbEocri9SU9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XCHNxQAAAN0AAAAPAAAAAAAAAAAAAAAAAJgCAABkcnMv&#10;ZG93bnJldi54bWxQSwUGAAAAAAQABAD1AAAAigMAAAAA&#10;" path="m,214l28,177,44,134,48,88,40,42,21,e" filled="f" strokeweight="0">
                      <v:path arrowok="t" o:connecttype="custom" o:connectlocs="0,1;0,1;0,0;0,0;0,0;0,0" o:connectangles="0,0,0,0,0,0"/>
                      <o:lock v:ext="edit" aspectratio="t"/>
                    </v:shape>
                    <v:line id="Line 13041" o:spid="_x0000_s3265" style="position:absolute;flip:y;visibility:visible;mso-wrap-style:square" from="4499,3015" to="4500,3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NXDMcAAADdAAAADwAAAGRycy9kb3ducmV2LnhtbESPQWsCMRSE70L/Q3hCb5q1LLasRpGW&#10;llJoRasHb8/Nc3dx87Ik0U3/fVMoeBxm5htmvoymFVdyvrGsYDLOQBCXVjdcKdh9v46eQPiArLG1&#10;TAp+yMNycTeYY6Ftzxu6bkMlEoR9gQrqELpCSl/WZNCPbUecvJN1BkOSrpLaYZ/gppUPWTaVBhtO&#10;CzV29FxTed5ejILN1yMf3dslnuOx/1wf9tXH/mWl1P0wrmYgAsVwC/+337WCfJrn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o1cMxwAAAN0AAAAPAAAAAAAA&#10;AAAAAAAAAKECAABkcnMvZG93bnJldi54bWxQSwUGAAAAAAQABAD5AAAAlQMAAAAA&#10;" strokeweight="0"/>
                    <v:shape id="Freeform 13042" o:spid="_x0000_s3266" style="position:absolute;left:4500;top:3032;width:37;height:43;visibility:visible;mso-wrap-style:square;v-text-anchor:top" coordsize="147,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xJ8QA&#10;AADdAAAADwAAAGRycy9kb3ducmV2LnhtbESPS4vCMBSF98L8h3CF2dm0ojJ0jOIoguDKB8O4uzTX&#10;ttjclCbT1n9vBMHl4Tw+znzZm0q01LjSsoIkikEQZ1aXnCs4n7ajLxDOI2usLJOCOzlYLj4Gc0y1&#10;7fhA7dHnIoywS1FB4X2dSumyggy6yNbEwbvaxqAPssmlbrAL46aS4zieSYMlB0KBNa0Lym7HfxO4&#10;7d8Fb3Jbrjf339XlJ0n2squU+hz2q28Qnnr/Dr/aO61gMptM4fkmPA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7cSfEAAAA3QAAAA8AAAAAAAAAAAAAAAAAmAIAAGRycy9k&#10;b3ducmV2LnhtbFBLBQYAAAAABAAEAPUAAACJAwAAAAA=&#10;" path="m147,171l109,104,60,46,,e" filled="f" strokeweight="0">
                      <v:path arrowok="t" o:connecttype="custom" o:connectlocs="1,1;1,1;0,0;0,0" o:connectangles="0,0,0,0"/>
                      <o:lock v:ext="edit" aspectratio="t"/>
                    </v:shape>
                    <v:shape id="Freeform 13043" o:spid="_x0000_s3267" style="position:absolute;left:4500;top:3031;width:39;height:44;visibility:visible;mso-wrap-style:square;v-text-anchor:top" coordsize="154,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HvcccA&#10;AADdAAAADwAAAGRycy9kb3ducmV2LnhtbESPQWvCQBSE70L/w/IK3sxGSYPErCKlWnsQrC3U4yP7&#10;moRm34bsNkn/fVcQPA4z8w2Tb0bTiJ46V1tWMI9iEMSF1TWXCj4/drMlCOeRNTaWScEfOdisHyY5&#10;ZtoO/E792ZciQNhlqKDyvs2kdEVFBl1kW+LgfdvOoA+yK6XucAhw08hFHKfSYM1hocKWnisqfs6/&#10;RkH5+jIfd5fj1/Jk908H/bb1uB+Umj6O2xUIT6O/h2/tg1aQpEkK1zfhCcj1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B73HHAAAA3QAAAA8AAAAAAAAAAAAAAAAAmAIAAGRy&#10;cy9kb3ducmV2LnhtbFBLBQYAAAAABAAEAPUAAACMAwAAAAA=&#10;" path="m154,176l115,107,63,47,,e" filled="f" strokeweight="0">
                      <v:path arrowok="t" o:connecttype="custom" o:connectlocs="1,1;1,1;0,0;0,0" o:connectangles="0,0,0,0"/>
                      <o:lock v:ext="edit" aspectratio="t"/>
                    </v:shape>
                    <v:line id="Line 13044" o:spid="_x0000_s3268" style="position:absolute;flip:x;visibility:visible;mso-wrap-style:square" from="4492,3096" to="4540,3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HJe8cAAADdAAAADwAAAGRycy9kb3ducmV2LnhtbESPQWsCMRSE74X+h/AKvdVsRbSsRpEW&#10;iwgq2nrw9ty87i5uXpYkuvHfNwWhx2FmvmEms2gacSXna8sKXnsZCOLC6ppLBd9fi5c3ED4ga2ws&#10;k4IbeZhNHx8mmGvb8Y6u+1CKBGGfo4IqhDaX0hcVGfQ92xIn78c6gyFJV0rtsEtw08h+lg2lwZrT&#10;QoUtvVdUnPcXo2C3GfHJfV7iOZ669fZ4KFeHj7lSz09xPgYRKIb/8L291AoGw8EI/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ccl7xwAAAN0AAAAPAAAAAAAA&#10;AAAAAAAAAKECAABkcnMvZG93bnJldi54bWxQSwUGAAAAAAQABAD5AAAAlQMAAAAA&#10;" strokeweight="0"/>
                    <v:shape id="Freeform 13045" o:spid="_x0000_s3269" style="position:absolute;left:4413;top:3134;width:58;height:34;visibility:visible;mso-wrap-style:square;v-text-anchor:top" coordsize="232,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s+QcIA&#10;AADdAAAADwAAAGRycy9kb3ducmV2LnhtbERPy4rCMBTdC/MP4Q6402QGLdIxyowiiGDBB8z20lzb&#10;YnNTmqjVrzcLweXhvKfzztbiSq2vHGv4GioQxLkzFRcajofVYALCB2SDtWPScCcP89lHb4qpcTfe&#10;0XUfChFD2KeooQyhSaX0eUkW/dA1xJE7udZiiLAtpGnxFsNtLb+VSqTFimNDiQ0tSsrP+4vVkG0v&#10;odvU/5kaK3Xc/S0eyyQ7aN3/7H5/QATqwlv8cq+NhlEyinPjm/gE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uz5BwgAAAN0AAAAPAAAAAAAAAAAAAAAAAJgCAABkcnMvZG93&#10;bnJldi54bWxQSwUGAAAAAAQABAD1AAAAhwMAAAAA&#10;" path="m232,139l182,91,126,51,65,22,,e" filled="f" strokeweight="0">
                      <v:path arrowok="t" o:connecttype="custom" o:connectlocs="1,0;1,0;1,0;0,0;0,0" o:connectangles="0,0,0,0,0"/>
                      <o:lock v:ext="edit" aspectratio="t"/>
                    </v:shape>
                    <v:shape id="Freeform 13046" o:spid="_x0000_s3270" style="position:absolute;left:4457;top:3119;width:25;height:61;visibility:visible;mso-wrap-style:square;v-text-anchor:top" coordsize="100,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NaNscA&#10;AADdAAAADwAAAGRycy9kb3ducmV2LnhtbESPQWvCQBSE74X+h+UVvNWNIkFTV5HSgsWCNAn0+sw+&#10;k9js25DdJvHfdwWhx2FmvmHW29E0oqfO1ZYVzKYRCOLC6ppLBXn2/rwE4TyyxsYyKbiSg+3m8WGN&#10;ibYDf1Gf+lIECLsEFVTet4mUrqjIoJvaljh4Z9sZ9EF2pdQdDgFuGjmPolgarDksVNjSa0XFT/pr&#10;FGT5cqU/5qfZ9/i5e+M4Ohzry0mpydO4ewHhafT/4Xt7rxUs4sUKbm/CE5C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TWjbHAAAA3QAAAA8AAAAAAAAAAAAAAAAAmAIAAGRy&#10;cy9kb3ducmV2LnhtbFBLBQYAAAAABAAEAPUAAACMAwAAAAA=&#10;" path="m,245l51,203,84,155r16,-51l97,52,76,e" filled="f" strokeweight="0">
                      <v:path arrowok="t" o:connecttype="custom" o:connectlocs="0,1;0,1;0,0;1,0;1,0;0,0" o:connectangles="0,0,0,0,0,0"/>
                      <o:lock v:ext="edit" aspectratio="t"/>
                    </v:shape>
                    <v:shape id="Freeform 13047" o:spid="_x0000_s3271" style="position:absolute;left:4512;top:3102;width:14;height:65;visibility:visible;mso-wrap-style:square;v-text-anchor:top" coordsize="56,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JNfcMA&#10;AADdAAAADwAAAGRycy9kb3ducmV2LnhtbERPy2rCQBTdF/yH4Qrd1YnWR4lORIWCi1rQluLykrlm&#10;QjJ3YmZq0r93FkKXh/NerXtbixu1vnSsYDxKQBDnTpdcKPj+en95A+EDssbaMSn4Iw/rbPC0wlS7&#10;jo90O4VCxBD2KSowITSplD43ZNGPXEMcuYtrLYYI20LqFrsYbms5SZK5tFhybDDY0M5QXp1+rYLX&#10;A1Wd3BzPH4srmUXCYfv5o5V6HvabJYhAffgXP9x7rWA6n8X98U18AjK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JNfcMAAADdAAAADwAAAAAAAAAAAAAAAACYAgAAZHJzL2Rv&#10;d25yZXYueG1sUEsFBgAAAAAEAAQA9QAAAIgDAAAAAA==&#10;" path="m,260l28,223,47,180r9,-46l55,88,44,43,24,e" filled="f" strokeweight="0">
                      <v:path arrowok="t" o:connecttype="custom" o:connectlocs="0,1;0,1;0,1;0,1;0,1;0,0;0,0" o:connectangles="0,0,0,0,0,0,0"/>
                      <o:lock v:ext="edit" aspectratio="t"/>
                    </v:shape>
                    <v:line id="Line 13048" o:spid="_x0000_s3272" style="position:absolute;flip:y;visibility:visible;mso-wrap-style:square" from="4411,3129" to="4413,3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1iScgAAADdAAAADwAAAGRycy9kb3ducmV2LnhtbESPQWsCMRSE74X+h/AKvdWspWpZjSIt&#10;LUWoslYP3p6b5+7i5mVJopv++6ZQ6HGYmW+Y2SKaVlzJ+cayguEgA0FcWt1wpWD39fbwDMIHZI2t&#10;ZVLwTR4W89ubGeba9lzQdRsqkSDsc1RQh9DlUvqyJoN+YDvi5J2sMxiSdJXUDvsEN618zLKxNNhw&#10;Wqixo5eayvP2YhQU6wkf3fslnuOx/9wc9tVq/7pU6v4uLqcgAsXwH/5rf2gFT+PRE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A1iScgAAADdAAAADwAAAAAA&#10;AAAAAAAAAAChAgAAZHJzL2Rvd25yZXYueG1sUEsFBgAAAAAEAAQA+QAAAJYDAAAAAA==&#10;" strokeweight="0"/>
                    <v:line id="Line 13049" o:spid="_x0000_s3273" style="position:absolute;visibility:visible;mso-wrap-style:square" from="4409,3190" to="4410,3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OLecUAAADdAAAADwAAAGRycy9kb3ducmV2LnhtbESPQWvCQBSE7wX/w/IEb3Wj1DSNriJS&#10;0d7UKvT4yD6TxezbkF01/nu3UOhxmJlvmNmis7W4UeuNYwWjYQKCuHDacKng+L1+zUD4gKyxdkwK&#10;HuRhMe+9zDDX7s57uh1CKSKEfY4KqhCaXEpfVGTRD11DHL2zay2GKNtS6hbvEW5rOU6SVFo0HBcq&#10;bGhVUXE5XK0Cs0s3k6/308dJfm7C6Ce7ZMYelRr0u+UURKAu/If/2lut4C2djOH3TXwC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yOLecUAAADdAAAADwAAAAAAAAAA&#10;AAAAAAChAgAAZHJzL2Rvd25yZXYueG1sUEsFBgAAAAAEAAQA+QAAAJMDAAAAAA==&#10;" strokeweight="0"/>
                    <v:shape id="Freeform 13050" o:spid="_x0000_s3274" style="position:absolute;left:4413;top:3179;width:8;height:17;visibility:visible;mso-wrap-style:square;v-text-anchor:top" coordsize="33,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8/3MEA&#10;AADdAAAADwAAAGRycy9kb3ducmV2LnhtbESPS4vCMBSF94L/IVzBnaa+OkPHKCIIwqy0ittLc6ct&#10;JjeliVr/vRkQXB7O4+Ms15014k6trx0rmIwTEMSF0zWXCk75bvQNwgdkjcYxKXiSh/Wq31tipt2D&#10;D3Q/hlLEEfYZKqhCaDIpfVGRRT92DXH0/lxrMUTZllK3+Ijj1shpkqTSYs2RUGFD24qK6/FmI6RM&#10;LrZIf+eUf+U3b54msDkrNRx0mx8QgbrwCb/be61gni5m8P8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fP9zBAAAA3QAAAA8AAAAAAAAAAAAAAAAAmAIAAGRycy9kb3du&#10;cmV2LnhtbFBLBQYAAAAABAAEAPUAAACGAwAAAAA=&#10;" path="m,66l17,48,28,26,33,e" filled="f" strokeweight="0">
                      <v:path arrowok="t" o:connecttype="custom" o:connectlocs="0,0;0,0;0,0;0,0" o:connectangles="0,0,0,0"/>
                      <o:lock v:ext="edit" aspectratio="t"/>
                    </v:shape>
                    <v:line id="Line 13051" o:spid="_x0000_s3275" style="position:absolute;flip:y;visibility:visible;mso-wrap-style:square" from="4407,3193" to="4408,3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rB0ccAAADdAAAADwAAAGRycy9kb3ducmV2LnhtbESPQWsCMRSE74X+h/AK3mq2Ym3ZGkUq&#10;ihRq0erB23Pzuru4eVmS6MZ/bwqFHoeZ+YYZT6NpxIWcry0reOpnIIgLq2suFey+F4+vIHxA1thY&#10;JgVX8jCd3N+NMde24w1dtqEUCcI+RwVVCG0upS8qMuj7tiVO3o91BkOSrpTaYZfgppGDLBtJgzWn&#10;hQpbeq+oOG3PRsFm/cJHtzzHUzx2n1+Hffmxn8+U6j3E2RuIQDH8h//aK61gOHoe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esHRxwAAAN0AAAAPAAAAAAAA&#10;AAAAAAAAAKECAABkcnMvZG93bnJldi54bWxQSwUGAAAAAAQABAD5AAAAlQMAAAAA&#10;" strokeweight="0"/>
                    <v:line id="Line 13052" o:spid="_x0000_s3276" style="position:absolute;flip:x;visibility:visible;mso-wrap-style:square" from="4408,3190" to="4409,3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ZkSsgAAADdAAAADwAAAGRycy9kb3ducmV2LnhtbESPT2sCMRTE74V+h/AKvWm2xT9laxRp&#10;sZSCilYP3p6b193FzcuSRDf99o0g9DjMzG+YySyaRlzI+dqygqd+BoK4sLrmUsHue9F7AeEDssbG&#10;Min4JQ+z6f3dBHNtO97QZRtKkSDsc1RQhdDmUvqiIoO+b1vi5P1YZzAk6UqpHXYJbhr5nGUjabDm&#10;tFBhS28VFaft2SjYrMZ8dB/neIrHbrk+7Muv/ftcqceHOH8FESiG//Ct/akVDEbDIVzfpCcgp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zZkSsgAAADdAAAADwAAAAAA&#10;AAAAAAAAAAChAgAAZHJzL2Rvd25yZXYueG1sUEsFBgAAAAAEAAQA+QAAAJYDAAAAAA==&#10;" strokeweight="0"/>
                    <v:shape id="Freeform 13053" o:spid="_x0000_s3277" style="position:absolute;left:4409;top:3151;width:12;height:39;visibility:visible;mso-wrap-style:square;v-text-anchor:top" coordsize="45,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6lA8cA&#10;AADdAAAADwAAAGRycy9kb3ducmV2LnhtbESPQWvCQBSE7wX/w/IEb3Wj2Cipq5RCxSI9aKvi7TX7&#10;TEKzb8PuauK/7xYKHoeZ+YaZLztTiys5X1lWMBomIIhzqysuFHx9vj3OQPiArLG2TApu5GG56D3M&#10;MdO25S1dd6EQEcI+QwVlCE0mpc9LMuiHtiGO3tk6gyFKV0jtsI1wU8txkqTSYMVxocSGXkvKf3YX&#10;owCPq70Ns+/pZt827x+n9fhk3EGpQb97eQYRqAv38H97rRVM0qcU/t7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epQPHAAAA3QAAAA8AAAAAAAAAAAAAAAAAmAIAAGRy&#10;cy9kb3ducmV2LnhtbFBLBQYAAAAABAAEAPUAAACMAwAAAAA=&#10;" path="m,154l23,135,38,109,45,81,42,50,30,23,10,e" filled="f" strokeweight="0">
                      <v:path arrowok="t" o:connecttype="custom" o:connectlocs="0,1;0,1;0,1;0,0;0,0;0,0;0,0" o:connectangles="0,0,0,0,0,0,0"/>
                      <o:lock v:ext="edit" aspectratio="t"/>
                    </v:shape>
                    <v:shape id="Freeform 13054" o:spid="_x0000_s3278" style="position:absolute;left:4412;top:3147;width:31;height:40;visibility:visible;mso-wrap-style:square;v-text-anchor:top" coordsize="124,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LqBcIA&#10;AADdAAAADwAAAGRycy9kb3ducmV2LnhtbERPW0vDMBR+H+w/hDPwbUsdrht12XCCQxQUd3s+NGdN&#10;sTkpSWzrvzeC4OPHd19vB9uIjnyoHSu4nWUgiEuna64UnI5P0xWIEJE1No5JwTcF2G7GozUW2vX8&#10;Qd0hViKFcChQgYmxLaQMpSGLYeZa4sRdnbcYE/SV1B77FG4bOc+yXFqsOTUYbOnRUPl5+LIK8v3O&#10;+PPlrXuJi+vrmZb9/j3tUTeT4eEeRKQh/ov/3M9awV2+WMLvm/QE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EuoFwgAAAN0AAAAPAAAAAAAAAAAAAAAAAJgCAABkcnMvZG93&#10;bnJldi54bWxQSwUGAAAAAAQABAD1AAAAhwMAAAAA&#10;" path="m124,160r-7,-43l99,77,73,44,39,17,,e" filled="f" strokeweight="0">
                      <v:path arrowok="t" o:connecttype="custom" o:connectlocs="1,1;1,1;1,0;0,0;0,0;0,0" o:connectangles="0,0,0,0,0,0"/>
                      <o:lock v:ext="edit" aspectratio="t"/>
                    </v:shape>
                    <v:line id="Line 13055" o:spid="_x0000_s3279" style="position:absolute;flip:y;visibility:visible;mso-wrap-style:square" from="4408,3194" to="4409,3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fL1MQAAADdAAAADwAAAGRycy9kb3ducmV2LnhtbERPTWsCMRC9C/0PYQreNFuxWrZGkYpS&#10;ClW09dDbuJnuLm4mSxLd9N83B8Hj433PFtE04krO15YVPA0zEMSF1TWXCr6/1oMXED4ga2wsk4I/&#10;8rCYP/RmmGvb8Z6uh1CKFMI+RwVVCG0upS8qMuiHtiVO3K91BkOCrpTaYZfCTSNHWTaRBmtODRW2&#10;9FZRcT5cjIL9dsont7nEczx1n7ufY/lxXC2V6j/G5SuIQDHcxTf3u1YwnjynuelNegJ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N8vUxAAAAN0AAAAPAAAAAAAAAAAA&#10;AAAAAKECAABkcnMvZG93bnJldi54bWxQSwUGAAAAAAQABAD5AAAAkgMAAAAA&#10;" strokeweight="0"/>
                    <v:line id="Line 13056" o:spid="_x0000_s3280" style="position:absolute;flip:y;visibility:visible;mso-wrap-style:square" from="4421,3170" to="4422,31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tuT8gAAADdAAAADwAAAGRycy9kb3ducmV2LnhtbESPT0sDMRTE74LfITzBm81Wam3XpqVY&#10;FBFq6b+Dt9fN6+7SzcuSpN347Y0g9DjMzG+YySyaRlzI+dqygn4vA0FcWF1zqWC3fXsYgfABWWNj&#10;mRT8kIfZ9PZmgrm2Ha/psgmlSBD2OSqoQmhzKX1RkUHfsy1x8o7WGQxJulJqh12Cm0Y+ZtlQGqw5&#10;LVTY0mtFxWlzNgrWX898cO/neIqHbrn63pef+8Vcqfu7OH8BESiGa/i//aEVDIZPY/h7k56AnP4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ntuT8gAAADdAAAADwAAAAAA&#10;AAAAAAAAAAChAgAAZHJzL2Rvd25yZXYueG1sUEsFBgAAAAAEAAQA+QAAAJYDAAAAAA==&#10;" strokeweight="0"/>
                    <v:line id="Line 13057" o:spid="_x0000_s3281" style="position:absolute;flip:y;visibility:visible;mso-wrap-style:square" from="4443,3184" to="4444,3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0Nb8QAAADdAAAADwAAAGRycy9kb3ducmV2LnhtbERPz2vCMBS+D/wfwhO8zdQh3eiMIspE&#10;Bm7o5mG3Z/Nsi81LSaLN/ntzGOz48f2eLaJpxY2cbywrmIwzEMSl1Q1XCr6/3h5fQPiArLG1TAp+&#10;ycNiPniYYaFtz3u6HUIlUgj7AhXUIXSFlL6syaAf2444cWfrDIYEXSW1wz6Fm1Y+ZVkuDTacGmrs&#10;aFVTeTlcjYL9xzOf3OYaL/HU7z5/jtX7cb1UajSMy1cQgWL4F/+5t1rBNM/T/vQmPQ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LQ1vxAAAAN0AAAAPAAAAAAAAAAAA&#10;AAAAAKECAABkcnMvZG93bnJldi54bWxQSwUGAAAAAAQABAD5AAAAkgMAAAAA&#10;" strokeweight="0"/>
                    <v:line id="Line 13058" o:spid="_x0000_s3282" style="position:absolute;flip:x;visibility:visible;mso-wrap-style:square" from="4441,3114" to="4490,31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Go9McAAADdAAAADwAAAGRycy9kb3ducmV2LnhtbESPQWsCMRSE70L/Q3iF3jRrKWvZGkVa&#10;WorQirYevD03z93FzcuSRDf++6YgeBxm5htmOo+mFWdyvrGsYDzKQBCXVjdcKfj9eR8+g/ABWWNr&#10;mRRcyMN8djeYYqFtz2s6b0IlEoR9gQrqELpCSl/WZNCPbEecvIN1BkOSrpLaYZ/gppWPWZZLgw2n&#10;hRo7eq2pPG5ORsH6e8J793GKx7jvv1a7bbXcvi2UeriPixcQgWK4ha/tT63gKc/H8P8mPQ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Yaj0xwAAAN0AAAAPAAAAAAAA&#10;AAAAAAAAAKECAABkcnMvZG93bnJldi54bWxQSwUGAAAAAAQABAD5AAAAlQMAAAAA&#10;" strokeweight="0"/>
                    <v:line id="Line 13059" o:spid="_x0000_s3283" style="position:absolute;flip:x y;visibility:visible;mso-wrap-style:square" from="4488,3091" to="4489,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eJtsQAAADdAAAADwAAAGRycy9kb3ducmV2LnhtbESPQWsCMRSE74X+h/AKvRTN1pZVVqMU&#10;qUV6c9X7Y/PcLCYvSxJ1/fdNodDjMDPfMIvV4Ky4UoidZwWv4wIEceN1x62Cw34zmoGICVmj9UwK&#10;7hRhtXx8WGCl/Y13dK1TKzKEY4UKTEp9JWVsDDmMY98TZ+/kg8OUZWilDnjLcGflpChK6bDjvGCw&#10;p7Wh5lxfnIK36XG/PdsX872Jznx+2bopw12p56fhYw4i0ZD+w3/trVbwXpYT+H2Tn4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l4m2xAAAAN0AAAAPAAAAAAAAAAAA&#10;AAAAAKECAABkcnMvZG93bnJldi54bWxQSwUGAAAAAAQABAD5AAAAkgMAAAAA&#10;" strokeweight="0"/>
                    <v:line id="Line 13060" o:spid="_x0000_s3284" style="position:absolute;visibility:visible;mso-wrap-style:square" from="4489,3089" to="4490,3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PkX8YAAADdAAAADwAAAGRycy9kb3ducmV2LnhtbESPT2vCQBTE74LfYXmCN92obZqmrlKK&#10;xXpr/QMeH9lnsph9G7Krxm/vFgo9DjPzG2a+7GwtrtR641jBZJyAIC6cNlwq2O8+RxkIH5A11o5J&#10;wZ08LBf93hxz7W78Q9dtKEWEsM9RQRVCk0vpi4os+rFriKN3cq3FEGVbSt3iLcJtLadJkkqLhuNC&#10;hQ19VFSctxerwHyn6+fNy+H1IFfrMDlm58zYvVLDQff+BiJQF/7Df+0vreApTWfw+yY+Abl4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4D5F/GAAAA3QAAAA8AAAAAAAAA&#10;AAAAAAAAoQIAAGRycy9kb3ducmV2LnhtbFBLBQYAAAAABAAEAPkAAACUAwAAAAA=&#10;" strokeweight="0"/>
                    <v:line id="Line 13061" o:spid="_x0000_s3285" style="position:absolute;flip:x y;visibility:visible;mso-wrap-style:square" from="4474,3116" to="4476,3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K0WcQAAADdAAAADwAAAGRycy9kb3ducmV2LnhtbESPQWsCMRSE74X+h/AKXkrNVmUrq1FK&#10;UZHeutb7Y/PcLCYvS5Lq+u9NodDjMDPfMMv14Ky4UIidZwWv4wIEceN1x62C78P2ZQ4iJmSN1jMp&#10;uFGE9erxYYmV9lf+okudWpEhHCtUYFLqKyljY8hhHPueOHsnHxymLEMrdcBrhjsrJ0VRSocd5wWD&#10;PX0Yas71j1MwfTse9mf7bD630ZnNztZNGW5KjZ6G9wWIREP6D/+191rBrCxn8PsmPwG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MrRZxAAAAN0AAAAPAAAAAAAAAAAA&#10;AAAAAKECAABkcnMvZG93bnJldi54bWxQSwUGAAAAAAQABAD5AAAAkgMAAAAA&#10;" strokeweight="0"/>
                    <v:line id="Line 13062" o:spid="_x0000_s3286" style="position:absolute;flip:y;visibility:visible;mso-wrap-style:square" from="4490,3113" to="4492,3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qu98gAAADdAAAADwAAAGRycy9kb3ducmV2LnhtbESPT0sDMRTE74LfITzBm81W7CrbpqUo&#10;ihRU+u/Q2+vmdXfp5mVJ0m767RtB8DjMzG+YySyaVpzJ+cayguEgA0FcWt1wpWCzfn94AeEDssbW&#10;Mim4kIfZ9PZmgoW2PS/pvAqVSBD2BSqoQ+gKKX1Zk0E/sB1x8g7WGQxJukpqh32Cm1Y+ZlkuDTac&#10;Fmrs6LWm8rg6GQXL72feu49TPMZ9//Wz21aL7dtcqfu7OB+DCBTDf/iv/akVPOX5C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Vqu98gAAADdAAAADwAAAAAA&#10;AAAAAAAAAAChAgAAZHJzL2Rvd25yZXYueG1sUEsFBgAAAAAEAAQA+QAAAJYDAAAAAA==&#10;" strokeweight="0"/>
                    <v:line id="Line 13063" o:spid="_x0000_s3287" style="position:absolute;flip:y;visibility:visible;mso-wrap-style:square" from="4486,3093" to="4488,3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gwgMcAAADdAAAADwAAAGRycy9kb3ducmV2LnhtbESPT2sCMRTE74V+h/AK3mrWUrZlNYq0&#10;tIjQiv8O3p6b5+7i5mVJohu/fVMo9DjMzG+YySyaVlzJ+caygtEwA0FcWt1wpWC3/Xh8BeEDssbW&#10;Mim4kYfZ9P5ugoW2Pa/pugmVSBD2BSqoQ+gKKX1Zk0E/tB1x8k7WGQxJukpqh32Cm1Y+ZVkuDTac&#10;Fmrs6K2m8ry5GAXr7xc+us9LPMdj/7U67Kvl/n2u1OAhzscgAsXwH/5rL7SC5zzP4fdNegJy+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iDCAxwAAAN0AAAAPAAAAAAAA&#10;AAAAAAAAAKECAABkcnMvZG93bnJldi54bWxQSwUGAAAAAAQABAD5AAAAlQMAAAAA&#10;" strokeweight="0"/>
                    <v:line id="Line 13064" o:spid="_x0000_s3288" style="position:absolute;flip:y;visibility:visible;mso-wrap-style:square" from="4488,3092" to="4490,3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SVG8cAAADdAAAADwAAAGRycy9kb3ducmV2LnhtbESPQWsCMRSE70L/Q3hCb5q1lLWsRpGW&#10;llJoRasHb8/Nc3dx87Ik0U3/fVMoeBxm5htmvoymFVdyvrGsYDLOQBCXVjdcKdh9v46eQPiArLG1&#10;TAp+yMNycTeYY6Ftzxu6bkMlEoR9gQrqELpCSl/WZNCPbUecvJN1BkOSrpLaYZ/gppUPWZZLgw2n&#10;hRo7eq6pPG8vRsHma8pH93aJ53jsP9eHffWxf1kpdT+MqxmIQDHcwv/td63gMc+n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xJUbxwAAAN0AAAAPAAAAAAAA&#10;AAAAAAAAAKECAABkcnMvZG93bnJldi54bWxQSwUGAAAAAAQABAD5AAAAlQMAAAAA&#10;" strokeweight="0"/>
                    <v:line id="Line 13065" o:spid="_x0000_s3289" style="position:absolute;flip:x;visibility:visible;mso-wrap-style:square" from="4537,3075" to="4539,3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sBacQAAADdAAAADwAAAGRycy9kb3ducmV2LnhtbERPz2vCMBS+D/wfwhO8zdQh3eiMIspE&#10;Bm7o5mG3Z/Nsi81LSaLN/ntzGOz48f2eLaJpxY2cbywrmIwzEMSl1Q1XCr6/3h5fQPiArLG1TAp+&#10;ycNiPniYYaFtz3u6HUIlUgj7AhXUIXSFlL6syaAf2444cWfrDIYEXSW1wz6Fm1Y+ZVkuDTacGmrs&#10;aFVTeTlcjYL9xzOf3OYaL/HU7z5/jtX7cb1UajSMy1cQgWL4F/+5t1rBNM/T3PQmPQE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WwFpxAAAAN0AAAAPAAAAAAAAAAAA&#10;AAAAAKECAABkcnMvZG93bnJldi54bWxQSwUGAAAAAAQABAD5AAAAkgMAAAAA&#10;" strokeweight="0"/>
                    <v:line id="Line 13066" o:spid="_x0000_s3290" style="position:absolute;flip:y;visibility:visible;mso-wrap-style:square" from="4490,3075" to="4537,30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ek8sgAAADdAAAADwAAAGRycy9kb3ducmV2LnhtbESPQWsCMRSE70L/Q3iF3jTbUtZ2NYq0&#10;tJRCFW09eHtuXncXNy9LEt303zeC4HGYmW+Y6TyaVpzI+caygvtRBoK4tLrhSsHP99vwCYQPyBpb&#10;y6TgjzzMZzeDKRba9rym0yZUIkHYF6igDqErpPRlTQb9yHbEyfu1zmBI0lVSO+wT3LTyIctyabDh&#10;tFBjRy81lYfN0ShYL8e8d+/HeIj7/mu121af29eFUne3cTEBESiGa/jS/tAKHvP8Gc5v0hOQs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Bek8sgAAADdAAAADwAAAAAA&#10;AAAAAAAAAAChAgAAZHJzL2Rvd25yZXYueG1sUEsFBgAAAAAEAAQA+QAAAJYDAAAAAA==&#10;" strokeweight="0"/>
                    <v:shape id="Freeform 13067" o:spid="_x0000_s3291" style="position:absolute;left:4551;top:3086;width:56;height:119;visibility:visible;mso-wrap-style:square;v-text-anchor:top" coordsize="224,4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W7K8QA&#10;AADdAAAADwAAAGRycy9kb3ducmV2LnhtbERPy2rCQBTdF/oPwy10IzpJKVaiYyiVQtqF0ugHXDI3&#10;D83cCZkxSf16Z1Ho8nDem3QyrRiod41lBfEiAkFcWN1wpeB0/JyvQDiPrLG1TAp+yUG6fXzYYKLt&#10;yD805L4SIYRdggpq77tESlfUZNAtbEccuNL2Bn2AfSV1j2MIN618iaKlNNhwaKixo4+aikt+NQpu&#10;8Ww4sPnecdbum7P5Ku2xHJR6fpre1yA8Tf5f/OfOtILX5VvYH96EJyC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luyvEAAAA3QAAAA8AAAAAAAAAAAAAAAAAmAIAAGRycy9k&#10;b3ducmV2LnhtbFBLBQYAAAAABAAEAPUAAACJAwAAAAA=&#10;" path="m,476l35,453r71,-60l162,328r38,-71l222,186r2,-73l208,40,191,e" filled="f" strokeweight="0">
                      <v:path arrowok="t" o:connecttype="custom" o:connectlocs="0,2;0,2;1,2;1,1;1,1;1,1;1,1;1,0;1,0" o:connectangles="0,0,0,0,0,0,0,0,0"/>
                      <o:lock v:ext="edit" aspectratio="t"/>
                    </v:shape>
                    <v:line id="Line 13068" o:spid="_x0000_s3292" style="position:absolute;flip:y;visibility:visible;mso-wrap-style:square" from="4571,3111" to="4572,3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g+KccAAADdAAAADwAAAGRycy9kb3ducmV2LnhtbESPT2sCMRTE70K/Q3iF3jRrKVpWo0hL&#10;SylY8d/B23Pzuru4eVmS6MZvb4RCj8PM/IaZzqNpxIWcry0rGA4yEMSF1TWXCnbbj/4rCB+QNTaW&#10;ScGVPMxnD70p5tp2vKbLJpQiQdjnqKAKoc2l9EVFBv3AtsTJ+7XOYEjSlVI77BLcNPI5y0bSYM1p&#10;ocKW3ioqTpuzUbD+GfPRfZ7jKR675eqwL7/37wulnh7jYgIiUAz/4b/2l1bwMhoP4f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uD4pxwAAAN0AAAAPAAAAAAAA&#10;AAAAAAAAAKECAABkcnMvZG93bnJldi54bWxQSwUGAAAAAAQABAD5AAAAlQMAAAAA&#10;" strokeweight="0"/>
                    <v:shape id="Freeform 13069" o:spid="_x0000_s3293" style="position:absolute;left:4543;top:3095;width:3;height:18;visibility:visible;mso-wrap-style:square;v-text-anchor:top" coordsize="14,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H1z8YA&#10;AADdAAAADwAAAGRycy9kb3ducmV2LnhtbESPQWvCQBSE74L/YXmCF6kb06I1ukqxFMSDqC16fWSf&#10;STD7Ns1uY/z3rlDwOMzMN8x82ZpSNFS7wrKC0TACQZxaXXCm4Of76+UdhPPIGkvLpOBGDpaLbmeO&#10;ibZX3lNz8JkIEHYJKsi9rxIpXZqTQTe0FXHwzrY26IOsM6lrvAa4KWUcRWNpsOCwkGNFq5zSy+HP&#10;KDjZbbqLXnG0iQcm9r+fcno7Nkr1e+3HDISn1j/D/+21VvA2nsTweBOe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QH1z8YAAADdAAAADwAAAAAAAAAAAAAAAACYAgAAZHJz&#10;L2Rvd25yZXYueG1sUEsFBgAAAAAEAAQA9QAAAIsDAAAAAA==&#10;" path="m,l4,9,14,71e" filled="f" strokeweight="0">
                      <v:path arrowok="t" o:connecttype="custom" o:connectlocs="0,0;0,0;0,0" o:connectangles="0,0,0"/>
                      <o:lock v:ext="edit" aspectratio="t"/>
                    </v:shape>
                    <v:shape id="Freeform 13070" o:spid="_x0000_s3294" style="position:absolute;left:4593;top:3087;width:14;height:42;visibility:visible;mso-wrap-style:square;v-text-anchor:top" coordsize="56,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owHMUA&#10;AADdAAAADwAAAGRycy9kb3ducmV2LnhtbESPQWsCMRSE7wX/Q3hCbzWra7XdGkUKgpdSXPfi7bF5&#10;3SxuXpZNqum/NwXB4zAz3zCrTbSduNDgW8cKppMMBHHtdMuNguq4e3kD4QOyxs4xKfgjD5v16GmF&#10;hXZXPtClDI1IEPYFKjAh9IWUvjZk0U9cT5y8HzdYDEkOjdQDXhPcdnKWZQtpseW0YLCnT0P1ufy1&#10;Cr7e43dVvZ5wf8xNmXsdqdkZpZ7HcfsBIlAMj/C9vdcK5otlDv9v0hO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WjAcxQAAAN0AAAAPAAAAAAAAAAAAAAAAAJgCAABkcnMv&#10;ZG93bnJldi54bWxQSwUGAAAAAAQABAD1AAAAigMAAAAA&#10;" path="m56,166l47,108,28,52,,e" filled="f" strokeweight="0">
                      <v:path arrowok="t" o:connecttype="custom" o:connectlocs="0,1;0,1;0,0;0,0" o:connectangles="0,0,0,0"/>
                      <o:lock v:ext="edit" aspectratio="t"/>
                    </v:shape>
                    <v:line id="Line 13071" o:spid="_x0000_s3295" style="position:absolute;flip:x;visibility:visible;mso-wrap-style:square" from="4540,3095" to="4542,3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dsccAAADdAAAADwAAAGRycy9kb3ducmV2LnhtbESPQWsCMRSE74X+h/AKvdVsRbSsRpEW&#10;iwgq2nrw9ty87i5uXpYkuvHfNwWhx2FmvmEms2gacSXna8sKXnsZCOLC6ppLBd9fi5c3ED4ga2ws&#10;k4IbeZhNHx8mmGvb8Y6u+1CKBGGfo4IqhDaX0hcVGfQ92xIn78c6gyFJV0rtsEtw08h+lg2lwZrT&#10;QoUtvVdUnPcXo2C3GfHJfV7iOZ669fZ4KFeHj7lSz09xPgYRKIb/8L291AoGw9EA/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z52xxwAAAN0AAAAPAAAAAAAA&#10;AAAAAAAAAKECAABkcnMvZG93bnJldi54bWxQSwUGAAAAAAQABAD5AAAAlQMAAAAA&#10;" strokeweight="0"/>
                    <v:line id="Line 13072" o:spid="_x0000_s3296" style="position:absolute;flip:x;visibility:visible;mso-wrap-style:square" from="4464,2984" to="4487,29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M4KscAAADdAAAADwAAAGRycy9kb3ducmV2LnhtbESPQWsCMRSE70L/Q3iF3jTbYrVsjSIt&#10;llJQ0erB23Pzuru4eVmS6Kb/vikIHoeZ+YaZzKJpxIWcry0reBxkIIgLq2suFey+F/0XED4ga2ws&#10;k4Jf8jCb3vUmmGvb8YYu21CKBGGfo4IqhDaX0hcVGfQD2xIn78c6gyFJV0rtsEtw08inLBtJgzWn&#10;hQpbequoOG3PRsFmNeaj+zjHUzx2y/VhX37t3+dKPdzH+SuIQDHcwtf2p1YwHI2f4f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gzgqxwAAAN0AAAAPAAAAAAAA&#10;AAAAAAAAAKECAABkcnMvZG93bnJldi54bWxQSwUGAAAAAAQABAD5AAAAlQMAAAAA&#10;" strokeweight="0"/>
                    <v:line id="Line 13073" o:spid="_x0000_s3297" style="position:absolute;flip:y;visibility:visible;mso-wrap-style:square" from="4461,2991" to="4464,2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GmXccAAADdAAAADwAAAGRycy9kb3ducmV2LnhtbESPQWsCMRSE70L/Q3hCb5q1lLWsRpGW&#10;llJoRasHb8/Nc3dx87Ik0U3/fVMoeBxm5htmvoymFVdyvrGsYDLOQBCXVjdcKdh9v46eQPiArLG1&#10;TAp+yMNycTeYY6Ftzxu6bkMlEoR9gQrqELpCSl/WZNCPbUecvJN1BkOSrpLaYZ/gppUPWZZLgw2n&#10;hRo7eq6pPG8vRsHma8pH93aJ53jsP9eHffWxf1kpdT+MqxmIQDHcwv/td63gMZ/m8PcmPQG5+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UaZdxwAAAN0AAAAPAAAAAAAA&#10;AAAAAAAAAKECAABkcnMvZG93bnJldi54bWxQSwUGAAAAAAQABAD5AAAAlQMAAAAA&#10;" strokeweight="0"/>
                    <v:line id="Line 13074" o:spid="_x0000_s3298" style="position:absolute;flip:y;visibility:visible;mso-wrap-style:square" from="4461,3001" to="4462,3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0DxsgAAADdAAAADwAAAGRycy9kb3ducmV2LnhtbESPQUsDMRSE74L/ITzBm81apCtr01Is&#10;igitdLWH3l43r7tLNy9LknbTf2+EgsdhZr5hpvNoOnEm51vLCh5HGQjiyuqWawU/328PzyB8QNbY&#10;WSYFF/Iwn93eTLHQduANnctQiwRhX6CCJoS+kNJXDRn0I9sTJ+9gncGQpKuldjgkuOnkOMsm0mDL&#10;aaHBnl4bqo7lySjYrHPeu/dTPMb9sPrabevP7XKh1P1dXLyACBTDf/ja/tAKniZ5Dn9v0hOQs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x0DxsgAAADdAAAADwAAAAAA&#10;AAAAAAAAAAChAgAAZHJzL2Rvd25yZXYueG1sUEsFBgAAAAAEAAQA+QAAAJYDAAAAAA==&#10;" strokeweight="0"/>
                    <v:shape id="Freeform 13075" o:spid="_x0000_s3299" style="position:absolute;left:4487;top:2984;width:5;height:4;visibility:visible;mso-wrap-style:square;v-text-anchor:top" coordsize="21,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DJMMIA&#10;AADdAAAADwAAAGRycy9kb3ducmV2LnhtbESPQYvCMBCF74L/IYzgRTRdWVSqUWQXQY/qXvY2NGNT&#10;2kxKk9X6752DsMeZefPe+za73jfqTl2sAhv4mGWgiItgKy4N/FwP0xWomJAtNoHJwJMi7LbDwQZz&#10;Gx58pvsllUpMOOZowKXU5lrHwpHHOAstsdxuofOYZOxKbTt8iLlv9DzLFtpjxZLgsKUvR0V9+fMG&#10;cCXbE07qsDwfXM3zb4y/V2PGo36/BpWoT//i9/fRGvhcLKWu0AgJ6O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oMkwwgAAAN0AAAAPAAAAAAAAAAAAAAAAAJgCAABkcnMvZG93&#10;bnJldi54bWxQSwUGAAAAAAQABAD1AAAAhwMAAAAA&#10;" path="m21,16l20,8,15,2,8,,,1e" filled="f" strokeweight="0">
                      <v:path arrowok="t" o:connecttype="custom" o:connectlocs="0,0;0,0;0,0;0,0;0,0" o:connectangles="0,0,0,0,0"/>
                      <o:lock v:ext="edit" aspectratio="t"/>
                    </v:shape>
                    <v:line id="Line 13076" o:spid="_x0000_s3300" style="position:absolute;flip:x;visibility:visible;mso-wrap-style:square" from="2409,2736" to="2421,2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4yL8cAAADdAAAADwAAAGRycy9kb3ducmV2LnhtbESPQWsCMRSE74X+h/AKvWm2RdRujSIt&#10;llJQ0erB23Pzuru4eVmS6Kb/vhGEHoeZ+YaZzKJpxIWcry0reOpnIIgLq2suFey+F70xCB+QNTaW&#10;ScEveZhN7+8mmGvb8YYu21CKBGGfo4IqhDaX0hcVGfR92xIn78c6gyFJV0rtsEtw08jnLBtKgzWn&#10;hQpbequoOG3PRsFmNeKj+zjHUzx2y/VhX37t3+dKPT7E+SuIQDH8h2/tT61gMBy9wPV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zjIvxwAAAN0AAAAPAAAAAAAA&#10;AAAAAAAAAKECAABkcnMvZG93bnJldi54bWxQSwUGAAAAAAQABAD5AAAAlQMAAAAA&#10;" strokeweight="0"/>
                    <v:shape id="Freeform 13077" o:spid="_x0000_s3301" style="position:absolute;left:2418;top:2389;width:60;height:13;visibility:visible;mso-wrap-style:square;v-text-anchor:top" coordsize="24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zkXcIA&#10;AADdAAAADwAAAGRycy9kb3ducmV2LnhtbERPz2vCMBS+D/wfwhO8zdTiRKpR1CHKLmOdeH40z6bY&#10;vNQk0/rfL4fBjh/f7+W6t624kw+NYwWTcQaCuHK64VrB6Xv/OgcRIrLG1jEpeFKA9WrwssRCuwd/&#10;0b2MtUghHApUYGLsCilDZchiGLuOOHEX5y3GBH0ttcdHCretzLNsJi02nBoMdrQzVF3LH6tga/aU&#10;54dT5d8ObvvZvn+U53BTajTsNwsQkfr4L/5zH7WC6Wye9qc36Qn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DORdwgAAAN0AAAAPAAAAAAAAAAAAAAAAAJgCAABkcnMvZG93&#10;bnJldi54bWxQSwUGAAAAAAQABAD1AAAAhwMAAAAA&#10;" path="m241,53l206,26,166,7,122,,78,5,36,21,,46e" filled="f" strokeweight="0">
                      <v:path arrowok="t" o:connecttype="custom" o:connectlocs="1,0;1,0;0,0;0,0;0,0;0,0;0,0" o:connectangles="0,0,0,0,0,0,0"/>
                      <o:lock v:ext="edit" aspectratio="t"/>
                    </v:shape>
                    <v:shape id="Freeform 13078" o:spid="_x0000_s3302" style="position:absolute;left:2363;top:2451;width:247;height:40;visibility:visible;mso-wrap-style:square;v-text-anchor:top" coordsize="987,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BRcgA&#10;AADdAAAADwAAAGRycy9kb3ducmV2LnhtbESPT2vCQBTE70K/w/IKvYhubCVIdJUiVby04J+Lt0f2&#10;mYRm36a7axL76bsFweMwM79hFqve1KIl5yvLCibjBARxbnXFhYLTcTOagfABWWNtmRTcyMNq+TRY&#10;YKZtx3tqD6EQEcI+QwVlCE0mpc9LMujHtiGO3sU6gyFKV0jtsItwU8vXJEmlwYrjQokNrUvKvw9X&#10;o6DYb29u2KZfv93bdN38nE+fSfuh1Mtz/z4HEagPj/C9vdMKpulsAv9v4hO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xUFFyAAAAN0AAAAPAAAAAAAAAAAAAAAAAJgCAABk&#10;cnMvZG93bnJldi54bWxQSwUGAAAAAAQABAD1AAAAjQMAAAAA&#10;" path="m987,4l819,,651,8,484,29,319,61,158,106,,163e" filled="f" strokeweight="0">
                      <v:path arrowok="t" o:connecttype="custom" o:connectlocs="4,0;3,0;3,0;2,0;1,0;1,0;0,0" o:connectangles="0,0,0,0,0,0,0"/>
                      <o:lock v:ext="edit" aspectratio="t"/>
                    </v:shape>
                    <v:shape id="Freeform 13079" o:spid="_x0000_s3303" style="position:absolute;left:2364;top:2440;width:246;height:41;visibility:visible;mso-wrap-style:square;v-text-anchor:top" coordsize="987,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fMsgA&#10;AADdAAAADwAAAGRycy9kb3ducmV2LnhtbESPT2vCQBTE74LfYXlCL1I3tRIkdRURW3qx4J9Lb4/s&#10;axLMvk131yT207sFweMwM79hFqve1KIl5yvLCl4mCQji3OqKCwWn4/vzHIQPyBpry6TgSh5Wy+Fg&#10;gZm2He+pPYRCRAj7DBWUITSZlD4vyaCf2IY4ej/WGQxRukJqh12Em1pOkySVBiuOCyU2tCkpPx8u&#10;RkGx/7i6cZt+/XWvs03z+33aJe1WqadRv34DEagPj/C9/akVzNL5FP7fxCcgl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F98yyAAAAN0AAAAPAAAAAAAAAAAAAAAAAJgCAABk&#10;cnMvZG93bnJldi54bWxQSwUGAAAAAAQABAD1AAAAjQMAAAAA&#10;" path="m987,4l819,,651,8,484,28,320,61,159,106,,163e" filled="f" strokeweight="0">
                      <v:path arrowok="t" o:connecttype="custom" o:connectlocs="4,0;3,0;2,0;2,0;1,0;0,1;0,1" o:connectangles="0,0,0,0,0,0,0"/>
                      <o:lock v:ext="edit" aspectratio="t"/>
                    </v:shape>
                    <v:shape id="Freeform 13080" o:spid="_x0000_s3304" style="position:absolute;left:2371;top:2648;width:49;height:80;visibility:visible;mso-wrap-style:square;v-text-anchor:top" coordsize="195,3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hIv8QA&#10;AADdAAAADwAAAGRycy9kb3ducmV2LnhtbESPQWvCQBSE7wX/w/IEL6XutpY0pm6CFKQeq7X3R/a5&#10;Cc2+Ddmtxn/fFQSPw8x8w6yq0XXiRENoPWt4nisQxLU3LVsNh+/NUw4iRGSDnWfScKEAVTl5WGFh&#10;/Jl3dNpHKxKEQ4Eamhj7QspQN+QwzH1PnLyjHxzGJAcrzYDnBHedfFEqkw5bTgsN9vTRUP27/3Ma&#10;3i6+XjKZn6/80X5mamuzg1prPZuO63cQkcZ4D9/aW6PhNcsXcH2TnoAs/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oSL/EAAAA3QAAAA8AAAAAAAAAAAAAAAAAmAIAAGRycy9k&#10;b3ducmV2LnhtbFBLBQYAAAAABAAEAPUAAACJAwAAAAA=&#10;" path="m,l8,65r18,63l56,186r38,53l141,285r54,37e" filled="f" strokeweight="0">
                      <v:path arrowok="t" o:connecttype="custom" o:connectlocs="0,0;0,0;0,0;0,1;1,1;1,1;1,1" o:connectangles="0,0,0,0,0,0,0"/>
                      <o:lock v:ext="edit" aspectratio="t"/>
                    </v:shape>
                    <v:line id="Line 13081" o:spid="_x0000_s3305" style="position:absolute;flip:x y;visibility:visible;mso-wrap-style:square" from="2416,2546" to="2433,2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5So8QAAADdAAAADwAAAGRycy9kb3ducmV2LnhtbESPQWsCMRSE70L/Q3gFL6JZW9nK1ihS&#10;apHeXOv9sXndLCYvS5Lq+u9NodDjMDPfMKvN4Ky4UIidZwXzWQGCuPG641bB13E3XYKICVmj9UwK&#10;bhRhs34YrbDS/soHutSpFRnCsUIFJqW+kjI2hhzGme+Js/ftg8OUZWilDnjNcGflU1GU0mHHecFg&#10;T2+GmnP94xQ8v5yO+7OdmM9ddOb9w9ZNGW5KjR+H7SuIREP6D/+191rBolwu4PdNfgJyf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lKjxAAAAN0AAAAPAAAAAAAAAAAA&#10;AAAAAKECAABkcnMvZG93bnJldi54bWxQSwUGAAAAAAQABAD5AAAAkgMAAAAA&#10;" strokeweight="0"/>
                    <v:shape id="Freeform 13082" o:spid="_x0000_s3306" style="position:absolute;left:2375;top:2645;width:48;height:79;visibility:visible;mso-wrap-style:square;v-text-anchor:top" coordsize="192,3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BrTMUA&#10;AADdAAAADwAAAGRycy9kb3ducmV2LnhtbESPQWvCQBSE7wX/w/IEb3VTaURSN6GtVDwJxtDzI/ua&#10;hGbfht1Vo7/eLRQ8DjPzDbMuRtOLMznfWVbwMk9AENdWd9woqI5fzysQPiBr7C2Tgit5KPLJ0xoz&#10;bS98oHMZGhEh7DNU0IYwZFL6uiWDfm4H4uj9WGcwROkaqR1eItz0cpEkS2mw47jQ4kCfLdW/5cko&#10;+NhsF+hvaVo63u90td+mdfWt1Gw6vr+BCDSGR/i/vdMKXperFP7exCcg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8GtMxQAAAN0AAAAPAAAAAAAAAAAAAAAAAJgCAABkcnMv&#10;ZG93bnJldi54bWxQSwUGAAAAAAQABAD1AAAAigMAAAAA&#10;" path="m,l8,64r18,62l55,183r37,52l139,280r53,36e" filled="f" strokeweight="0">
                      <v:path arrowok="t" o:connecttype="custom" o:connectlocs="0,0;0,0;0,1;0,1;1,1;1,1;1,1" o:connectangles="0,0,0,0,0,0,0"/>
                      <o:lock v:ext="edit" aspectratio="t"/>
                    </v:shape>
                    <v:shape id="Freeform 13083" o:spid="_x0000_s3307" style="position:absolute;left:2421;top:2596;width:31;height:84;visibility:visible;mso-wrap-style:square;v-text-anchor:top" coordsize="122,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GJv8UA&#10;AADdAAAADwAAAGRycy9kb3ducmV2LnhtbESPUWvCMBSF3wf+h3AFX4amiivSGcUNhYF7WfUH3DV3&#10;TWZzU5pYu39vBoM9Hs453+Gst4NrRE9dsJ4VzGcZCOLKa8u1gvPpMF2BCBFZY+OZFPxQgO1m9LDG&#10;Qvsbf1BfxlokCIcCFZgY20LKUBlyGGa+JU7el+8cxiS7WuoObwnuGrnIslw6tJwWDLb0aqi6lFen&#10;YP/4XjrL8+X30X7y074yp7x/UWoyHnbPICIN8T/8137TCpb5KoffN+kJyM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EYm/xQAAAN0AAAAPAAAAAAAAAAAAAAAAAJgCAABkcnMv&#10;ZG93bnJldi54bWxQSwUGAAAAAAQABAD1AAAAigMAAAAA&#10;" path="m122,l78,33,43,73,17,122,2,174,,229r9,54l31,332e" filled="f" strokeweight="0">
                      <v:path arrowok="t" o:connecttype="custom" o:connectlocs="1,0;0,0;0,0;0,1;0,1;0,1;0,1;0,1" o:connectangles="0,0,0,0,0,0,0,0"/>
                      <o:lock v:ext="edit" aspectratio="t"/>
                    </v:shape>
                    <v:shape id="Freeform 13084" o:spid="_x0000_s3308" style="position:absolute;left:2388;top:2736;width:176;height:51;visibility:visible;mso-wrap-style:square;v-text-anchor:top" coordsize="706,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eTF8cA&#10;AADdAAAADwAAAGRycy9kb3ducmV2LnhtbESPT4vCMBTE7wt+h/CEvSyaWhaVahQRZRc8+G9ZPD6a&#10;Z1tsXkoTa/32RhA8DjPzG2Y6b00pGqpdYVnBoB+BIE6tLjhT8Hdc98YgnEfWWFomBXdyMJ91PqaY&#10;aHvjPTUHn4kAYZeggtz7KpHSpTkZdH1bEQfvbGuDPsg6k7rGW4CbUsZRNJQGCw4LOVa0zCm9HK5G&#10;wXmxa/7jr2x1HcX3ZrvbnsrNz0mpz267mIDw1Pp3+NX+1Qq+h+MRPN+EJ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XkxfHAAAA3QAAAA8AAAAAAAAAAAAAAAAAmAIAAGRy&#10;cy9kb3ducmV2LnhtbFBLBQYAAAAABAAEAPUAAACMAwAAAAA=&#10;" path="m,l132,67r138,54l413,163r145,28l706,207e" filled="f" strokeweight="0">
                      <v:path arrowok="t" o:connecttype="custom" o:connectlocs="0,0;0,0;1,0;1,0;2,1;3,1" o:connectangles="0,0,0,0,0,0"/>
                      <o:lock v:ext="edit" aspectratio="t"/>
                    </v:shape>
                    <v:shape id="Freeform 13085" o:spid="_x0000_s3309" style="position:absolute;left:2362;top:2436;width:248;height:41;visibility:visible;mso-wrap-style:square;v-text-anchor:top" coordsize="996,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E7O8AA&#10;AADdAAAADwAAAGRycy9kb3ducmV2LnhtbERPz2vCMBS+D/wfwhN2W1OHOKmNUoTCjq6reH02z7bY&#10;vJQk1e6/Xw6DHT++3/lhNoN4kPO9ZQWrJAVB3Fjdc6ug/i7ftiB8QNY4WCYFP+ThsF+85Jhp++Qv&#10;elShFTGEfYYKuhDGTErfdGTQJ3YkjtzNOoMhQtdK7fAZw80g39N0Iw32HBs6HOnYUXOvJqPAlO7j&#10;YuqqmuszFWd5mtw1TEq9LudiByLQHP7Ff+5PrWC92ca58U18An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EE7O8AAAADdAAAADwAAAAAAAAAAAAAAAACYAgAAZHJzL2Rvd25y&#10;ZXYueG1sUEsFBgAAAAAEAAQA9QAAAIUDAAAAAA==&#10;" path="m996,5l826,,657,9,489,30,323,62,160,108,,165e" filled="f" strokeweight="0">
                      <v:path arrowok="t" o:connecttype="custom" o:connectlocs="4,0;3,0;2,0;2,0;1,0;0,0;0,0" o:connectangles="0,0,0,0,0,0,0"/>
                      <o:lock v:ext="edit" aspectratio="t"/>
                    </v:shape>
                    <v:shape id="Freeform 13086" o:spid="_x0000_s3310" style="position:absolute;left:2416;top:2377;width:64;height:35;visibility:visible;mso-wrap-style:square;v-text-anchor:top" coordsize="258,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wBl8gA&#10;AADdAAAADwAAAGRycy9kb3ducmV2LnhtbESP3WrCQBSE7wu+w3KE3tWNpY0aXUVsCy2I4g94e8ge&#10;k5Ds2ZDdmqRP3xUKvRxm5htmsepMJW7UuMKygvEoAkGcWl1wpuB8+niagnAeWWNlmRT05GC1HDws&#10;MNG25QPdjj4TAcIuQQW593UipUtzMuhGtiYO3tU2Bn2QTSZ1g22Am0o+R1EsDRYcFnKsaZNTWh6/&#10;jYJNeana3SR725bbdbrvf17N++VLqcdht56D8NT5//Bf+1MreImnM7i/CU9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zAGXyAAAAN0AAAAPAAAAAAAAAAAAAAAAAJgCAABk&#10;cnMvZG93bnJldi54bWxQSwUGAAAAAAQABAD1AAAAjQMAAAAA&#10;" path="m252,50r6,28l245,104r-31,21l171,138r-50,2l72,132,31,114,7,90,,63,14,36,44,15,88,3,138,r49,9l227,26r25,24xe" filled="f" strokeweight="0">
                      <v:path arrowok="t" o:connecttype="custom" o:connectlocs="1,0;1,0;1,1;1,1;0,1;0,1;0,1;0,1;0,1;0,0;0,0;0,0;0,0;0,0;1,0;1,0;1,0" o:connectangles="0,0,0,0,0,0,0,0,0,0,0,0,0,0,0,0,0"/>
                      <o:lock v:ext="edit" aspectratio="t"/>
                    </v:shape>
                    <v:line id="Line 13087" o:spid="_x0000_s3311" style="position:absolute;flip:x y;visibility:visible;mso-wrap-style:square" from="2417,2546" to="2435,2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zCfcIAAADdAAAADwAAAGRycy9kb3ducmV2LnhtbERPy2oCMRTdF/oP4QrdFM30wdSORpFS&#10;Rdx11P1lcjsZTG6GJOr4981C6PJw3vPl4Ky4UIidZwUvkwIEceN1x62Cw349noKICVmj9UwKbhRh&#10;uXh8mGOl/ZV/6FKnVuQQjhUqMCn1lZSxMeQwTnxPnLlfHxymDEMrdcBrDndWvhZFKR12nBsM9vRl&#10;qDnVZ6fg7eO4357ss9mtozPfG1s3Zbgp9TQaVjMQiYb0L767t1rBe/mZ9+c3+QnIx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9zCfcIAAADdAAAADwAAAAAAAAAAAAAA&#10;AAChAgAAZHJzL2Rvd25yZXYueG1sUEsFBgAAAAAEAAQA+QAAAJADAAAAAA==&#10;" strokeweight="0"/>
                    <v:shape id="Freeform 13088" o:spid="_x0000_s3312" style="position:absolute;left:2408;top:2710;width:17;height:14;visibility:visible;mso-wrap-style:square;v-text-anchor:top" coordsize="67,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gZVMgA&#10;AADdAAAADwAAAGRycy9kb3ducmV2LnhtbESPQWvCQBSE7wX/w/IKvZS6SSkSU1eRUtvQiyR6ye2R&#10;fU2C2bchu2rqr3eFgsdhZr5hFqvRdOJEg2stK4inEQjiyuqWawX73eYlAeE8ssbOMin4Iwer5eRh&#10;gam2Z87pVPhaBAi7FBU03veplK5qyKCb2p44eL92MOiDHGqpBzwHuOnkaxTNpMGWw0KDPX00VB2K&#10;o1HwHV2Sn6/yMJdla/Pysv18jrO9Uk+P4/odhKfR38P/7UwreJvNY7i9CU9AL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GBlUyAAAAN0AAAAPAAAAAAAAAAAAAAAAAJgCAABk&#10;cnMvZG93bnJldi54bWxQSwUGAAAAAAQABAD1AAAAjQMAAAAA&#10;" path="m67,56l31,29,,e" filled="f" strokeweight="0">
                      <v:path arrowok="t" o:connecttype="custom" o:connectlocs="0,0;0,0;0,0" o:connectangles="0,0,0"/>
                      <o:lock v:ext="edit" aspectratio="t"/>
                    </v:shape>
                    <v:line id="Line 13089" o:spid="_x0000_s3313" style="position:absolute;flip:x;visibility:visible;mso-wrap-style:square" from="2408,2736" to="2419,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ZGpMgAAADdAAAADwAAAGRycy9kb3ducmV2LnhtbESPT2sCMRTE74V+h/AEbzWriK1bo0hL&#10;RQq1+O/g7bl53V3cvCxJdNNv3xQKPQ4z8xtmtoimETdyvrasYDjIQBAXVtdcKjjs3x6eQPiArLGx&#10;TAq+ycNifn83w1zbjrd024VSJAj7HBVUIbS5lL6oyKAf2JY4eV/WGQxJulJqh12Cm0aOsmwiDdac&#10;Fips6aWi4rK7GgXbzSOf3eoaL/HcfXyejuX78XWpVL8Xl88gAsXwH/5rr7WC8WQ6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2ZGpMgAAADdAAAADwAAAAAA&#10;AAAAAAAAAAChAgAAZHJzL2Rvd25yZXYueG1sUEsFBgAAAAAEAAQA+QAAAJYDAAAAAA==&#10;" strokeweight="0"/>
                    <v:shape id="Freeform 13090" o:spid="_x0000_s3314" style="position:absolute;left:2397;top:2735;width:169;height:49;visibility:visible;mso-wrap-style:square;v-text-anchor:top" coordsize="680,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qKEMQA&#10;AADdAAAADwAAAGRycy9kb3ducmV2LnhtbESP3WoCMRSE7wu+QziCdzWrlqCrUUQqCIJQf+4Pm+Pu&#10;4uZkSVLd9ulNQejlMDPfMItVZxtxJx9qxxpGwwwEceFMzaWG82n7PgURIrLBxjFp+KEAq2XvbYG5&#10;cQ/+ovsxliJBOOSooYqxzaUMRUUWw9C1xMm7Om8xJulLaTw+Etw2cpxlSlqsOS1U2NKmouJ2/LYa&#10;PnkijdqXF+9/D/V6tlGX3VRpPeh36zmISF38D7/aO6PhQ80m8PcmPQG5f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qihDEAAAA3QAAAA8AAAAAAAAAAAAAAAAAmAIAAGRycy9k&#10;b3ducmV2LnhtbFBLBQYAAAAABAAEAPUAAACJAwAAAAA=&#10;" path="m680,197r-97,-9l488,174,395,155,306,131,221,104,142,73,67,38,,e" filled="f" strokeweight="0">
                      <v:path arrowok="t" o:connecttype="custom" o:connectlocs="2,1;2,1;2,1;1,0;1,0;1,0;0,0;0,0;0,0" o:connectangles="0,0,0,0,0,0,0,0,0"/>
                      <o:lock v:ext="edit" aspectratio="t"/>
                    </v:shape>
                    <v:shape id="Freeform 13091" o:spid="_x0000_s3315" style="position:absolute;left:2022;top:2341;width:882;height:315;visibility:visible;mso-wrap-style:square;v-text-anchor:top" coordsize="3529,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hYv8UA&#10;AADdAAAADwAAAGRycy9kb3ducmV2LnhtbESPQWsCMRSE74L/ITyhN83aLlJXo4hYKO2pWhBvz83r&#10;JnTzsk1S3f77plDwOMzMN8xy3btWXChE61nBdFKAIK69ttwoeD88jR9BxISssfVMCn4owno1HCyx&#10;0v7Kb3TZp0ZkCMcKFZiUukrKWBtyGCe+I87ehw8OU5ahkTrgNcNdK++LYiYdWs4LBjvaGqo/999O&#10;QfvydXTdbufKw/z8kKwN25N5Vepu1G8WIBL16Rb+bz9rBeVsXsLfm/w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GFi/xQAAAN0AAAAPAAAAAAAAAAAAAAAAAJgCAABkcnMv&#10;ZG93bnJldi54bWxQSwUGAAAAAAQABAD1AAAAigMAAAAA&#10;" path="m3529,240r-62,-24l3403,192,3271,151,3135,113,2994,82,2852,54,2707,33,2559,16,2411,5,2261,,2112,1,1964,6,1817,19,1671,35,1529,57,1391,86r-137,32l1124,157,998,199,877,247,762,300,653,358,551,420r-95,67l369,557r-79,76l219,713r-62,83l104,883,61,974r-32,94l16,1116r-9,47l,1261e" filled="f" strokeweight="0">
                      <v:path arrowok="t" o:connecttype="custom" o:connectlocs="14,1;13,1;13,1;13,0;12,0;12,0;11,0;10,0;10,0;9,0;9,0;8,0;8,0;7,0;6,0;6,0;5,0;5,0;4,0;4,1;3,1;3,1;2,1;2,1;2,2;1,2;1,2;1,3;0,3;0,3;0,4;0,4;0,4;0,4;0,5" o:connectangles="0,0,0,0,0,0,0,0,0,0,0,0,0,0,0,0,0,0,0,0,0,0,0,0,0,0,0,0,0,0,0,0,0,0,0"/>
                      <o:lock v:ext="edit" aspectratio="t"/>
                    </v:shape>
                    <v:shape id="Freeform 13092" o:spid="_x0000_s3316" style="position:absolute;left:2132;top:2695;width:60;height:13;visibility:visible;mso-wrap-style:square;v-text-anchor:top" coordsize="2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4VOcUA&#10;AADdAAAADwAAAGRycy9kb3ducmV2LnhtbESPQU8CMRSE7yb+h+aZcJOuiKgrhRgIwRsRDOeX7bNt&#10;3L6u27Ls/ntKYuJxMjPfZObL3teioza6wAoexgUI4ipox0bB12Fz/wIiJmSNdWBSMFCE5eL2Zo6l&#10;Dmf+pG6fjMgQjiUqsCk1pZSxsuQxjkNDnL3v0HpMWbZG6hbPGe5rOSmKmfToOC9YbGhlqfrZn7yC&#10;sKXu+Ht4nDjrdsPz0QxrU62UGt31728gEvXpP/zX/tAKprPXJ7i+yU9AL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XhU5xQAAAN0AAAAPAAAAAAAAAAAAAAAAAJgCAABkcnMv&#10;ZG93bnJldi54bWxQSwUGAAAAAAQABAD1AAAAigMAAAAA&#10;" path="m241,52l206,25,165,8,122,,78,5,36,20,,45e" filled="f" strokeweight="0">
                      <v:path arrowok="t" o:connecttype="custom" o:connectlocs="1,0;1,0;0,0;0,0;0,0;0,0;0,0" o:connectangles="0,0,0,0,0,0,0"/>
                      <o:lock v:ext="edit" aspectratio="t"/>
                    </v:shape>
                    <v:shape id="Freeform 13093" o:spid="_x0000_s3317" style="position:absolute;left:2130;top:2683;width:65;height:35;visibility:visible;mso-wrap-style:square;v-text-anchor:top" coordsize="259,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UE5cUA&#10;AADdAAAADwAAAGRycy9kb3ducmV2LnhtbESPQWuDQBSE74X8h+UFemvWpkWicZWQUugtaALt8eG+&#10;qNR9a9xNtP8+Wyj0OMzMN0xWzKYXNxpdZ1nB8yoCQVxb3XGj4HR8f9qAcB5ZY2+ZFPyQgyJfPGSY&#10;ajtxSbfKNyJA2KWooPV+SKV0dUsG3coOxME729GgD3JspB5xCnDTy3UUxdJgx2GhxYH2LdXf1dUo&#10;6Lt6VyZfwxsenVlfqgO/XP2nUo/LebcF4Wn2/+G/9odW8BonMfy+CU9A5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NQTlxQAAAN0AAAAPAAAAAAAAAAAAAAAAAJgCAABkcnMv&#10;ZG93bnJldi54bWxQSwUGAAAAAAQABAD1AAAAigMAAAAA&#10;" path="m253,51r6,27l246,104r-31,21l171,138r-51,2l73,132,32,115,8,90,,63,14,36,45,15,89,3,139,r49,8l227,26r26,25xe" filled="f" strokeweight="0">
                      <v:path arrowok="t" o:connecttype="custom" o:connectlocs="1,0;1,0;1,1;1,1;1,1;1,1;0,1;0,1;0,1;0,0;0,0;0,0;1,0;1,0;1,0;1,0;1,0" o:connectangles="0,0,0,0,0,0,0,0,0,0,0,0,0,0,0,0,0"/>
                      <o:lock v:ext="edit" aspectratio="t"/>
                    </v:shape>
                    <v:shape id="Freeform 13094" o:spid="_x0000_s3318" style="position:absolute;left:2251;top:2495;width:109;height:117;visibility:visible;mso-wrap-style:square;v-text-anchor:top" coordsize="436,4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GCY8UA&#10;AADdAAAADwAAAGRycy9kb3ducmV2LnhtbESP32rCMBTG7wd7h3AGu9NUN5ytRnEDWWEXTusDHJpj&#10;W2xOShJt3dMvA2GXH9+fH99yPZhWXMn5xrKCyTgBQVxa3XCl4FhsR3MQPiBrbC2Tght5WK8eH5aY&#10;advznq6HUIk4wj5DBXUIXSalL2sy6Me2I47eyTqDIUpXSe2wj+OmldMkmUmDDUdCjR191FSeDxej&#10;4GtX4PfnT2rD+8adkvwlUqYXpZ6fhs0CRKAh/Ifv7VwreJ2lb/D3Jj4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wYJjxQAAAN0AAAAPAAAAAAAAAAAAAAAAAJgCAABkcnMv&#10;ZG93bnJldi54bWxQSwUGAAAAAAQABAD1AAAAigMAAAAA&#10;" path="m436,l347,47,268,98r-70,55l137,211,86,272,46,336,17,401,,468e" filled="f" strokeweight="0">
                      <v:path arrowok="t" o:connecttype="custom" o:connectlocs="2,0;2,0;1,1;1,1;1,1;1,1;0,1;0,2;0,2" o:connectangles="0,0,0,0,0,0,0,0,0"/>
                      <o:lock v:ext="edit" aspectratio="t"/>
                    </v:shape>
                    <v:shape id="Freeform 13095" o:spid="_x0000_s3319" style="position:absolute;left:2315;top:2522;width:88;height:94;visibility:visible;mso-wrap-style:square;v-text-anchor:top" coordsize="352,3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k3JMMA&#10;AADdAAAADwAAAGRycy9kb3ducmV2LnhtbERP3UrDMBS+F3yHcITduXROi9ZlQzrEgTc6fYBDckyr&#10;zUmXxLbb0y8Xgpcf3/9qM7lODBRi61nBYl6AINbetGwVfH48X9+DiAnZYOeZFBwpwmZ9ebHCyviR&#10;32nYJytyCMcKFTQp9ZWUUTfkMM59T5y5Lx8cpgyDlSbgmMNdJ2+KopQOW84NDfZUN6R/9r9OQfka&#10;hq19qQ+1vVue9Lce48K/KTW7mp4eQSSa0r/4z70zCm7Lhzw3v8lPQK7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Lk3JMMAAADdAAAADwAAAAAAAAAAAAAAAACYAgAAZHJzL2Rv&#10;d25yZXYueG1sUEsFBgAAAAAEAAQA9QAAAIgDAAAAAA==&#10;" path="m,377l15,322,39,270,71,219r41,-49l161,122,218,78,282,38,352,e" filled="f" strokeweight="0">
                      <v:path arrowok="t" o:connecttype="custom" o:connectlocs="0,1;0,1;0,1;0,1;1,0;1,0;1,0;1,0;2,0" o:connectangles="0,0,0,0,0,0,0,0,0"/>
                      <o:lock v:ext="edit" aspectratio="t"/>
                    </v:shape>
                    <v:shape id="Freeform 13096" o:spid="_x0000_s3320" style="position:absolute;left:2334;top:2546;width:82;height:88;visibility:visible;mso-wrap-style:square;v-text-anchor:top" coordsize="327,3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cfYccA&#10;AADdAAAADwAAAGRycy9kb3ducmV2LnhtbESP3WoCMRSE7wt9h3AK3hTNVrb+bI1SBLHshVD1AQ6b&#10;42bbzUm6ibq+vSkUejnMzDfMYtXbVlyoC41jBS+jDARx5XTDtYLjYTOcgQgRWWPrmBTcKMBq+fiw&#10;wEK7K3/SZR9rkSAcClRgYvSFlKEyZDGMnCdO3sl1FmOSXS11h9cEt60cZ9lEWmw4LRj0tDZUfe/P&#10;VsHY07navOblNN+WO/O13pX+51mpwVP//gYiUh//w3/tD60gn8zn8PsmPQG5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nH2HHAAAA3QAAAA8AAAAAAAAAAAAAAAAAmAIAAGRy&#10;cy9kb3ducmV2LnhtbFBLBQYAAAAABAAEAPUAAACMAwAAAAA=&#10;" path="m327,l251,34,183,80r-61,56l70,201,30,272,,349e" filled="f" strokeweight="0">
                      <v:path arrowok="t" o:connecttype="custom" o:connectlocs="1,0;1,0;1,0;1,1;0,1;0,1;0,2" o:connectangles="0,0,0,0,0,0,0"/>
                      <o:lock v:ext="edit" aspectratio="t"/>
                    </v:shape>
                    <v:shape id="Freeform 13097" o:spid="_x0000_s3321" style="position:absolute;left:2244;top:2486;width:113;height:121;visibility:visible;mso-wrap-style:square;v-text-anchor:top" coordsize="451,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lt78EA&#10;AADdAAAADwAAAGRycy9kb3ducmV2LnhtbERPTYvCMBC9L/gfwgheFk0VWaUaRQXFg5dV0evQjG1t&#10;MylNtPXfm4Pg8fG+58vWlOJJtcstKxgOIhDEidU5pwrOp21/CsJ5ZI2lZVLwIgfLRednjrG2Df/T&#10;8+hTEULYxagg876KpXRJRgbdwFbEgbvZ2qAPsE6lrrEJ4aaUoyj6kwZzDg0ZVrTJKCmOD6Ngv143&#10;15295L/j9FQc3PZ+aYq7Ur1uu5qB8NT6r/jj3msF40kU9oc34QnIx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Jbe/BAAAA3QAAAA8AAAAAAAAAAAAAAAAAmAIAAGRycy9kb3du&#10;cmV2LnhtbFBLBQYAAAAABAAEAPUAAACGAwAAAAA=&#10;" path="m,482l18,413,48,344,90,279r51,-63l204,156,277,99,359,48,451,e" filled="f" strokeweight="0">
                      <v:path arrowok="t" o:connecttype="custom" o:connectlocs="0,2;0,2;0,2;1,1;1,1;1,1;1,1;2,0;2,0" o:connectangles="0,0,0,0,0,0,0,0,0"/>
                      <o:lock v:ext="edit" aspectratio="t"/>
                    </v:shape>
                    <v:line id="Line 13098" o:spid="_x0000_s3322" style="position:absolute;visibility:visible;mso-wrap-style:square" from="2251,2612" to="2315,2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M1jsUAAADdAAAADwAAAGRycy9kb3ducmV2LnhtbESPT2vCQBTE74LfYXlCb7pJaTWNrlJK&#10;RXvzL/T4yD6TxezbkF01/fZuQfA4zMxvmNmis7W4UuuNYwXpKAFBXDhtuFRw2C+HGQgfkDXWjknB&#10;H3lYzPu9Geba3XhL110oRYSwz1FBFUKTS+mLiiz6kWuIo3dyrcUQZVtK3eItwm0tX5NkLC0ajgsV&#10;NvRVUXHeXawCsxmv3n8mx4+j/F6F9Dc7Z8YelHoZdJ9TEIG68Aw/2mut4G2SpPD/Jj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qM1jsUAAADdAAAADwAAAAAAAAAA&#10;AAAAAAChAgAAZHJzL2Rvd25yZXYueG1sUEsFBgAAAAAEAAQA+QAAAJMDAAAAAA==&#10;" strokeweight="0"/>
                    <v:line id="Line 13099" o:spid="_x0000_s3323" style="position:absolute;flip:x y;visibility:visible;mso-wrap-style:square" from="2250,2616" to="2315,2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lji8QAAADdAAAADwAAAGRycy9kb3ducmV2LnhtbESPQWsCMRSE74X+h/AKXkrN1haVrVGK&#10;qEhvrvX+2LxuFpOXJYm6/ntTEDwOM/MNM1v0zoozhdh6VvA+LEAQ11633Cj43a/fpiBiQtZoPZOC&#10;K0VYzJ+fZlhqf+EdnavUiAzhWKICk1JXShlrQw7j0HfE2fvzwWHKMjRSB7xkuLNyVBRj6bDlvGCw&#10;o6Wh+lidnIKPyWG/PdpX87OOzqw2tqrH4arU4KX//gKRqE+P8L291Qo+J8UI/t/kJ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qWOLxAAAAN0AAAAPAAAAAAAAAAAA&#10;AAAAAKECAABkcnMvZG93bnJldi54bWxQSwUGAAAAAAQABAD5AAAAkgMAAAAA&#10;" strokeweight="0"/>
                    <v:line id="Line 13100" o:spid="_x0000_s3324" style="position:absolute;flip:x y;visibility:visible;mso-wrap-style:square" from="2256,2627" to="2318,26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XGEMQAAADdAAAADwAAAGRycy9kb3ducmV2LnhtbESPQWsCMRSE70L/Q3gFL1KzrWWVrVFK&#10;qUV6c633x+Z1s5i8LEmq6783BcHjMDPfMMv14Kw4UYidZwXP0wIEceN1x62Cn/3maQEiJmSN1jMp&#10;uFCE9ephtMRK+zPv6FSnVmQIxwoVmJT6SsrYGHIYp74nzt6vDw5TlqGVOuA5w52VL0VRSocd5wWD&#10;PX0Yao71n1Mwmx/226OdmO9NdObzy9ZNGS5KjR+H9zcQiYZ0D9/aW63gdV7M4P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5cYQxAAAAN0AAAAPAAAAAAAAAAAA&#10;AAAAAKECAABkcnMvZG93bnJldi54bWxQSwUGAAAAAAQABAD5AAAAkgMAAAAA&#10;" strokeweight="0"/>
                    <v:shape id="Freeform 13101" o:spid="_x0000_s3325" style="position:absolute;left:2236;top:2617;width:80;height:134;visibility:visible;mso-wrap-style:square;v-text-anchor:top" coordsize="317,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o63MYA&#10;AADdAAAADwAAAGRycy9kb3ducmV2LnhtbESPQWvCQBSE7wX/w/KE3upGDW2JrlKqQgQRa4V4fGaf&#10;STD7NmS3Gv+9Wyj0OMzMN8x03plaXKl1lWUFw0EEgji3uuJCweF79fIOwnlkjbVlUnAnB/NZ72mK&#10;ibY3/qLr3hciQNglqKD0vkmkdHlJBt3ANsTBO9vWoA+yLaRu8RbgppajKHqVBisOCyU29FlSftn/&#10;GAUr3G58lp7jbL046Wys0+WuOyr13O8+JiA8df4//NdOtYL4LYrh9014An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o63MYAAADdAAAADwAAAAAAAAAAAAAAAACYAgAAZHJz&#10;L2Rvd25yZXYueG1sUEsFBgAAAAAEAAQA9QAAAIsDAAAAAA==&#10;" path="m,l,74r12,72l35,217r37,71l120,356r60,66l250,485r67,50e" filled="f" strokeweight="0">
                      <v:path arrowok="t" o:connecttype="custom" o:connectlocs="0,0;0,0;0,1;0,1;0,1;1,2;1,2;1,2;1,2" o:connectangles="0,0,0,0,0,0,0,0,0"/>
                      <o:lock v:ext="edit" aspectratio="t"/>
                    </v:shape>
                    <v:shape id="Freeform 13102" o:spid="_x0000_s3326" style="position:absolute;left:2233;top:2619;width:84;height:133;visibility:visible;mso-wrap-style:square;v-text-anchor:top" coordsize="335,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a8EsUA&#10;AADdAAAADwAAAGRycy9kb3ducmV2LnhtbESPQWsCMRSE7wX/Q3gFbzWxWJWtUaRU6Umo7sHjY/O6&#10;u93NyzaJuv57IxQ8DjPzDbNY9bYVZ/KhdqxhPFIgiAtnai415IfNyxxEiMgGW8ek4UoBVsvB0wIz&#10;4y78Ted9LEWCcMhQQxVjl0kZiooshpHriJP347zFmKQvpfF4SXDbylelptJizWmhwo4+Kiqa/clq&#10;aP52n/l4O//10+Lod7HPj41VWg+f+/U7iEh9fIT/219Gw2Sm3uD+Jj0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drwSxQAAAN0AAAAPAAAAAAAAAAAAAAAAAJgCAABkcnMv&#10;ZG93bnJldi54bWxQSwUGAAAAAAQABAD1AAAAigMAAAAA&#10;" path="m335,530l254,470,182,406,122,340,74,271,37,200,13,128,1,54,,e" filled="f" strokeweight="0">
                      <v:path arrowok="t" o:connecttype="custom" o:connectlocs="1,2;1,2;1,2;1,1;0,1;0,1;0,1;0,0;0,0" o:connectangles="0,0,0,0,0,0,0,0,0"/>
                      <o:lock v:ext="edit" aspectratio="t"/>
                    </v:shape>
                    <v:line id="Line 13103" o:spid="_x0000_s3327" style="position:absolute;flip:y;visibility:visible;mso-wrap-style:square" from="2233,2614" to="2234,2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bavccAAADdAAAADwAAAGRycy9kb3ducmV2LnhtbESPQWsCMRSE74X+h/AEbzVrEZWtUaRF&#10;KQUraj309ty87i5uXpYkuvHfN4WCx2FmvmFmi2gacSXna8sKhoMMBHFhdc2lgq/D6mkKwgdkjY1l&#10;UnAjD4v548MMc2073tF1H0qRIOxzVFCF0OZS+qIig35gW+Lk/VhnMCTpSqkddgluGvmcZWNpsOa0&#10;UGFLrxUV5/3FKNh9Tvjk1pd4jqdus/0+lh/Ht6VS/V5cvoAIFMM9/N9+1wpGk2wMf2/SE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ttq9xwAAAN0AAAAPAAAAAAAA&#10;AAAAAAAAAKECAABkcnMvZG93bnJldi54bWxQSwUGAAAAAAQABAD5AAAAlQMAAAAA&#10;" strokeweight="0"/>
                    <v:line id="Line 13104" o:spid="_x0000_s3328" style="position:absolute;flip:y;visibility:visible;mso-wrap-style:square" from="2237,2624" to="2251,2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p/JscAAADdAAAADwAAAGRycy9kb3ducmV2LnhtbESPT2sCMRTE74V+h/AK3mrWUrplNYq0&#10;tEihFf8dvD03z93FzcuSRDf99kYo9DjMzG+YySyaVlzI+caygtEwA0FcWt1wpWC7+Xh8BeEDssbW&#10;Min4JQ+z6f3dBAtte17RZR0qkSDsC1RQh9AVUvqyJoN+aDvi5B2tMxiSdJXUDvsEN618yrIXabDh&#10;tFBjR281laf12ShY/eR8cJ/neIqH/nu531Vfu/e5UoOHOB+DCBTDf/ivvdAKnvMsh9ub9ATk9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n8mxwAAAN0AAAAPAAAAAAAA&#10;AAAAAAAAAKECAABkcnMvZG93bnJldi54bWxQSwUGAAAAAAQABAD5AAAAlQMAAAAA&#10;" strokeweight="0"/>
                    <v:line id="Line 13105" o:spid="_x0000_s3329" style="position:absolute;flip:y;visibility:visible;mso-wrap-style:square" from="2251,2612" to="2252,2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XrVMQAAADdAAAADwAAAGRycy9kb3ducmV2LnhtbERPTWsCMRC9F/ofwhS81WxFtKxGEUUR&#10;wRZtPXgbN9Pdxc1kSaIb/31zKPT4eN/TeTSNuJPztWUFb/0MBHFhdc2lgu+v9es7CB+QNTaWScGD&#10;PMxnz09TzLXt+ED3YyhFCmGfo4IqhDaX0hcVGfR92xIn7sc6gyFBV0rtsEvhppGDLBtJgzWnhgpb&#10;WlZUXI83o+DwMeaL29ziNV66/ef5VO5Oq4VSvZe4mIAIFMO/+M+91QqG4yzNTW/SE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ZetUxAAAAN0AAAAPAAAAAAAAAAAA&#10;AAAAAKECAABkcnMvZG93bnJldi54bWxQSwUGAAAAAAQABAD5AAAAkgMAAAAA&#10;" strokeweight="0"/>
                    <v:shape id="Freeform 13106" o:spid="_x0000_s3330" style="position:absolute;left:2245;top:2612;width:6;height:5;visibility:visible;mso-wrap-style:square;v-text-anchor:top" coordsize="23,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Yi7McA&#10;AADdAAAADwAAAGRycy9kb3ducmV2LnhtbESPT2sCMRTE74LfITyhF9Gsq6jdGqUIBZFe/Ic9PjbP&#10;zdLNy7pJdf32TaHgcZiZ3zCLVWsrcaPGl44VjIYJCOLc6ZILBcfDx2AOwgdkjZVjUvAgD6tlt7PA&#10;TLs77+i2D4WIEPYZKjAh1JmUPjdk0Q9dTRy9i2sshiibQuoG7xFuK5kmyVRaLDkuGKxpbSj/3v9Y&#10;BX1zOh2/zmVqinR9Hc+2+cX0P5V66bXvbyACteEZ/m9vtILJLHmFvzfxCc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2IuzHAAAA3QAAAA8AAAAAAAAAAAAAAAAAmAIAAGRy&#10;cy9kb3ducmV2LnhtbFBLBQYAAAAABAAEAPUAAACMAwAAAAA=&#10;" path="m,18l14,11,23,e" filled="f" strokeweight="0">
                      <v:path arrowok="t" o:connecttype="custom" o:connectlocs="0,0;0,0;0,0" o:connectangles="0,0,0"/>
                      <o:lock v:ext="edit" aspectratio="t"/>
                    </v:shape>
                    <v:shape id="Freeform 13107" o:spid="_x0000_s3331" style="position:absolute;left:2244;top:2607;width:7;height:5;visibility:visible;mso-wrap-style:square;v-text-anchor:top" coordsize="27,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cvzMMA&#10;AADdAAAADwAAAGRycy9kb3ducmV2LnhtbERPy2rCQBTdC/2H4Ra6qxNLqBodJZRKu5Dic3/JXJPQ&#10;zJ10ZprEv3cWgsvDeS/Xg2lER87XlhVMxgkI4sLqmksFp+PmdQbCB2SNjWVScCUP69XTaImZtj3v&#10;qTuEUsQQ9hkqqEJoMyl9UZFBP7YtceQu1hkMEbpSaod9DDeNfEuSd2mw5thQYUsfFRW/h3+jYF6c&#10;z+nPJv1Mjtt81zmbT/++eqVenod8ASLQEB7iu/tbK0ink7g/volP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cvzMMAAADdAAAADwAAAAAAAAAAAAAAAACYAgAAZHJzL2Rv&#10;d25yZXYueG1sUEsFBgAAAAAEAAQA9QAAAIgDAAAAAA==&#10;" path="m,l10,1r8,5l25,13r2,8e" filled="f" strokeweight="0">
                      <v:path arrowok="t" o:connecttype="custom" o:connectlocs="0,0;0,0;0,0;0,0;0,0" o:connectangles="0,0,0,0,0"/>
                      <o:lock v:ext="edit" aspectratio="t"/>
                    </v:shape>
                    <v:shape id="Freeform 13108" o:spid="_x0000_s3332" style="position:absolute;left:2236;top:2621;width:14;height:7;visibility:visible;mso-wrap-style:square;v-text-anchor:top" coordsize="5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fvDcQA&#10;AADdAAAADwAAAGRycy9kb3ducmV2LnhtbESPQYvCMBSE74L/ITxhb5pWdq1Uo6i4rNdVEbw9mmdb&#10;bV5KE7XurzcLgsdhZr5hpvPWVOJGjSstK4gHEQjizOqScwX73Xd/DMJ5ZI2VZVLwIAfzWbczxVTb&#10;O//SbetzESDsUlRQeF+nUrqsIINuYGvi4J1sY9AH2eRSN3gPcFPJYRSNpMGSw0KBNa0Kyi7bq1Hw&#10;t1/myVd80D/n5XpoLklZmeNDqY9eu5iA8NT6d/jV3mgFn0kcw/+b8AT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X7w3EAAAA3QAAAA8AAAAAAAAAAAAAAAAAmAIAAGRycy9k&#10;b3ducmV2LnhtbFBLBQYAAAAABAAEAPUAAACJAwAAAAA=&#10;" path="m,25l2,20,5,14r5,-4l17,6,26,3,35,1,45,,56,e" filled="f" strokeweight="0">
                      <v:path arrowok="t" o:connecttype="custom" o:connectlocs="0,0;0,0;0,0;0,0;0,0;0,0;0,0;0,0;0,0" o:connectangles="0,0,0,0,0,0,0,0,0"/>
                      <o:lock v:ext="edit" aspectratio="t"/>
                    </v:shape>
                    <v:line id="Line 13109" o:spid="_x0000_s3333" style="position:absolute;flip:x;visibility:visible;mso-wrap-style:square" from="2245,2616" to="2250,2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RKY8cAAADdAAAADwAAAGRycy9kb3ducmV2LnhtbESPQWsCMRSE70L/Q3iF3jSrSC2rUaSl&#10;UgpWtPXg7bl53V3cvCxJdOO/N0Khx2FmvmFmi2gacSHna8sKhoMMBHFhdc2lgp/v9/4LCB+QNTaW&#10;ScGVPCzmD70Z5tp2vKXLLpQiQdjnqKAKoc2l9EVFBv3AtsTJ+7XOYEjSlVI77BLcNHKUZc/SYM1p&#10;ocKWXisqTruzUbD9mvDRrc7xFI/denPYl5/7t6VST49xOQURKIb/8F/7QysYT4YjuL9JT0DO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VEpjxwAAAN0AAAAPAAAAAAAA&#10;AAAAAAAAAKECAABkcnMvZG93bnJldi54bWxQSwUGAAAAAAQABAD5AAAAlQMAAAAA&#10;" strokeweight="0"/>
                    <v:shape id="Freeform 13110" o:spid="_x0000_s3334" style="position:absolute;left:2245;top:2611;width:3;height:6;visibility:visible;mso-wrap-style:square;v-text-anchor:top" coordsize="1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B6EcQA&#10;AADdAAAADwAAAGRycy9kb3ducmV2LnhtbESPQWvCQBSE70L/w/IKvelGI1pSVymFQHrTKHh9ZF+T&#10;tNm3YXebpP++Kwgeh5n5htkdJtOJgZxvLStYLhIQxJXVLdcKLud8/grCB2SNnWVS8EceDvun2Q4z&#10;bUc+0VCGWkQI+wwVNCH0mZS+asigX9ieOHpf1hkMUbpaaodjhJtOrpJkIw22HBca7Omjoeqn/DUK&#10;ru548nnyfb7YT78qdJdeXZkq9fI8vb+BCDSFR/jeLrSC9XaZwu1NfAJy/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wehHEAAAA3QAAAA8AAAAAAAAAAAAAAAAAmAIAAGRycy9k&#10;b3ducmV2LnhtbFBLBQYAAAAABAAEAPUAAACJAwAAAAA=&#10;" path="m,22l8,17r3,-7l8,3,,e" filled="f" strokeweight="0">
                      <v:path arrowok="t" o:connecttype="custom" o:connectlocs="0,0;0,0;0,0;0,0;0,0" o:connectangles="0,0,0,0,0"/>
                      <o:lock v:ext="edit" aspectratio="t"/>
                    </v:shape>
                    <v:line id="Line 13111" o:spid="_x0000_s3335" style="position:absolute;visibility:visible;mso-wrap-style:square" from="2250,2621" to="2251,2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0Ay8YAAADdAAAADwAAAGRycy9kb3ducmV2LnhtbESPT2vCQBTE7wW/w/IEb7pJsRqjq0ix&#10;aG+tf8DjI/tMFrNvQ3ar6bd3C0KPw8z8hlmsOluLG7XeOFaQjhIQxIXThksFx8PHMAPhA7LG2jEp&#10;+CUPq2XvZYG5dnf+pts+lCJC2OeooAqhyaX0RUUW/cg1xNG7uNZiiLItpW7xHuG2lq9JMpEWDceF&#10;Cht6r6i47n+sAvM12b59Tk+zk9xsQ3rOrpmxR6UG/W49BxGoC//hZ3unFYyn6Rj+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8NAMvGAAAA3QAAAA8AAAAAAAAA&#10;AAAAAAAAoQIAAGRycy9kb3ducmV2LnhtbFBLBQYAAAAABAAEAPkAAACUAwAAAAA=&#10;" strokeweight="0"/>
                    <v:line id="Line 13112" o:spid="_x0000_s3336" style="position:absolute;flip:x y;visibility:visible;mso-wrap-style:square" from="2244,2607" to="2245,2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ltIsQAAADdAAAADwAAAGRycy9kb3ducmV2LnhtbESPQWsCMRSE74X+h/AEL6Vm1VZlNUop&#10;WqS3rnp/bJ6bxeRlSVJd/31TKPQ4zMw3zGrTOyuuFGLrWcF4VIAgrr1uuVFwPOyeFyBiQtZoPZOC&#10;O0XYrB8fVlhqf+MvulapERnCsUQFJqWulDLWhhzGke+Is3f2wWHKMjRSB7xluLNyUhQz6bDlvGCw&#10;o3dD9aX6dgqm89Nhf7FP5nMXndl+2KqehbtSw0H/tgSRqE//4b/2Xit4mY9f4fdNfg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mW0ixAAAAN0AAAAPAAAAAAAAAAAA&#10;AAAAAKECAABkcnMvZG93bnJldi54bWxQSwUGAAAAAAQABAD5AAAAkgMAAAAA&#10;" strokeweight="0"/>
                    <v:shape id="Freeform 13113" o:spid="_x0000_s3337" style="position:absolute;left:2236;top:2611;width:9;height:6;visibility:visible;mso-wrap-style:square;v-text-anchor:top" coordsize="3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26GccA&#10;AADdAAAADwAAAGRycy9kb3ducmV2LnhtbESP3WrCQBSE7wt9h+UIvSm6iS1qo6sUQRCCiD/g7TF7&#10;msRkz4bsqunbd4WCl8PMfMPMFp2pxY1aV1pWEA8iEMSZ1SXnCo6HVX8CwnlkjbVlUvBLDhbz15cZ&#10;JtreeUe3vc9FgLBLUEHhfZNI6bKCDLqBbYiD92Nbgz7INpe6xXuAm1oOo2gkDZYcFgpsaFlQVu2v&#10;RsEqTdfRKb1srl/n921KcXUZf1RKvfW67ykIT51/hv/ba63gcxyP4PEmPA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duhnHAAAA3QAAAA8AAAAAAAAAAAAAAAAAmAIAAGRy&#10;cy9kb3ducmV2LnhtbFBLBQYAAAAABAAEAPUAAACMAwAAAAA=&#10;" path="m34,l14,7,,24e" filled="f" strokeweight="0">
                      <v:path arrowok="t" o:connecttype="custom" o:connectlocs="0,0;0,0;0,0" o:connectangles="0,0,0"/>
                      <o:lock v:ext="edit" aspectratio="t"/>
                    </v:shape>
                    <v:line id="Line 13114" o:spid="_x0000_s3338" style="position:absolute;flip:x;visibility:visible;mso-wrap-style:square" from="2251,2612" to="2252,26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Pp+8gAAADdAAAADwAAAGRycy9kb3ducmV2LnhtbESPQUsDMRSE74L/ITyhN5utSFfWpqUo&#10;SilY6WoPvb1uXneXbl6WJO3Gf2+EgsdhZr5hZotoOnEh51vLCibjDARxZXXLtYLvr7f7JxA+IGvs&#10;LJOCH/KwmN/ezLDQduAtXcpQiwRhX6CCJoS+kNJXDRn0Y9sTJ+9oncGQpKuldjgkuOnkQ5ZNpcGW&#10;00KDPb00VJ3Ks1Gw3eR8cO/neIqH4eNzv6vXu9elUqO7uHwGESiG//C1vdIKHvNJ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CPp+8gAAADdAAAADwAAAAAA&#10;AAAAAAAAAAChAgAAZHJzL2Rvd25yZXYueG1sUEsFBgAAAAAEAAQA+QAAAJYDAAAAAA==&#10;" strokeweight="0"/>
                    <v:line id="Line 13115" o:spid="_x0000_s3339" style="position:absolute;flip:x;visibility:visible;mso-wrap-style:square" from="2250,2612" to="2251,2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x9icQAAADdAAAADwAAAGRycy9kb3ducmV2LnhtbERPTWsCMRC9F/ofwhS8adZSVLZGEaVF&#10;BCtqPfQ2bqa7i5vJkkQ3/vvmIPT4eN/TeTSNuJHztWUFw0EGgriwuuZSwffxoz8B4QOyxsYyKbiT&#10;h/ns+WmKubYd7+l2CKVIIexzVFCF0OZS+qIig35gW+LE/VpnMCToSqkddincNPI1y0bSYM2pocKW&#10;lhUVl8PVKNh/jfnsPq/xEs/ddvdzKjen1UKp3ktcvIMIFMO/+OFeawVv42Gam96kJyB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vH2JxAAAAN0AAAAPAAAAAAAAAAAA&#10;AAAAAKECAABkcnMvZG93bnJldi54bWxQSwUGAAAAAAQABAD5AAAAkgMAAAAA&#10;" strokeweight="0"/>
                    <v:line id="Line 13116" o:spid="_x0000_s3340" style="position:absolute;flip:y;visibility:visible;mso-wrap-style:square" from="2250,2616" to="2251,2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DYEsgAAADdAAAADwAAAGRycy9kb3ducmV2LnhtbESPQWsCMRSE74X+h/AKvdWspahdjSIt&#10;LUWoslYP3p6b5+7i5mVJopv++6ZQ6HGYmW+Y2SKaVlzJ+cayguEgA0FcWt1wpWD39fYwAeEDssbW&#10;Min4Jg+L+e3NDHNtey7oug2VSBD2OSqoQ+hyKX1Zk0E/sB1x8k7WGQxJukpqh32Cm1Y+ZtlIGmw4&#10;LdTY0UtN5Xl7MQqK9ZiP7v0Sz/HYf24O+2q1f10qdX8Xl1MQgWL4D/+1P7SCp/HwGX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vDYEsgAAADdAAAADwAAAAAA&#10;AAAAAAAAAAChAgAAZHJzL2Rvd25yZXYueG1sUEsFBgAAAAAEAAQA+QAAAJYDAAAAAA==&#10;" strokeweight="0"/>
                    <v:shape id="Freeform 13117" o:spid="_x0000_s3341" style="position:absolute;left:2250;top:2623;width:6;height:4;visibility:visible;mso-wrap-style:square;v-text-anchor:top" coordsize="24,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5fyMUA&#10;AADdAAAADwAAAGRycy9kb3ducmV2LnhtbERPTU8CMRC9k/AfmjHxQqQLGtCVQgiJCYkHdPGgt3E7&#10;tg3b6WZb2fXf04MJx5f3vdoMvhFn6qILrGA2LUAQ10E7Ngo+ji93jyBiQtbYBCYFfxRhsx6PVljq&#10;0PM7natkRA7hWKICm1JbShlrSx7jNLTEmfsJnceUYWek7rDP4b6R86JYSI+Oc4PFlnaW6lP16xU0&#10;p8n3fb//dNYtX42ZHJ6+0ptW6vZm2D6DSDSkq/jfvdcKHpbzvD+/yU9Ar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zl/IxQAAAN0AAAAPAAAAAAAAAAAAAAAAAJgCAABkcnMv&#10;ZG93bnJldi54bWxQSwUGAAAAAAQABAD1AAAAigMAAAAA&#10;" path="m,l10,12r14,5e" filled="f" strokeweight="0">
                      <v:path arrowok="t" o:connecttype="custom" o:connectlocs="0,0;0,0;0,0" o:connectangles="0,0,0"/>
                      <o:lock v:ext="edit" aspectratio="t"/>
                    </v:shape>
                    <v:line id="Line 13118" o:spid="_x0000_s3342" style="position:absolute;flip:y;visibility:visible;mso-wrap-style:square" from="2236,2628" to="2237,2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oeqccAAADdAAAADwAAAGRycy9kb3ducmV2LnhtbESPQWsCMRSE70L/Q3iF3jSrSC2rUaSl&#10;UgpWtPXg7bl53V3cvCxJdOO/N0Khx2FmvmFmi2gacSHna8sKhoMMBHFhdc2lgp/v9/4LCB+QNTaW&#10;ScGVPCzmD70Z5tp2vKXLLpQiQdjnqKAKoc2l9EVFBv3AtsTJ+7XOYEjSlVI77BLcNHKUZc/SYM1p&#10;ocKWXisqTruzUbD9mvDRrc7xFI/denPYl5/7t6VST49xOQURKIb/8F/7QysYT0ZDuL9JT0DO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6h6pxwAAAN0AAAAPAAAAAAAA&#10;AAAAAAAAAKECAABkcnMvZG93bnJldi54bWxQSwUGAAAAAAQABAD5AAAAlQMAAAAA&#10;" strokeweight="0"/>
                    <v:line id="Line 13119" o:spid="_x0000_s3343" style="position:absolute;flip:y;visibility:visible;mso-wrap-style:square" from="2236,2617" to="2237,2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iA3scAAADdAAAADwAAAGRycy9kb3ducmV2LnhtbESPQWsCMRSE74X+h/AEbzXrUrSsRpGW&#10;FhHaotWDt+fmubu4eVmS6Kb/vikUehxm5htmvoymFTdyvrGsYDzKQBCXVjdcKdh/vT48gfABWWNr&#10;mRR8k4fl4v5ujoW2PW/ptguVSBD2BSqoQ+gKKX1Zk0E/sh1x8s7WGQxJukpqh32Cm1bmWTaRBhtO&#10;CzV29FxTedldjYLtx5RP7u0aL/HUv38eD9Xm8LJSajiIqxmIQDH8h//aa63gcZrn8PsmPQ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OIDexwAAAN0AAAAPAAAAAAAA&#10;AAAAAAAAAKECAABkcnMvZG93bnJldi54bWxQSwUGAAAAAAQABAD5AAAAlQMAAAAA&#10;" strokeweight="0"/>
                    <v:shape id="Freeform 13120" o:spid="_x0000_s3344" style="position:absolute;left:2233;top:2614;width:3;height:3;visibility:visible;mso-wrap-style:square;v-text-anchor:top" coordsize="1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bnhcYA&#10;AADdAAAADwAAAGRycy9kb3ducmV2LnhtbESP3WrCQBCF74W+wzKF3ohutKISXaW11AqC4s8DDNkx&#10;CcnOxuzWpG/fFQQvD+fn48yXrSnFjWqXW1Yw6EcgiBOrc04VnE/fvSkI55E1lpZJwR85WC5eOnOM&#10;tW34QLejT0UYYRejgsz7KpbSJRkZdH1bEQfvYmuDPsg6lbrGJoybUg6jaCwN5hwIGVa0yigpjr8m&#10;cIvT1369vq4Gzbn43NrJ7vrTdpV6e20/ZiA8tf4ZfrQ3WsFoMnyH+5vwBOTi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bnhcYAAADdAAAADwAAAAAAAAAAAAAAAACYAgAAZHJz&#10;L2Rvd25yZXYueG1sUEsFBgAAAAAEAAQA9QAAAIsDAAAAAA==&#10;" path="m13,11l10,3,,e" filled="f" strokeweight="0">
                      <v:path arrowok="t" o:connecttype="custom" o:connectlocs="0,0;0,0;0,0" o:connectangles="0,0,0"/>
                      <o:lock v:ext="edit" aspectratio="t"/>
                    </v:shape>
                    <v:shape id="Freeform 13121" o:spid="_x0000_s3345" style="position:absolute;left:2233;top:2607;width:11;height:7;visibility:visible;mso-wrap-style:square;v-text-anchor:top" coordsize="4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vrf8cA&#10;AADdAAAADwAAAGRycy9kb3ducmV2LnhtbESPT2vCQBTE7wW/w/IEb3WjpFqiq4h/oAgFTdpDb4/s&#10;Mwlm38bsVtNv7xYEj8PM/IaZLztTiyu1rrKsYDSMQBDnVldcKPjKdq/vIJxH1lhbJgV/5GC56L3M&#10;MdH2xke6pr4QAcIuQQWl900ipctLMuiGtiEO3sm2Bn2QbSF1i7cAN7UcR9FEGqw4LJTY0Lqk/Jz+&#10;GgXbtX2zl+L7kO5/ZBZHx2z3ed4oNeh3qxkIT51/hh/tD60gno5j+H8Tno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63/HAAAA3QAAAA8AAAAAAAAAAAAAAAAAmAIAAGRy&#10;cy9kb3ducmV2LnhtbFBLBQYAAAAABAAEAPUAAACMAwAAAAA=&#10;" path="m43,l18,8,,30e" filled="f" strokeweight="0">
                      <v:path arrowok="t" o:connecttype="custom" o:connectlocs="0,0;0,0;0,0" o:connectangles="0,0,0"/>
                      <o:lock v:ext="edit" aspectratio="t"/>
                    </v:shape>
                    <v:shape id="Freeform 13122" o:spid="_x0000_s3346" style="position:absolute;left:2371;top:2660;width:47;height:77;visibility:visible;mso-wrap-style:square;v-text-anchor:top" coordsize="186,3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kojcYA&#10;AADdAAAADwAAAGRycy9kb3ducmV2LnhtbESPQWsCMRSE70L/Q3iFXopmFWtlaxQRS+vRtR68PTfP&#10;3aWblyVJzfrvm0LB4zAz3zCLVW9acSXnG8sKxqMMBHFpdcOVgq/D+3AOwgdkja1lUnAjD6vlw2CB&#10;ubaR93QtQiUShH2OCuoQulxKX9Zk0I9sR5y8i3UGQ5KuktphTHDTykmWzaTBhtNCjR1taiq/ix+j&#10;AMebnSzo5M6XGI/V88c27s6ZUk+P/foNRKA+3MP/7U+tYPo6eYG/N+kJ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kojcYAAADdAAAADwAAAAAAAAAAAAAAAACYAgAAZHJz&#10;L2Rvd25yZXYueG1sUEsFBgAAAAAEAAQA9QAAAIsDAAAAAA==&#10;" path="m,l8,62r18,59l55,177r36,50l135,271r51,36e" filled="f" strokeweight="0">
                      <v:path arrowok="t" o:connecttype="custom" o:connectlocs="0,0;0,0;0,1;0,1;1,1;1,1;1,1" o:connectangles="0,0,0,0,0,0,0"/>
                      <o:lock v:ext="edit" aspectratio="t"/>
                    </v:shape>
                    <v:shape id="Freeform 13123" o:spid="_x0000_s3347" style="position:absolute;left:2378;top:2648;width:30;height:62;visibility:visible;mso-wrap-style:square;v-text-anchor:top" coordsize="119,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ePdMUA&#10;AADdAAAADwAAAGRycy9kb3ducmV2LnhtbESPQWsCMRSE7wX/Q3iF3rrZirVlNYouCD3Ug9tSr8/N&#10;c3dx8xKSqNt/3whCj8PMfMPMl4PpxYV86CwreMlyEMS11R03Cr6/Ns/vIEJE1thbJgW/FGC5GD3M&#10;sdD2yju6VLERCcKhQAVtjK6QMtQtGQyZdcTJO1pvMCbpG6k9XhPc9HKc51NpsOO00KKjsqX6VJ2N&#10;gmP56Q4+7kuuvD/8uO51fdo6pZ4eh9UMRKQh/ofv7Q+tYPI2nsLtTXo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h490xQAAAN0AAAAPAAAAAAAAAAAAAAAAAJgCAABkcnMv&#10;ZG93bnJldi54bWxQSwUGAAAAAAQABAD1AAAAigMAAAAA&#10;" path="m119,248l88,220,63,189,43,159,26,127,12,96,4,63,,32,,e" filled="f" strokeweight="0">
                      <v:path arrowok="t" o:connecttype="custom" o:connectlocs="1,1;1,1;0,1;0,1;0,1;0,1;0,0;0,0;0,0" o:connectangles="0,0,0,0,0,0,0,0,0"/>
                      <o:lock v:ext="edit" aspectratio="t"/>
                    </v:shape>
                    <v:line id="Line 13124" o:spid="_x0000_s3348" style="position:absolute;flip:x;visibility:visible;mso-wrap-style:square" from="2342,2736" to="2388,2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8jRsgAAADdAAAADwAAAGRycy9kb3ducmV2LnhtbESPQUsDMRSE74L/ITyhN5u1SFfWpqUo&#10;SilY6WoPvb1uXneXbl6WJO3Gf2+EgsdhZr5hZotoOnEh51vLCh7GGQjiyuqWawXfX2/3TyB8QNbY&#10;WSYFP+RhMb+9mWGh7cBbupShFgnCvkAFTQh9IaWvGjLox7YnTt7ROoMhSVdL7XBIcNPJSZZNpcGW&#10;00KDPb00VJ3Ks1Gw3eR8cO/neIqH4eNzv6vXu9elUqO7uHwGESiG//C1vdIKHvNJDn9v0hOQ8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k8jRsgAAADdAAAADwAAAAAA&#10;AAAAAAAAAAChAgAAZHJzL2Rvd25yZXYueG1sUEsFBgAAAAAEAAQA+QAAAJYDAAAAAA==&#10;" strokeweight="0"/>
                    <v:line id="Line 13125" o:spid="_x0000_s3349" style="position:absolute;flip:x y;visibility:visible;mso-wrap-style:square" from="2334,2755" to="2350,27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QIAcIAAADdAAAADwAAAGRycy9kb3ducmV2LnhtbERPz2vCMBS+C/sfwhvsIppORUfXKGNM&#10;EW+r8/5o3prS5KUkmdb/fjkMdvz4fle70VlxpRA7zwqe5wUI4sbrjlsFX+f97AVETMgarWdScKcI&#10;u+3DpMJS+xt/0rVOrcghHEtUYFIaSiljY8hhnPuBOHPfPjhMGYZW6oC3HO6sXBTFWjrsODcYHOjd&#10;UNPXP07BcnM5H3s7Nad9dObjYOtmHe5KPT2Ob68gEo3pX/znPmoFq80iz81v8hOQ2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PQIAcIAAADdAAAADwAAAAAAAAAAAAAA&#10;AAChAgAAZHJzL2Rvd25yZXYueG1sUEsFBgAAAAAEAAQA+QAAAJADAAAAAA==&#10;" strokeweight="0"/>
                    <v:line id="Line 13126" o:spid="_x0000_s3350" style="position:absolute;flip:x;visibility:visible;mso-wrap-style:square" from="2341,2736" to="2386,2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wSr8gAAADdAAAADwAAAGRycy9kb3ducmV2LnhtbESPT2sCMRTE74V+h/AEbzWrSK1bo0hL&#10;RQq1+O/g7bl53V3cvCxJdNNv3xQKPQ4z8xtmtoimETdyvrasYDjIQBAXVtdcKjjs3x6eQPiArLGx&#10;TAq+ycNifn83w1zbjrd024VSJAj7HBVUIbS5lL6oyKAf2JY4eV/WGQxJulJqh12Cm0aOsuxRGqw5&#10;LVTY0ktFxWV3NQq2mwmf3eoaL/HcfXyejuX78XWpVL8Xl88gAsXwH/5rr7WC8WQ0hd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JwSr8gAAADdAAAADwAAAAAA&#10;AAAAAAAAAAChAgAAZHJzL2Rvd25yZXYueG1sUEsFBgAAAAAEAAQA+QAAAJYDAAAAAA==&#10;" strokeweight="0"/>
                    <v:line id="Line 13127" o:spid="_x0000_s3351" style="position:absolute;flip:x y;visibility:visible;mso-wrap-style:square" from="2336,2754" to="2353,2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uS2sIAAADdAAAADwAAAGRycy9kb3ducmV2LnhtbERPz2vCMBS+C/sfwhvsIppuDh1do4wx&#10;RXZbnfdH89aUJi8lybT+9+YgePz4fleb0VlxohA7zwqe5wUI4sbrjlsFv4ft7A1ETMgarWdScKEI&#10;m/XDpMJS+zP/0KlOrcghHEtUYFIaSiljY8hhnPuBOHN/PjhMGYZW6oDnHO6sfCmKpXTYcW4wONCn&#10;oaav/52Cxep42Pd2ar630Zmvna2bZbgo9fQ4fryDSDSmu/jm3msFr6tF3p/f5Ccg1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1uS2sIAAADdAAAADwAAAAAAAAAAAAAA&#10;AAChAgAAZHJzL2Rvd25yZXYueG1sUEsFBgAAAAAEAAQA+QAAAJADAAAAAA==&#10;" strokeweight="0"/>
                    <v:line id="Line 13128" o:spid="_x0000_s3352" style="position:absolute;flip:x;visibility:visible;mso-wrap-style:square" from="2317,2752" to="2318,2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OIdMcAAADdAAAADwAAAGRycy9kb3ducmV2LnhtbESPQWsCMRSE70L/Q3gFb5q1llq2RpGW&#10;ihRq0erB23Pzuru4eVmS6MZ/bwqFHoeZ+YaZzqNpxIWcry0rGA0zEMSF1TWXCnbf74NnED4ga2ws&#10;k4IreZjP7npTzLXteEOXbShFgrDPUUEVQptL6YuKDPqhbYmT92OdwZCkK6V22CW4aeRDlj1JgzWn&#10;hQpbeq2oOG3PRsFmPeGjW57jKR67z6/DvvzYvy2U6t/HxQuIQDH8h//aK63gcTIewe+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M4h0xwAAAN0AAAAPAAAAAAAA&#10;AAAAAAAAAKECAABkcnMvZG93bnJldi54bWxQSwUGAAAAAAQABAD5AAAAlQMAAAAA&#10;" strokeweight="0"/>
                    <v:shape id="Freeform 13129" o:spid="_x0000_s3353" style="position:absolute;left:2333;top:2754;width:1;height:1;visibility:visible;mso-wrap-style:square;v-text-anchor:top" coordsize="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GxQscA&#10;AADdAAAADwAAAGRycy9kb3ducmV2LnhtbESPX2vCMBTF3wW/Q7jCXsZM1eGkGsUNZBsIYnVM3y7N&#10;tS02N6XJardPb4SBj4fz58eZLVpTioZqV1hWMOhHIIhTqwvOFOx3q6cJCOeRNZaWScEvOVjMu50Z&#10;xtpeeEtN4jMRRtjFqCD3voqldGlOBl3fVsTBO9naoA+yzqSu8RLGTSmHUTSWBgsOhBwresspPSc/&#10;JnDfH53+O75+JqvmK/3ebQ683hyUeui1yykIT62/h//bH1rB88toCLc34QnI+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xsULHAAAA3QAAAA8AAAAAAAAAAAAAAAAAmAIAAGRy&#10;cy9kb3ducmV2LnhtbFBLBQYAAAAABAAEAPUAAACMAwAAAAA=&#10;" path="m,l1,,2,1,3,2e" filled="f" strokeweight="0">
                      <v:path arrowok="t" o:connecttype="custom" o:connectlocs="0,0;0,0;0,1;0,1" o:connectangles="0,0,0,0"/>
                      <o:lock v:ext="edit" aspectratio="t"/>
                    </v:shape>
                    <v:shape id="Freeform 13130" o:spid="_x0000_s3354" style="position:absolute;left:2334;top:2754;width:4;height:1;visibility:visible;mso-wrap-style:square;v-text-anchor:top" coordsize="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NvsYA&#10;AADdAAAADwAAAGRycy9kb3ducmV2LnhtbESPS2/CMBCE75X6H6ytxK04PFRQwKCKdw8F8ThwXMVL&#10;khKvo9hA+PcYqRLH0cx8oxmOa1OIK1Uut6yg1YxAECdW55wqOOznn30QziNrLCyTgjs5GI/e34YY&#10;a3vjLV13PhUBwi5GBZn3ZSylSzIy6Jq2JA7eyVYGfZBVKnWFtwA3hWxH0Zc0mHNYyLCkSUbJeXcx&#10;CjarXLeX0/oPZ+vfH2u2i6PsL5RqfNTfAxCeav8K/7dXWkG31+nA8014AnL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NvsYAAADdAAAADwAAAAAAAAAAAAAAAACYAgAAZHJz&#10;L2Rvd25yZXYueG1sUEsFBgAAAAAEAAQA9QAAAIsDAAAAAA==&#10;" path="m14,2l8,,,1e" filled="f" strokeweight="0">
                      <v:path arrowok="t" o:connecttype="custom" o:connectlocs="0,1;0,0;0,1" o:connectangles="0,0,0"/>
                      <o:lock v:ext="edit" aspectratio="t"/>
                    </v:shape>
                    <v:shape id="Freeform 13131" o:spid="_x0000_s3355" style="position:absolute;left:2317;top:2752;width:17;height:3;visibility:visible;mso-wrap-style:square;v-text-anchor:top" coordsize="6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nPbMQA&#10;AADdAAAADwAAAGRycy9kb3ducmV2LnhtbESPT4vCMBTE78J+h/AEb5q6irtWo4j/8Gp3F6+P5tkW&#10;m5faRK1+eiMIexxm5jfMdN6YUlypdoVlBf1eBII4tbrgTMHvz6b7DcJ5ZI2lZVJwJwfz2UdrirG2&#10;N97TNfGZCBB2MSrIva9iKV2ak0HXsxVx8I62NuiDrDOpa7wFuCnlZxSNpMGCw0KOFS1zSk/JxSgY&#10;J4/1qDiMOTULt139rXCwMWelOu1mMQHhqfH/4Xd7pxUMvwZDeL0JT0D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5z2zEAAAA3QAAAA8AAAAAAAAAAAAAAAAAmAIAAGRycy9k&#10;b3ducmV2LnhtbFBLBQYAAAAABAAEAPUAAACJAwAAAAA=&#10;" path="m,l34,12r35,e" filled="f" strokeweight="0">
                      <v:path arrowok="t" o:connecttype="custom" o:connectlocs="0,0;0,0;0,0" o:connectangles="0,0,0"/>
                      <o:lock v:ext="edit" aspectratio="t"/>
                    </v:shape>
                    <v:shape id="Freeform 13132" o:spid="_x0000_s3356" style="position:absolute;left:2333;top:2754;width:5;height:1;visibility:visible;mso-wrap-style:square;v-text-anchor:top" coordsize="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Tqb8gA&#10;AADdAAAADwAAAGRycy9kb3ducmV2LnhtbESPT2sCMRTE70K/Q3hCL0Wz/qmWrVGkWBG8WPXS2+vm&#10;ubt087Ik0d366Y1Q8DjMzG+Y2aI1lbiQ86VlBYN+AoI4s7rkXMHx8Nl7A+EDssbKMin4Iw+L+VNn&#10;hqm2DX/RZR9yESHsU1RQhFCnUvqsIIO+b2vi6J2sMxiidLnUDpsIN5UcJslEGiw5LhRY00dB2e/+&#10;bBQ4+TPYytF0d/3eLofr1Tp/qXWj1HO3Xb6DCNSGR/i/vdEKxtPRK9zfxCc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NOpvyAAAAN0AAAAPAAAAAAAAAAAAAAAAAJgCAABk&#10;cnMvZG93bnJldi54bWxQSwUGAAAAAAQABAD1AAAAjQMAAAAA&#10;" path="m17,3l9,,,e" filled="f" strokeweight="0">
                      <v:path arrowok="t" o:connecttype="custom" o:connectlocs="0,0;0,0;0,0" o:connectangles="0,0,0"/>
                      <o:lock v:ext="edit" aspectratio="t"/>
                    </v:shape>
                    <v:shape id="Freeform 13133" o:spid="_x0000_s3357" style="position:absolute;left:2318;top:2752;width:15;height:2;visibility:visible;mso-wrap-style:square;v-text-anchor:top" coordsize="6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oZTsMA&#10;AADdAAAADwAAAGRycy9kb3ducmV2LnhtbESP3YrCMBSE74V9h3AW9k5T/6U2iu664J1YfYBDc2xL&#10;m5PSRG3ffrMgeDnMzDdMsu1MLR7UutKygvEoAkGcWV1yruB6+R2uQDiPrLG2TAp6crDdfAwSjLV9&#10;8pkeqc9FgLCLUUHhfRNL6bKCDLqRbYiDd7OtQR9km0vd4jPATS0nUbSQBksOCwU29F1QVqV3o2De&#10;n/a8vLv9bVpHvTtUad/9lEp9fXa7NQhPnX+HX+2jVjBbThfw/yY8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oZTsMAAADdAAAADwAAAAAAAAAAAAAAAACYAgAAZHJzL2Rv&#10;d25yZXYueG1sUEsFBgAAAAAEAAQA9QAAAIgDAAAAAA==&#10;" path="m60,10r-32,l12,6,,e" filled="f" strokeweight="0">
                      <v:path arrowok="t" o:connecttype="custom" o:connectlocs="0,0;0,0;0,0;0,0" o:connectangles="0,0,0,0"/>
                      <o:lock v:ext="edit" aspectratio="t"/>
                    </v:shape>
                    <v:line id="Line 13134" o:spid="_x0000_s3358" style="position:absolute;flip:x y;visibility:visible;mso-wrap-style:square" from="2386,2736" to="2388,2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IKrsQAAADdAAAADwAAAGRycy9kb3ducmV2LnhtbESPQWsCMRSE70L/Q3iFXqRmW8UtW6MU&#10;qUW8ubb3x+Z1s5i8LEnU9d83BcHjMDPfMIvV4Kw4U4idZwUvkwIEceN1x62C78Pm+Q1ETMgarWdS&#10;cKUIq+XDaIGV9hfe07lOrcgQjhUqMCn1lZSxMeQwTnxPnL1fHxymLEMrdcBLhjsrX4tiLh12nBcM&#10;9rQ21Bzrk1MwLX8O26Mdm90mOvP5ZetmHq5KPT0OH+8gEg3pHr61t1rBrJyW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sgquxAAAAN0AAAAPAAAAAAAAAAAA&#10;AAAAAKECAABkcnMvZG93bnJldi54bWxQSwUGAAAAAAQABAD5AAAAkgMAAAAA&#10;" strokeweight="0"/>
                    <v:shape id="Freeform 13135" o:spid="_x0000_s3359" style="position:absolute;left:2388;top:2734;width:9;height:2;visibility:visible;mso-wrap-style:square;v-text-anchor:top" coordsize="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roX8UA&#10;AADdAAAADwAAAGRycy9kb3ducmV2LnhtbERPTWvCQBC9C/0PyxR6kbrRShtS11AEW0/axoB4m2an&#10;SUh2NmRXjf/ePRQ8Pt73Ih1MK87Uu9qygukkAkFcWF1zqSDfr59jEM4ja2wtk4IrOUiXD6MFJtpe&#10;+IfOmS9FCGGXoILK+y6R0hUVGXQT2xEH7s/2Bn2AfSl1j5cQblo5i6JXabDm0FBhR6uKiiY7GQVf&#10;QxPv/PH4mc92p9/peKu/3UEr9fQ4fLyD8DT4u/jfvdEK5m8vYW54E56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quhfxQAAAN0AAAAPAAAAAAAAAAAAAAAAAJgCAABkcnMv&#10;ZG93bnJldi54bWxQSwUGAAAAAAQABAD1AAAAigMAAAAA&#10;" path="m37,6l30,2,21,,,6e" filled="f" strokeweight="0">
                      <v:path arrowok="t" o:connecttype="custom" o:connectlocs="0,0;0,0;0,0;0,0" o:connectangles="0,0,0,0"/>
                      <o:lock v:ext="edit" aspectratio="t"/>
                    </v:shape>
                    <v:line id="Line 13136" o:spid="_x0000_s3360" style="position:absolute;flip:x y;visibility:visible;mso-wrap-style:square" from="2337,2649" to="2359,2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E7R8UAAADdAAAADwAAAGRycy9kb3ducmV2LnhtbESPT2sCMRTE74V+h/CEXkrNthb/rEYp&#10;pYr01rXeH5vnZjF5WZJU129vBKHHYWZ+wyxWvbPiRCG2nhW8DgsQxLXXLTcKfnfrlymImJA1Ws+k&#10;4EIRVsvHhwWW2p/5h05VakSGcCxRgUmpK6WMtSGHceg74uwdfHCYsgyN1AHPGe6sfCuKsXTYcl4w&#10;2NGnofpY/TkFo8l+tz3aZ/O9js58bWxVj8NFqadB/zEHkahP/+F7e6sVvE9GM7i9yU9AL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mE7R8UAAADdAAAADwAAAAAAAAAA&#10;AAAAAAChAgAAZHJzL2Rvd25yZXYueG1sUEsFBgAAAAAEAAQA+QAAAJMDAAAAAA==&#10;" strokeweight="0"/>
                    <v:line id="Line 13137" o:spid="_x0000_s3361" style="position:absolute;flip:x y;visibility:visible;mso-wrap-style:square" from="2330,2638" to="2360,2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3hp8EAAADdAAAADwAAAGRycy9kb3ducmV2LnhtbERPTWsCMRC9F/wPYQq9FM22ipatUaSo&#10;iLeu9T5sppvFZLIkUdd/bw6Cx8f7ni97Z8WFQmw9K/gYFSCIa69bbhT8HTbDLxAxIWu0nknBjSIs&#10;F4OXOZbaX/mXLlVqRA7hWKICk1JXShlrQw7jyHfEmfv3wWHKMDRSB7zmcGflZ1FMpcOWc4PBjn4M&#10;1afq7BSMZ8fD7mTfzX4TnVlvbVVPw02pt9d+9Q0iUZ+e4od7pxVMZpO8P7/JT0Au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7XeGnwQAAAN0AAAAPAAAAAAAAAAAAAAAA&#10;AKECAABkcnMvZG93bnJldi54bWxQSwUGAAAAAAQABAD5AAAAjwMAAAAA&#10;" strokeweight="0"/>
                    <v:line id="Line 13138" o:spid="_x0000_s3362" style="position:absolute;visibility:visible;mso-wrap-style:square" from="2334,2634" to="2360,2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mMTsYAAADdAAAADwAAAGRycy9kb3ducmV2LnhtbESPT2vCQBTE7wW/w/IEb7pJsRqjq0ix&#10;aG+tf8DjI/tMFrNvQ3ar6bd3C0KPw8z8hlmsOluLG7XeOFaQjhIQxIXThksFx8PHMAPhA7LG2jEp&#10;+CUPq2XvZYG5dnf+pts+lCJC2OeooAqhyaX0RUUW/cg1xNG7uNZiiLItpW7xHuG2lq9JMpEWDceF&#10;Cht6r6i47n+sAvM12b59Tk+zk9xsQ3rOrpmxR6UG/W49BxGoC//hZ3unFYyn4xT+3sQnIJ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JjE7GAAAA3QAAAA8AAAAAAAAA&#10;AAAAAAAAoQIAAGRycy9kb3ducmV2LnhtbFBLBQYAAAAABAAEAPkAAACUAwAAAAA=&#10;" strokeweight="0"/>
                    <v:line id="Line 13139" o:spid="_x0000_s3363" style="position:absolute;visibility:visible;mso-wrap-style:square" from="2334,2634" to="2335,2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sSOcUAAADdAAAADwAAAGRycy9kb3ducmV2LnhtbESPT4vCMBTE78J+h/AW9qap4mqtRhHZ&#10;xfXmX/D4aJ5tsHkpTVa7334jCB6HmfkNM1u0thI3arxxrKDfS0AQ504bLhQcD9/dFIQPyBorx6Tg&#10;jzws5m+dGWba3XlHt30oRISwz1BBGUKdSenzkiz6nquJo3dxjcUQZVNI3eA9wm0lB0kykhYNx4US&#10;a1qVlF/3v1aB2Y7Wn5vxaXKSX+vQP6fX1NijUh/v7XIKIlAbXuFn+0crGI6HA3i8iU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BsSOcUAAADdAAAADwAAAAAAAAAA&#10;AAAAAAChAgAAZHJzL2Rvd25yZXYueG1sUEsFBgAAAAAEAAQA+QAAAJMDAAAAAA==&#10;" strokeweight="0"/>
                    <v:shape id="Freeform 13140" o:spid="_x0000_s3364" style="position:absolute;left:2330;top:2634;width:4;height:4;visibility:visible;mso-wrap-style:square;v-text-anchor:top" coordsize="15,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h8b8cA&#10;AADdAAAADwAAAGRycy9kb3ducmV2LnhtbESP3WrCQBSE7wXfYTlCb6RurH8ldZW2KooUtCp4e5o9&#10;JqHZsyG7avr2XUHwcpiZb5jxtDaFuFDlcssKup0IBHFidc6pgsN+8fwKwnlkjYVlUvBHDqaTZmOM&#10;sbZX/qbLzqciQNjFqCDzvoyldElGBl3HlsTBO9nKoA+ySqWu8BrgppAvUTSUBnMOCxmW9JlR8rs7&#10;GwVfzG2XjpbHbT4f6vl6sP/Y/MyUemrV728gPNX+Eb63V1pBf9Tvwe1NeAJy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4fG/HAAAA3QAAAA8AAAAAAAAAAAAAAAAAmAIAAGRy&#10;cy9kb3ducmV2LnhtbFBLBQYAAAAABAAEAPUAAACMAwAAAAA=&#10;" path="m15,l10,10,,18e" filled="f" strokeweight="0">
                      <v:path arrowok="t" o:connecttype="custom" o:connectlocs="0,0;0,0;0,0" o:connectangles="0,0,0"/>
                      <o:lock v:ext="edit" aspectratio="t"/>
                    </v:shape>
                    <v:shape id="Freeform 13141" o:spid="_x0000_s3365" style="position:absolute;left:2315;top:2616;width:19;height:18;visibility:visible;mso-wrap-style:square;v-text-anchor:top" coordsize="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wbdsIA&#10;AADdAAAADwAAAGRycy9kb3ducmV2LnhtbESPzarCMBSE9xd8h3AEd9dUrVWrUUQRdOnf/tAc22Jz&#10;Upqo9e1vLgguh5n5hlmsWlOJJzWutKxg0I9AEGdWl5wruJx3v1MQziNrrCyTgjc5WC07PwtMtX3x&#10;kZ4nn4sAYZeigsL7OpXSZQUZdH1bEwfvZhuDPsgml7rBV4CbSg6jKJEGSw4LBda0KSi7nx5GwXG2&#10;rVq87iOfjXajw3Wc5OaSKNXrtus5CE+t/4Y/7b1WEE/iGP7fhCc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nBt2wgAAAN0AAAAPAAAAAAAAAAAAAAAAAJgCAABkcnMvZG93&#10;bnJldi54bWxQSwUGAAAAAAQABAD1AAAAhwMAAAAA&#10;" path="m,l29,6,55,23,70,45r5,25e" filled="f" strokeweight="0">
                      <v:path arrowok="t" o:connecttype="custom" o:connectlocs="0,0;0,0;0,0;0,0;0,0" o:connectangles="0,0,0,0,0"/>
                      <o:lock v:ext="edit" aspectratio="t"/>
                    </v:shape>
                    <v:line id="Line 13142" o:spid="_x0000_s3366" style="position:absolute;flip:x;visibility:visible;mso-wrap-style:square" from="2315,2616" to="2316,2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79CscAAADdAAAADwAAAGRycy9kb3ducmV2LnhtbESPQWsCMRSE74L/IbxCb5ptsbWsRhFL&#10;RQq1aPXg7bl57i5uXpYkuum/bwqFHoeZ+YaZzqNpxI2cry0reBhmIIgLq2suFey/3gYvIHxA1thY&#10;JgXf5GE+6/emmGvb8ZZuu1CKBGGfo4IqhDaX0hcVGfRD2xIn72ydwZCkK6V22CW4aeRjlj1LgzWn&#10;hQpbWlZUXHZXo2C7GfPJra7xEk/dx+fxUL4fXhdK3d/FxQREoBj+w3/ttVYwGo+e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Dv0KxwAAAN0AAAAPAAAAAAAA&#10;AAAAAAAAAKECAABkcnMvZG93bnJldi54bWxQSwUGAAAAAAQABAD5AAAAlQMAAAAA&#10;" strokeweight="0"/>
                    <v:shape id="Freeform 13143" o:spid="_x0000_s3367" style="position:absolute;left:2315;top:2621;width:15;height:17;visibility:visible;mso-wrap-style:square;v-text-anchor:top" coordsize="6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jcG8gA&#10;AADdAAAADwAAAGRycy9kb3ducmV2LnhtbESPQWvCQBCF7wX/wzJCb3WjWLWpmyCFYutFjBbxNmSn&#10;STA7m2a3Jv33bkHw+HjzvjdvmfamFhdqXWVZwXgUgSDOra64UHDYvz8tQDiPrLG2TAr+yEGaDB6W&#10;GGvb8Y4umS9EgLCLUUHpfRNL6fKSDLqRbYiD921bgz7ItpC6xS7ATS0nUTSTBisODSU29FZSfs5+&#10;TXjjZ7Ffd8eaX+afh+0mq05f3fpZqcdhv3oF4an39+Nb+kMrmM6nM/hfExAgk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2NwbyAAAAN0AAAAPAAAAAAAAAAAAAAAAAJgCAABk&#10;cnMvZG93bnJldi54bWxQSwUGAAAAAAQABAD1AAAAjQMAAAAA&#10;" path="m61,70l63,58,61,45,57,34,49,23,27,7,,e" filled="f" strokeweight="0">
                      <v:path arrowok="t" o:connecttype="custom" o:connectlocs="0,0;0,0;0,0;0,0;0,0;0,0;0,0" o:connectangles="0,0,0,0,0,0,0"/>
                      <o:lock v:ext="edit" aspectratio="t"/>
                    </v:shape>
                    <v:shape id="Freeform 13144" o:spid="_x0000_s3368" style="position:absolute;left:2318;top:2631;width:19;height:18;visibility:visible;mso-wrap-style:square;v-text-anchor:top" coordsize="7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6FAcQA&#10;AADdAAAADwAAAGRycy9kb3ducmV2LnhtbESPQWvCQBSE7wX/w/IKvdVNNU1sdBVpEewxUe+P7GsS&#10;zL4N2dWk/94VBI/DzHzDrDajacWVetdYVvAxjUAQl1Y3XCk4HnbvCxDOI2tsLZOCf3KwWU9eVphp&#10;O3BO18JXIkDYZaig9r7LpHRlTQbd1HbEwfuzvUEfZF9J3eMQ4KaVsyhKpMGGw0KNHX3XVJ6Li1GQ&#10;f/20I572kS/nu/nv6TOpzDFR6u113C5BeBr9M/xo77WCOI1TuL8JT0C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OhQHEAAAA3QAAAA8AAAAAAAAAAAAAAAAAmAIAAGRycy9k&#10;b3ducmV2LnhtbFBLBQYAAAAABAAEAPUAAACJAwAAAAA=&#10;" path="m,l7,28,23,50,48,65r27,5e" filled="f" strokeweight="0">
                      <v:path arrowok="t" o:connecttype="custom" o:connectlocs="0,0;0,0;0,0;0,0;0,0" o:connectangles="0,0,0,0,0"/>
                      <o:lock v:ext="edit" aspectratio="t"/>
                    </v:shape>
                    <v:shape id="Freeform 13145" o:spid="_x0000_s3369" style="position:absolute;left:2359;top:2650;width:12;height:7;visibility:visible;mso-wrap-style:square;v-text-anchor:top" coordsize="4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EbsQA&#10;AADdAAAADwAAAGRycy9kb3ducmV2LnhtbESPTW/CMAyG75P4D5GRdhsprOtGISA2CbErH+JsNabt&#10;1jhVk5Xu3+MDEkfr9fv48XI9uEb11IXas4HpJAFFXHhbc2ngdNy+fIAKEdli45kM/FOA9Wr0tMTc&#10;+ivvqT/EUgmEQ44GqhjbXOtQVOQwTHxLLNnFdw6jjF2pbYdXgbtGz5Ik0w5rlgsVtvRVUfF7+HOi&#10;Mfxs56+b8/lt3meWPk9pttt7Y57Hw2YBKtIQH8v39rc1kL6noivfCAL0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PhG7EAAAA3QAAAA8AAAAAAAAAAAAAAAAAmAIAAGRycy9k&#10;b3ducmV2LnhtbFBLBQYAAAAABAAEAPUAAACJAwAAAAA=&#10;" path="m47,28l46,25,44,20,40,15,33,10,26,7,18,4,9,2,,e" filled="f" strokeweight="0">
                      <v:path arrowok="t" o:connecttype="custom" o:connectlocs="0,0;0,0;0,0;0,0;0,0;0,0;0,0;0,0;0,0" o:connectangles="0,0,0,0,0,0,0,0,0"/>
                      <o:lock v:ext="edit" aspectratio="t"/>
                    </v:shape>
                    <v:line id="Line 13146" o:spid="_x0000_s3370" style="position:absolute;flip:x;visibility:visible;mso-wrap-style:square" from="2360,2636" to="2361,2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P3D8cAAADdAAAADwAAAGRycy9kb3ducmV2LnhtbESPQWsCMRSE74X+h/AK3mq2IrXdGkUq&#10;ihRq0erB23Pzuru4eVmS6MZ/bwqFHoeZ+YYZT6NpxIWcry0reOpnIIgLq2suFey+F48vIHxA1thY&#10;JgVX8jCd3N+NMde24w1dtqEUCcI+RwVVCG0upS8qMuj7tiVO3o91BkOSrpTaYZfgppGDLHuWBmtO&#10;CxW29F5RcdqejYLNesRHtzzHUzx2n1+Hffmxn8+U6j3E2RuIQDH8h//aK61gOBq+wu+b9ATk5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Q/cPxwAAAN0AAAAPAAAAAAAA&#10;AAAAAAAAAKECAABkcnMvZG93bnJldi54bWxQSwUGAAAAAAQABAD5AAAAlQMAAAAA&#10;" strokeweight="0"/>
                    <v:shape id="Freeform 13147" o:spid="_x0000_s3371" style="position:absolute;left:2360;top:2640;width:11;height:8;visibility:visible;mso-wrap-style:square;v-text-anchor:top" coordsize="47,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UMb8QA&#10;AADdAAAADwAAAGRycy9kb3ducmV2LnhtbERPTWvCQBC9F/oflhG81Y1irUZXEVEoepBGBY9Ddkxi&#10;s7Mxu2ry791DocfH+54tGlOKB9WusKyg34tAEKdWF5wpOB42H2MQziNrLC2TgpYcLObvbzOMtX3y&#10;Dz0Sn4kQwi5GBbn3VSylS3My6Hq2Ig7cxdYGfYB1JnWNzxBuSjmIopE0WHBoyLGiVU7pb3I3Csx+&#10;O2nbU3LpX4e3dHI9H3eRXivV7TTLKQhPjf8X/7m/tYLh12fYH96EJy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1DG/EAAAA3QAAAA8AAAAAAAAAAAAAAAAAmAIAAGRycy9k&#10;b3ducmV2LnhtbFBLBQYAAAAABAAEAPUAAACJAwAAAAA=&#10;" path="m47,29r,-5l44,19,40,14,33,10,26,6,18,3,9,1,,e" filled="f" strokeweight="0">
                      <v:path arrowok="t" o:connecttype="custom" o:connectlocs="0,0;0,0;0,0;0,0;0,0;0,0;0,0;0,0;0,0" o:connectangles="0,0,0,0,0,0,0,0,0"/>
                      <o:lock v:ext="edit" aspectratio="t"/>
                    </v:shape>
                    <v:line id="Line 13148" o:spid="_x0000_s3372" style="position:absolute;flip:y;visibility:visible;mso-wrap-style:square" from="2359,2640" to="2360,2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xt1McAAADdAAAADwAAAGRycy9kb3ducmV2LnhtbESPQWsCMRSE70L/Q3gFb5q12Fq2RpGW&#10;ihRq0erB23Pzuru4eVmS6MZ/bwqFHoeZ+YaZzqNpxIWcry0rGA0zEMSF1TWXCnbf74NnED4ga2ws&#10;k4IreZjP7npTzLXteEOXbShFgrDPUUEVQptL6YuKDPqhbYmT92OdwZCkK6V22CW4aeRDlj1JgzWn&#10;hQpbeq2oOG3PRsFmPeGjW57jKR67z6/DvvzYvy2U6t/HxQuIQDH8h//aK61gPHkcwe+b9ATk7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7G3UxwAAAN0AAAAPAAAAAAAA&#10;AAAAAAAAAKECAABkcnMvZG93bnJldi54bWxQSwUGAAAAAAQABAD5AAAAlQMAAAAA&#10;" strokeweight="0"/>
                    <v:shape id="Freeform 13149" o:spid="_x0000_s3373" style="position:absolute;left:2371;top:2645;width:4;height:3;visibility:visible;mso-wrap-style:square;v-text-anchor:top" coordsize="1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RtcUA&#10;AADdAAAADwAAAGRycy9kb3ducmV2LnhtbESPT2sCMRTE7wW/Q3iF3mq2S1vb1ShWKNSjfy7eHpvn&#10;Jrp5WTeppt/eCAWPw8z8hpnMkmvFmfpgPSt4GRYgiGuvLTcKtpvv5w8QISJrbD2Tgj8KMJsOHiZY&#10;aX/hFZ3XsREZwqFCBSbGrpIy1IYchqHviLO3973DmGXfSN3jJcNdK8uieJcOLecFgx0tDNXH9a9T&#10;kEr7uVxF/Dod7Gm3WS7MqKWk1NNjmo9BRErxHv5v/2gFr6O3Em5v8hOQ0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XRG1xQAAAN0AAAAPAAAAAAAAAAAAAAAAAJgCAABkcnMv&#10;ZG93bnJldi54bWxQSwUGAAAAAAQABAD1AAAAigMAAAAA&#10;" path="m13,l5,2,,10e" filled="f" strokeweight="0">
                      <v:path arrowok="t" o:connecttype="custom" o:connectlocs="0,0;0,0;0,0" o:connectangles="0,0,0"/>
                      <o:lock v:ext="edit" aspectratio="t"/>
                    </v:shape>
                    <v:shape id="Freeform 13150" o:spid="_x0000_s3374" style="position:absolute;left:2360;top:2636;width:15;height:9;visibility:visible;mso-wrap-style:square;v-text-anchor:top" coordsize="59,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HGdMUA&#10;AADdAAAADwAAAGRycy9kb3ducmV2LnhtbESPzWrDMBCE74W+g9hCLiWRnb8aN0ooCYVeYxd6XaSN&#10;ZWqtjKXEzttXhUKPw8x8w+wOk+vEjYbQelaQLzIQxNqblhsFn/X7vAARIrLBzjMpuFOAw/7xYYel&#10;8SOf6VbFRiQIhxIV2Bj7UsqgLTkMC98TJ+/iB4cxyaGRZsAxwV0nl1m2lQ5bTgsWezpa0t/V1Sno&#10;64u9fuVrXYw6nJfPdV6sTrlSs6fp7RVEpCn+h//aH0bB+mWzgt836QnI/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ocZ0xQAAAN0AAAAPAAAAAAAAAAAAAAAAAJgCAABkcnMv&#10;ZG93bnJldi54bWxQSwUGAAAAAAQABAD1AAAAigMAAAAA&#10;" path="m,l12,2,23,4,34,8r9,5l50,18r6,6l59,31r,6e" filled="f" strokeweight="0">
                      <v:path arrowok="t" o:connecttype="custom" o:connectlocs="0,0;0,0;0,0;0,0;0,0;0,0;0,0;0,0;0,0" o:connectangles="0,0,0,0,0,0,0,0,0"/>
                      <o:lock v:ext="edit" aspectratio="t"/>
                    </v:shape>
                    <v:line id="Line 13151" o:spid="_x0000_s3375" style="position:absolute;flip:x;visibility:visible;mso-wrap-style:square" from="2371,2650" to="2372,2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vOTMcAAADdAAAADwAAAGRycy9kb3ducmV2LnhtbESPQWsCMRSE74L/IbxCb5ptsbWsRhFL&#10;RQq1aPXg7bl57i5uXpYkuum/bwqFHoeZ+YaZzqNpxI2cry0reBhmIIgLq2suFey/3gYvIHxA1thY&#10;JgXf5GE+6/emmGvb8ZZuu1CKBGGfo4IqhDaX0hcVGfRD2xIn72ydwZCkK6V22CW4aeRjlj1LgzWn&#10;hQpbWlZUXHZXo2C7GfPJra7xEk/dx+fxUL4fXhdK3d/FxQREoBj+w3/ttVYwGj+N4PdNegJy9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m85MxwAAAN0AAAAPAAAAAAAA&#10;AAAAAAAAAKECAABkcnMvZG93bnJldi54bWxQSwUGAAAAAAQABAD5AAAAlQMAAAAA&#10;" strokeweight="0"/>
                    <v:shape id="Freeform 13152" o:spid="_x0000_s3376" style="position:absolute;left:2359;top:2481;width:5;height:5;visibility:visible;mso-wrap-style:square;v-text-anchor:top" coordsize="18,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MRwsYA&#10;AADdAAAADwAAAGRycy9kb3ducmV2LnhtbESPQWvCQBSE7wX/w/KE3upGqbVEN0EEQfBgG7309sw+&#10;k5Ds27C71dRf3y0UPA4z8w2zygfTiSs531hWMJ0kIIhLqxuuFJyO25d3ED4ga+wsk4If8pBno6cV&#10;ptre+JOuRahEhLBPUUEdQp9K6cuaDPqJ7Ymjd7HOYIjSVVI7vEW46eQsSd6kwYbjQo09bWoq2+Lb&#10;KHBfqO0H2W533NyL/blt94dZotTzeFgvQQQawiP8395pBa+L+Rz+3sQn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iMRwsYAAADdAAAADwAAAAAAAAAAAAAAAACYAgAAZHJz&#10;L2Rvd25yZXYueG1sUEsFBgAAAAAEAAQA9QAAAIsDAAAAAA==&#10;" path="m18,l6,8,,21e" filled="f" strokeweight="0">
                      <v:path arrowok="t" o:connecttype="custom" o:connectlocs="0,0;0,0;0,0" o:connectangles="0,0,0"/>
                      <o:lock v:ext="edit" aspectratio="t"/>
                    </v:shape>
                    <v:shape id="Freeform 13153" o:spid="_x0000_s3377" style="position:absolute;left:2357;top:2486;width:2;height:1;visibility:visible;mso-wrap-style:square;v-text-anchor:top" coordsize="1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PlQsYA&#10;AADdAAAADwAAAGRycy9kb3ducmV2LnhtbESPQWvCQBSE7wX/w/IEb3VTtSrRVdpSwZNo9OLtkX1m&#10;Q7Nv0+w2Sf99Vyh4HGbmG2a97W0lWmp86VjByzgBQZw7XXKh4HLePS9B+ICssXJMCn7Jw3YzeFpj&#10;ql3HJ2qzUIgIYZ+iAhNCnUrpc0MW/djVxNG7ucZiiLIppG6wi3BbyUmSzKXFkuOCwZo+DOVf2Y9V&#10;UE/aa/bdnsJh9/luezPr9tPlUanRsH9bgQjUh0f4v73XCmaL1znc38QnID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1PlQsYAAADdAAAADwAAAAAAAAAAAAAAAACYAgAAZHJz&#10;L2Rvd25yZXYueG1sUEsFBgAAAAAEAAQA9QAAAIsDAAAAAA==&#10;" path="m10,4l6,1,,e" filled="f" strokeweight="0">
                      <v:path arrowok="t" o:connecttype="custom" o:connectlocs="0,0;0,0;0,0" o:connectangles="0,0,0"/>
                      <o:lock v:ext="edit" aspectratio="t"/>
                    </v:shape>
                    <v:line id="Line 13154" o:spid="_x0000_s3378" style="position:absolute;flip:x;visibility:visible;mso-wrap-style:square" from="2360,2495" to="236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lQO8gAAADdAAAADwAAAGRycy9kb3ducmV2LnhtbESPT0sDMRTE74LfITzBm81WrCvbpqUo&#10;ihRU+u/Q2+vmdXfp5mVJ0m767RtB8DjMzG+YySyaVpzJ+cayguEgA0FcWt1wpWCzfn94AeEDssbW&#10;Mim4kIfZ9PZmgoW2PS/pvAqVSBD2BSqoQ+gKKX1Zk0E/sB1x8g7WGQxJukpqh32Cm1Y+ZtmzNNhw&#10;Wqixo9eayuPqZBQsv3Peu49TPMZ9//Wz21aL7dtcqfu7OB+DCBTDf/iv/akVPOWjH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klQO8gAAADdAAAADwAAAAAA&#10;AAAAAAAAAAChAgAAZHJzL2Rvd25yZXYueG1sUEsFBgAAAAAEAAQA+QAAAJYDAAAAAA==&#10;" strokeweight="0"/>
                    <v:line id="Line 13155" o:spid="_x0000_s3379" style="position:absolute;flip:x y;visibility:visible;mso-wrap-style:square" from="2362,2477" to="2364,2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J7fMEAAADdAAAADwAAAGRycy9kb3ducmV2LnhtbERPTWsCMRC9C/6HMIVepGa1rZatUUSq&#10;iDfX9j5sppvFZLIkUdd/3xyEHh/ve7HqnRVXCrH1rGAyLkAQ11633Cj4Pm1fPkDEhKzReiYFd4qw&#10;Wg4HCyy1v/GRrlVqRA7hWKICk1JXShlrQw7j2HfEmfv1wWHKMDRSB7zlcGfltChm0mHLucFgRxtD&#10;9bm6OAWv85/T/mxH5rCNznztbFXPwl2p56d+/QkiUZ/+xQ/3Xit4m7/nuflNfg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8nt8wQAAAN0AAAAPAAAAAAAAAAAAAAAA&#10;AKECAABkcnMvZG93bnJldi54bWxQSwUGAAAAAAQABAD5AAAAjwMAAAAA&#10;" strokeweight="0"/>
                    <v:shape id="Freeform 13156" o:spid="_x0000_s3380" style="position:absolute;left:2361;top:2491;width:2;height:2;visibility:visible;mso-wrap-style:square;v-text-anchor:top" coordsize="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KlrMUA&#10;AADdAAAADwAAAGRycy9kb3ducmV2LnhtbESPT2sCMRTE7wW/Q3iCN80qtupqFBGlpeDBPxdvz81z&#10;d3HzsiTR3X77piD0OMzMb5jFqjWVeJLzpWUFw0ECgjizuuRcwfm0609B+ICssbJMCn7Iw2rZeVtg&#10;qm3DB3oeQy4ihH2KCooQ6lRKnxVk0A9sTRy9m3UGQ5Qul9phE+GmkqMk+ZAGS44LBda0KSi7Hx9G&#10;wbq8StrS5P7ZmPxcf+8vbkQXpXrddj0HEagN/+FX+0srGE/eZ/D3Jj4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qWsxQAAAN0AAAAPAAAAAAAAAAAAAAAAAJgCAABkcnMv&#10;ZG93bnJldi54bWxQSwUGAAAAAAQABAD1AAAAigMAAAAA&#10;" path="m,6l3,4,10,e" filled="f" strokeweight="0">
                      <v:path arrowok="t" o:connecttype="custom" o:connectlocs="0,0;0,0;0,0" o:connectangles="0,0,0"/>
                      <o:lock v:ext="edit" aspectratio="t"/>
                    </v:shape>
                    <v:line id="Line 13157" o:spid="_x0000_s3381" style="position:absolute;flip:y;visibility:visible;mso-wrap-style:square" from="2363,2481" to="2364,24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wC8sQAAADdAAAADwAAAGRycy9kb3ducmV2LnhtbERPTWsCMRC9F/wPYQreNFsRla1RRFFK&#10;oRW1HnobN9Pdxc1kSaKb/vvmIPT4eN/zZTSNuJPztWUFL8MMBHFhdc2lgq/TdjAD4QOyxsYyKfgl&#10;D8tF72mOubYdH+h+DKVIIexzVFCF0OZS+qIig35oW+LE/VhnMCToSqkddincNHKUZRNpsObUUGFL&#10;64qK6/FmFBw+p3xxu1u8xkv3sf8+l+/nzUqp/nNcvYIIFMO/+OF+0wrG00nan96kJ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zALyxAAAAN0AAAAPAAAAAAAAAAAA&#10;AAAAAKECAABkcnMvZG93bnJldi54bWxQSwUGAAAAAAQABAD5AAAAkgMAAAAA&#10;" strokeweight="0"/>
                    <v:line id="Line 13158" o:spid="_x0000_s3382" style="position:absolute;visibility:visible;mso-wrap-style:square" from="2359,2486" to="2360,2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zQLsYAAADdAAAADwAAAGRycy9kb3ducmV2LnhtbESPQWvCQBSE74L/YXlCb3UTqUmauoqU&#10;FuvNWoUeH9nXZDH7NmS3Gv99Vyh4HGbmG2axGmwrztR741hBOk1AEFdOG64VHL7eHwsQPiBrbB2T&#10;git5WC3HowWW2l34k877UIsIYV+igiaErpTSVw1Z9FPXEUfvx/UWQ5R9LXWPlwi3rZwlSSYtGo4L&#10;DXb02lB12v9aBWaXbebb/Ph8lG+bkH4Xp8LYg1IPk2H9AiLQEO7h//aHVvCUZync3sQnIJ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80C7GAAAA3QAAAA8AAAAAAAAA&#10;AAAAAAAAoQIAAGRycy9kb3ducmV2LnhtbFBLBQYAAAAABAAEAPkAAACUAwAAAAA=&#10;" strokeweight="0"/>
                    <v:line id="Line 13159" o:spid="_x0000_s3383" style="position:absolute;flip:x;visibility:visible;mso-wrap-style:square" from="2360,2495" to="2361,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I5HscAAADdAAAADwAAAGRycy9kb3ducmV2LnhtbESPT2sCMRTE74V+h/AK3mq2IlpWo0iL&#10;Ugqt+O/g7bl53V3cvCxJdNNvb4RCj8PM/IaZzqNpxJWcry0reOlnIIgLq2suFex3y+dXED4ga2ws&#10;k4Jf8jCfPT5MMde24w1dt6EUCcI+RwVVCG0upS8qMuj7tiVO3o91BkOSrpTaYZfgppGDLBtJgzWn&#10;hQpbequoOG8vRsHme8wnt7rEczx1X+vjofw8vC+U6j3FxQREoBj+w3/tD61gOB4N4P4mPQ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UjkexwAAAN0AAAAPAAAAAAAA&#10;AAAAAAAAAKECAABkcnMvZG93bnJldi54bWxQSwUGAAAAAAQABAD5AAAAlQMAAAAA&#10;" strokeweight="0"/>
                    <v:shape id="Freeform 13160" o:spid="_x0000_s3384" style="position:absolute;left:2405;top:2524;width:11;height:22;visibility:visible;mso-wrap-style:square;v-text-anchor:top" coordsize="4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wUksUA&#10;AADdAAAADwAAAGRycy9kb3ducmV2LnhtbESP3WoCMRSE7wu+QzhC72q2tmzL1ij+tCBCL1x9gMPm&#10;uFm6OVmSuK5v3wiCl8PMfMPMFoNtRU8+NI4VvE4yEMSV0w3XCo6Hn5dPECEia2wdk4IrBVjMR08z&#10;LLS78J76MtYiQTgUqMDE2BVShsqQxTBxHXHyTs5bjEn6WmqPlwS3rZxmWS4tNpwWDHa0NlT9lWer&#10;4Fc3/eFIq9xk++3Ob/Ly1H1flXoeD8svEJGG+Ajf21ut4P0jf4Pbm/QE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LBSSxQAAAN0AAAAPAAAAAAAAAAAAAAAAAJgCAABkcnMv&#10;ZG93bnJldi54bWxQSwUGAAAAAAQABAD1AAAAigMAAAAA&#10;" path="m,l18,16,33,41r8,27l40,92e" filled="f" strokeweight="0">
                      <v:path arrowok="t" o:connecttype="custom" o:connectlocs="0,0;0,0;0,0;0,0;0,0" o:connectangles="0,0,0,0,0"/>
                      <o:lock v:ext="edit" aspectratio="t"/>
                    </v:shape>
                    <v:line id="Line 13161" o:spid="_x0000_s3385" style="position:absolute;flip:x;visibility:visible;mso-wrap-style:square" from="2403,2522" to="2405,2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cE8ccAAADdAAAADwAAAGRycy9kb3ducmV2LnhtbESPQWsCMRSE74X+h/AKvdVsRbSsRpEW&#10;iwgq2nrw9ty87i5uXpYkuvHfNwWhx2FmvmEms2gacSXna8sKXnsZCOLC6ppLBd9fi5c3ED4ga2ws&#10;k4IbeZhNHx8mmGvb8Y6u+1CKBGGfo4IqhDaX0hcVGfQ92xIn78c6gyFJV0rtsEtw08h+lg2lwZrT&#10;QoUtvVdUnPcXo2C3GfHJfV7iOZ669fZ4KFeHj7lSz09xPgYRKIb/8L291AoGo+EA/t6kJyC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9wTxxwAAAN0AAAAPAAAAAAAA&#10;AAAAAAAAAKECAABkcnMvZG93bnJldi54bWxQSwUGAAAAAAQABAD5AAAAlQMAAAAA&#10;" strokeweight="0"/>
                    <v:line id="Line 13162" o:spid="_x0000_s3386" style="position:absolute;flip:y;visibility:visible;mso-wrap-style:square" from="2416,2546" to="2417,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uhascAAADdAAAADwAAAGRycy9kb3ducmV2LnhtbESPQWsCMRSE70L/Q3iF3jTbYrVsjSIt&#10;llJQ0erB23Pzuru4eVmS6Kb/vikIHoeZ+YaZzKJpxIWcry0reBxkIIgLq2suFey+F/0XED4ga2ws&#10;k4Jf8jCb3vUmmGvb8YYu21CKBGGfo4IqhDaX0hcVGfQD2xIn78c6gyFJV0rtsEtw08inLBtJgzWn&#10;hQpbequoOG3PRsFmNeaj+zjHUzx2y/VhX37t3+dKPdzH+SuIQDHcwtf2p1YwHI+e4f9NegJy+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u6FqxwAAAN0AAAAPAAAAAAAA&#10;AAAAAAAAAKECAABkcnMvZG93bnJldi54bWxQSwUGAAAAAAQABAD5AAAAlQMAAAAA&#10;" strokeweight="0"/>
                    <v:line id="Line 13163" o:spid="_x0000_s3387" style="position:absolute;visibility:visible;mso-wrap-style:square" from="2360,2495" to="2361,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VIWsYAAADdAAAADwAAAGRycy9kb3ducmV2LnhtbESPzWrDMBCE74G8g9hAb42c0jquYyWU&#10;0pLmlj9Dj4u1sUWslbHUxH37KlDIcZiZb5hiNdhWXKj3xrGC2TQBQVw5bbhWcDx8PmYgfEDW2Dom&#10;Bb/kYbUcjwrMtbvyji77UIsIYZ+jgiaELpfSVw1Z9FPXEUfv5HqLIcq+lrrHa4TbVj4lSSotGo4L&#10;DXb03lB13v9YBWabrl828/K1lB/rMPvOzpmxR6UeJsPbAkSgIdzD/+0vreB5nqZwexOf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VSFrGAAAA3QAAAA8AAAAAAAAA&#10;AAAAAAAAoQIAAGRycy9kb3ducmV2LnhtbFBLBQYAAAAABAAEAPkAAACUAwAAAAA=&#10;" strokeweight="0"/>
                    <v:shape id="Freeform 13164" o:spid="_x0000_s3388" style="position:absolute;left:2357;top:2486;width:3;height:9;visibility:visible;mso-wrap-style:square;v-text-anchor:top" coordsize="1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iJMgA&#10;AADdAAAADwAAAGRycy9kb3ducmV2LnhtbESPT2vCQBTE74V+h+UVeqsbpahE1yCitQcLanrw+Mw+&#10;88fs2zS7auyn7xYKPQ4z8xtmmnSmFldqXWlZQb8XgSDOrC45V/CZrl7GIJxH1lhbJgV3cpDMHh+m&#10;GGt74x1d9z4XAcIuRgWF900spcsKMuh6tiEO3sm2Bn2QbS51i7cAN7UcRNFQGiw5LBTY0KKg7Ly/&#10;GAXzr/X27fsjld3GLdPloV85f6yUen7q5hMQnjr/H/5rv2sFr6PhCH7fhCcgZ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6IkyAAAAN0AAAAPAAAAAAAAAAAAAAAAAJgCAABk&#10;cnMvZG93bnJldi54bWxQSwUGAAAAAAQABAD1AAAAjQMAAAAA&#10;" path="m13,34l9,15,,e" filled="f" strokeweight="0">
                      <v:path arrowok="t" o:connecttype="custom" o:connectlocs="0,0;0,0;0,0" o:connectangles="0,0,0"/>
                      <o:lock v:ext="edit" aspectratio="t"/>
                    </v:shape>
                    <v:shape id="Freeform 13165" o:spid="_x0000_s3389" style="position:absolute;left:2403;top:2522;width:13;height:24;visibility:visible;mso-wrap-style:square;v-text-anchor:top" coordsize="51,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Wr5MMA&#10;AADdAAAADwAAAGRycy9kb3ducmV2LnhtbERPTYvCMBC9C/6HMMJeRNMVUammRReWVQ8uqx48Ds3Y&#10;FptJt4la/705CB4f73uRtqYSN2pcaVnB5zACQZxZXXKu4Hj4HsxAOI+ssbJMCh7kIE26nQXG2t75&#10;j257n4sQwi5GBYX3dSylywoy6Ia2Jg7c2TYGfYBNLnWD9xBuKjmKook0WHJoKLCmr4Kyy/5qFJww&#10;3/z7/kaOptvo94fXuzJbXZX66LXLOQhPrX+LX+61VjCeTsLc8CY8AZk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Wr5MMAAADdAAAADwAAAAAAAAAAAAAAAACYAgAAZHJzL2Rv&#10;d25yZXYueG1sUEsFBgAAAAAEAAQA9QAAAIgDAAAAAA==&#10;" path="m51,98l48,70,36,42,20,17,,e" filled="f" strokeweight="0">
                      <v:path arrowok="t" o:connecttype="custom" o:connectlocs="0,0;0,0;0,0;0,0;0,0" o:connectangles="0,0,0,0,0"/>
                      <o:lock v:ext="edit" aspectratio="t"/>
                    </v:shape>
                    <v:line id="Line 13166" o:spid="_x0000_s3390" style="position:absolute;flip:x y;visibility:visible;mso-wrap-style:square" from="2360,2495" to="2403,2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IUWsUAAADdAAAADwAAAGRycy9kb3ducmV2LnhtbESPQWsCMRSE74X+h/AKvYhm28rabo1S&#10;pBbx5treH5vXzWLysiRR13/fCEKPw8x8w8yXg7PiRCF2nhU8TQoQxI3XHbcKvvfr8SuImJA1Ws+k&#10;4EIRlov7uzlW2p95R6c6tSJDOFaowKTUV1LGxpDDOPE9cfZ+fXCYsgyt1AHPGe6sfC6KUjrsOC8Y&#10;7GllqDnUR6fgZfaz3xzsyGzX0ZnPL1s3Zbgo9fgwfLyDSDSk//CtvdEKprPyDa5v8hO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dIUWsUAAADdAAAADwAAAAAAAAAA&#10;AAAAAAChAgAAZHJzL2Rvd25yZXYueG1sUEsFBgAAAAAEAAQA+QAAAJMDAAAAAA==&#10;" strokeweight="0"/>
                    <v:line id="Line 13167" o:spid="_x0000_s3391" style="position:absolute;visibility:visible;mso-wrap-style:square" from="2360,2495" to="2361,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njaMIAAADdAAAADwAAAGRycy9kb3ducmV2LnhtbERPz2vCMBS+C/sfwht401SZtuuMMmTi&#10;vGmnsOOjeWuDzUtpotb/3hwGHj++34tVbxtxpc4bxwom4wQEcem04UrB8WczykD4gKyxcUwK7uRh&#10;tXwZLDDX7sYHuhahEjGEfY4K6hDaXEpf1mTRj11LHLk/11kMEXaV1B3eYrht5DRJ5tKi4dhQY0vr&#10;mspzcbEKzH6+ne3S0/tJfm3D5Dc7Z8YelRq+9p8fIAL14Sn+d39rBW9pGvfHN/EJ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enjaMIAAADdAAAADwAAAAAAAAAAAAAA&#10;AAChAgAAZHJzL2Rvd25yZXYueG1sUEsFBgAAAAAEAAQA+QAAAJADAAAAAA==&#10;" strokeweight="0"/>
                    <v:shape id="Freeform 13168" o:spid="_x0000_s3392" style="position:absolute;left:2356;top:2477;width:6;height:9;visibility:visible;mso-wrap-style:square;v-text-anchor:top" coordsize="22,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yeosYA&#10;AADdAAAADwAAAGRycy9kb3ducmV2LnhtbESPT2vCQBTE74V+h+UJ3pqNIlVSV7HSosfWGs+v2WcS&#10;zb4N2c2f+um7BaHHYWZ+wyzXg6lER40rLSuYRDEI4szqknMFx6/3pwUI55E1VpZJwQ85WK8eH5aY&#10;aNvzJ3UHn4sAYZeggsL7OpHSZQUZdJGtiYN3to1BH2STS91gH+CmktM4fpYGSw4LBda0LSi7Hlqj&#10;YJveusv0ZC7X28erfDsv0u92Vyk1Hg2bFxCeBv8fvrf3WsFsPp/A35vw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yeosYAAADdAAAADwAAAAAAAAAAAAAAAACYAgAAZHJz&#10;L2Rvd25yZXYueG1sUEsFBgAAAAAEAAQA9QAAAIsDAAAAAA==&#10;" path="m3,38l,33,,28,,22,2,17,5,12,10,8,16,4,22,e" filled="f" strokeweight="0">
                      <v:path arrowok="t" o:connecttype="custom" o:connectlocs="0,0;0,0;0,0;0,0;0,0;0,0;0,0;0,0;0,0" o:connectangles="0,0,0,0,0,0,0,0,0"/>
                      <o:lock v:ext="edit" aspectratio="t"/>
                    </v:shape>
                    <v:line id="Line 13169" o:spid="_x0000_s3393" style="position:absolute;flip:x y;visibility:visible;mso-wrap-style:square" from="2361,2495" to="2362,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8Q9sQAAADdAAAADwAAAGRycy9kb3ducmV2LnhtbESPQWsCMRSE74X+h/AKvZSarRVXVqOU&#10;Uot4c633x+a5WUxeliTV9d83BcHjMDPfMIvV4Kw4U4idZwVvowIEceN1x62Cn/36dQYiJmSN1jMp&#10;uFKE1fLxYYGV9hfe0blOrcgQjhUqMCn1lZSxMeQwjnxPnL2jDw5TlqGVOuAlw52V46KYSocd5wWD&#10;PX0aak71r1PwXh72m5N9Mdt1dObr29bNNFyVen4aPuYgEg3pHr61N1rBpCzH8P8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rxD2xAAAAN0AAAAPAAAAAAAAAAAA&#10;AAAAAKECAABkcnMvZG93bnJldi54bWxQSwUGAAAAAAQABAD5AAAAkgMAAAAA&#10;" strokeweight="0"/>
                    <v:shape id="Freeform 13170" o:spid="_x0000_s3394" style="position:absolute;left:2359;top:2487;width:2;height:8;visibility:visible;mso-wrap-style:square;v-text-anchor:top" coordsize="6,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ueKscA&#10;AADdAAAADwAAAGRycy9kb3ducmV2LnhtbESPQWsCMRSE74X+h/CE3mrWKl3ZGqVIlYVCsSpib4/N&#10;c3dx87IkqcZ/3xQKPQ4z8w0zW0TTiQs531pWMBpmIIgrq1uuFex3q8cpCB+QNXaWScGNPCzm93cz&#10;LLS98iddtqEWCcK+QAVNCH0hpa8aMuiHtidO3sk6gyFJV0vt8JrgppNPWfYsDbacFhrsadlQdd5+&#10;GwVf56U7TPsyvq3f849RubG3qI9KPQzi6wuIQDH8h//apVYwyfMx/L5JT0DO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bnirHAAAA3QAAAA8AAAAAAAAAAAAAAAAAmAIAAGRy&#10;cy9kb3ducmV2LnhtbFBLBQYAAAAABAAEAPUAAACMAwAAAAA=&#10;" path="m6,28l6,13,,e" filled="f" strokeweight="0">
                      <v:path arrowok="t" o:connecttype="custom" o:connectlocs="0,0;0,0;0,0" o:connectangles="0,0,0"/>
                      <o:lock v:ext="edit" aspectratio="t"/>
                    </v:shape>
                    <v:line id="Line 13171" o:spid="_x0000_s3395" style="position:absolute;flip:x y;visibility:visible;mso-wrap-style:square" from="2362,2495" to="2405,2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otGcQAAADdAAAADwAAAGRycy9kb3ducmV2LnhtbESPQWsCMRSE74X+h/AKvZSabSuurEYp&#10;Uov05lrvj81zs5i8LEnU9d83gtDjMDPfMPPl4Kw4U4idZwVvowIEceN1x62C3936dQoiJmSN1jMp&#10;uFKE5eLxYY6V9hfe0rlOrcgQjhUqMCn1lZSxMeQwjnxPnL2DDw5TlqGVOuAlw52V70UxkQ47zgsG&#10;e1oZao71ySn4KPe7zdG+mJ91dObr29bNJFyVen4aPmcgEg3pP3xvb7SCcVmO4fYmPwG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Ci0ZxAAAAN0AAAAPAAAAAAAAAAAA&#10;AAAAAKECAABkcnMvZG93bnJldi54bWxQSwUGAAAAAAQABAD5AAAAkgMAAAAA&#10;" strokeweight="0"/>
                    <v:shape id="Freeform 13172" o:spid="_x0000_s3396" style="position:absolute;left:3529;top:1915;width:29;height:22;visibility:visible;mso-wrap-style:square;v-text-anchor:top" coordsize="116,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8DKMMA&#10;AADdAAAADwAAAGRycy9kb3ducmV2LnhtbESPQUsDMRSE74L/IbyCN5utVbdsmxYpVAqerHp/bF6z&#10;oZuXsIm76b83guBxmJlvmM0uu16MNETrWcFiXoEgbr22bBR8fhzuVyBiQtbYeyYFV4qw297ebLDR&#10;fuJ3Gk/JiALh2KCCLqXQSBnbjhzGuQ/ExTv7wWEqcjBSDzgVuOvlQ1U9S4eWy0KHgfYdtZfTt1Ng&#10;7Nd0Gd/8PpjrMuTj6rXO1il1N8svaxCJcvoP/7WPWsFjXT/B75vyBO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y8DKMMAAADdAAAADwAAAAAAAAAAAAAAAACYAgAAZHJzL2Rv&#10;d25yZXYueG1sUEsFBgAAAAAEAAQA9QAAAIgDAAAAAA==&#10;" path="m116,22l106,9,87,1,63,,39,8,19,24,5,43,,65,4,85r2,4e" filled="f" strokeweight="0">
                      <v:path arrowok="t" o:connecttype="custom" o:connectlocs="1,0;1,0;1,0;0,0;0,0;0,0;0,0;0,0;0,0;0,0" o:connectangles="0,0,0,0,0,0,0,0,0,0"/>
                      <o:lock v:ext="edit" aspectratio="t"/>
                    </v:shape>
                    <v:shape id="Freeform 13173" o:spid="_x0000_s3397" style="position:absolute;left:3528;top:1604;width:31;height:11;visibility:visible;mso-wrap-style:square;v-text-anchor:top" coordsize="126,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dtG8YA&#10;AADdAAAADwAAAGRycy9kb3ducmV2LnhtbESPQWvCQBSE7wX/w/IEb3WToklJXUWkBfFQrBF6fc2+&#10;JqHZt2F3q9Ff7xaEHoeZ+YZZrAbTiRM531pWkE4TEMSV1S3XCo7l2+MzCB+QNXaWScGFPKyWo4cF&#10;Ftqe+YNOh1CLCGFfoIImhL6Q0lcNGfRT2xNH79s6gyFKV0vt8BzhppNPSZJJgy3HhQZ72jRU/Rx+&#10;jQJ8TdL9PM9ax+n1a/d5LHfX91KpyXhYv4AINIT/8L291QpmeZ7B35v4BOTy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dtG8YAAADdAAAADwAAAAAAAAAAAAAAAACYAgAAZHJz&#10;L2Rvd25yZXYueG1sUEsFBgAAAAAEAAQA9QAAAIsDAAAAAA==&#10;" path="m126,19r-4,5l107,35,85,41,60,42,36,37,16,28,3,14,,e" filled="f" strokeweight="0">
                      <v:path arrowok="t" o:connecttype="custom" o:connectlocs="0,0;0,0;0,0;0,0;0,0;0,0;0,0;0,0;0,0" o:connectangles="0,0,0,0,0,0,0,0,0"/>
                      <o:lock v:ext="edit" aspectratio="t"/>
                    </v:shape>
                    <v:line id="Line 13174" o:spid="_x0000_s3398" style="position:absolute;visibility:visible;mso-wrap-style:square" from="3103,1385" to="3670,2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B7HMUAAADdAAAADwAAAGRycy9kb3ducmV2LnhtbESPQWvCQBSE70L/w/IK3upGsSZGVxGx&#10;aG/WKnh8ZJ/JYvZtyG41/fduoeBxmJlvmPmys7W4UeuNYwXDQQKCuHDacKng+P3xloHwAVlj7ZgU&#10;/JKH5eKlN8dcuzt/0e0QShEh7HNUUIXQ5FL6oiKLfuAa4uhdXGsxRNmWUrd4j3Bby1GSTKRFw3Gh&#10;wobWFRXXw49VYPaT7ftnepqe5GYbhufsmhl7VKr/2q1mIAJ14Rn+b++0gnGapvD3Jj4BuX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gB7HMUAAADdAAAADwAAAAAAAAAA&#10;AAAAAAChAgAAZHJzL2Rvd25yZXYueG1sUEsFBgAAAAAEAAQA+QAAAJMDAAAAAA==&#10;" strokeweight="0"/>
                    <v:line id="Line 13175" o:spid="_x0000_s3399" style="position:absolute;flip:x y;visibility:visible;mso-wrap-style:square" from="3140,1375" to="3708,2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cnHMEAAADdAAAADwAAAGRycy9kb3ducmV2LnhtbERPTWsCMRC9F/ofwhR6KTVrLa6sRhGp&#10;Ir251vuwGTeLyWRJoq7/vjkUeny878VqcFbcKMTOs4LxqABB3Hjdcavg57h9n4GICVmj9UwKHhRh&#10;tXx+WmCl/Z0PdKtTK3IIxwoVmJT6SsrYGHIYR74nztzZB4cpw9BKHfCew52VH0UxlQ47zg0Ge9oY&#10;ai711SmYlKfj/mLfzPc2OvO1s3UzDQ+lXl+G9RxEoiH9i//ce63gsyzz3PwmPwG5/A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RyccwQAAAN0AAAAPAAAAAAAAAAAAAAAA&#10;AKECAABkcnMvZG93bnJldi54bWxQSwUGAAAAAAQABAD5AAAAjwMAAAAA&#10;" strokeweight="0"/>
                    <v:line id="Line 13176" o:spid="_x0000_s3400" style="position:absolute;visibility:visible;mso-wrap-style:square" from="3103,1381" to="3671,2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NK9cUAAADdAAAADwAAAGRycy9kb3ducmV2LnhtbESPQWvCQBSE74L/YXmCt7qxqInRVUpp&#10;UW+tVejxkX0mi9m3IbvV+O9doeBxmJlvmOW6s7W4UOuNYwXjUQKCuHDacKng8PP5koHwAVlj7ZgU&#10;3MjDetXvLTHX7srfdNmHUkQI+xwVVCE0uZS+qMiiH7mGOHon11oMUbal1C1eI9zW8jVJZtKi4bhQ&#10;YUPvFRXn/Z9VYL5mm+kuPc6P8mMTxr/ZOTP2oNRw0L0tQATqwjP8395qBZM0ncPjTXwCcn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NNK9cUAAADdAAAADwAAAAAAAAAA&#10;AAAAAAChAgAAZHJzL2Rvd25yZXYueG1sUEsFBgAAAAAEAAQA+QAAAJMDAAAAAA==&#10;" strokeweight="0"/>
                    <v:line id="Line 13177" o:spid="_x0000_s3401" style="position:absolute;visibility:visible;mso-wrap-style:square" from="3460,1654" to="3649,1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yTT8EAAADdAAAADwAAAGRycy9kb3ducmV2LnhtbERPy4rCMBTdC/MP4QruNFVGrdUog4w4&#10;7nyCy0tzbYPNTWmidv5+shhweTjvxaq1lXhS441jBcNBAoI4d9pwoeB82vRTED4ga6wck4Jf8rBa&#10;fnQWmGn34gM9j6EQMYR9hgrKEOpMSp+XZNEPXE0cuZtrLIYIm0LqBl8x3FZylCQTadFwbCixpnVJ&#10;+f34sArMfrId76aX2UV+b8Pwmt5TY89K9brt1xxEoDa8xf/uH63gc5rG/fFNf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PJNPwQAAAN0AAAAPAAAAAAAAAAAAAAAA&#10;AKECAABkcnMvZG93bnJldi54bWxQSwUGAAAAAAQABAD5AAAAjwMAAAAA&#10;" strokeweight="0"/>
                    <v:shape id="Freeform 13178" o:spid="_x0000_s3402" style="position:absolute;left:3524;top:1215;width:396;height:248;visibility:visible;mso-wrap-style:square;v-text-anchor:top" coordsize="1585,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pD6MYA&#10;AADdAAAADwAAAGRycy9kb3ducmV2LnhtbESPW2sCMRSE3wv9D+EUfKtZS7Gy3Si2IBTxxUuRvh02&#10;Zy+4OQlJ1NVfbwShj8PMfMMUs9504kQ+tJYVjIYZCOLS6pZrBbvt4nUCIkRkjZ1lUnChALPp81OB&#10;ubZnXtNpE2uRIBxyVNDE6HIpQ9mQwTC0jjh5lfUGY5K+ltrjOcFNJ9+ybCwNtpwWGnT03VB52ByN&#10;AtfN9+avWo6vYd9//TpcHda+VGrw0s8/QUTq43/40f7RCt4/JiO4v0lP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GpD6MYAAADdAAAADwAAAAAAAAAAAAAAAACYAgAAZHJz&#10;L2Rvd25yZXYueG1sUEsFBgAAAAAEAAQA9QAAAIsDAAAAAA==&#10;" path="m1585,l1383,38,1191,87r-184,57l834,211,674,286,528,368,397,459,282,555,184,658,104,766,43,877,,990e" filled="f" strokeweight="0">
                      <v:path arrowok="t" o:connecttype="custom" o:connectlocs="6,0;5,0;4,1;4,1;3,1;2,1;2,2;1,2;1,2;1,3;0,3;0,4;0,4" o:connectangles="0,0,0,0,0,0,0,0,0,0,0,0,0"/>
                      <o:lock v:ext="edit" aspectratio="t"/>
                    </v:shape>
                    <v:line id="Line 13179" o:spid="_x0000_s3403" style="position:absolute;visibility:visible;mso-wrap-style:square" from="3490,1623" to="3680,1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Koo8YAAADdAAAADwAAAGRycy9kb3ducmV2LnhtbESPQWvCQBSE7wX/w/IK3nSjWI2pq0ip&#10;aG+tJtDjI/uaLGbfhuyq6b93C0KPw8x8w6w2vW3ElTpvHCuYjBMQxKXThisF+Wk3SkH4gKyxcUwK&#10;fsnDZj14WmGm3Y2/6HoMlYgQ9hkqqENoMyl9WZNFP3YtcfR+XGcxRNlVUnd4i3DbyGmSzKVFw3Gh&#10;xpbeairPx4tVYD7n+5ePRbEs5Ps+TL7Tc2psrtTwud++ggjUh//wo33QCmaLdAp/b+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eiqKPGAAAA3QAAAA8AAAAAAAAA&#10;AAAAAAAAoQIAAGRycy9kb3ducmV2LnhtbFBLBQYAAAAABAAEAPkAAACUAwAAAAA=&#10;" strokeweight="0"/>
                    <v:shape id="Freeform 13180" o:spid="_x0000_s3404" style="position:absolute;left:3523;top:1600;width:38;height:18;visibility:visible;mso-wrap-style:square;v-text-anchor:top" coordsize="15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kbtsUA&#10;AADdAAAADwAAAGRycy9kb3ducmV2LnhtbESPQYvCMBSE74L/IbwFb5quK12tRhFF8OCl1cMeH82z&#10;rTYvpcna+u+NsLDHYWa+YVab3tTiQa2rLCv4nEQgiHOrKy4UXM6H8RyE88gaa8uk4EkONuvhYIWJ&#10;th2n9Mh8IQKEXYIKSu+bREqXl2TQTWxDHLyrbQ36INtC6ha7ADe1nEZRLA1WHBZKbGhXUn7Pfo2C&#10;9DrtLs8+/jnGh/S0kPv9boY3pUYf/XYJwlPv/8N/7aNWMPuef8H7TXgCc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GRu2xQAAAN0AAAAPAAAAAAAAAAAAAAAAAJgCAABkcnMv&#10;ZG93bnJldi54bWxQSwUGAAAAAAQABAD1AAAAigMAAAAA&#10;" path="m18,l8,8,,23,4,39,19,54,43,65r29,5l103,69r26,-8l147,48r4,-4e" filled="f" strokeweight="0">
                      <v:path arrowok="t" o:connecttype="custom" o:connectlocs="0,0;0,0;0,0;0,0;0,0;0,0;0,0;1,0;1,0;1,0;1,0" o:connectangles="0,0,0,0,0,0,0,0,0,0,0"/>
                      <o:lock v:ext="edit" aspectratio="t"/>
                    </v:shape>
                    <v:line id="Line 13181" o:spid="_x0000_s3405" style="position:absolute;flip:x y;visibility:visible;mso-wrap-style:square" from="3146,1377" to="3713,2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9dPsQAAADdAAAADwAAAGRycy9kb3ducmV2LnhtbESPQWsCMRSE74X+h/AKvRTNtorKapQi&#10;VaS3rvX+2Dw3i8nLkkRd/30jCD0OM/MNs1j1zooLhdh6VvA+LEAQ11633Cj43W8GMxAxIWu0nknB&#10;jSKsls9PCyy1v/IPXarUiAzhWKICk1JXShlrQw7j0HfE2Tv64DBlGRqpA14z3Fn5URQT6bDlvGCw&#10;o7Wh+lSdnYLR9LDfneyb+d5EZ762tqon4abU60v/OQeRqE//4Ud7pxWMp7Mx3N/kJ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10+xAAAAN0AAAAPAAAAAAAAAAAA&#10;AAAAAKECAABkcnMvZG93bnJldi54bWxQSwUGAAAAAAQABAD5AAAAkgMAAAAA&#10;" strokeweight="0"/>
                    <v:shape id="Freeform 13182" o:spid="_x0000_s3406" style="position:absolute;left:3545;top:1856;width:13;height:65;visibility:visible;mso-wrap-style:square;v-text-anchor:top" coordsize="51,2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ZQQccA&#10;AADdAAAADwAAAGRycy9kb3ducmV2LnhtbESPQWvCQBSE7wX/w/IEL6VurLZKdJVSUdqD0KaC10f2&#10;mY3Nvg3Z1cR/7xaEHoeZ+YZZrDpbiQs1vnSsYDRMQBDnTpdcKNj/bJ5mIHxA1lg5JgVX8rBa9h4W&#10;mGrX8jddslCICGGfogITQp1K6XNDFv3Q1cTRO7rGYoiyKaRusI1wW8nnJHmVFkuOCwZrejeU/2Zn&#10;q6C9dls3PtajrwM+mtNOrnefm5NSg373NgcRqAv/4Xv7QyuYTGcv8PcmPg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2UEHHAAAA3QAAAA8AAAAAAAAAAAAAAAAAmAIAAGRy&#10;cy9kb3ducmV2LnhtbFBLBQYAAAAABAAEAPUAAACMAwAAAAA=&#10;" path="m51,258l42,238,31,211,22,178,13,143,2,66,,31,1,e" filled="f" strokeweight="0">
                      <v:path arrowok="t" o:connecttype="custom" o:connectlocs="0,1;0,1;0,1;0,1;0,1;0,0;0,0;0,0" o:connectangles="0,0,0,0,0,0,0,0"/>
                      <o:lock v:ext="edit" aspectratio="t"/>
                    </v:shape>
                    <v:line id="Line 13183" o:spid="_x0000_s3407" style="position:absolute;visibility:visible;mso-wrap-style:square" from="3530,1937" to="3555,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muoMUAAADdAAAADwAAAGRycy9kb3ducmV2LnhtbESPT2vCQBTE7wW/w/KE3nRjqTGNrlJK&#10;RXvzL/T4yD6TxezbkF01fnu3IPQ4zMxvmNmis7W4UuuNYwWjYQKCuHDacKngsF8OMhA+IGusHZOC&#10;O3lYzHsvM8y1u/GWrrtQighhn6OCKoQml9IXFVn0Q9cQR+/kWoshyraUusVbhNtaviVJKi0ajgsV&#10;NvRVUXHeXawCs0lX45/J8eMov1dh9JudM2MPSr32u88piEBd+A8/22ut4H2SpfD3Jj4BO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JmuoMUAAADdAAAADwAAAAAAAAAA&#10;AAAAAAChAgAAZHJzL2Rvd25yZXYueG1sUEsFBgAAAAAEAAQA+QAAAJMDAAAAAA==&#10;" strokeweight="0"/>
                    <v:shape id="Freeform 13184" o:spid="_x0000_s3408" style="position:absolute;left:3550;top:1594;width:2;height:3;visibility:visible;mso-wrap-style:square;v-text-anchor:top" coordsize="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6j+8YA&#10;AADdAAAADwAAAGRycy9kb3ducmV2LnhtbESPT4vCMBTE7wt+h/AEb2uqLFqrUURcEGQR/1y8PZpn&#10;W21eQhO1fvvNwoLHYWZ+w8wWranFgxpfWVYw6CcgiHOrKy4UnI7fnykIH5A11pZJwYs8LOadjxlm&#10;2j55T49DKESEsM9QQRmCy6T0eUkGfd864uhdbGMwRNkUUjf4jHBTy2GSjKTBiuNCiY5WJeW3w90o&#10;OLtj+tPed690WG936/U+XCduolSv2y6nIAK14R3+b2+0gq9xOoa/N/EJ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6j+8YAAADdAAAADwAAAAAAAAAAAAAAAACYAgAAZHJz&#10;L2Rvd25yZXYueG1sUEsFBgAAAAAEAAQA9QAAAIsDAAAAAA==&#10;" path="m,l3,3,9,13e" filled="f" strokeweight="0">
                      <v:path arrowok="t" o:connecttype="custom" o:connectlocs="0,0;0,0;0,0" o:connectangles="0,0,0"/>
                      <o:lock v:ext="edit" aspectratio="t"/>
                    </v:shape>
                    <v:shape id="Freeform 13185" o:spid="_x0000_s3409" style="position:absolute;left:3528;top:1563;width:52;height:41;visibility:visible;mso-wrap-style:square;v-text-anchor:top" coordsize="208,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NBrMIA&#10;AADdAAAADwAAAGRycy9kb3ducmV2LnhtbERPyW7CMBC9I/EP1iD1BjYVtDTFIFSp242lhx5H8dQJ&#10;xGMrNiT8PT5U4vj09uW6d424UBtrzxqmEwWCuPSmZqvh5/A+XoCICdlg45k0XCnCejUcLLEwvuMd&#10;XfbJihzCsUANVUqhkDKWFTmMEx+IM/fnW4cpw9ZK02KXw10jH5V6kg5rzg0VBnqrqDztz06DsueP&#10;Y/c5v85CkN+dOtjty+9W64dRv3kFkahPd/G/+8tomD0v8tz8Jj8Bub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M0GswgAAAN0AAAAPAAAAAAAAAAAAAAAAAJgCAABkcnMvZG93&#10;bnJldi54bWxQSwUGAAAAAAQABAD1AAAAhwMAAAAA&#10;" path="m208,70l183,37,169,22,152,11,132,3,109,,86,3,64,12,47,25,34,42,16,77,5,119,,166e" filled="f" strokeweight="0">
                      <v:path arrowok="t" o:connecttype="custom" o:connectlocs="1,0;1,0;1,0;1,0;1,0;1,0;1,0;0,0;0,0;0,0;0,0;0,0;0,0" o:connectangles="0,0,0,0,0,0,0,0,0,0,0,0,0"/>
                      <o:lock v:ext="edit" aspectratio="t"/>
                    </v:shape>
                    <v:shape id="Freeform 13186" o:spid="_x0000_s3410" style="position:absolute;left:3494;top:1210;width:421;height:270;visibility:visible;mso-wrap-style:square;v-text-anchor:top" coordsize="1684,1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wTXMcA&#10;AADdAAAADwAAAGRycy9kb3ducmV2LnhtbESPT2vCQBTE7wW/w/IEb3VjqTWNbqSUCiJF8M+lt0f2&#10;mQ3Jvk2zq8Zv3y0IHoeZ+Q2zWPa2ERfqfOVYwWScgCAunK64VHA8rJ5TED4ga2wck4IbeVjmg6cF&#10;ZtpdeUeXfShFhLDPUIEJoc2k9IUhi37sWuLonVxnMUTZlVJ3eI1w28iXJHmTFiuOCwZb+jRU1Puz&#10;VbCa1sck3Zy36Zec/Mx+d5vvrUGlRsP+Yw4iUB8e4Xt7rRW8ztJ3+H8Tn4D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cE1zHAAAA3QAAAA8AAAAAAAAAAAAAAAAAmAIAAGRy&#10;cy9kb3ducmV2LnhtbFBLBQYAAAAABAAEAPUAAACMAwAAAAA=&#10;" path="m1684,l1526,28,1372,63r-148,41l1080,150,944,202,814,259,691,322,576,389,469,461r-97,77l284,619r-79,84l137,793,79,885,55,932,34,981,,1080e" filled="f" strokeweight="0">
                      <v:path arrowok="t" o:connecttype="custom" o:connectlocs="7,0;6,0;6,0;5,1;4,1;4,1;3,1;3,1;2,2;2,2;2,2;1,3;1,3;1,3;0,4;0,4;0,4;0,4" o:connectangles="0,0,0,0,0,0,0,0,0,0,0,0,0,0,0,0,0,0"/>
                      <o:lock v:ext="edit" aspectratio="t"/>
                    </v:shape>
                    <v:line id="Line 13187" o:spid="_x0000_s3411" style="position:absolute;visibility:visible;mso-wrap-style:square" from="3463,1665" to="3652,1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UFksIAAADdAAAADwAAAGRycy9kb3ducmV2LnhtbERPTYvCMBC9C/sfwgjeNFVWrdUoi6y4&#10;3lxXwePQjG2wmZQmav335rDg8fG+F6vWVuJOjTeOFQwHCQji3GnDhYLj36afgvABWWPlmBQ8ycNq&#10;+dFZYKbdg3/pfgiFiCHsM1RQhlBnUvq8JIt+4GriyF1cYzFE2BRSN/iI4baSoySZSIuGY0OJNa1L&#10;yq+Hm1Vg9pPteDc9zU7yexuG5/SaGntUqtdtv+YgArXhLf53/2gFn9NZ3B/fxCc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eUFksIAAADdAAAADwAAAAAAAAAAAAAA&#10;AAChAgAAZHJzL2Rvd25yZXYueG1sUEsFBgAAAAAEAAQA+QAAAJADAAAAAA==&#10;" strokeweight="0"/>
                    <v:line id="Line 13188" o:spid="_x0000_s3412" style="position:absolute;flip:x;visibility:visible;mso-wrap-style:square" from="3107,1444" to="3139,25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XXTsgAAADdAAAADwAAAGRycy9kb3ducmV2LnhtbESPQWsCMRSE74X+h/AKvdWspahdjSIt&#10;LUWoslYP3p6b5+7i5mVJopv++6ZQ6HGYmW+Y2SKaVlzJ+cayguEgA0FcWt1wpWD39fYwAeEDssbW&#10;Min4Jg+L+e3NDHNtey7oug2VSBD2OSqoQ+hyKX1Zk0E/sB1x8k7WGQxJukpqh32Cm1Y+ZtlIGmw4&#10;LdTY0UtN5Xl7MQqK9ZiP7v0Sz/HYf24O+2q1f10qdX8Xl1MQgWL4D/+1P7SCp/HzEH7fpCcg5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VXXTsgAAADdAAAADwAAAAAA&#10;AAAAAAAAAAChAgAAZHJzL2Rvd25yZXYueG1sUEsFBgAAAAAEAAQA+QAAAJYDAAAAAA==&#10;" strokeweight="0"/>
                    <v:line id="Line 13189" o:spid="_x0000_s3413" style="position:absolute;flip:x;visibility:visible;mso-wrap-style:square" from="3093,1421" to="3125,2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dJOcgAAADdAAAADwAAAGRycy9kb3ducmV2LnhtbESPT2sCMRTE74V+h/AEbzWrSK1bo0hL&#10;RQq1+O/g7bl53V3cvCxJdNNv3xQKPQ4z8xtmtoimETdyvrasYDjIQBAXVtdcKjjs3x6eQPiArLGx&#10;TAq+ycNifn83w1zbjrd024VSJAj7HBVUIbS5lL6oyKAf2JY4eV/WGQxJulJqh12Cm0aOsuxRGqw5&#10;LVTY0ktFxWV3NQq2mwmf3eoaL/HcfXyejuX78XWpVL8Xl88gAsXwH/5rr7WC8WQ6gt836QnI+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YdJOcgAAADdAAAADwAAAAAA&#10;AAAAAAAAAAChAgAAZHJzL2Rvd25yZXYueG1sUEsFBgAAAAAEAAQA+QAAAJYDAAAAAA==&#10;" strokeweight="0"/>
                    <v:shape id="Freeform 13190" o:spid="_x0000_s3414" style="position:absolute;left:3513;top:1854;width:17;height:83;visibility:visible;mso-wrap-style:square;v-text-anchor:top" coordsize="70,3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cYA&#10;AADdAAAADwAAAGRycy9kb3ducmV2LnhtbESPQWvCQBSE74L/YXlCL6Ib01I1dRURCtqDYOpBb4/s&#10;MwnNvg27W43/vlsQPA4z8w2zWHWmEVdyvrasYDJOQBAXVtdcKjh+f45mIHxA1thYJgV38rBa9nsL&#10;zLS98YGueShFhLDPUEEVQptJ6YuKDPqxbYmjd7HOYIjSlVI7vEW4aWSaJO/SYM1xocKWNhUVP/mv&#10;UbAdHk/79Ou8k667pDvytZnou1Ivg279ASJQF57hR3urFbxN56/w/yY+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uS/+cYAAADdAAAADwAAAAAAAAAAAAAAAACYAgAAZHJz&#10;L2Rvd25yZXYueG1sUEsFBgAAAAAEAAQA9QAAAIsDAAAAAA==&#10;" path="m,l,42,2,86r14,92l26,223r13,42l53,301r17,32e" filled="f" strokeweight="0">
                      <v:path arrowok="t" o:connecttype="custom" o:connectlocs="0,0;0,0;0,0;0,1;0,1;0,1;0,1;0,1" o:connectangles="0,0,0,0,0,0,0,0"/>
                      <o:lock v:ext="edit" aspectratio="t"/>
                    </v:shape>
                    <v:shape id="Freeform 13191" o:spid="_x0000_s3415" style="position:absolute;left:2962;top:2442;width:63;height:44;visibility:visible;mso-wrap-style:square;v-text-anchor:top" coordsize="255,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2qEsUA&#10;AADdAAAADwAAAGRycy9kb3ducmV2LnhtbESPT2vCQBTE74LfYXlCb7qpSLWpq4hF6KloUmiPj+xr&#10;Epp9G7Obf9++Kwgeh5n5DbPdD6YSHTWutKzgeRGBIM6sLjlX8JWe5hsQziNrrCyTgpEc7HfTyRZj&#10;bXu+UJf4XAQIuxgVFN7XsZQuK8igW9iaOHi/tjHog2xyqRvsA9xUchlFL9JgyWGhwJqOBWV/SWsU&#10;pOvx1Kc/35/j+O4O13PXJkdqlXqaDYc3EJ4G/wjf2x9awWr9uoLbm/AE5O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DaoSxQAAAN0AAAAPAAAAAAAAAAAAAAAAAJgCAABkcnMv&#10;ZG93bnJldi54bWxQSwUGAAAAAAQABAD1AAAAigMAAAAA&#10;" path="m255,177l131,82,,e" filled="f" strokeweight="0">
                      <v:path arrowok="t" o:connecttype="custom" o:connectlocs="1,1;0,0;0,0" o:connectangles="0,0,0"/>
                      <o:lock v:ext="edit" aspectratio="t"/>
                    </v:shape>
                    <v:shape id="Freeform 13192" o:spid="_x0000_s3416" style="position:absolute;left:2541;top:2416;width:104;height:56;visibility:visible;mso-wrap-style:square;v-text-anchor:top" coordsize="413,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LrccA&#10;AADdAAAADwAAAGRycy9kb3ducmV2LnhtbESP0WrCQBRE34X+w3KFvulGW1MTs4oWC30QrbEfcJu9&#10;JqHZuyG71fj33YLQx2FmzjDZqjeNuFDnassKJuMIBHFhdc2lgs/T22gOwnlkjY1lUnAjB6vlwyDD&#10;VNsrH+mS+1IECLsUFVTet6mUrqjIoBvbljh4Z9sZ9EF2pdQdXgPcNHIaRbE0WHNYqLCl14qK7/zH&#10;KNjvvvJ+3T7xbbc9xR+bQ7K1sVfqcdivFyA89f4/fG+/awXPL8kM/t6EJ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7Sy63HAAAA3QAAAA8AAAAAAAAAAAAAAAAAmAIAAGRy&#10;cy9kb3ducmV2LnhtbFBLBQYAAAAABAAEAPUAAACMAwAAAAA=&#10;" path="m11,145r29,30l82,201r54,17l197,226r61,-2l315,212r48,-21l397,164r16,-33l412,98,392,66,356,38,307,17,249,3,187,,127,7,74,24,34,48,8,79,,112r11,33xe" filled="f" strokeweight="0">
                      <v:path arrowok="t" o:connecttype="custom" o:connectlocs="0,0;0,1;0,1;1,1;1,1;1,1;1,1;2,1;2,0;2,0;2,0;2,0;2,0;1,0;1,0;1,0;1,0;0,0;0,0;0,0;0,0;0,0" o:connectangles="0,0,0,0,0,0,0,0,0,0,0,0,0,0,0,0,0,0,0,0,0,0"/>
                      <o:lock v:ext="edit" aspectratio="t"/>
                    </v:shape>
                    <v:line id="Line 13193" o:spid="_x0000_s3417" style="position:absolute;visibility:visible;mso-wrap-style:square" from="2541,2437" to="2545,26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A4fcYAAADdAAAADwAAAGRycy9kb3ducmV2LnhtbESPQWvCQBSE7wX/w/IEb3VjsTGJrlJE&#10;sb211kCPj+wzWcy+DdlV03/fLRR6HGbmG2a1GWwrbtR741jBbJqAIK6cNlwrOH3uHzMQPiBrbB2T&#10;gm/ysFmPHlZYaHfnD7odQy0ihH2BCpoQukJKXzVk0U9dRxy9s+sthij7Wuoe7xFuW/mUJKm0aDgu&#10;NNjRtqHqcrxaBeY9PTy/Lcq8lLtDmH1ll8zYk1KT8fCyBBFoCP/hv/arVjBf5Cn8volPQK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1AOH3GAAAA3QAAAA8AAAAAAAAA&#10;AAAAAAAAoQIAAGRycy9kb3ducmV2LnhtbFBLBQYAAAAABAAEAPkAAACUAwAAAAA=&#10;" strokeweight="0"/>
                    <v:line id="Line 13194" o:spid="_x0000_s3418" style="position:absolute;flip:x;visibility:visible;mso-wrap-style:square" from="2641,2445" to="2648,2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DqocgAAADdAAAADwAAAGRycy9kb3ducmV2LnhtbESPT0sDMRTE74LfITzBm81WpKvbpqUo&#10;ihRU+u/Q2+vmdXfp5mVJ0m767RtB8DjMzG+YySyaVpzJ+cayguEgA0FcWt1wpWCzfn94BuEDssbW&#10;Mim4kIfZ9PZmgoW2PS/pvAqVSBD2BSqoQ+gKKX1Zk0E/sB1x8g7WGQxJukpqh32Cm1Y+ZtlIGmw4&#10;LdTY0WtN5XF1MgqW3znv3ccpHuO+//rZbavF9m2u1P1dnI9BBIrhP/zX/tQKnvKXHH7fpCcgp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fDqocgAAADdAAAADwAAAAAA&#10;AAAAAAAAAAChAgAAZHJzL2Rvd25yZXYueG1sUEsFBgAAAAAEAAQA+QAAAJYDAAAAAA==&#10;" strokeweight="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3195" o:spid="_x0000_s3419" type="#_x0000_t22" style="position:absolute;left:2537;top:2362;width:113;height:2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2OcsQA&#10;AADdAAAADwAAAGRycy9kb3ducmV2LnhtbERPy2oCMRTdC/2HcIVuimaU1sdoFFtaEFoQH7i+TK6T&#10;0MnNMInOtF/fLAouD+e9XHeuEjdqgvWsYDTMQBAXXlsuFZyOH4MZiBCRNVaeScEPBVivHnpLzLVv&#10;eU+3QyxFCuGQowITY51LGQpDDsPQ18SJu/jGYUywKaVusE3hrpLjLJtIh5ZTg8Ga3gwV34erU/DU&#10;hvnXdLzfvv/a3bWwr858vpyVeux3mwWISF28i//dW63geTpPc9Ob9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tjnLEAAAA3QAAAA8AAAAAAAAAAAAAAAAAmAIAAGRycy9k&#10;b3ducmV2LnhtbFBLBQYAAAAABAAEAPUAAACJAwAAAAA=&#10;" strokecolor="#0d0d0d" strokeweight=".25pt">
                      <o:lock v:ext="edit" aspectratio="t"/>
                    </v:shape>
                  </v:group>
                  <v:shape id="Text Box 13196" o:spid="_x0000_s3420" type="#_x0000_t202" style="position:absolute;left:3366;top:12869;width:873;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wX9MYA&#10;AADdAAAADwAAAGRycy9kb3ducmV2LnhtbESPQWvCQBSE7wX/w/IEb3VjEW2iq4goFAqlMR48PrPP&#10;ZDH7Ns1uNf333YLQ4zAz3zDLdW8bcaPOG8cKJuMEBHHptOFKwbHYP7+C8AFZY+OYFPyQh/Vq8LTE&#10;TLs753Q7hEpECPsMFdQhtJmUvqzJoh+7ljh6F9dZDFF2ldQd3iPcNvIlSWbSouG4UGNL25rK6+Hb&#10;KticON+Zr4/zZ37JTVGkCb/PrkqNhv1mASJQH/7Dj/abVjCdpyn8vY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bwX9MYAAADdAAAADwAAAAAAAAAAAAAAAACYAgAAZHJz&#10;L2Rvd25yZXYueG1sUEsFBgAAAAAEAAQA9QAAAIsDAAAAAA==&#10;" filled="f" stroked="f">
                    <o:lock v:ext="edit" aspectratio="t"/>
                    <v:textbox inset="0,0,0,0">
                      <w:txbxContent>
                        <w:p w:rsidR="00F23FA5" w:rsidRPr="00EE2311" w:rsidRDefault="00F23FA5" w:rsidP="00EC2C13">
                          <w:pPr>
                            <w:ind w:hanging="57"/>
                            <w:jc w:val="center"/>
                            <w:rPr>
                              <w:sz w:val="18"/>
                              <w:szCs w:val="18"/>
                            </w:rPr>
                          </w:pPr>
                          <w:r w:rsidRPr="00EE2311">
                            <w:rPr>
                              <w:sz w:val="16"/>
                              <w:szCs w:val="16"/>
                            </w:rPr>
                            <w:t xml:space="preserve">Moteur </w:t>
                          </w:r>
                        </w:p>
                      </w:txbxContent>
                    </v:textbox>
                  </v:shape>
                  <v:shape id="Freeform 13197" o:spid="_x0000_s3421" style="position:absolute;left:3289;top:13160;width:1124;height:775;visibility:visible;mso-wrap-style:square;v-text-anchor:top" coordsize="1499,1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Q9RsIA&#10;AADdAAAADwAAAGRycy9kb3ducmV2LnhtbERP3WrCMBS+H/gO4Qi7GZo45pBqWkQ20Lupe4Bjc2yC&#10;zUlpslrffrkY7PLj+99Uo2/FQH10gTUs5goEcR2M40bD9/lztgIRE7LBNjBpeFCEqpw8bbAw4c5H&#10;Gk6pETmEY4EabEpdIWWsLXmM89ARZ+4aeo8pw76Rpsd7DvetfFXqXXp0nBssdrSzVN9OP16DO8uj&#10;XNrDy8d+t1WXr+GxPIxO6+fpuF2DSDSmf/Gfe280vK1U3p/f5Ccg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xD1GwgAAAN0AAAAPAAAAAAAAAAAAAAAAAJgCAABkcnMvZG93&#10;bnJldi54bWxQSwUGAAAAAAQABAD1AAAAhwMAAAAA&#10;" path="m,l1462,r37,1188e" filled="f">
                    <v:stroke endarrow="oval" endarrowwidth="narrow" endarrowlength="short"/>
                    <v:path arrowok="t" o:connecttype="custom" o:connectlocs="0,0;523,0;536,238" o:connectangles="0,0,0"/>
                    <o:lock v:ext="edit" aspectratio="t"/>
                  </v:shape>
                  <v:shape id="Freeform 13198" o:spid="_x0000_s3422" style="position:absolute;left:7438;top:13182;width:2164;height:138;visibility:visible;mso-wrap-style:square;v-text-anchor:top" coordsize="3265,9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Qef8YA&#10;AADdAAAADwAAAGRycy9kb3ducmV2LnhtbESPS4vCQBCE74L/YWjBm5ko6yJZRwmCsgcPPvbgscm0&#10;STDTEzOTh//eWVjYY1FVX1Hr7WAq0VHjSssK5lEMgjizuuRcwc91P1uBcB5ZY2WZFLzIwXYzHq0x&#10;0bbnM3UXn4sAYZeggsL7OpHSZQUZdJGtiYN3t41BH2STS91gH+Cmkos4/pQGSw4LBda0Kyh7XFqj&#10;oEu72yI9V/3zdHjWy3ub5e3tqNR0MqRfIDwN/j/81/7WCj5W8Rx+34QnIDd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Qef8YAAADdAAAADwAAAAAAAAAAAAAAAACYAgAAZHJz&#10;L2Rvd25yZXYueG1sUEsFBgAAAAAEAAQA9QAAAIsDAAAAAA==&#10;" path="m3265,2l844,,,998e" filled="f">
                    <v:stroke endarrow="oval" endarrowwidth="narrow" endarrowlength="short"/>
                    <v:path arrowok="t" o:connecttype="custom" o:connectlocs="712,0;184,0;0,0" o:connectangles="0,0,0"/>
                    <o:lock v:ext="edit" aspectratio="t"/>
                  </v:shape>
                  <v:shape id="Text Box 13199" o:spid="_x0000_s3423" type="#_x0000_t202" style="position:absolute;left:2964;top:14496;width:974;height:5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ZDsYA&#10;AADdAAAADwAAAGRycy9kb3ducmV2LnhtbESP3WrCQBSE74W+w3IEb8RsGoqEmFWspbY3XkR9gEP2&#10;5AezZ0N2a2Kfvlso9HKYmW+YfDeZTtxpcK1lBc9RDIK4tLrlWsH18r5KQTiPrLGzTAoe5GC3fZrl&#10;mGk7ckH3s69FgLDLUEHjfZ9J6cqGDLrI9sTBq+xg0Ac51FIPOAa46WQSx2tpsOWw0GBPh4bK2/nL&#10;KKB9Yb9PN3c0xevb4Vi1TEv5odRiPu03IDxN/j/81/7UCl7SOIHfN+EJ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ZDsYAAADdAAAADwAAAAAAAAAAAAAAAACYAgAAZHJz&#10;L2Rvd25yZXYueG1sUEsFBgAAAAAEAAQA9QAAAIsDAAAAAA==&#10;" filled="f" stroked="f">
                    <o:lock v:ext="edit" aspectratio="t"/>
                    <v:textbox inset="0,0,0,0">
                      <w:txbxContent>
                        <w:p w:rsidR="00F23FA5" w:rsidRDefault="008E0EE6" w:rsidP="008E0EE6">
                          <w:pPr>
                            <w:spacing w:after="0"/>
                            <w:ind w:firstLine="0"/>
                            <w:rPr>
                              <w:sz w:val="16"/>
                              <w:szCs w:val="16"/>
                            </w:rPr>
                          </w:pPr>
                          <w:r>
                            <w:rPr>
                              <w:sz w:val="16"/>
                              <w:szCs w:val="16"/>
                            </w:rPr>
                            <w:t xml:space="preserve">    </w:t>
                          </w:r>
                          <w:r w:rsidR="00F23FA5" w:rsidRPr="003B6156">
                            <w:rPr>
                              <w:sz w:val="16"/>
                              <w:szCs w:val="16"/>
                            </w:rPr>
                            <w:t>Carte de</w:t>
                          </w:r>
                        </w:p>
                        <w:p w:rsidR="00F23FA5" w:rsidRPr="003B6156" w:rsidRDefault="00F23FA5" w:rsidP="00EC2C13">
                          <w:pPr>
                            <w:spacing w:after="0"/>
                            <w:ind w:firstLine="0"/>
                            <w:jc w:val="center"/>
                            <w:rPr>
                              <w:sz w:val="16"/>
                              <w:szCs w:val="16"/>
                            </w:rPr>
                          </w:pPr>
                          <w:r w:rsidRPr="003B6156">
                            <w:rPr>
                              <w:sz w:val="16"/>
                              <w:szCs w:val="16"/>
                            </w:rPr>
                            <w:t xml:space="preserve"> commande</w:t>
                          </w:r>
                        </w:p>
                      </w:txbxContent>
                    </v:textbox>
                  </v:shape>
                  <v:shape id="Freeform 13200" o:spid="_x0000_s3424" style="position:absolute;left:3072;top:14448;width:1997;height:317;visibility:visible;mso-wrap-style:square;v-text-anchor:top" coordsize="1951,2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kNpcYA&#10;AADdAAAADwAAAGRycy9kb3ducmV2LnhtbESPQWvCQBSE7wX/w/IEb3XXqjGkriKFgsVTtVCPz+wz&#10;Cc2+DdmtSf31bkHwOMzMN8xy3dtaXKj1lWMNk7ECQZw7U3Gh4evw/pyC8AHZYO2YNPyRh/Vq8LTE&#10;zLiOP+myD4WIEPYZaihDaDIpfV6SRT92DXH0zq61GKJsC2la7CLc1vJFqURarDgulNjQW0n5z/7X&#10;aki6Oc4+vs/ptS+SdLc47qYLddJ6NOw3ryAC9eERvre3RsMsVVP4fxOf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4kNpcYAAADdAAAADwAAAAAAAAAAAAAAAACYAgAAZHJz&#10;L2Rvd25yZXYueG1sUEsFBgAAAAAEAAQA9QAAAIsDAAAAAA==&#10;" path="m,283r773,l1951,e" filled="f">
                    <v:stroke endarrow="oval" endarrowwidth="narrow" endarrowlength="short"/>
                    <v:path arrowok="t" o:connecttype="custom" o:connectlocs="0,494;959,494;2420,0" o:connectangles="0,0,0"/>
                    <o:lock v:ext="edit" aspectratio="t"/>
                  </v:shape>
                  <v:shape id="Freeform 13201" o:spid="_x0000_s3425" style="position:absolute;left:6953;top:13882;width:2732;height:274;visibility:visible;mso-wrap-style:square;v-text-anchor:top" coordsize="4304,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Ih5cQA&#10;AADdAAAADwAAAGRycy9kb3ducmV2LnhtbESPT4vCMBTE7wt+h/AEL4umioh0m8oiioJe/ANen83b&#10;NmzzUpqo9dsbYWGPw8z8hskWna3FnVpvHCsYjxIQxIXThksF59N6OAfhA7LG2jEpeJKHRd77yDDV&#10;7sEHuh9DKSKEfYoKqhCaVEpfVGTRj1xDHL0f11oMUbal1C0+ItzWcpIkM2nRcFyosKFlRcXv8WYV&#10;XA8zv0c+GXPZjbnw58/VdXNTatDvvr9ABOrCf/ivvdUKpvNkCu838QnI/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SIeXEAAAA3QAAAA8AAAAAAAAAAAAAAAAAmAIAAGRycy9k&#10;b3ducmV2LnhtbFBLBQYAAAAABAAEAPUAAACJAwAAAAA=&#10;" path="m4304,l2730,,,444e" filled="f">
                    <v:stroke endarrow="oval" endarrowwidth="narrow" endarrowlength="short"/>
                    <v:path arrowok="t" o:connecttype="custom" o:connectlocs="790,0;501,0;0,72" o:connectangles="0,0,0"/>
                    <o:lock v:ext="edit" aspectratio="t"/>
                  </v:shape>
                  <v:shape id="Text Box 13202" o:spid="_x0000_s3426" type="#_x0000_t202" style="position:absolute;left:2478;top:15256;width:1933;height:3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ZBesYA&#10;AADdAAAADwAAAGRycy9kb3ducmV2LnhtbESPzWrDMBCE74W8g9hAL6GWU5oQHCshSWnaSw5O+gCL&#10;tf7B1spYiu326atCocdhZr5h0v1kWjFQ72rLCpZRDII4t7rmUsHn7e1pA8J5ZI2tZVLwRQ72u9lD&#10;iom2I2c0XH0pAoRdggoq77tESpdXZNBFtiMOXmF7gz7IvpS6xzHATSuf43gtDdYcFirs6FRR3lzv&#10;RgEdMvt9adzZZMfX07momRbyXanH+XTYgvA0+f/wX/tDK3jZxCv4fROegN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ZBesYAAADdAAAADwAAAAAAAAAAAAAAAACYAgAAZHJz&#10;L2Rvd25yZXYueG1sUEsFBgAAAAAEAAQA9QAAAIsDAAAAAA==&#10;" filled="f" stroked="f">
                    <o:lock v:ext="edit" aspectratio="t"/>
                    <v:textbox inset="0,0,0,0">
                      <w:txbxContent>
                        <w:p w:rsidR="00F23FA5" w:rsidRPr="003B6156" w:rsidRDefault="008E0EE6" w:rsidP="008E0EE6">
                          <w:pPr>
                            <w:rPr>
                              <w:sz w:val="16"/>
                              <w:szCs w:val="16"/>
                            </w:rPr>
                          </w:pPr>
                          <w:r>
                            <w:rPr>
                              <w:sz w:val="16"/>
                              <w:szCs w:val="16"/>
                            </w:rPr>
                            <w:t>Bloc d’alimentation</w:t>
                          </w:r>
                        </w:p>
                      </w:txbxContent>
                    </v:textbox>
                  </v:shape>
                  <v:shape id="Freeform 13203" o:spid="_x0000_s3427" style="position:absolute;left:7783;top:14623;width:1975;height:424;visibility:visible;mso-wrap-style:square;v-text-anchor:top" coordsize="3332,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cLQ8YA&#10;AADdAAAADwAAAGRycy9kb3ducmV2LnhtbESPQWvCQBSE7wX/w/IKvTWb2iI2uooUKuLBYlLvj+wz&#10;G8y+TbNbE/vrXaHgcZiZb5j5crCNOFPna8cKXpIUBHHpdM2Vgu/i83kKwgdkjY1jUnAhD8vF6GGO&#10;mXY97+mch0pECPsMFZgQ2kxKXxqy6BPXEkfv6DqLIcqukrrDPsJtI8dpOpEWa44LBlv6MFSe8l+r&#10;QG/Xl/e/rR6+mn53KDbj193PmpV6ehxWMxCBhnAP/7c3WsHbNJ3A7U18AnJx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cLQ8YAAADdAAAADwAAAAAAAAAAAAAAAACYAgAAZHJz&#10;L2Rvd25yZXYueG1sUEsFBgAAAAAEAAQA9QAAAIsDAAAAAA==&#10;" path="m3332,176r-1574,l,e" filled="f">
                    <v:stroke endarrow="oval" endarrowwidth="narrow" endarrowlength="short"/>
                    <v:path arrowok="t" o:connecttype="custom" o:connectlocs="465,6565;245,6565;0,0" o:connectangles="0,0,0"/>
                    <o:lock v:ext="edit" aspectratio="t"/>
                  </v:shape>
                  <v:shape id="Freeform 13204" o:spid="_x0000_s3428" style="position:absolute;left:2751;top:15188;width:2358;height:353;visibility:visible;mso-wrap-style:square;v-text-anchor:top" coordsize="1804,12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iZescA&#10;AADdAAAADwAAAGRycy9kb3ducmV2LnhtbESPT2vCQBTE7wW/w/KE3nSjLVZiNiJCaQ+9VAvR2zP7&#10;8kezb2N2a9Jv3y0IPQ4z8xsmWQ+mETfqXG1ZwWwagSDOra65VPC1f50sQTiPrLGxTAp+yME6HT0k&#10;GGvb8yfddr4UAcIuRgWV920spcsrMuimtiUOXmE7gz7IrpS6wz7ATSPnUbSQBmsOCxW2tK0ov+y+&#10;jYIi+zi8nYf9tejdE+XZ9pidmlapx/GwWYHwNPj/8L39rhU8L6MX+Hs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44mXrHAAAA3QAAAA8AAAAAAAAAAAAAAAAAmAIAAGRy&#10;cy9kb3ducmV2LnhtbFBLBQYAAAAABAAEAPUAAACMAwAAAAA=&#10;" path="m,1273r1574,l1804,e" filled="f">
                    <v:stroke endarrow="oval" endarrowwidth="narrow" endarrowlength="short"/>
                    <v:path arrowok="t" o:connecttype="custom" o:connectlocs="0,8;2582,8;2959,0" o:connectangles="0,0,0"/>
                    <o:lock v:ext="edit" aspectratio="t"/>
                  </v:shape>
                  <v:shape id="Text Box 13208" o:spid="_x0000_s3429" type="#_x0000_t202" style="position:absolute;left:8111;top:12962;width:1568;height: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6zvsMA&#10;AADdAAAADwAAAGRycy9kb3ducmV2LnhtbERPz2vCMBS+D/Y/hDfYbSaKiKumIqIgDMZqd9jxrXm2&#10;oc1LbaJ2//1yGOz48f1eb0bXiRsNwXrWMJ0oEMSVN5ZrDZ/l4WUJIkRkg51n0vBDATb548MaM+Pv&#10;XNDtFGuRQjhkqKGJsc+kDFVDDsPE98SJO/vBYUxwqKUZ8J7CXSdnSi2kQ8upocGedg1V7enqNGy/&#10;uNjby/v3R3EubFm+Kn5btFo/P43bFYhIY/wX/7mPRsN8qdLc9CY9AZ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E6zvsMAAADdAAAADwAAAAAAAAAAAAAAAACYAgAAZHJzL2Rv&#10;d25yZXYueG1sUEsFBgAAAAAEAAQA9QAAAIgDAAAAAA==&#10;" filled="f" stroked="f">
                    <o:lock v:ext="edit" aspectratio="t"/>
                    <v:textbox inset="0,0,0,0">
                      <w:txbxContent>
                        <w:p w:rsidR="00F23FA5" w:rsidRPr="00EE2311" w:rsidRDefault="00F23FA5" w:rsidP="00EC2C13">
                          <w:pPr>
                            <w:ind w:firstLine="57"/>
                            <w:jc w:val="center"/>
                            <w:rPr>
                              <w:sz w:val="16"/>
                              <w:szCs w:val="16"/>
                            </w:rPr>
                          </w:pPr>
                          <w:r w:rsidRPr="00EE2311">
                            <w:rPr>
                              <w:sz w:val="16"/>
                              <w:szCs w:val="16"/>
                            </w:rPr>
                            <w:t xml:space="preserve">Cuve de cuisson </w:t>
                          </w:r>
                        </w:p>
                      </w:txbxContent>
                    </v:textbox>
                  </v:shape>
                  <v:shape id="Text Box 13209" o:spid="_x0000_s3430" type="#_x0000_t202" style="position:absolute;left:8668;top:14841;width:1224;height: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IWJcUA&#10;AADdAAAADwAAAGRycy9kb3ducmV2LnhtbESPQWsCMRSE74X+h/AKvdWkIqJbo4goCIXSdXvw+Nw8&#10;d4Obl3UTdfvvG0HocZiZb5jZoneNuFIXrGcN7wMFgrj0xnKl4afYvE1AhIhssPFMGn4pwGL+/DTD&#10;zPgb53TdxUokCIcMNdQxtpmUoazJYRj4ljh5R985jEl2lTQd3hLcNXKo1Fg6tJwWamxpVVN52l2c&#10;huWe87U9fx2+82Nui2Kq+HN80vr1pV9+gIjUx//wo701GkYTNYX7m/Q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AhYlxQAAAN0AAAAPAAAAAAAAAAAAAAAAAJgCAABkcnMv&#10;ZG93bnJldi54bWxQSwUGAAAAAAQABAD1AAAAigMAAAAA&#10;" filled="f" stroked="f">
                    <o:lock v:ext="edit" aspectratio="t"/>
                    <v:textbox inset="0,0,0,0">
                      <w:txbxContent>
                        <w:p w:rsidR="00F23FA5" w:rsidRDefault="00F23FA5" w:rsidP="00791AAD">
                          <w:pPr>
                            <w:spacing w:after="0"/>
                            <w:jc w:val="center"/>
                            <w:rPr>
                              <w:sz w:val="16"/>
                              <w:szCs w:val="16"/>
                            </w:rPr>
                          </w:pPr>
                          <w:r w:rsidRPr="00EE2311">
                            <w:rPr>
                              <w:sz w:val="16"/>
                              <w:szCs w:val="16"/>
                            </w:rPr>
                            <w:t>Résistance</w:t>
                          </w:r>
                        </w:p>
                        <w:p w:rsidR="00F23FA5" w:rsidRPr="00791AAD" w:rsidRDefault="00F23FA5" w:rsidP="00791AAD">
                          <w:pPr>
                            <w:spacing w:after="0"/>
                            <w:jc w:val="center"/>
                            <w:rPr>
                              <w:szCs w:val="24"/>
                            </w:rPr>
                          </w:pPr>
                          <w:r w:rsidRPr="00791AAD">
                            <w:rPr>
                              <w:sz w:val="16"/>
                              <w:szCs w:val="16"/>
                            </w:rPr>
                            <w:t>chauffante</w:t>
                          </w:r>
                        </w:p>
                      </w:txbxContent>
                    </v:textbox>
                  </v:shape>
                </v:group>
              </v:group>
            </w:pict>
          </mc:Fallback>
        </mc:AlternateContent>
      </w:r>
      <w:r w:rsidR="003A2C7E" w:rsidRPr="00616033">
        <w:rPr>
          <w:sz w:val="22"/>
        </w:rPr>
        <w:t>d’</w:t>
      </w:r>
      <w:r w:rsidR="00C90DC4" w:rsidRPr="00616033">
        <w:rPr>
          <w:sz w:val="22"/>
        </w:rPr>
        <w:t>u</w:t>
      </w:r>
      <w:r w:rsidR="00E46A4C" w:rsidRPr="00616033">
        <w:rPr>
          <w:sz w:val="22"/>
        </w:rPr>
        <w:t xml:space="preserve">ne sonnerie </w:t>
      </w:r>
      <w:r w:rsidR="00465699" w:rsidRPr="00616033">
        <w:rPr>
          <w:b/>
          <w:bCs/>
          <w:sz w:val="22"/>
        </w:rPr>
        <w:t>H</w:t>
      </w:r>
      <w:r w:rsidR="00B17263" w:rsidRPr="00616033">
        <w:rPr>
          <w:sz w:val="22"/>
        </w:rPr>
        <w:t>, non représentée</w:t>
      </w:r>
      <w:r w:rsidR="0082035D" w:rsidRPr="00616033">
        <w:rPr>
          <w:sz w:val="22"/>
        </w:rPr>
        <w:t>, qui retentit</w:t>
      </w:r>
      <w:r w:rsidR="00E46A4C" w:rsidRPr="00616033">
        <w:rPr>
          <w:sz w:val="22"/>
        </w:rPr>
        <w:t xml:space="preserve"> à la fin </w:t>
      </w:r>
      <w:r w:rsidR="004A2055" w:rsidRPr="00616033">
        <w:rPr>
          <w:color w:val="000000"/>
          <w:sz w:val="22"/>
        </w:rPr>
        <w:t xml:space="preserve">d’un programme </w:t>
      </w:r>
      <w:r w:rsidR="004A2055" w:rsidRPr="00616033">
        <w:rPr>
          <w:sz w:val="22"/>
        </w:rPr>
        <w:t>sélectionné</w:t>
      </w:r>
      <w:r w:rsidR="00E46A4C" w:rsidRPr="00616033">
        <w:rPr>
          <w:sz w:val="22"/>
        </w:rPr>
        <w:t xml:space="preserve"> et qui s’arrête dès qu’on ouvre le </w:t>
      </w:r>
      <w:r w:rsidR="00E46A4C" w:rsidRPr="00616033">
        <w:rPr>
          <w:noProof/>
          <w:sz w:val="22"/>
        </w:rPr>
        <w:t xml:space="preserve">couvercle </w:t>
      </w:r>
      <w:r w:rsidR="00465699" w:rsidRPr="00616033">
        <w:rPr>
          <w:noProof/>
          <w:sz w:val="22"/>
        </w:rPr>
        <w:t>de la machine.</w:t>
      </w:r>
    </w:p>
    <w:p w:rsidR="005F789A" w:rsidRPr="00B816BF" w:rsidRDefault="00EC2C13" w:rsidP="005F789A">
      <w:pPr>
        <w:pStyle w:val="Titre1"/>
        <w:numPr>
          <w:ilvl w:val="0"/>
          <w:numId w:val="22"/>
        </w:numPr>
        <w:ind w:left="1004"/>
      </w:pPr>
      <w:r>
        <w:rPr>
          <w:noProof/>
        </w:rPr>
        <w:br w:type="page"/>
      </w:r>
      <w:r w:rsidR="005F789A" w:rsidRPr="00B816BF">
        <w:lastRenderedPageBreak/>
        <w:t>Desc</w:t>
      </w:r>
      <w:r w:rsidR="005F789A">
        <w:t>ription de la partie opérative </w:t>
      </w:r>
    </w:p>
    <w:p w:rsidR="005F789A" w:rsidRPr="00EA36C0" w:rsidRDefault="005F789A" w:rsidP="005F789A">
      <w:pPr>
        <w:pStyle w:val="Paragraphedeliste"/>
        <w:numPr>
          <w:ilvl w:val="0"/>
          <w:numId w:val="23"/>
        </w:numPr>
        <w:rPr>
          <w:b/>
          <w:bCs/>
        </w:rPr>
      </w:pPr>
      <w:r w:rsidRPr="00EA36C0">
        <w:rPr>
          <w:b/>
          <w:bCs/>
        </w:rPr>
        <w:t>P</w:t>
      </w:r>
      <w:r>
        <w:rPr>
          <w:b/>
          <w:bCs/>
        </w:rPr>
        <w:t>articularité du moule amovible </w:t>
      </w:r>
    </w:p>
    <w:p w:rsidR="005F789A" w:rsidRPr="0088068B" w:rsidRDefault="005F789A" w:rsidP="005F789A">
      <w:pPr>
        <w:spacing w:after="0"/>
        <w:jc w:val="both"/>
        <w:rPr>
          <w:noProof/>
        </w:rPr>
      </w:pPr>
      <w:r w:rsidRPr="0088068B">
        <w:rPr>
          <w:noProof/>
        </w:rPr>
        <w:t>Il est composé principalement du moule (</w:t>
      </w:r>
      <w:r>
        <w:rPr>
          <w:noProof/>
        </w:rPr>
        <w:t>1) et de l’embase (4</w:t>
      </w:r>
      <w:r w:rsidRPr="0088068B">
        <w:rPr>
          <w:noProof/>
        </w:rPr>
        <w:t>) rivetés.</w:t>
      </w:r>
    </w:p>
    <w:p w:rsidR="005F789A" w:rsidRPr="0088068B" w:rsidRDefault="005F789A" w:rsidP="005F789A">
      <w:pPr>
        <w:spacing w:after="0"/>
        <w:jc w:val="both"/>
        <w:rPr>
          <w:noProof/>
        </w:rPr>
      </w:pPr>
      <w:r>
        <w:rPr>
          <w:noProof/>
        </w:rPr>
        <w:t>Le moule (1</w:t>
      </w:r>
      <w:r w:rsidRPr="0088068B">
        <w:rPr>
          <w:noProof/>
        </w:rPr>
        <w:t xml:space="preserve">) sert de </w:t>
      </w:r>
      <w:r>
        <w:rPr>
          <w:noProof/>
        </w:rPr>
        <w:t>cuve</w:t>
      </w:r>
      <w:r w:rsidRPr="0088068B">
        <w:rPr>
          <w:noProof/>
        </w:rPr>
        <w:t xml:space="preserve"> lors de la phase de mélange des ingrédients, de pétrissage de la pâte et de moule lors de la cuisson.</w:t>
      </w:r>
    </w:p>
    <w:p w:rsidR="005F789A" w:rsidRPr="0088068B" w:rsidRDefault="005F789A" w:rsidP="005F789A">
      <w:pPr>
        <w:jc w:val="both"/>
        <w:rPr>
          <w:noProof/>
        </w:rPr>
      </w:pPr>
      <w:r>
        <w:rPr>
          <w:noProof/>
        </w:rPr>
        <w:t>Les deux pétrins (28</w:t>
      </w:r>
      <w:r w:rsidRPr="0088068B">
        <w:rPr>
          <w:noProof/>
        </w:rPr>
        <w:t>) sont montés sur les axes (</w:t>
      </w:r>
      <w:r>
        <w:rPr>
          <w:noProof/>
        </w:rPr>
        <w:t>29</w:t>
      </w:r>
      <w:r w:rsidRPr="0088068B">
        <w:rPr>
          <w:noProof/>
        </w:rPr>
        <w:t>) et entrainés par méplats,</w:t>
      </w:r>
      <w:r>
        <w:rPr>
          <w:noProof/>
        </w:rPr>
        <w:t xml:space="preserve"> </w:t>
      </w:r>
      <w:r w:rsidRPr="0088068B">
        <w:rPr>
          <w:noProof/>
        </w:rPr>
        <w:t>ces axes (</w:t>
      </w:r>
      <w:r>
        <w:rPr>
          <w:noProof/>
        </w:rPr>
        <w:t>29</w:t>
      </w:r>
      <w:r w:rsidRPr="0088068B">
        <w:rPr>
          <w:noProof/>
        </w:rPr>
        <w:t>) sont guidés en ro</w:t>
      </w:r>
      <w:r>
        <w:rPr>
          <w:noProof/>
        </w:rPr>
        <w:t>tation par rapport à l’embase (4) par les coussinets (31</w:t>
      </w:r>
      <w:r w:rsidRPr="0088068B">
        <w:rPr>
          <w:noProof/>
        </w:rPr>
        <w:t xml:space="preserve">). </w:t>
      </w:r>
    </w:p>
    <w:p w:rsidR="005F789A" w:rsidRPr="0088068B" w:rsidRDefault="005F789A" w:rsidP="005F789A">
      <w:pPr>
        <w:jc w:val="both"/>
        <w:rPr>
          <w:noProof/>
        </w:rPr>
      </w:pPr>
      <w:r w:rsidRPr="0088068B">
        <w:rPr>
          <w:noProof/>
        </w:rPr>
        <w:t>Les pétrins permettent de mélanger les ingrédients puis de pétrir la pâte,</w:t>
      </w:r>
      <w:r>
        <w:rPr>
          <w:noProof/>
        </w:rPr>
        <w:t xml:space="preserve"> </w:t>
      </w:r>
      <w:r w:rsidRPr="0088068B">
        <w:rPr>
          <w:noProof/>
        </w:rPr>
        <w:t>ils restent prisonniers de la pâte lors de la cuisson et sont extraits lors du démoulage du pain cuit.</w:t>
      </w:r>
    </w:p>
    <w:p w:rsidR="005F789A" w:rsidRPr="00EA36C0" w:rsidRDefault="005F789A" w:rsidP="005F789A">
      <w:pPr>
        <w:pStyle w:val="Paragraphedeliste"/>
        <w:numPr>
          <w:ilvl w:val="0"/>
          <w:numId w:val="23"/>
        </w:numPr>
        <w:rPr>
          <w:b/>
          <w:bCs/>
        </w:rPr>
      </w:pPr>
      <w:r w:rsidRPr="00EA36C0">
        <w:rPr>
          <w:b/>
          <w:bCs/>
        </w:rPr>
        <w:t>Structure d</w:t>
      </w:r>
      <w:r>
        <w:rPr>
          <w:b/>
          <w:bCs/>
        </w:rPr>
        <w:t>e la transmission de puissance </w:t>
      </w:r>
    </w:p>
    <w:p w:rsidR="005F789A" w:rsidRDefault="005F789A" w:rsidP="00616033">
      <w:pPr>
        <w:jc w:val="both"/>
        <w:rPr>
          <w:noProof/>
        </w:rPr>
      </w:pPr>
      <w:r>
        <w:rPr>
          <w:noProof/>
        </w:rPr>
        <w:t>L’arbre (13</w:t>
      </w:r>
      <w:r w:rsidRPr="00B816BF">
        <w:rPr>
          <w:noProof/>
        </w:rPr>
        <w:t>)</w:t>
      </w:r>
      <w:r>
        <w:rPr>
          <w:noProof/>
        </w:rPr>
        <w:t xml:space="preserve"> du moteur</w:t>
      </w:r>
      <w:r w:rsidRPr="00B816BF">
        <w:rPr>
          <w:noProof/>
        </w:rPr>
        <w:t>, à deux sens de rotation, entraîne l</w:t>
      </w:r>
      <w:r>
        <w:rPr>
          <w:noProof/>
        </w:rPr>
        <w:t>a poulie intermédiaire étagée (20) par la courroie crantée (19</w:t>
      </w:r>
      <w:r w:rsidRPr="00B816BF">
        <w:rPr>
          <w:noProof/>
        </w:rPr>
        <w:t>). La poulie motrice</w:t>
      </w:r>
      <w:r>
        <w:rPr>
          <w:noProof/>
        </w:rPr>
        <w:t xml:space="preserve"> </w:t>
      </w:r>
      <w:r w:rsidRPr="00B816BF">
        <w:rPr>
          <w:noProof/>
        </w:rPr>
        <w:t>(17</w:t>
      </w:r>
      <w:r>
        <w:rPr>
          <w:noProof/>
        </w:rPr>
        <w:t>) est liée à l’axe du moteur (13</w:t>
      </w:r>
      <w:r w:rsidRPr="00B816BF">
        <w:rPr>
          <w:noProof/>
        </w:rPr>
        <w:t>).</w:t>
      </w:r>
      <w:r>
        <w:rPr>
          <w:noProof/>
        </w:rPr>
        <w:t xml:space="preserve"> La poulie étagée (20) entraîne la poulie (24</w:t>
      </w:r>
      <w:r w:rsidRPr="00B816BF">
        <w:rPr>
          <w:noProof/>
        </w:rPr>
        <w:t>) du second pétrin par l’intermédiai</w:t>
      </w:r>
      <w:r>
        <w:rPr>
          <w:noProof/>
        </w:rPr>
        <w:t>re de la courroie crantée (22</w:t>
      </w:r>
      <w:r w:rsidRPr="00B816BF">
        <w:rPr>
          <w:noProof/>
        </w:rPr>
        <w:t>).</w:t>
      </w:r>
      <w:r>
        <w:rPr>
          <w:noProof/>
        </w:rPr>
        <w:t xml:space="preserve"> La poulie étagée (20) et la poulie (24</w:t>
      </w:r>
      <w:r w:rsidRPr="00B816BF">
        <w:rPr>
          <w:noProof/>
        </w:rPr>
        <w:t xml:space="preserve">) sont </w:t>
      </w:r>
      <w:r w:rsidRPr="009C1994">
        <w:rPr>
          <w:noProof/>
          <w:color w:val="000000"/>
        </w:rPr>
        <w:t>encastré</w:t>
      </w:r>
      <w:r>
        <w:rPr>
          <w:noProof/>
          <w:color w:val="000000"/>
        </w:rPr>
        <w:t>e</w:t>
      </w:r>
      <w:r w:rsidRPr="009C1994">
        <w:rPr>
          <w:noProof/>
          <w:color w:val="000000"/>
        </w:rPr>
        <w:t>s</w:t>
      </w:r>
      <w:r>
        <w:rPr>
          <w:noProof/>
        </w:rPr>
        <w:t xml:space="preserve"> respectivement aux axes (21) et (23).</w:t>
      </w:r>
      <w:r w:rsidRPr="00B816BF">
        <w:rPr>
          <w:noProof/>
        </w:rPr>
        <w:t xml:space="preserve"> </w:t>
      </w:r>
      <w:r>
        <w:rPr>
          <w:noProof/>
        </w:rPr>
        <w:t>L</w:t>
      </w:r>
      <w:r w:rsidRPr="00B816BF">
        <w:rPr>
          <w:noProof/>
        </w:rPr>
        <w:t>a rotation est</w:t>
      </w:r>
      <w:r>
        <w:rPr>
          <w:noProof/>
        </w:rPr>
        <w:t>,</w:t>
      </w:r>
      <w:r w:rsidRPr="00B816BF">
        <w:rPr>
          <w:noProof/>
        </w:rPr>
        <w:t xml:space="preserve"> par la suite</w:t>
      </w:r>
      <w:r>
        <w:rPr>
          <w:noProof/>
        </w:rPr>
        <w:t>, transmise à l’axe du pétrin (29</w:t>
      </w:r>
      <w:r w:rsidRPr="00B816BF">
        <w:rPr>
          <w:noProof/>
        </w:rPr>
        <w:t>) p</w:t>
      </w:r>
      <w:r>
        <w:rPr>
          <w:noProof/>
        </w:rPr>
        <w:t>ar l’intermédiaire du crabot (32) et de l’accouplement (33</w:t>
      </w:r>
      <w:r w:rsidRPr="00B816BF">
        <w:rPr>
          <w:noProof/>
        </w:rPr>
        <w:t>).</w:t>
      </w:r>
    </w:p>
    <w:p w:rsidR="005F789A" w:rsidRDefault="005F789A" w:rsidP="005F789A">
      <w:pPr>
        <w:pStyle w:val="Paragraphedeliste"/>
        <w:numPr>
          <w:ilvl w:val="0"/>
          <w:numId w:val="23"/>
        </w:numPr>
        <w:spacing w:after="0"/>
        <w:rPr>
          <w:b/>
          <w:bCs/>
        </w:rPr>
      </w:pPr>
      <w:r>
        <w:rPr>
          <w:b/>
          <w:bCs/>
        </w:rPr>
        <w:t>Nomenclature </w:t>
      </w:r>
    </w:p>
    <w:p w:rsidR="005F789A" w:rsidRDefault="005F789A" w:rsidP="005F789A">
      <w:pPr>
        <w:spacing w:after="0"/>
        <w:ind w:left="644" w:firstLine="0"/>
        <w:rPr>
          <w:b/>
          <w:bCs/>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67"/>
        <w:gridCol w:w="557"/>
        <w:gridCol w:w="3833"/>
        <w:gridCol w:w="567"/>
        <w:gridCol w:w="557"/>
        <w:gridCol w:w="3843"/>
      </w:tblGrid>
      <w:tr w:rsidR="005F789A" w:rsidTr="001D3709">
        <w:trPr>
          <w:trHeight w:val="20"/>
          <w:jc w:val="center"/>
        </w:trPr>
        <w:tc>
          <w:tcPr>
            <w:tcW w:w="567" w:type="dxa"/>
            <w:tcBorders>
              <w:top w:val="nil"/>
            </w:tcBorders>
            <w:shd w:val="clear" w:color="auto" w:fill="auto"/>
            <w:vAlign w:val="center"/>
          </w:tcPr>
          <w:p w:rsidR="005F789A" w:rsidRPr="00A11DDB" w:rsidRDefault="005F789A" w:rsidP="001D3709">
            <w:pPr>
              <w:spacing w:after="0"/>
              <w:ind w:right="57" w:firstLine="0"/>
              <w:rPr>
                <w:color w:val="000000"/>
                <w:sz w:val="20"/>
                <w:szCs w:val="20"/>
              </w:rPr>
            </w:pPr>
          </w:p>
        </w:tc>
        <w:tc>
          <w:tcPr>
            <w:tcW w:w="557" w:type="dxa"/>
            <w:tcBorders>
              <w:top w:val="nil"/>
            </w:tcBorders>
            <w:shd w:val="clear" w:color="auto" w:fill="auto"/>
            <w:vAlign w:val="center"/>
          </w:tcPr>
          <w:p w:rsidR="005F789A" w:rsidRPr="00A11DDB" w:rsidRDefault="005F789A" w:rsidP="001D3709">
            <w:pPr>
              <w:spacing w:after="0"/>
              <w:rPr>
                <w:color w:val="000000"/>
                <w:sz w:val="20"/>
                <w:szCs w:val="20"/>
              </w:rPr>
            </w:pPr>
          </w:p>
        </w:tc>
        <w:tc>
          <w:tcPr>
            <w:tcW w:w="3833" w:type="dxa"/>
            <w:tcBorders>
              <w:top w:val="nil"/>
              <w:right w:val="single" w:sz="2" w:space="0" w:color="auto"/>
            </w:tcBorders>
            <w:shd w:val="clear" w:color="auto" w:fill="auto"/>
            <w:vAlign w:val="center"/>
          </w:tcPr>
          <w:p w:rsidR="005F789A" w:rsidRPr="00A11DDB" w:rsidRDefault="005F789A" w:rsidP="001D3709">
            <w:pPr>
              <w:spacing w:after="0"/>
              <w:rPr>
                <w:color w:val="000000"/>
                <w:sz w:val="20"/>
                <w:szCs w:val="20"/>
              </w:rPr>
            </w:pPr>
          </w:p>
        </w:tc>
        <w:tc>
          <w:tcPr>
            <w:tcW w:w="567" w:type="dxa"/>
            <w:tcBorders>
              <w:top w:val="nil"/>
              <w:left w:val="single" w:sz="2" w:space="0" w:color="auto"/>
              <w:bottom w:val="single" w:sz="4" w:space="0" w:color="auto"/>
              <w:right w:val="single" w:sz="4" w:space="0" w:color="auto"/>
            </w:tcBorders>
            <w:shd w:val="clear" w:color="auto" w:fill="auto"/>
            <w:vAlign w:val="center"/>
          </w:tcPr>
          <w:p w:rsidR="005F789A" w:rsidRDefault="005F789A" w:rsidP="001D3709">
            <w:pPr>
              <w:spacing w:after="0"/>
              <w:rPr>
                <w:color w:val="000000"/>
                <w:sz w:val="20"/>
                <w:szCs w:val="20"/>
              </w:rPr>
            </w:pPr>
          </w:p>
        </w:tc>
        <w:tc>
          <w:tcPr>
            <w:tcW w:w="557" w:type="dxa"/>
            <w:tcBorders>
              <w:top w:val="nil"/>
              <w:left w:val="single" w:sz="4" w:space="0" w:color="auto"/>
              <w:bottom w:val="single" w:sz="4" w:space="0" w:color="auto"/>
              <w:right w:val="single" w:sz="4" w:space="0" w:color="auto"/>
            </w:tcBorders>
            <w:shd w:val="clear" w:color="auto" w:fill="auto"/>
            <w:vAlign w:val="center"/>
          </w:tcPr>
          <w:p w:rsidR="005F789A" w:rsidRPr="00A11DDB" w:rsidRDefault="005F789A" w:rsidP="001D3709">
            <w:pPr>
              <w:spacing w:after="0"/>
              <w:rPr>
                <w:color w:val="000000"/>
                <w:sz w:val="20"/>
                <w:szCs w:val="20"/>
              </w:rPr>
            </w:pPr>
          </w:p>
        </w:tc>
        <w:tc>
          <w:tcPr>
            <w:tcW w:w="3843" w:type="dxa"/>
            <w:tcBorders>
              <w:top w:val="nil"/>
              <w:left w:val="single" w:sz="4" w:space="0" w:color="auto"/>
              <w:bottom w:val="single" w:sz="4" w:space="0" w:color="auto"/>
              <w:right w:val="single" w:sz="4" w:space="0" w:color="auto"/>
            </w:tcBorders>
            <w:shd w:val="clear" w:color="auto" w:fill="auto"/>
            <w:vAlign w:val="center"/>
          </w:tcPr>
          <w:p w:rsidR="005F789A" w:rsidRDefault="005F789A" w:rsidP="001D3709">
            <w:pPr>
              <w:spacing w:after="0"/>
              <w:rPr>
                <w:color w:val="000000"/>
                <w:sz w:val="20"/>
                <w:szCs w:val="20"/>
              </w:rPr>
            </w:pPr>
          </w:p>
        </w:tc>
      </w:tr>
      <w:tr w:rsidR="005F789A" w:rsidTr="001D3709">
        <w:trPr>
          <w:trHeight w:val="20"/>
          <w:jc w:val="center"/>
        </w:trPr>
        <w:tc>
          <w:tcPr>
            <w:tcW w:w="567" w:type="dxa"/>
            <w:tcBorders>
              <w:top w:val="nil"/>
            </w:tcBorders>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25</w:t>
            </w:r>
          </w:p>
        </w:tc>
        <w:tc>
          <w:tcPr>
            <w:tcW w:w="557" w:type="dxa"/>
            <w:tcBorders>
              <w:top w:val="nil"/>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tcBorders>
              <w:top w:val="nil"/>
              <w:right w:val="single" w:sz="2"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Embase fixe</w:t>
            </w:r>
          </w:p>
        </w:tc>
        <w:tc>
          <w:tcPr>
            <w:tcW w:w="567" w:type="dxa"/>
            <w:tcBorders>
              <w:top w:val="nil"/>
              <w:left w:val="single" w:sz="2" w:space="0" w:color="auto"/>
              <w:bottom w:val="single" w:sz="4" w:space="0" w:color="auto"/>
              <w:right w:val="single" w:sz="4" w:space="0" w:color="auto"/>
            </w:tcBorders>
            <w:shd w:val="clear" w:color="auto" w:fill="auto"/>
            <w:vAlign w:val="center"/>
          </w:tcPr>
          <w:p w:rsidR="005F789A" w:rsidRPr="00A11DDB" w:rsidRDefault="005F789A" w:rsidP="001D3709">
            <w:pPr>
              <w:spacing w:after="0"/>
              <w:rPr>
                <w:color w:val="000000"/>
                <w:sz w:val="20"/>
                <w:szCs w:val="20"/>
              </w:rPr>
            </w:pPr>
            <w:r>
              <w:rPr>
                <w:color w:val="000000"/>
                <w:sz w:val="20"/>
                <w:szCs w:val="20"/>
              </w:rPr>
              <w:t>50</w:t>
            </w:r>
          </w:p>
        </w:tc>
        <w:tc>
          <w:tcPr>
            <w:tcW w:w="557" w:type="dxa"/>
            <w:tcBorders>
              <w:top w:val="nil"/>
              <w:left w:val="single" w:sz="4" w:space="0" w:color="auto"/>
              <w:bottom w:val="single" w:sz="4" w:space="0" w:color="auto"/>
              <w:right w:val="single" w:sz="4"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tcBorders>
              <w:top w:val="nil"/>
              <w:left w:val="single" w:sz="4" w:space="0" w:color="auto"/>
              <w:bottom w:val="single" w:sz="4" w:space="0" w:color="auto"/>
              <w:right w:val="single" w:sz="4" w:space="0" w:color="auto"/>
            </w:tcBorders>
            <w:shd w:val="clear" w:color="auto" w:fill="auto"/>
            <w:vAlign w:val="center"/>
          </w:tcPr>
          <w:p w:rsidR="005F789A" w:rsidRPr="00A11DDB" w:rsidRDefault="005F789A" w:rsidP="001D3709">
            <w:pPr>
              <w:spacing w:after="0"/>
              <w:rPr>
                <w:color w:val="000000"/>
                <w:sz w:val="20"/>
                <w:szCs w:val="20"/>
              </w:rPr>
            </w:pPr>
            <w:r>
              <w:rPr>
                <w:color w:val="000000"/>
                <w:sz w:val="20"/>
                <w:szCs w:val="20"/>
              </w:rPr>
              <w:t xml:space="preserve">Ecrou auto freiné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24</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Poulie du second pétrin</w:t>
            </w:r>
          </w:p>
        </w:tc>
        <w:tc>
          <w:tcPr>
            <w:tcW w:w="567" w:type="dxa"/>
            <w:tcBorders>
              <w:top w:val="single" w:sz="4"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49</w:t>
            </w:r>
          </w:p>
        </w:tc>
        <w:tc>
          <w:tcPr>
            <w:tcW w:w="557" w:type="dxa"/>
            <w:tcBorders>
              <w:top w:val="single" w:sz="4"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tcBorders>
              <w:top w:val="single" w:sz="4"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Plateau mobile</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23</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Axe de poulie du second pétrin</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48</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Rondelle Belleville</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22</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Courroie intermédiaire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47</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Vis d’arrêt</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21</w:t>
            </w:r>
          </w:p>
        </w:tc>
        <w:tc>
          <w:tcPr>
            <w:tcW w:w="557" w:type="dxa"/>
            <w:shd w:val="clear" w:color="auto" w:fill="auto"/>
            <w:vAlign w:val="center"/>
          </w:tcPr>
          <w:p w:rsidR="005F789A" w:rsidRPr="00A11DDB" w:rsidRDefault="005F789A" w:rsidP="001D3709">
            <w:pPr>
              <w:spacing w:after="0"/>
              <w:rPr>
                <w:color w:val="000000"/>
                <w:sz w:val="20"/>
                <w:szCs w:val="20"/>
              </w:rPr>
            </w:pPr>
            <w:r>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Axe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46</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Vis CHC</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20</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Poulie intermédiaire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45</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Rondelle plate</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19</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Courroie motrice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44</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Ecrou spécial</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18</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Vis de fixation du moteur</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43</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Rondelle </w:t>
            </w:r>
            <w:r>
              <w:rPr>
                <w:color w:val="000000"/>
                <w:sz w:val="20"/>
                <w:szCs w:val="20"/>
              </w:rPr>
              <w:t xml:space="preserve">spéciale de </w:t>
            </w:r>
            <w:r w:rsidRPr="00A11DDB">
              <w:rPr>
                <w:color w:val="000000"/>
                <w:sz w:val="20"/>
                <w:szCs w:val="20"/>
              </w:rPr>
              <w:t>frein</w:t>
            </w:r>
            <w:r>
              <w:rPr>
                <w:color w:val="000000"/>
                <w:sz w:val="20"/>
                <w:szCs w:val="20"/>
              </w:rPr>
              <w:t xml:space="preserve">age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17</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Poulie motrice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42</w:t>
            </w:r>
          </w:p>
        </w:tc>
        <w:tc>
          <w:tcPr>
            <w:tcW w:w="557" w:type="dxa"/>
            <w:shd w:val="clear" w:color="auto" w:fill="auto"/>
            <w:vAlign w:val="center"/>
          </w:tcPr>
          <w:p w:rsidR="005F789A" w:rsidRPr="00A11DDB" w:rsidRDefault="005F789A" w:rsidP="001D3709">
            <w:pPr>
              <w:spacing w:after="0"/>
              <w:rPr>
                <w:color w:val="000000"/>
                <w:sz w:val="20"/>
                <w:szCs w:val="20"/>
              </w:rPr>
            </w:pPr>
            <w:r>
              <w:rPr>
                <w:color w:val="000000"/>
                <w:sz w:val="20"/>
                <w:szCs w:val="20"/>
              </w:rPr>
              <w:t>6</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Vis de fixation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16</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Socle </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41</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Cloche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15</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Flasque avant</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40</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Bague de guidage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14</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Roulement type BC</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39</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Garniture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13</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Arbre du moteur</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38</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Moyeu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12</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Inducteur</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37</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 xml:space="preserve">Rondelle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11</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corps</w:t>
            </w:r>
            <w:r w:rsidRPr="00A11DDB">
              <w:rPr>
                <w:color w:val="000000"/>
                <w:sz w:val="20"/>
                <w:szCs w:val="20"/>
              </w:rPr>
              <w:t xml:space="preserve"> du moteur</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36</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 xml:space="preserve">Plaquette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10</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Pr>
                <w:color w:val="000000"/>
                <w:sz w:val="20"/>
                <w:szCs w:val="20"/>
              </w:rPr>
              <w:t xml:space="preserve">Flasque arrière </w:t>
            </w:r>
            <w:r w:rsidRPr="00A11DDB">
              <w:rPr>
                <w:color w:val="000000"/>
                <w:sz w:val="20"/>
                <w:szCs w:val="20"/>
              </w:rPr>
              <w:t xml:space="preserve"> </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35</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Anneau élastique pour arbre</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9</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Cage externe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34</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Coussinet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8</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Cales </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33</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Accouplement</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7</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Anneau élastique pour arbre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32</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Crabot </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6</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 xml:space="preserve">Ventilateur </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31</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Coussinet</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5</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Résistance chauffante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30</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Joint à lèvres</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4</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Embase du moule de cuisson</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29</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Axe de pétrin</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3</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Enceinte de cuisson</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28</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Pétrin</w:t>
            </w:r>
          </w:p>
        </w:tc>
      </w:tr>
      <w:tr w:rsidR="005F789A" w:rsidTr="001D3709">
        <w:trPr>
          <w:trHeight w:val="20"/>
          <w:jc w:val="center"/>
        </w:trPr>
        <w:tc>
          <w:tcPr>
            <w:tcW w:w="567" w:type="dxa"/>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2</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w:t>
            </w:r>
          </w:p>
        </w:tc>
        <w:tc>
          <w:tcPr>
            <w:tcW w:w="383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Poignée de moule</w:t>
            </w:r>
          </w:p>
        </w:tc>
        <w:tc>
          <w:tcPr>
            <w:tcW w:w="56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27</w:t>
            </w:r>
          </w:p>
        </w:tc>
        <w:tc>
          <w:tcPr>
            <w:tcW w:w="557"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7</w:t>
            </w:r>
          </w:p>
        </w:tc>
        <w:tc>
          <w:tcPr>
            <w:tcW w:w="3843" w:type="dxa"/>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Rivet</w:t>
            </w:r>
          </w:p>
        </w:tc>
      </w:tr>
      <w:tr w:rsidR="005F789A" w:rsidTr="001D3709">
        <w:trPr>
          <w:trHeight w:val="20"/>
          <w:jc w:val="center"/>
        </w:trPr>
        <w:tc>
          <w:tcPr>
            <w:tcW w:w="567" w:type="dxa"/>
            <w:tcBorders>
              <w:bottom w:val="single" w:sz="12" w:space="0" w:color="auto"/>
            </w:tcBorders>
            <w:shd w:val="clear" w:color="auto" w:fill="auto"/>
            <w:vAlign w:val="center"/>
          </w:tcPr>
          <w:p w:rsidR="005F789A" w:rsidRPr="00A11DDB" w:rsidRDefault="005F789A" w:rsidP="001D3709">
            <w:pPr>
              <w:spacing w:after="0"/>
              <w:ind w:right="57" w:firstLine="0"/>
              <w:jc w:val="right"/>
              <w:rPr>
                <w:color w:val="000000"/>
                <w:sz w:val="20"/>
                <w:szCs w:val="20"/>
              </w:rPr>
            </w:pPr>
            <w:r w:rsidRPr="00A11DDB">
              <w:rPr>
                <w:color w:val="000000"/>
                <w:sz w:val="20"/>
                <w:szCs w:val="20"/>
              </w:rPr>
              <w:t>1</w:t>
            </w:r>
          </w:p>
        </w:tc>
        <w:tc>
          <w:tcPr>
            <w:tcW w:w="557" w:type="dxa"/>
            <w:tcBorders>
              <w:bottom w:val="single" w:sz="12"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1</w:t>
            </w:r>
          </w:p>
        </w:tc>
        <w:tc>
          <w:tcPr>
            <w:tcW w:w="3833" w:type="dxa"/>
            <w:tcBorders>
              <w:bottom w:val="single" w:sz="12"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Moule de cuisson</w:t>
            </w:r>
          </w:p>
        </w:tc>
        <w:tc>
          <w:tcPr>
            <w:tcW w:w="567" w:type="dxa"/>
            <w:tcBorders>
              <w:bottom w:val="single" w:sz="12"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26</w:t>
            </w:r>
          </w:p>
        </w:tc>
        <w:tc>
          <w:tcPr>
            <w:tcW w:w="557" w:type="dxa"/>
            <w:tcBorders>
              <w:bottom w:val="single" w:sz="12" w:space="0" w:color="auto"/>
            </w:tcBorders>
            <w:shd w:val="clear" w:color="auto" w:fill="auto"/>
            <w:vAlign w:val="center"/>
          </w:tcPr>
          <w:p w:rsidR="005F789A" w:rsidRPr="00A11DDB" w:rsidRDefault="005F789A" w:rsidP="001D3709">
            <w:pPr>
              <w:spacing w:after="0"/>
              <w:rPr>
                <w:color w:val="000000"/>
                <w:sz w:val="20"/>
                <w:szCs w:val="20"/>
              </w:rPr>
            </w:pPr>
            <w:r>
              <w:rPr>
                <w:color w:val="000000"/>
                <w:sz w:val="20"/>
                <w:szCs w:val="20"/>
              </w:rPr>
              <w:t>2</w:t>
            </w:r>
          </w:p>
        </w:tc>
        <w:tc>
          <w:tcPr>
            <w:tcW w:w="3843" w:type="dxa"/>
            <w:tcBorders>
              <w:bottom w:val="single" w:sz="12" w:space="0" w:color="auto"/>
            </w:tcBorders>
            <w:shd w:val="clear" w:color="auto" w:fill="auto"/>
            <w:vAlign w:val="center"/>
          </w:tcPr>
          <w:p w:rsidR="005F789A" w:rsidRPr="00A11DDB" w:rsidRDefault="005F789A" w:rsidP="001D3709">
            <w:pPr>
              <w:spacing w:after="0"/>
              <w:rPr>
                <w:color w:val="000000"/>
                <w:sz w:val="20"/>
                <w:szCs w:val="20"/>
              </w:rPr>
            </w:pPr>
            <w:r w:rsidRPr="00A11DDB">
              <w:rPr>
                <w:color w:val="000000"/>
                <w:sz w:val="20"/>
                <w:szCs w:val="20"/>
              </w:rPr>
              <w:t>Crochet</w:t>
            </w:r>
          </w:p>
        </w:tc>
      </w:tr>
      <w:tr w:rsidR="005F789A" w:rsidTr="001D3709">
        <w:trPr>
          <w:trHeight w:val="307"/>
          <w:jc w:val="center"/>
        </w:trPr>
        <w:tc>
          <w:tcPr>
            <w:tcW w:w="567" w:type="dxa"/>
            <w:tcBorders>
              <w:top w:val="single" w:sz="12" w:space="0" w:color="auto"/>
              <w:left w:val="single" w:sz="12" w:space="0" w:color="auto"/>
              <w:bottom w:val="single" w:sz="12" w:space="0" w:color="auto"/>
              <w:right w:val="single" w:sz="12" w:space="0" w:color="auto"/>
            </w:tcBorders>
            <w:shd w:val="clear" w:color="auto" w:fill="auto"/>
            <w:vAlign w:val="center"/>
          </w:tcPr>
          <w:p w:rsidR="005F789A" w:rsidRPr="00CA1D8A" w:rsidRDefault="005F789A" w:rsidP="001D3709">
            <w:pPr>
              <w:spacing w:after="0"/>
              <w:ind w:right="57" w:firstLine="0"/>
              <w:jc w:val="center"/>
              <w:rPr>
                <w:b/>
                <w:bCs/>
                <w:color w:val="000000"/>
                <w:sz w:val="22"/>
                <w:szCs w:val="20"/>
              </w:rPr>
            </w:pPr>
            <w:r w:rsidRPr="00CA1D8A">
              <w:rPr>
                <w:b/>
                <w:bCs/>
                <w:color w:val="000000"/>
                <w:sz w:val="22"/>
                <w:szCs w:val="20"/>
              </w:rPr>
              <w:t>Rep</w:t>
            </w:r>
          </w:p>
        </w:tc>
        <w:tc>
          <w:tcPr>
            <w:tcW w:w="557" w:type="dxa"/>
            <w:tcBorders>
              <w:top w:val="single" w:sz="12" w:space="0" w:color="auto"/>
              <w:left w:val="single" w:sz="12" w:space="0" w:color="auto"/>
              <w:bottom w:val="single" w:sz="12" w:space="0" w:color="auto"/>
              <w:right w:val="single" w:sz="12" w:space="0" w:color="auto"/>
            </w:tcBorders>
            <w:shd w:val="clear" w:color="auto" w:fill="auto"/>
            <w:vAlign w:val="center"/>
          </w:tcPr>
          <w:p w:rsidR="005F789A" w:rsidRPr="00CA1D8A" w:rsidRDefault="005F789A" w:rsidP="001D3709">
            <w:pPr>
              <w:spacing w:after="0"/>
              <w:ind w:firstLine="0"/>
              <w:jc w:val="center"/>
              <w:rPr>
                <w:b/>
                <w:bCs/>
                <w:color w:val="000000"/>
                <w:sz w:val="22"/>
                <w:szCs w:val="20"/>
              </w:rPr>
            </w:pPr>
            <w:r w:rsidRPr="00CA1D8A">
              <w:rPr>
                <w:b/>
                <w:bCs/>
                <w:color w:val="000000"/>
                <w:sz w:val="22"/>
                <w:szCs w:val="20"/>
              </w:rPr>
              <w:t>Nb</w:t>
            </w:r>
          </w:p>
        </w:tc>
        <w:tc>
          <w:tcPr>
            <w:tcW w:w="3833" w:type="dxa"/>
            <w:tcBorders>
              <w:top w:val="single" w:sz="12" w:space="0" w:color="auto"/>
              <w:left w:val="single" w:sz="12" w:space="0" w:color="auto"/>
              <w:bottom w:val="single" w:sz="12" w:space="0" w:color="auto"/>
              <w:right w:val="single" w:sz="12" w:space="0" w:color="auto"/>
            </w:tcBorders>
            <w:shd w:val="clear" w:color="auto" w:fill="auto"/>
            <w:vAlign w:val="center"/>
          </w:tcPr>
          <w:p w:rsidR="005F789A" w:rsidRPr="00F15AE5" w:rsidRDefault="005F789A" w:rsidP="001D3709">
            <w:pPr>
              <w:spacing w:after="0"/>
              <w:ind w:firstLine="0"/>
              <w:jc w:val="center"/>
              <w:rPr>
                <w:b/>
                <w:bCs/>
                <w:color w:val="000000"/>
              </w:rPr>
            </w:pPr>
            <w:r w:rsidRPr="00F15AE5">
              <w:rPr>
                <w:b/>
                <w:bCs/>
                <w:color w:val="000000"/>
              </w:rPr>
              <w:t>Désignation</w:t>
            </w:r>
          </w:p>
        </w:tc>
        <w:tc>
          <w:tcPr>
            <w:tcW w:w="567" w:type="dxa"/>
            <w:tcBorders>
              <w:top w:val="single" w:sz="12" w:space="0" w:color="auto"/>
              <w:left w:val="single" w:sz="12" w:space="0" w:color="auto"/>
              <w:bottom w:val="single" w:sz="12" w:space="0" w:color="auto"/>
              <w:right w:val="single" w:sz="12" w:space="0" w:color="auto"/>
            </w:tcBorders>
            <w:shd w:val="clear" w:color="auto" w:fill="auto"/>
            <w:vAlign w:val="center"/>
          </w:tcPr>
          <w:p w:rsidR="005F789A" w:rsidRPr="00CA1D8A" w:rsidRDefault="005F789A" w:rsidP="001D3709">
            <w:pPr>
              <w:spacing w:after="0"/>
              <w:ind w:firstLine="0"/>
              <w:jc w:val="center"/>
              <w:rPr>
                <w:b/>
                <w:bCs/>
                <w:color w:val="000000"/>
                <w:sz w:val="22"/>
                <w:szCs w:val="20"/>
              </w:rPr>
            </w:pPr>
            <w:r w:rsidRPr="00CA1D8A">
              <w:rPr>
                <w:b/>
                <w:bCs/>
                <w:color w:val="000000"/>
                <w:sz w:val="22"/>
                <w:szCs w:val="20"/>
              </w:rPr>
              <w:t>Rep</w:t>
            </w:r>
          </w:p>
        </w:tc>
        <w:tc>
          <w:tcPr>
            <w:tcW w:w="557" w:type="dxa"/>
            <w:tcBorders>
              <w:top w:val="single" w:sz="12" w:space="0" w:color="auto"/>
              <w:left w:val="single" w:sz="12" w:space="0" w:color="auto"/>
              <w:bottom w:val="single" w:sz="12" w:space="0" w:color="auto"/>
              <w:right w:val="single" w:sz="12" w:space="0" w:color="auto"/>
            </w:tcBorders>
            <w:shd w:val="clear" w:color="auto" w:fill="auto"/>
            <w:vAlign w:val="center"/>
          </w:tcPr>
          <w:p w:rsidR="005F789A" w:rsidRPr="00CA1D8A" w:rsidRDefault="005F789A" w:rsidP="001D3709">
            <w:pPr>
              <w:spacing w:after="0"/>
              <w:ind w:firstLine="0"/>
              <w:jc w:val="center"/>
              <w:rPr>
                <w:b/>
                <w:bCs/>
                <w:color w:val="000000"/>
                <w:sz w:val="22"/>
                <w:szCs w:val="20"/>
              </w:rPr>
            </w:pPr>
            <w:r w:rsidRPr="00CA1D8A">
              <w:rPr>
                <w:b/>
                <w:bCs/>
                <w:color w:val="000000"/>
                <w:sz w:val="22"/>
                <w:szCs w:val="20"/>
              </w:rPr>
              <w:t>Nb</w:t>
            </w:r>
          </w:p>
        </w:tc>
        <w:tc>
          <w:tcPr>
            <w:tcW w:w="3843" w:type="dxa"/>
            <w:tcBorders>
              <w:top w:val="single" w:sz="12" w:space="0" w:color="auto"/>
              <w:left w:val="single" w:sz="12" w:space="0" w:color="auto"/>
              <w:bottom w:val="single" w:sz="12" w:space="0" w:color="auto"/>
              <w:right w:val="single" w:sz="12" w:space="0" w:color="auto"/>
            </w:tcBorders>
            <w:shd w:val="clear" w:color="auto" w:fill="auto"/>
            <w:vAlign w:val="center"/>
          </w:tcPr>
          <w:p w:rsidR="005F789A" w:rsidRPr="00F15AE5" w:rsidRDefault="005F789A" w:rsidP="001D3709">
            <w:pPr>
              <w:spacing w:after="0"/>
              <w:ind w:firstLine="0"/>
              <w:jc w:val="center"/>
              <w:rPr>
                <w:b/>
                <w:bCs/>
                <w:color w:val="000000"/>
              </w:rPr>
            </w:pPr>
            <w:r w:rsidRPr="00F15AE5">
              <w:rPr>
                <w:b/>
                <w:bCs/>
                <w:color w:val="000000"/>
              </w:rPr>
              <w:t>Désignation</w:t>
            </w:r>
          </w:p>
        </w:tc>
      </w:tr>
    </w:tbl>
    <w:p w:rsidR="00495DB1" w:rsidRDefault="00495DB1" w:rsidP="00495DB1">
      <w:pPr>
        <w:pStyle w:val="Titre1"/>
        <w:ind w:left="786" w:firstLine="0"/>
      </w:pPr>
    </w:p>
    <w:p w:rsidR="00495DB1" w:rsidRDefault="00495DB1" w:rsidP="00495DB1"/>
    <w:p w:rsidR="00495DB1" w:rsidRDefault="00495DB1" w:rsidP="00495DB1"/>
    <w:p w:rsidR="00495DB1" w:rsidRDefault="00495DB1" w:rsidP="00495DB1"/>
    <w:p w:rsidR="00495DB1" w:rsidRDefault="00495DB1" w:rsidP="00495DB1"/>
    <w:p w:rsidR="00495DB1" w:rsidRDefault="00495DB1" w:rsidP="00495DB1"/>
    <w:p w:rsidR="00495DB1" w:rsidRDefault="00495DB1" w:rsidP="00495DB1"/>
    <w:p w:rsidR="00495DB1" w:rsidRDefault="00495DB1" w:rsidP="00495DB1"/>
    <w:p w:rsidR="00495DB1" w:rsidRDefault="00495DB1" w:rsidP="00495DB1"/>
    <w:p w:rsidR="00495DB1" w:rsidRPr="00495DB1" w:rsidRDefault="00495DB1" w:rsidP="00495DB1"/>
    <w:p w:rsidR="00872BC5" w:rsidRPr="00F81DD2" w:rsidRDefault="00BF2698" w:rsidP="001B0825">
      <w:pPr>
        <w:pStyle w:val="Titre1"/>
        <w:numPr>
          <w:ilvl w:val="0"/>
          <w:numId w:val="22"/>
        </w:numPr>
      </w:pPr>
      <w:r>
        <w:t>Modes de fonctionnement</w:t>
      </w:r>
      <w:r w:rsidR="00872BC5" w:rsidRPr="00F81DD2">
        <w:t xml:space="preserve"> du moteur </w:t>
      </w:r>
      <w:r w:rsidR="00E207AB">
        <w:t xml:space="preserve">de </w:t>
      </w:r>
      <w:r w:rsidR="00872BC5" w:rsidRPr="00F81DD2">
        <w:t>malaxage "M"</w:t>
      </w:r>
    </w:p>
    <w:p w:rsidR="003E6730" w:rsidRPr="001B0825" w:rsidRDefault="003E6730" w:rsidP="001B0825">
      <w:pPr>
        <w:pStyle w:val="Paragraphedeliste"/>
        <w:numPr>
          <w:ilvl w:val="0"/>
          <w:numId w:val="24"/>
        </w:numPr>
        <w:rPr>
          <w:b/>
          <w:bCs/>
        </w:rPr>
      </w:pPr>
      <w:r w:rsidRPr="001B0825">
        <w:rPr>
          <w:b/>
          <w:bCs/>
        </w:rPr>
        <w:t>Chronogrammes de fonctionnement</w:t>
      </w:r>
    </w:p>
    <w:p w:rsidR="00215C4B" w:rsidRPr="00F81DD2" w:rsidRDefault="00215C4B" w:rsidP="00621AD6">
      <w:r w:rsidRPr="00F81DD2">
        <w:t xml:space="preserve"> Durant </w:t>
      </w:r>
      <w:r w:rsidR="00694963">
        <w:t>le déroulement d</w:t>
      </w:r>
      <w:r w:rsidRPr="00F81DD2">
        <w:t>es différents programmes, le moteur fonctionne selon deux modes "</w:t>
      </w:r>
      <w:r w:rsidRPr="0094205F">
        <w:rPr>
          <w:b/>
          <w:bCs/>
        </w:rPr>
        <w:t>A</w:t>
      </w:r>
      <w:r w:rsidRPr="00F81DD2">
        <w:t xml:space="preserve">" </w:t>
      </w:r>
      <w:r w:rsidR="00722E84">
        <w:t>ou</w:t>
      </w:r>
      <w:r w:rsidRPr="00F81DD2">
        <w:t xml:space="preserve"> "</w:t>
      </w:r>
      <w:r w:rsidRPr="0094205F">
        <w:rPr>
          <w:b/>
          <w:bCs/>
        </w:rPr>
        <w:t>B</w:t>
      </w:r>
      <w:r w:rsidRPr="00F81DD2">
        <w:t>" </w:t>
      </w:r>
      <w:r w:rsidR="00872BC5" w:rsidRPr="00F81DD2">
        <w:t xml:space="preserve">qui sont </w:t>
      </w:r>
      <w:r w:rsidRPr="00F81DD2">
        <w:t>décrits par les chronogrammes suivants :</w:t>
      </w:r>
    </w:p>
    <w:p w:rsidR="007240CF" w:rsidRDefault="008721EC" w:rsidP="007240CF">
      <w:pPr>
        <w:keepNext/>
        <w:jc w:val="center"/>
      </w:pPr>
      <w:r>
        <w:rPr>
          <w:rFonts w:ascii="Arial Narrow" w:hAnsi="Arial Narrow"/>
          <w:noProof/>
          <w:lang w:eastAsia="fr-FR"/>
        </w:rPr>
        <w:drawing>
          <wp:inline distT="0" distB="0" distL="0" distR="0">
            <wp:extent cx="4730750" cy="2226310"/>
            <wp:effectExtent l="19050" t="0" r="0" b="0"/>
            <wp:docPr id="2" name="Image 2" descr="chronogramm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ronogramme2"/>
                    <pic:cNvPicPr>
                      <a:picLocks noChangeAspect="1" noChangeArrowheads="1"/>
                    </pic:cNvPicPr>
                  </pic:nvPicPr>
                  <pic:blipFill>
                    <a:blip r:embed="rId9" cstate="print"/>
                    <a:srcRect/>
                    <a:stretch>
                      <a:fillRect/>
                    </a:stretch>
                  </pic:blipFill>
                  <pic:spPr bwMode="auto">
                    <a:xfrm>
                      <a:off x="0" y="0"/>
                      <a:ext cx="4730750" cy="2226310"/>
                    </a:xfrm>
                    <a:prstGeom prst="rect">
                      <a:avLst/>
                    </a:prstGeom>
                    <a:noFill/>
                    <a:ln w="9525">
                      <a:noFill/>
                      <a:miter lim="800000"/>
                      <a:headEnd/>
                      <a:tailEnd/>
                    </a:ln>
                  </pic:spPr>
                </pic:pic>
              </a:graphicData>
            </a:graphic>
          </wp:inline>
        </w:drawing>
      </w:r>
    </w:p>
    <w:p w:rsidR="007240CF" w:rsidRPr="00897E19" w:rsidRDefault="007240CF" w:rsidP="00C87D22">
      <w:pPr>
        <w:pStyle w:val="Lgende"/>
        <w:jc w:val="center"/>
        <w:rPr>
          <w:b/>
          <w:bCs/>
        </w:rPr>
      </w:pPr>
      <w:r w:rsidRPr="00897E19">
        <w:rPr>
          <w:b/>
          <w:bCs/>
        </w:rPr>
        <w:t xml:space="preserve">Figure </w:t>
      </w:r>
      <w:r w:rsidR="00C87D22">
        <w:rPr>
          <w:b/>
          <w:bCs/>
        </w:rPr>
        <w:t>5</w:t>
      </w:r>
    </w:p>
    <w:p w:rsidR="00154853" w:rsidRPr="00095EFB" w:rsidRDefault="00154853" w:rsidP="00BA0CCB">
      <w:pPr>
        <w:ind w:firstLine="0"/>
        <w:sectPr w:rsidR="00154853" w:rsidRPr="00095EFB" w:rsidSect="003533A0">
          <w:footerReference w:type="default" r:id="rId10"/>
          <w:pgSz w:w="11906" w:h="16838" w:code="9"/>
          <w:pgMar w:top="567" w:right="567" w:bottom="567" w:left="567" w:header="567" w:footer="567" w:gutter="0"/>
          <w:cols w:space="708"/>
          <w:bidi/>
          <w:rtlGutter/>
          <w:docGrid w:linePitch="381"/>
        </w:sectPr>
      </w:pPr>
    </w:p>
    <w:p w:rsidR="008424B8" w:rsidRDefault="00237265" w:rsidP="00621AD6">
      <w:pPr>
        <w:rPr>
          <w:rFonts w:ascii="Arial Narrow" w:hAnsi="Arial Narrow"/>
        </w:rPr>
      </w:pPr>
      <w:r>
        <w:rPr>
          <w:rFonts w:ascii="Arial Narrow" w:hAnsi="Arial Narrow"/>
          <w:noProof/>
          <w:lang w:eastAsia="fr-FR"/>
        </w:rPr>
        <w:lastRenderedPageBreak/>
        <mc:AlternateContent>
          <mc:Choice Requires="wpg">
            <w:drawing>
              <wp:anchor distT="0" distB="0" distL="114300" distR="114300" simplePos="0" relativeHeight="251729920" behindDoc="0" locked="0" layoutInCell="1" allowOverlap="1">
                <wp:simplePos x="0" y="0"/>
                <wp:positionH relativeFrom="column">
                  <wp:posOffset>2788920</wp:posOffset>
                </wp:positionH>
                <wp:positionV relativeFrom="paragraph">
                  <wp:posOffset>-121920</wp:posOffset>
                </wp:positionV>
                <wp:extent cx="6877050" cy="6814820"/>
                <wp:effectExtent l="0" t="0" r="4445" b="0"/>
                <wp:wrapNone/>
                <wp:docPr id="5" name="Group 2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7050" cy="6814820"/>
                          <a:chOff x="5243" y="375"/>
                          <a:chExt cx="10830" cy="10732"/>
                        </a:xfrm>
                      </wpg:grpSpPr>
                      <wps:wsp>
                        <wps:cNvPr id="6" name="Rectangle 2431"/>
                        <wps:cNvSpPr>
                          <a:spLocks noChangeArrowheads="1"/>
                        </wps:cNvSpPr>
                        <wps:spPr bwMode="auto">
                          <a:xfrm>
                            <a:off x="15575" y="10714"/>
                            <a:ext cx="334" cy="1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Text Box 2432"/>
                        <wps:cNvSpPr txBox="1">
                          <a:spLocks noChangeArrowheads="1"/>
                        </wps:cNvSpPr>
                        <wps:spPr bwMode="auto">
                          <a:xfrm>
                            <a:off x="15175" y="10624"/>
                            <a:ext cx="89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235B" w:rsidRPr="0064235B" w:rsidRDefault="0064235B">
                              <w:pPr>
                                <w:rPr>
                                  <w:sz w:val="20"/>
                                  <w:szCs w:val="20"/>
                                </w:rPr>
                              </w:pPr>
                              <w:r w:rsidRPr="0064235B">
                                <w:rPr>
                                  <w:sz w:val="20"/>
                                  <w:szCs w:val="20"/>
                                </w:rPr>
                                <w:t>5/5</w:t>
                              </w:r>
                            </w:p>
                          </w:txbxContent>
                        </wps:txbx>
                        <wps:bodyPr rot="0" vert="horz" wrap="square" lIns="91440" tIns="45720" rIns="91440" bIns="45720" anchor="t" anchorCtr="0" upright="1">
                          <a:noAutofit/>
                        </wps:bodyPr>
                      </wps:wsp>
                      <wps:wsp>
                        <wps:cNvPr id="12" name="AutoShape 2444"/>
                        <wps:cNvCnPr>
                          <a:cxnSpLocks noChangeShapeType="1"/>
                        </wps:cNvCnPr>
                        <wps:spPr bwMode="auto">
                          <a:xfrm>
                            <a:off x="7310" y="8253"/>
                            <a:ext cx="12" cy="959"/>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type="none" w="med" len="med"/>
                                <a:tailEnd type="none" w="med" len="med"/>
                              </a14:hiddenLine>
                            </a:ext>
                          </a:extLst>
                        </wps:spPr>
                        <wps:bodyPr/>
                      </wps:wsp>
                      <wps:wsp>
                        <wps:cNvPr id="13" name="AutoShape 2445"/>
                        <wps:cNvCnPr>
                          <a:cxnSpLocks noChangeShapeType="1"/>
                        </wps:cNvCnPr>
                        <wps:spPr bwMode="auto">
                          <a:xfrm>
                            <a:off x="7019" y="8557"/>
                            <a:ext cx="11" cy="655"/>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type="none" w="med" len="med"/>
                                <a:tailEnd type="none" w="med" len="med"/>
                              </a14:hiddenLine>
                            </a:ext>
                          </a:extLst>
                        </wps:spPr>
                        <wps:bodyPr/>
                      </wps:wsp>
                      <wps:wsp>
                        <wps:cNvPr id="14" name="Rectangle 2446"/>
                        <wps:cNvSpPr>
                          <a:spLocks noChangeArrowheads="1"/>
                        </wps:cNvSpPr>
                        <wps:spPr bwMode="auto">
                          <a:xfrm>
                            <a:off x="7322" y="8557"/>
                            <a:ext cx="529" cy="6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2447"/>
                        <wps:cNvSpPr>
                          <a:spLocks noChangeArrowheads="1"/>
                        </wps:cNvSpPr>
                        <wps:spPr bwMode="auto">
                          <a:xfrm>
                            <a:off x="6285" y="8557"/>
                            <a:ext cx="734" cy="6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2448"/>
                        <wps:cNvSpPr>
                          <a:spLocks noChangeArrowheads="1"/>
                        </wps:cNvSpPr>
                        <wps:spPr bwMode="auto">
                          <a:xfrm>
                            <a:off x="5957" y="8443"/>
                            <a:ext cx="395" cy="4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2449"/>
                        <wps:cNvSpPr>
                          <a:spLocks noChangeArrowheads="1"/>
                        </wps:cNvSpPr>
                        <wps:spPr bwMode="auto">
                          <a:xfrm>
                            <a:off x="7030" y="8557"/>
                            <a:ext cx="280" cy="616"/>
                          </a:xfrm>
                          <a:prstGeom prst="rect">
                            <a:avLst/>
                          </a:prstGeom>
                          <a:solidFill>
                            <a:srgbClr val="FFFFFF"/>
                          </a:solidFill>
                          <a:ln w="9525">
                            <a:solidFill>
                              <a:schemeClr val="tx1">
                                <a:lumMod val="100000"/>
                                <a:lumOff val="0"/>
                              </a:schemeClr>
                            </a:solidFill>
                            <a:miter lim="800000"/>
                            <a:headEnd/>
                            <a:tailEnd/>
                          </a:ln>
                        </wps:spPr>
                        <wps:bodyPr rot="0" vert="horz" wrap="square" lIns="91440" tIns="45720" rIns="91440" bIns="45720" anchor="t" anchorCtr="0" upright="1">
                          <a:noAutofit/>
                        </wps:bodyPr>
                      </wps:wsp>
                      <wps:wsp>
                        <wps:cNvPr id="18" name="AutoShape 2450"/>
                        <wps:cNvCnPr>
                          <a:cxnSpLocks noChangeShapeType="1"/>
                        </wps:cNvCnPr>
                        <wps:spPr bwMode="auto">
                          <a:xfrm>
                            <a:off x="5511" y="8226"/>
                            <a:ext cx="446" cy="252"/>
                          </a:xfrm>
                          <a:prstGeom prst="straightConnector1">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type="none" w="med" len="med"/>
                                <a:tailEnd type="none" w="med" len="med"/>
                              </a14:hiddenLine>
                            </a:ext>
                          </a:extLst>
                        </wps:spPr>
                        <wps:bodyPr/>
                      </wps:wsp>
                      <wps:wsp>
                        <wps:cNvPr id="19" name="Rectangle 2451"/>
                        <wps:cNvSpPr>
                          <a:spLocks noChangeArrowheads="1"/>
                        </wps:cNvSpPr>
                        <wps:spPr bwMode="auto">
                          <a:xfrm>
                            <a:off x="5243" y="8005"/>
                            <a:ext cx="268" cy="2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2452"/>
                        <wps:cNvSpPr>
                          <a:spLocks noChangeArrowheads="1"/>
                        </wps:cNvSpPr>
                        <wps:spPr bwMode="auto">
                          <a:xfrm>
                            <a:off x="7019" y="375"/>
                            <a:ext cx="4378" cy="25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2453"/>
                        <wps:cNvSpPr>
                          <a:spLocks noChangeArrowheads="1"/>
                        </wps:cNvSpPr>
                        <wps:spPr bwMode="auto">
                          <a:xfrm>
                            <a:off x="7405" y="2716"/>
                            <a:ext cx="3753" cy="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2454"/>
                        <wps:cNvSpPr>
                          <a:spLocks noChangeArrowheads="1"/>
                        </wps:cNvSpPr>
                        <wps:spPr bwMode="auto">
                          <a:xfrm>
                            <a:off x="9671" y="3494"/>
                            <a:ext cx="1289" cy="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2455"/>
                        <wps:cNvSpPr>
                          <a:spLocks noChangeArrowheads="1"/>
                        </wps:cNvSpPr>
                        <wps:spPr bwMode="auto">
                          <a:xfrm>
                            <a:off x="12689" y="678"/>
                            <a:ext cx="2795" cy="5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AutoShape 2458"/>
                        <wps:cNvCnPr>
                          <a:cxnSpLocks noChangeShapeType="1"/>
                        </wps:cNvCnPr>
                        <wps:spPr bwMode="auto">
                          <a:xfrm>
                            <a:off x="7851" y="8557"/>
                            <a:ext cx="0" cy="238"/>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25" name="AutoShape 2459"/>
                        <wps:cNvCnPr>
                          <a:cxnSpLocks noChangeShapeType="1"/>
                        </wps:cNvCnPr>
                        <wps:spPr bwMode="auto">
                          <a:xfrm>
                            <a:off x="6306" y="9173"/>
                            <a:ext cx="3" cy="115"/>
                          </a:xfrm>
                          <a:prstGeom prst="straightConnector1">
                            <a:avLst/>
                          </a:prstGeom>
                          <a:noFill/>
                          <a:ln w="15875">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s:wsp>
                        <wps:cNvPr id="26" name="AutoShape 2460"/>
                        <wps:cNvCnPr>
                          <a:cxnSpLocks noChangeShapeType="1"/>
                        </wps:cNvCnPr>
                        <wps:spPr bwMode="auto">
                          <a:xfrm>
                            <a:off x="6306" y="9409"/>
                            <a:ext cx="3" cy="554"/>
                          </a:xfrm>
                          <a:prstGeom prst="straightConnector1">
                            <a:avLst/>
                          </a:prstGeom>
                          <a:noFill/>
                          <a:ln w="15875">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s:wsp>
                        <wps:cNvPr id="27" name="AutoShape 2461"/>
                        <wps:cNvCnPr>
                          <a:cxnSpLocks noChangeShapeType="1"/>
                        </wps:cNvCnPr>
                        <wps:spPr bwMode="auto">
                          <a:xfrm>
                            <a:off x="6306" y="9963"/>
                            <a:ext cx="435" cy="0"/>
                          </a:xfrm>
                          <a:prstGeom prst="straightConnector1">
                            <a:avLst/>
                          </a:prstGeom>
                          <a:noFill/>
                          <a:ln w="25400">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s:wsp>
                        <wps:cNvPr id="28" name="AutoShape 2462"/>
                        <wps:cNvCnPr>
                          <a:cxnSpLocks noChangeShapeType="1"/>
                        </wps:cNvCnPr>
                        <wps:spPr bwMode="auto">
                          <a:xfrm>
                            <a:off x="6285" y="9409"/>
                            <a:ext cx="47" cy="626"/>
                          </a:xfrm>
                          <a:prstGeom prst="straightConnector1">
                            <a:avLst/>
                          </a:prstGeom>
                          <a:noFill/>
                          <a:ln w="31750">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s:wsp>
                        <wps:cNvPr id="29" name="AutoShape 2463"/>
                        <wps:cNvCnPr>
                          <a:cxnSpLocks noChangeShapeType="1"/>
                        </wps:cNvCnPr>
                        <wps:spPr bwMode="auto">
                          <a:xfrm>
                            <a:off x="6741" y="9754"/>
                            <a:ext cx="0" cy="209"/>
                          </a:xfrm>
                          <a:prstGeom prst="straightConnector1">
                            <a:avLst/>
                          </a:prstGeom>
                          <a:noFill/>
                          <a:ln w="34925">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s:wsp>
                        <wps:cNvPr id="30" name="AutoShape 2464"/>
                        <wps:cNvCnPr>
                          <a:cxnSpLocks noChangeShapeType="1"/>
                        </wps:cNvCnPr>
                        <wps:spPr bwMode="auto">
                          <a:xfrm>
                            <a:off x="5290" y="8226"/>
                            <a:ext cx="221" cy="0"/>
                          </a:xfrm>
                          <a:prstGeom prst="straightConnector1">
                            <a:avLst/>
                          </a:prstGeom>
                          <a:noFill/>
                          <a:ln w="15875">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s:wsp>
                        <wps:cNvPr id="31" name="AutoShape 2465"/>
                        <wps:cNvCnPr>
                          <a:cxnSpLocks noChangeShapeType="1"/>
                        </wps:cNvCnPr>
                        <wps:spPr bwMode="auto">
                          <a:xfrm>
                            <a:off x="5511" y="8226"/>
                            <a:ext cx="143" cy="81"/>
                          </a:xfrm>
                          <a:prstGeom prst="straightConnector1">
                            <a:avLst/>
                          </a:prstGeom>
                          <a:noFill/>
                          <a:ln w="25400">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s:wsp>
                        <wps:cNvPr id="2400" name="AutoShape 2466"/>
                        <wps:cNvCnPr>
                          <a:cxnSpLocks noChangeShapeType="1"/>
                        </wps:cNvCnPr>
                        <wps:spPr bwMode="auto">
                          <a:xfrm>
                            <a:off x="5760" y="8367"/>
                            <a:ext cx="197" cy="111"/>
                          </a:xfrm>
                          <a:prstGeom prst="straightConnector1">
                            <a:avLst/>
                          </a:prstGeom>
                          <a:noFill/>
                          <a:ln w="22225">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s:wsp>
                        <wps:cNvPr id="2401" name="Freeform 2467"/>
                        <wps:cNvSpPr>
                          <a:spLocks/>
                        </wps:cNvSpPr>
                        <wps:spPr bwMode="auto">
                          <a:xfrm>
                            <a:off x="6509" y="9171"/>
                            <a:ext cx="1153" cy="545"/>
                          </a:xfrm>
                          <a:custGeom>
                            <a:avLst/>
                            <a:gdLst>
                              <a:gd name="T0" fmla="*/ 9 w 1153"/>
                              <a:gd name="T1" fmla="*/ 0 h 545"/>
                              <a:gd name="T2" fmla="*/ 20 w 1153"/>
                              <a:gd name="T3" fmla="*/ 64 h 545"/>
                              <a:gd name="T4" fmla="*/ 43 w 1153"/>
                              <a:gd name="T5" fmla="*/ 128 h 545"/>
                              <a:gd name="T6" fmla="*/ 70 w 1153"/>
                              <a:gd name="T7" fmla="*/ 185 h 545"/>
                              <a:gd name="T8" fmla="*/ 149 w 1153"/>
                              <a:gd name="T9" fmla="*/ 272 h 545"/>
                              <a:gd name="T10" fmla="*/ 183 w 1153"/>
                              <a:gd name="T11" fmla="*/ 291 h 545"/>
                              <a:gd name="T12" fmla="*/ 244 w 1153"/>
                              <a:gd name="T13" fmla="*/ 378 h 545"/>
                              <a:gd name="T14" fmla="*/ 373 w 1153"/>
                              <a:gd name="T15" fmla="*/ 473 h 545"/>
                              <a:gd name="T16" fmla="*/ 502 w 1153"/>
                              <a:gd name="T17" fmla="*/ 515 h 545"/>
                              <a:gd name="T18" fmla="*/ 630 w 1153"/>
                              <a:gd name="T19" fmla="*/ 530 h 545"/>
                              <a:gd name="T20" fmla="*/ 695 w 1153"/>
                              <a:gd name="T21" fmla="*/ 545 h 545"/>
                              <a:gd name="T22" fmla="*/ 827 w 1153"/>
                              <a:gd name="T23" fmla="*/ 530 h 545"/>
                              <a:gd name="T24" fmla="*/ 907 w 1153"/>
                              <a:gd name="T25" fmla="*/ 504 h 545"/>
                              <a:gd name="T26" fmla="*/ 971 w 1153"/>
                              <a:gd name="T27" fmla="*/ 466 h 545"/>
                              <a:gd name="T28" fmla="*/ 1021 w 1153"/>
                              <a:gd name="T29" fmla="*/ 432 h 545"/>
                              <a:gd name="T30" fmla="*/ 1055 w 1153"/>
                              <a:gd name="T31" fmla="*/ 409 h 545"/>
                              <a:gd name="T32" fmla="*/ 1100 w 1153"/>
                              <a:gd name="T33" fmla="*/ 378 h 545"/>
                              <a:gd name="T34" fmla="*/ 1134 w 1153"/>
                              <a:gd name="T35" fmla="*/ 344 h 545"/>
                              <a:gd name="T36" fmla="*/ 1153 w 1153"/>
                              <a:gd name="T37" fmla="*/ 299 h 5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53" h="545">
                                <a:moveTo>
                                  <a:pt x="9" y="0"/>
                                </a:moveTo>
                                <a:cubicBezTo>
                                  <a:pt x="0" y="24"/>
                                  <a:pt x="6" y="44"/>
                                  <a:pt x="20" y="64"/>
                                </a:cubicBezTo>
                                <a:cubicBezTo>
                                  <a:pt x="26" y="86"/>
                                  <a:pt x="30" y="110"/>
                                  <a:pt x="43" y="128"/>
                                </a:cubicBezTo>
                                <a:cubicBezTo>
                                  <a:pt x="50" y="148"/>
                                  <a:pt x="61" y="166"/>
                                  <a:pt x="70" y="185"/>
                                </a:cubicBezTo>
                                <a:cubicBezTo>
                                  <a:pt x="89" y="223"/>
                                  <a:pt x="101" y="264"/>
                                  <a:pt x="149" y="272"/>
                                </a:cubicBezTo>
                                <a:cubicBezTo>
                                  <a:pt x="165" y="278"/>
                                  <a:pt x="174" y="276"/>
                                  <a:pt x="183" y="291"/>
                                </a:cubicBezTo>
                                <a:cubicBezTo>
                                  <a:pt x="191" y="346"/>
                                  <a:pt x="200" y="352"/>
                                  <a:pt x="244" y="378"/>
                                </a:cubicBezTo>
                                <a:cubicBezTo>
                                  <a:pt x="262" y="409"/>
                                  <a:pt x="336" y="461"/>
                                  <a:pt x="373" y="473"/>
                                </a:cubicBezTo>
                                <a:cubicBezTo>
                                  <a:pt x="399" y="492"/>
                                  <a:pt x="469" y="509"/>
                                  <a:pt x="502" y="515"/>
                                </a:cubicBezTo>
                                <a:cubicBezTo>
                                  <a:pt x="538" y="528"/>
                                  <a:pt x="594" y="528"/>
                                  <a:pt x="630" y="530"/>
                                </a:cubicBezTo>
                                <a:cubicBezTo>
                                  <a:pt x="652" y="535"/>
                                  <a:pt x="673" y="540"/>
                                  <a:pt x="695" y="545"/>
                                </a:cubicBezTo>
                                <a:cubicBezTo>
                                  <a:pt x="738" y="542"/>
                                  <a:pt x="785" y="542"/>
                                  <a:pt x="827" y="530"/>
                                </a:cubicBezTo>
                                <a:cubicBezTo>
                                  <a:pt x="854" y="522"/>
                                  <a:pt x="880" y="511"/>
                                  <a:pt x="907" y="504"/>
                                </a:cubicBezTo>
                                <a:cubicBezTo>
                                  <a:pt x="926" y="491"/>
                                  <a:pt x="948" y="472"/>
                                  <a:pt x="971" y="466"/>
                                </a:cubicBezTo>
                                <a:cubicBezTo>
                                  <a:pt x="988" y="453"/>
                                  <a:pt x="1002" y="443"/>
                                  <a:pt x="1021" y="432"/>
                                </a:cubicBezTo>
                                <a:cubicBezTo>
                                  <a:pt x="1030" y="417"/>
                                  <a:pt x="1039" y="414"/>
                                  <a:pt x="1055" y="409"/>
                                </a:cubicBezTo>
                                <a:cubicBezTo>
                                  <a:pt x="1070" y="398"/>
                                  <a:pt x="1087" y="390"/>
                                  <a:pt x="1100" y="378"/>
                                </a:cubicBezTo>
                                <a:cubicBezTo>
                                  <a:pt x="1112" y="367"/>
                                  <a:pt x="1121" y="354"/>
                                  <a:pt x="1134" y="344"/>
                                </a:cubicBezTo>
                                <a:cubicBezTo>
                                  <a:pt x="1135" y="340"/>
                                  <a:pt x="1145" y="299"/>
                                  <a:pt x="1153" y="299"/>
                                </a:cubicBezTo>
                              </a:path>
                            </a:pathLst>
                          </a:custGeom>
                          <a:noFill/>
                          <a:ln w="22225">
                            <a:solidFill>
                              <a:schemeClr val="bg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2" name="AutoShape 2468"/>
                        <wps:cNvCnPr>
                          <a:cxnSpLocks noChangeShapeType="1"/>
                        </wps:cNvCnPr>
                        <wps:spPr bwMode="auto">
                          <a:xfrm flipV="1">
                            <a:off x="7795" y="9212"/>
                            <a:ext cx="15" cy="46"/>
                          </a:xfrm>
                          <a:prstGeom prst="straightConnector1">
                            <a:avLst/>
                          </a:prstGeom>
                          <a:noFill/>
                          <a:ln w="25400">
                            <a:solidFill>
                              <a:schemeClr val="bg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469" o:spid="_x0000_s3432" style="position:absolute;left:0;text-align:left;margin-left:219.6pt;margin-top:-9.6pt;width:541.5pt;height:536.6pt;z-index:251729920" coordorigin="5243,375" coordsize="10830,10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">
                <v:rect id="Rectangle 2431" o:spid="_x0000_s3433" style="position:absolute;left:15575;top:10714;width:334;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4sBcIA&#10;AADaAAAADwAAAGRycy9kb3ducmV2LnhtbESPT4vCMBTE7wt+h/CEva2Ju27RahRZEATdg3/A66N5&#10;tsXmpTZR67c3guBxmJnfMJNZaytxpcaXjjX0ewoEceZMybmG/W7xNQThA7LByjFpuJOH2bTzMcHU&#10;uBtv6LoNuYgQ9ilqKEKoUyl9VpBF33M1cfSOrrEYomxyaRq8Rbit5LdSibRYclwosKa/grLT9mI1&#10;YDIw5//jz3q3uiQ4ylu1+D0orT+77XwMIlAb3uFXe2k0JPC8Em+A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jiwFwgAAANoAAAAPAAAAAAAAAAAAAAAAAJgCAABkcnMvZG93&#10;bnJldi54bWxQSwUGAAAAAAQABAD1AAAAhwMAAAAA&#10;" stroked="f"/>
                <v:shape id="Text Box 2432" o:spid="_x0000_s3434" type="#_x0000_t202" style="position:absolute;left:15175;top:10624;width:898;height: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rsidR="0064235B" w:rsidRPr="0064235B" w:rsidRDefault="0064235B">
                        <w:pPr>
                          <w:rPr>
                            <w:sz w:val="20"/>
                            <w:szCs w:val="20"/>
                          </w:rPr>
                        </w:pPr>
                        <w:r w:rsidRPr="0064235B">
                          <w:rPr>
                            <w:sz w:val="20"/>
                            <w:szCs w:val="20"/>
                          </w:rPr>
                          <w:t>5/5</w:t>
                        </w:r>
                      </w:p>
                    </w:txbxContent>
                  </v:textbox>
                </v:shape>
                <v:shape id="AutoShape 2444" o:spid="_x0000_s3435" type="#_x0000_t32" style="position:absolute;left:7310;top:8253;width:12;height:9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3nzMEAAADbAAAADwAAAGRycy9kb3ducmV2LnhtbERPS2vCQBC+F/oflil4KWZjDqKpq4gg&#10;eiuNvfQ2ZCcPmp2Nu2tM/fVdQfA2H99zVpvRdGIg51vLCmZJCoK4tLrlWsH3aT9dgPABWWNnmRT8&#10;kYfN+vVlhbm2V/6ioQi1iCHsc1TQhNDnUvqyIYM+sT1x5CrrDIYIXS21w2sMN53M0nQuDbYcGxrs&#10;addQ+VtcjIKbdyHbDeexkrdiecneq5/t4VOpydu4/QARaAxP8cN91HF+Bvdf4gF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DefMwQAAANsAAAAPAAAAAAAAAAAAAAAA&#10;AKECAABkcnMvZG93bnJldi54bWxQSwUGAAAAAAQABAD5AAAAjwMAAAAA&#10;" stroked="f"/>
                <v:shape id="AutoShape 2445" o:spid="_x0000_s3436" type="#_x0000_t32" style="position:absolute;left:7019;top:8557;width:11;height:6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CV8EAAADbAAAADwAAAGRycy9kb3ducmV2LnhtbERPS2sCMRC+F/wPYQQvRbPdQtHVKCIU&#10;vZWuXrwNm9kHbiZrEtfVX98UCr3Nx/ec1WYwrejJ+caygrdZAoK4sLrhSsHp+Dmdg/ABWWNrmRQ8&#10;yMNmPXpZYabtnb+pz0MlYgj7DBXUIXSZlL6oyaCf2Y44cqV1BkOErpLa4T2Gm1amSfIhDTYcG2rs&#10;aFdTcclvRsHTu5Du+utQyme+uKWv5Xm7/1JqMh62SxCBhvAv/nMfdJz/Dr+/xAP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QUJXwQAAANsAAAAPAAAAAAAAAAAAAAAA&#10;AKECAABkcnMvZG93bnJldi54bWxQSwUGAAAAAAQABAD5AAAAjwMAAAAA&#10;" stroked="f"/>
                <v:rect id="Rectangle 2446" o:spid="_x0000_s3437" style="position:absolute;left:7322;top:8557;width:529;height: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OdJcAA&#10;AADbAAAADwAAAGRycy9kb3ducmV2LnhtbERPS4vCMBC+L/gfwgje1sTHFq1GEUEQ3D2sCl6HZmyL&#10;zaQ2Ueu/3wjC3ubje8582dpK3KnxpWMNg74CQZw5U3Ku4XjYfE5A+IBssHJMGp7kYbnofMwxNe7B&#10;v3Tfh1zEEPYpaihCqFMpfVaQRd93NXHkzq6xGCJscmkafMRwW8mhUom0WHJsKLCmdUHZZX+zGjAZ&#10;m+vPefR92N0SnOat2nydlNa9bruagQjUhn/x2701cf4YXr/EA+Ti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OdJcAAAADbAAAADwAAAAAAAAAAAAAAAACYAgAAZHJzL2Rvd25y&#10;ZXYueG1sUEsFBgAAAAAEAAQA9QAAAIUDAAAAAA==&#10;" stroked="f"/>
                <v:rect id="Rectangle 2447" o:spid="_x0000_s3438" style="position:absolute;left:6285;top:8557;width:734;height: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84vsIA&#10;AADbAAAADwAAAGRycy9kb3ducmV2LnhtbERPTWvCQBC9F/wPywje6q7VBJu6hiIIQttDVeh1yI5J&#10;aHY2Zjcm/fduodDbPN7nbPLRNuJGna8da1jMFQjiwpmaSw3n0/5xDcIHZIONY9LwQx7y7eRhg5lx&#10;A3/S7RhKEUPYZ6ihCqHNpPRFRRb93LXEkbu4zmKIsCul6XCI4baRT0ql0mLNsaHClnYVFd/H3mrA&#10;dGWuH5fl++mtT/G5HNU++VJaz6bj6wuIQGP4F/+5DybOT+D3l3iA3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nzi+wgAAANsAAAAPAAAAAAAAAAAAAAAAAJgCAABkcnMvZG93&#10;bnJldi54bWxQSwUGAAAAAAQABAD1AAAAhwMAAAAA&#10;" stroked="f"/>
                <v:rect id="Rectangle 2448" o:spid="_x0000_s3439" style="position:absolute;left:5957;top:8443;width:395;height: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2mycAA&#10;AADbAAAADwAAAGRycy9kb3ducmV2LnhtbERPS4vCMBC+L/gfwgh7WxN33aLVKLIgCLoHH+B1aMa2&#10;2ExqE7X+eyMI3ubje85k1tpKXKnxpWMN/Z4CQZw5U3KuYb9bfA1B+IBssHJMGu7kYTbtfEwwNe7G&#10;G7puQy5iCPsUNRQh1KmUPivIou+5mjhyR9dYDBE2uTQN3mK4reS3Uom0WHJsKLCmv4Ky0/ZiNWAy&#10;MOf/4896t7okOMpbtfg9KK0/u+18DCJQG97il3tp4vwEnr/EA+T0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U2mycAAAADbAAAADwAAAAAAAAAAAAAAAACYAgAAZHJzL2Rvd25y&#10;ZXYueG1sUEsFBgAAAAAEAAQA9QAAAIUDAAAAAA==&#10;" stroked="f"/>
                <v:rect id="Rectangle 2449" o:spid="_x0000_s3440" style="position:absolute;left:7030;top:8557;width:280;height: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5NFMIA&#10;AADbAAAADwAAAGRycy9kb3ducmV2LnhtbERPS4vCMBC+C/sfwgh7EU3dg5auqYis4EEQHwvrbWim&#10;D7aZlCbV+u+NIHibj+85i2VvanGl1lWWFUwnEQjizOqKCwXn02Ycg3AeWWNtmRTcycEy/RgsMNH2&#10;xge6Hn0hQgi7BBWU3jeJlC4ryaCb2IY4cLltDfoA20LqFm8h3NTyK4pm0mDFoaHEhtYlZf/HziiQ&#10;9/0s9l1+Wf/8bUZxs+t++6hT6nPYr75BeOr9W/xyb3WYP4fnL+EAm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rk0UwgAAANsAAAAPAAAAAAAAAAAAAAAAAJgCAABkcnMvZG93&#10;bnJldi54bWxQSwUGAAAAAAQABAD1AAAAhwMAAAAA&#10;" strokecolor="black [3213]"/>
                <v:shape id="AutoShape 2450" o:spid="_x0000_s3441" type="#_x0000_t32" style="position:absolute;left:5511;top:8226;width:446;height:2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XQJsUAAADbAAAADwAAAGRycy9kb3ducmV2LnhtbESPT2/CMAzF75P2HSIj7TJBuh4QKwSE&#10;kKbtNlG47GY17h/ROF0SSsennw+TdrP1nt/7ebObXK9GCrHzbOBlkYEirrztuDFwPr3NV6BiQrbY&#10;eyYDPxRht3182GBh/Y2PNJapURLCsUADbUpDoXWsWnIYF34gFq32wWGSNTTaBrxJuOt1nmVL7bBj&#10;aWhxoENL1aW8OgP3GFJ+GL+nWt/L12v+XH/t3z+NeZpN+zWoRFP6N/9df1jBF1j5RQbQ2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eXQJsUAAADbAAAADwAAAAAAAAAA&#10;AAAAAAChAgAAZHJzL2Rvd25yZXYueG1sUEsFBgAAAAAEAAQA+QAAAJMDAAAAAA==&#10;" stroked="f"/>
                <v:rect id="Rectangle 2451" o:spid="_x0000_s3442" style="position:absolute;left:5243;top:8005;width:268;height: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Iyu8AA&#10;AADbAAAADwAAAGRycy9kb3ducmV2LnhtbERPS4vCMBC+C/6HMII3TVx3i1ajyIIgrHvwAV6HZmyL&#10;zaQ2Ueu/NwsL3ubje8582dpK3KnxpWMNo6ECQZw5U3Ku4XhYDyYgfEA2WDkmDU/ysFx0O3NMjXvw&#10;ju77kIsYwj5FDUUIdSqlzwqy6IeuJo7c2TUWQ4RNLk2DjxhuK/mhVCItlhwbCqzpu6Dssr9ZDZh8&#10;muvvebw9/NwSnOatWn+dlNb9XruagQjUhrf4370xcf4U/n6JB8jF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NIyu8AAAADbAAAADwAAAAAAAAAAAAAAAACYAgAAZHJzL2Rvd25y&#10;ZXYueG1sUEsFBgAAAAAEAAQA9QAAAIUDAAAAAA==&#10;" stroked="f"/>
                <v:rect id="Rectangle 2452" o:spid="_x0000_s3443" style="position:absolute;left:7019;top:375;width:4378;height:2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RRm8EA&#10;AADbAAAADwAAAGRycy9kb3ducmV2LnhtbERPz2vCMBS+C/4P4Qm72UQ3y9YZRYTCYPNgO9j10Tzb&#10;sualNrF2//1yGOz48f3e7ifbiZEG3zrWsEoUCOLKmZZrDZ9lvnwG4QOywc4xafghD/vdfLbFzLg7&#10;n2ksQi1iCPsMNTQh9JmUvmrIok9cTxy5ixsshgiHWpoB7zHcdnKtVCotthwbGuzp2FD1XdysBkyf&#10;zPV0efwo328pvtSTyjdfSuuHxXR4BRFoCv/iP/eb0bCO6+OX+A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EUZvBAAAA2wAAAA8AAAAAAAAAAAAAAAAAmAIAAGRycy9kb3du&#10;cmV2LnhtbFBLBQYAAAAABAAEAPUAAACGAwAAAAA=&#10;" stroked="f"/>
                <v:rect id="Rectangle 2453" o:spid="_x0000_s3444" style="position:absolute;left:7405;top:2716;width:3753;height:9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j0AMQA&#10;AADbAAAADwAAAGRycy9kb3ducmV2LnhtbESPQWvCQBSE7wX/w/IK3uqu2oYaXaUUAkLbg4nQ6yP7&#10;TEKzb2N2jfHfdwsFj8PMfMNsdqNtxUC9bxxrmM8UCOLSmYYrDccie3oF4QOywdYxabiRh9128rDB&#10;1LgrH2jIQyUihH2KGuoQulRKX9Zk0c9cRxy9k+sthij7SpoerxFuW7lQKpEWG44LNXb0XlP5k1+s&#10;BkyezfnrtPwsPi4JrqpRZS/fSuvp4/i2BhFoDPfwf3tvNCzm8Pc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I9ADEAAAA2wAAAA8AAAAAAAAAAAAAAAAAmAIAAGRycy9k&#10;b3ducmV2LnhtbFBLBQYAAAAABAAEAPUAAACJAwAAAAA=&#10;" stroked="f"/>
                <v:rect id="Rectangle 2454" o:spid="_x0000_s3445" style="position:absolute;left:9671;top:3494;width:1289;height: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pqd8QA&#10;AADbAAAADwAAAGRycy9kb3ducmV2LnhtbESPT2sCMRTE74V+h/AKvdWkW7voulFEEAraQ1Xw+ti8&#10;/YObl+0m6vbbG0HocZiZ3zD5YrCtuFDvG8ca3kcKBHHhTMOVhsN+/TYB4QOywdYxafgjD4v581OO&#10;mXFX/qHLLlQiQthnqKEOocuk9EVNFv3IdcTRK11vMUTZV9L0eI1w28pEqVRabDgu1NjRqqbitDtb&#10;DZiOze93+bHdb84pTqtBrT+PSuvXl2E5AxFoCP/hR/vLaEgSuH+JP0DO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aanfEAAAA2wAAAA8AAAAAAAAAAAAAAAAAmAIAAGRycy9k&#10;b3ducmV2LnhtbFBLBQYAAAAABAAEAPUAAACJAwAAAAA=&#10;" stroked="f"/>
                <v:rect id="Rectangle 2455" o:spid="_x0000_s3446" style="position:absolute;left:12689;top:678;width:2795;height: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bP7MQA&#10;AADbAAAADwAAAGRycy9kb3ducmV2LnhtbESPQWvCQBSE70L/w/IK3nS3RkONrlKEQMF6qBZ6fWSf&#10;SWj2bZrdxPTfdwsFj8PMfMNs96NtxECdrx1reJorEMSFMzWXGj4u+ewZhA/IBhvHpOGHPOx3D5Mt&#10;Zsbd+J2GcyhFhLDPUEMVQptJ6YuKLPq5a4mjd3WdxRBlV0rT4S3CbSMXSqXSYs1xocKWDhUVX+fe&#10;asB0ab5P1+TtcuxTXJejylefSuvp4/iyARFoDPfwf/vVaFgk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Wz+zEAAAA2wAAAA8AAAAAAAAAAAAAAAAAmAIAAGRycy9k&#10;b3ducmV2LnhtbFBLBQYAAAAABAAEAPUAAACJAwAAAAA=&#10;" stroked="f"/>
                <v:shape id="AutoShape 2458" o:spid="_x0000_s3447" type="#_x0000_t32" style="position:absolute;left:7851;top:8557;width:0;height:2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5GA8QAAADbAAAADwAAAGRycy9kb3ducmV2LnhtbESPQWsCMRSE74L/ITzBi9SsoqVsjbIV&#10;BC140Lb3181zE9y8bDdRt/++KQgeh5n5hlmsOleLK7XBelYwGWcgiEuvLVcKPj82Ty8gQkTWWHsm&#10;Bb8UYLXs9xaYa3/jA12PsRIJwiFHBSbGJpcylIYchrFviJN38q3DmGRbSd3iLcFdLadZ9iwdWk4L&#10;BhtaGyrPx4tTsN9N3opvY3fvhx+7n2+K+lKNvpQaDrriFUSkLj7C9/ZWK5jO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XkYDxAAAANsAAAAPAAAAAAAAAAAA&#10;AAAAAKECAABkcnMvZG93bnJldi54bWxQSwUGAAAAAAQABAD5AAAAkgMAAAAA&#10;"/>
                <v:shape id="AutoShape 2459" o:spid="_x0000_s3448" type="#_x0000_t32" style="position:absolute;left:6306;top:9173;width:3;height:1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AsecMAAADbAAAADwAAAGRycy9kb3ducmV2LnhtbESPQWvCQBSE74L/YXlCb7qpVKupq5RK&#10;oOipacHrI/uSDWbfhuxq4r93C4LHYWa+YTa7wTbiSp2vHSt4nSUgiAuna64U/P1m0xUIH5A1No5J&#10;wY087Lbj0QZT7Xr+oWseKhEh7FNUYEJoUyl9Yciin7mWOHql6yyGKLtK6g77CLeNnCfJUlqsOS4Y&#10;bOnLUHHOL1bBYt3kK1PqbJ+dyrdjf14O79VBqZfJ8PkBItAQnuFH+1srmC/g/0v8AXJ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QLHnDAAAA2wAAAA8AAAAAAAAAAAAA&#10;AAAAoQIAAGRycy9kb3ducmV2LnhtbFBLBQYAAAAABAAEAPkAAACRAwAAAAA=&#10;" strokecolor="white [3212]" strokeweight="1.25pt"/>
                <v:shape id="AutoShape 2460" o:spid="_x0000_s3449" type="#_x0000_t32" style="position:absolute;left:6306;top:9409;width:3;height:5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KyDsMAAADbAAAADwAAAGRycy9kb3ducmV2LnhtbESPQWvCQBSE7wX/w/KE3upGaaNNXUUs&#10;AbEnY6HXR/YlG8y+DdnVpP/eLQg9DjPzDbPejrYVN+p941jBfJaAIC6dbrhW8H3OX1YgfEDW2Dom&#10;Bb/kYbuZPK0x027gE92KUIsIYZ+hAhNCl0npS0MW/cx1xNGrXG8xRNnXUvc4RLht5SJJUmmx4bhg&#10;sKO9ofJSXK2Ct/e2WJlK55/5T/X6NVzScVkflXqejrsPEIHG8B9+tA9awSKFvy/xB8jN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Csg7DAAAA2wAAAA8AAAAAAAAAAAAA&#10;AAAAoQIAAGRycy9kb3ducmV2LnhtbFBLBQYAAAAABAAEAPkAAACRAwAAAAA=&#10;" strokecolor="white [3212]" strokeweight="1.25pt"/>
                <v:shape id="AutoShape 2461" o:spid="_x0000_s3450" type="#_x0000_t32" style="position:absolute;left:6306;top:9963;width:4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5usYAAADbAAAADwAAAGRycy9kb3ducmV2LnhtbESPT2vCQBTE7wW/w/IEL0U39dBIdBWx&#10;WnrIof5B9PbMPpNg9m3IrjH99t1CweMwM79hZovOVKKlxpWWFbyNIhDEmdUl5woO+81wAsJ5ZI2V&#10;ZVLwQw4W897LDBNtH7yldudzESDsElRQeF8nUrqsIINuZGvi4F1tY9AH2eRSN/gIcFPJcRS9S4Ml&#10;h4UCa1oVlN12d6MAdZq+fqbrj9upNfH3+Ry3x+6i1KDfLacgPHX+Gf5vf2kF4xj+voQfIO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E/ubrGAAAA2wAAAA8AAAAAAAAA&#10;AAAAAAAAoQIAAGRycy9kb3ducmV2LnhtbFBLBQYAAAAABAAEAPkAAACUAwAAAAA=&#10;" strokecolor="white [3212]" strokeweight="2pt"/>
                <v:shape id="AutoShape 2462" o:spid="_x0000_s3451" type="#_x0000_t32" style="position:absolute;left:6285;top:9409;width:47;height:6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7O8MAAAADbAAAADwAAAGRycy9kb3ducmV2LnhtbERPTYvCMBC9C/6HMMLeNLWyi1RjKYLo&#10;wcOu2wWPQzO2xWZSmth2/705CB4f73ubjqYRPXWutqxguYhAEBdW11wqyH8P8zUI55E1NpZJwT85&#10;SHfTyRYTbQf+of7iSxFC2CWooPK+TaR0RUUG3cK2xIG72c6gD7Arpe5wCOGmkXEUfUmDNYeGClva&#10;V1TcLw+jYMizLHt8/q3zgsz17L9X1EdHpT5mY7YB4Wn0b/HLfdIK4jA2fAk/QO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V+zvDAAAAA2wAAAA8AAAAAAAAAAAAAAAAA&#10;oQIAAGRycy9kb3ducmV2LnhtbFBLBQYAAAAABAAEAPkAAACOAwAAAAA=&#10;" strokecolor="white [3212]" strokeweight="2.5pt"/>
                <v:shape id="AutoShape 2463" o:spid="_x0000_s3452" type="#_x0000_t32" style="position:absolute;left:6741;top:9754;width:0;height:2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yaK8MAAADbAAAADwAAAGRycy9kb3ducmV2LnhtbESPTWrDMBCF94XeQUyhu0ZOFqZ1ooSQ&#10;tNRdeGEnBxisiWVijRxLsd3bV4VCl4/38/E2u9l2YqTBt44VLBcJCOLa6ZYbBefTx8srCB+QNXaO&#10;ScE3edhtHx82mGk3cUljFRoRR9hnqMCE0GdS+tqQRb9wPXH0Lm6wGKIcGqkHnOK47eQqSVJpseVI&#10;MNjTwVB9re42crn47Mfy3R2/ClPcW3cjzlOlnp/m/RpEoDn8h//auVaweoPfL/EHyO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smivDAAAA2wAAAA8AAAAAAAAAAAAA&#10;AAAAoQIAAGRycy9kb3ducmV2LnhtbFBLBQYAAAAABAAEAPkAAACRAwAAAAA=&#10;" strokecolor="white [3212]" strokeweight="2.75pt"/>
                <v:shape id="AutoShape 2464" o:spid="_x0000_s3453" type="#_x0000_t32" style="position:absolute;left:5290;top:8226;width:2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4ZPMEAAADbAAAADwAAAGRycy9kb3ducmV2LnhtbERPz2vCMBS+D/wfwhO8zVTd1HWmMpTC&#10;mCfrYNdH89qUNi+lyWz33y+HwY4f3+/DcbKduNPgG8cKVssEBHHpdMO1gs9b/rgH4QOyxs4xKfgh&#10;D8ds9nDAVLuRr3QvQi1iCPsUFZgQ+lRKXxqy6JeuJ45c5QaLIcKhlnrAMYbbTq6TZCstNhwbDPZ0&#10;MlS2xbdV8PzSFXtT6fycf1VPl7HdTrv6Q6nFfHp7BRFoCv/iP/e7VrCJ6+OX+ANk9g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vhk8wQAAANsAAAAPAAAAAAAAAAAAAAAA&#10;AKECAABkcnMvZG93bnJldi54bWxQSwUGAAAAAAQABAD5AAAAjwMAAAAA&#10;" strokecolor="white [3212]" strokeweight="1.25pt"/>
                <v:shape id="AutoShape 2465" o:spid="_x0000_s3454" type="#_x0000_t32" style="position:absolute;left:5511;top:8226;width:143;height: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MSiMUAAADbAAAADwAAAGRycy9kb3ducmV2LnhtbESPQWvCQBSE74L/YXmCF6kbFWqJriJq&#10;pYccqpait2f2mQSzb0N2G9N/7wqFHoeZ+YaZL1tTioZqV1hWMBpGIIhTqwvOFHwd31/eQDiPrLG0&#10;TAp+ycFy0e3MMdb2zntqDj4TAcIuRgW591UspUtzMuiGtiIO3tXWBn2QdSZ1jfcAN6UcR9GrNFhw&#10;WMixonVO6e3wYxSgTpLBLtlubqfGTD/P52nz3V6U6vfa1QyEp9b/h//aH1rBZATPL+EH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MSiMUAAADbAAAADwAAAAAAAAAA&#10;AAAAAAChAgAAZHJzL2Rvd25yZXYueG1sUEsFBgAAAAAEAAQA+QAAAJMDAAAAAA==&#10;" strokecolor="white [3212]" strokeweight="2pt"/>
                <v:shape id="AutoShape 2466" o:spid="_x0000_s3455" type="#_x0000_t32" style="position:absolute;left:5760;top:8367;width:197;height:1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USTsMAAADdAAAADwAAAGRycy9kb3ducmV2LnhtbERPz2vCMBS+C/sfwhvsZtPJlK0aZQiT&#10;XlTsRr0+mre2rHkpSdbW/94cBjt+fL83u8l0YiDnW8sKnpMUBHFldcu1gq/Pj/krCB+QNXaWScGN&#10;POy2D7MNZtqOfKGhCLWIIewzVNCE0GdS+qohgz6xPXHkvq0zGCJ0tdQOxxhuOrlI05U02HJsaLCn&#10;fUPVT/FrFJx0Ud6Gq1nywe7zzh3ezqU8KvX0OL2vQQSawr/4z51rBYuXNO6Pb+ITkN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5lEk7DAAAA3QAAAA8AAAAAAAAAAAAA&#10;AAAAoQIAAGRycy9kb3ducmV2LnhtbFBLBQYAAAAABAAEAPkAAACRAwAAAAA=&#10;" strokecolor="white [3212]" strokeweight="1.75pt"/>
                <v:shape id="Freeform 2467" o:spid="_x0000_s3456" style="position:absolute;left:6509;top:9171;width:1153;height:545;visibility:visible;mso-wrap-style:square;v-text-anchor:top" coordsize="1153,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IhsgA&#10;AADdAAAADwAAAGRycy9kb3ducmV2LnhtbESP3WoCMRSE7wt9h3AKvSk16w9SVqOIWCilUrSl1Lvj&#10;5nSzdHOyTeK6vr0RCl4OM/MNM513thYt+VA5VtDvZSCIC6crLhV8fjw/PoEIEVlj7ZgUnCjAfHZ7&#10;M8VcuyNvqN3GUiQIhxwVmBibXMpQGLIYeq4hTt6P8xZjkr6U2uMxwW0tB1k2lhYrTgsGG1oaKn63&#10;B6tgaFYPXzu/2q/f377/di3jMG5elbq/6xYTEJG6eA3/t1+0gsEo68PlTXoCcnY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H4iGyAAAAN0AAAAPAAAAAAAAAAAAAAAAAJgCAABk&#10;cnMvZG93bnJldi54bWxQSwUGAAAAAAQABAD1AAAAjQMAAAAA&#10;" path="m9,c,24,6,44,20,64v6,22,10,46,23,64c50,148,61,166,70,185v19,38,31,79,79,87c165,278,174,276,183,291v8,55,17,61,61,87c262,409,336,461,373,473v26,19,96,36,129,42c538,528,594,528,630,530v22,5,43,10,65,15c738,542,785,542,827,530v27,-8,53,-19,80,-26c926,491,948,472,971,466v17,-13,31,-23,50,-34c1030,417,1039,414,1055,409v15,-11,32,-19,45,-31c1112,367,1121,354,1134,344v1,-4,11,-45,19,-45e" filled="f" strokecolor="white [3212]" strokeweight="1.75pt">
                  <v:path arrowok="t" o:connecttype="custom" o:connectlocs="9,0;20,64;43,128;70,185;149,272;183,291;244,378;373,473;502,515;630,530;695,545;827,530;907,504;971,466;1021,432;1055,409;1100,378;1134,344;1153,299" o:connectangles="0,0,0,0,0,0,0,0,0,0,0,0,0,0,0,0,0,0,0"/>
                </v:shape>
                <v:shape id="AutoShape 2468" o:spid="_x0000_s3457" type="#_x0000_t32" style="position:absolute;left:7795;top:9212;width:15;height:4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AEfsYAAADdAAAADwAAAGRycy9kb3ducmV2LnhtbESPQWvCQBSE7wX/w/KEXkQ3hlhs6ioi&#10;VTx40QpeH9lnEsy+DdnVbPvr3UKhx2FmvmEWq2Aa8aDO1ZYVTCcJCOLC6ppLBeev7XgOwnlkjY1l&#10;UvBNDlbLwcsCc217PtLj5EsRIexyVFB53+ZSuqIig25iW+LoXW1n0EfZlVJ32Ee4aWSaJG/SYM1x&#10;ocKWNhUVt9PdKLiF3c/lsMm27tqH0Tp7n+3rz5lSr8Ow/gDhKfj/8F97rxWkWZLC75v4BOTyC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vABH7GAAAA3QAAAA8AAAAAAAAA&#10;AAAAAAAAoQIAAGRycy9kb3ducmV2LnhtbFBLBQYAAAAABAAEAPkAAACUAwAAAAA=&#10;" strokecolor="white [3212]" strokeweight="2pt"/>
              </v:group>
            </w:pict>
          </mc:Fallback>
        </mc:AlternateContent>
      </w:r>
      <w:r w:rsidR="0064235B">
        <w:rPr>
          <w:rFonts w:ascii="Arial Narrow" w:hAnsi="Arial Narrow"/>
          <w:noProof/>
          <w:lang w:eastAsia="fr-FR"/>
        </w:rPr>
        <w:drawing>
          <wp:anchor distT="0" distB="0" distL="114300" distR="114300" simplePos="0" relativeHeight="251660800" behindDoc="1" locked="0" layoutInCell="1" allowOverlap="1">
            <wp:simplePos x="0" y="0"/>
            <wp:positionH relativeFrom="column">
              <wp:posOffset>-299753</wp:posOffset>
            </wp:positionH>
            <wp:positionV relativeFrom="paragraph">
              <wp:posOffset>-311918</wp:posOffset>
            </wp:positionV>
            <wp:extent cx="10082463" cy="7098631"/>
            <wp:effectExtent l="0" t="0" r="0" b="0"/>
            <wp:wrapNone/>
            <wp:docPr id="8" name="Image 6" descr="machine àpain-Model.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hine àpain-Model.EPS"/>
                    <pic:cNvPicPr/>
                  </pic:nvPicPr>
                  <pic:blipFill>
                    <a:blip r:embed="rId11" cstate="print"/>
                    <a:srcRect l="7067" t="14146" r="15063" b="8250"/>
                    <a:stretch>
                      <a:fillRect/>
                    </a:stretch>
                  </pic:blipFill>
                  <pic:spPr>
                    <a:xfrm>
                      <a:off x="0" y="0"/>
                      <a:ext cx="10082463" cy="7098631"/>
                    </a:xfrm>
                    <a:prstGeom prst="rect">
                      <a:avLst/>
                    </a:prstGeom>
                  </pic:spPr>
                </pic:pic>
              </a:graphicData>
            </a:graphic>
          </wp:anchor>
        </w:drawing>
      </w:r>
    </w:p>
    <w:p w:rsidR="008424B8" w:rsidRDefault="008424B8" w:rsidP="00621AD6">
      <w:pPr>
        <w:rPr>
          <w:rFonts w:ascii="Arial Narrow" w:hAnsi="Arial Narrow"/>
        </w:rPr>
      </w:pPr>
    </w:p>
    <w:p w:rsidR="008424B8" w:rsidRDefault="008424B8" w:rsidP="00621AD6">
      <w:pPr>
        <w:rPr>
          <w:rFonts w:ascii="Arial Narrow" w:hAnsi="Arial Narrow"/>
        </w:rPr>
      </w:pPr>
    </w:p>
    <w:sectPr w:rsidR="008424B8" w:rsidSect="0064235B">
      <w:footerReference w:type="default" r:id="rId12"/>
      <w:pgSz w:w="16839" w:h="11907" w:orient="landscape" w:code="9"/>
      <w:pgMar w:top="567" w:right="851" w:bottom="851" w:left="851" w:header="397" w:footer="454" w:gutter="0"/>
      <w:cols w:space="708"/>
      <w:bidi/>
      <w:rtlGutter/>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4272" w:rsidRDefault="00F74272" w:rsidP="00DB5729">
      <w:pPr>
        <w:spacing w:after="0"/>
      </w:pPr>
      <w:r>
        <w:separator/>
      </w:r>
    </w:p>
  </w:endnote>
  <w:endnote w:type="continuationSeparator" w:id="0">
    <w:p w:rsidR="00F74272" w:rsidRDefault="00F74272" w:rsidP="00DB57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3FA5" w:rsidRPr="003B6156" w:rsidRDefault="00237265" w:rsidP="003533A0">
    <w:pPr>
      <w:pStyle w:val="Pieddepage"/>
      <w:rPr>
        <w:sz w:val="12"/>
        <w:szCs w:val="12"/>
      </w:rPr>
    </w:pPr>
    <w:r>
      <w:rPr>
        <w:noProof/>
        <w:lang w:eastAsia="fr-FR"/>
      </w:rPr>
      <mc:AlternateContent>
        <mc:Choice Requires="wps">
          <w:drawing>
            <wp:anchor distT="0" distB="0" distL="114300" distR="114300" simplePos="0" relativeHeight="251657728" behindDoc="0" locked="0" layoutInCell="1" allowOverlap="1">
              <wp:simplePos x="0" y="0"/>
              <wp:positionH relativeFrom="column">
                <wp:posOffset>-36195</wp:posOffset>
              </wp:positionH>
              <wp:positionV relativeFrom="paragraph">
                <wp:posOffset>7620</wp:posOffset>
              </wp:positionV>
              <wp:extent cx="6587490" cy="206375"/>
              <wp:effectExtent l="0" t="0" r="22860" b="222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7490" cy="206375"/>
                      </a:xfrm>
                      <a:prstGeom prst="rect">
                        <a:avLst/>
                      </a:prstGeom>
                      <a:solidFill>
                        <a:srgbClr val="FFFFFF"/>
                      </a:solidFill>
                      <a:ln w="9525">
                        <a:solidFill>
                          <a:srgbClr val="000000"/>
                        </a:solidFill>
                        <a:miter lim="800000"/>
                        <a:headEnd/>
                        <a:tailEnd/>
                      </a:ln>
                    </wps:spPr>
                    <wps:txbx>
                      <w:txbxContent>
                        <w:p w:rsidR="00F23FA5" w:rsidRPr="003B6156" w:rsidRDefault="00F23FA5" w:rsidP="0040522C">
                          <w:pPr>
                            <w:pStyle w:val="Pieddepage"/>
                            <w:rPr>
                              <w:sz w:val="20"/>
                              <w:szCs w:val="20"/>
                            </w:rPr>
                          </w:pPr>
                          <w:r w:rsidRPr="003B6156">
                            <w:rPr>
                              <w:sz w:val="20"/>
                              <w:szCs w:val="20"/>
                            </w:rPr>
                            <w:t>Dossier technique                                                   MACHINE À PAIN</w:t>
                          </w:r>
                          <w:r>
                            <w:rPr>
                              <w:sz w:val="20"/>
                              <w:szCs w:val="20"/>
                            </w:rPr>
                            <w:t xml:space="preserve">    </w:t>
                          </w:r>
                          <w:r>
                            <w:rPr>
                              <w:sz w:val="20"/>
                              <w:szCs w:val="20"/>
                            </w:rPr>
                            <w:tab/>
                          </w:r>
                          <w:r>
                            <w:rPr>
                              <w:sz w:val="20"/>
                              <w:szCs w:val="20"/>
                            </w:rPr>
                            <w:tab/>
                          </w:r>
                          <w:r>
                            <w:rPr>
                              <w:sz w:val="20"/>
                              <w:szCs w:val="20"/>
                            </w:rPr>
                            <w:tab/>
                            <w:t xml:space="preserve">Page </w:t>
                          </w:r>
                          <w:r w:rsidR="000038B0">
                            <w:rPr>
                              <w:sz w:val="20"/>
                              <w:szCs w:val="20"/>
                            </w:rPr>
                            <w:fldChar w:fldCharType="begin"/>
                          </w:r>
                          <w:r>
                            <w:rPr>
                              <w:sz w:val="20"/>
                              <w:szCs w:val="20"/>
                            </w:rPr>
                            <w:instrText xml:space="preserve"> PAGE  \* Arabic  \* MERGEFORMAT </w:instrText>
                          </w:r>
                          <w:r w:rsidR="000038B0">
                            <w:rPr>
                              <w:sz w:val="20"/>
                              <w:szCs w:val="20"/>
                            </w:rPr>
                            <w:fldChar w:fldCharType="separate"/>
                          </w:r>
                          <w:r w:rsidR="006070C3">
                            <w:rPr>
                              <w:noProof/>
                              <w:sz w:val="20"/>
                              <w:szCs w:val="20"/>
                            </w:rPr>
                            <w:t>4</w:t>
                          </w:r>
                          <w:r w:rsidR="000038B0">
                            <w:rPr>
                              <w:sz w:val="20"/>
                              <w:szCs w:val="20"/>
                            </w:rPr>
                            <w:fldChar w:fldCharType="end"/>
                          </w:r>
                          <w:r>
                            <w:rPr>
                              <w:sz w:val="20"/>
                              <w:szCs w:val="20"/>
                            </w:rPr>
                            <w:t>/</w:t>
                          </w:r>
                          <w:r w:rsidR="005F789A">
                            <w:rPr>
                              <w:sz w:val="20"/>
                              <w:szCs w:val="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3457" style="position:absolute;left:0;text-align:left;margin-left:-2.85pt;margin-top:.6pt;width:518.7pt;height:1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">
              <v:textbox inset="0,0,0,0">
                <w:txbxContent>
                  <w:p w:rsidR="00F23FA5" w:rsidRPr="003B6156" w:rsidRDefault="00F23FA5" w:rsidP="0040522C">
                    <w:pPr>
                      <w:pStyle w:val="Pieddepage"/>
                      <w:rPr>
                        <w:sz w:val="20"/>
                        <w:szCs w:val="20"/>
                      </w:rPr>
                    </w:pPr>
                    <w:r w:rsidRPr="003B6156">
                      <w:rPr>
                        <w:sz w:val="20"/>
                        <w:szCs w:val="20"/>
                      </w:rPr>
                      <w:t>Dossier technique                                                   MACHINE À PAIN</w:t>
                    </w:r>
                    <w:r>
                      <w:rPr>
                        <w:sz w:val="20"/>
                        <w:szCs w:val="20"/>
                      </w:rPr>
                      <w:t xml:space="preserve">    </w:t>
                    </w:r>
                    <w:r>
                      <w:rPr>
                        <w:sz w:val="20"/>
                        <w:szCs w:val="20"/>
                      </w:rPr>
                      <w:tab/>
                    </w:r>
                    <w:r>
                      <w:rPr>
                        <w:sz w:val="20"/>
                        <w:szCs w:val="20"/>
                      </w:rPr>
                      <w:tab/>
                    </w:r>
                    <w:r>
                      <w:rPr>
                        <w:sz w:val="20"/>
                        <w:szCs w:val="20"/>
                      </w:rPr>
                      <w:tab/>
                      <w:t xml:space="preserve">Page </w:t>
                    </w:r>
                    <w:r w:rsidR="000038B0">
                      <w:rPr>
                        <w:sz w:val="20"/>
                        <w:szCs w:val="20"/>
                      </w:rPr>
                      <w:fldChar w:fldCharType="begin"/>
                    </w:r>
                    <w:r>
                      <w:rPr>
                        <w:sz w:val="20"/>
                        <w:szCs w:val="20"/>
                      </w:rPr>
                      <w:instrText xml:space="preserve"> PAGE  \* Arabic  \* MERGEFORMAT </w:instrText>
                    </w:r>
                    <w:r w:rsidR="000038B0">
                      <w:rPr>
                        <w:sz w:val="20"/>
                        <w:szCs w:val="20"/>
                      </w:rPr>
                      <w:fldChar w:fldCharType="separate"/>
                    </w:r>
                    <w:r w:rsidR="006070C3">
                      <w:rPr>
                        <w:noProof/>
                        <w:sz w:val="20"/>
                        <w:szCs w:val="20"/>
                      </w:rPr>
                      <w:t>4</w:t>
                    </w:r>
                    <w:r w:rsidR="000038B0">
                      <w:rPr>
                        <w:sz w:val="20"/>
                        <w:szCs w:val="20"/>
                      </w:rPr>
                      <w:fldChar w:fldCharType="end"/>
                    </w:r>
                    <w:r>
                      <w:rPr>
                        <w:sz w:val="20"/>
                        <w:szCs w:val="20"/>
                      </w:rPr>
                      <w:t>/</w:t>
                    </w:r>
                    <w:r w:rsidR="005F789A">
                      <w:rPr>
                        <w:sz w:val="20"/>
                        <w:szCs w:val="20"/>
                      </w:rPr>
                      <w:t>5</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3FA5" w:rsidRPr="003B6156" w:rsidRDefault="00F23FA5" w:rsidP="003B6156">
    <w:pPr>
      <w:pStyle w:val="Pieddepage"/>
      <w:tabs>
        <w:tab w:val="clear" w:pos="4153"/>
        <w:tab w:val="clear" w:pos="8306"/>
        <w:tab w:val="left" w:pos="1791"/>
      </w:tabs>
      <w:rPr>
        <w:sz w:val="12"/>
        <w:szCs w:val="1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4272" w:rsidRDefault="00F74272" w:rsidP="00DB5729">
      <w:pPr>
        <w:spacing w:after="0"/>
      </w:pPr>
      <w:r>
        <w:separator/>
      </w:r>
    </w:p>
  </w:footnote>
  <w:footnote w:type="continuationSeparator" w:id="0">
    <w:p w:rsidR="00F74272" w:rsidRDefault="00F74272" w:rsidP="00DB572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39C4"/>
    <w:multiLevelType w:val="hybridMultilevel"/>
    <w:tmpl w:val="91AAA5AC"/>
    <w:lvl w:ilvl="0" w:tplc="040C0019">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
    <w:nsid w:val="11801B5E"/>
    <w:multiLevelType w:val="hybridMultilevel"/>
    <w:tmpl w:val="0F66FDB4"/>
    <w:lvl w:ilvl="0" w:tplc="A32AFDA4">
      <w:start w:val="2"/>
      <w:numFmt w:val="bullet"/>
      <w:lvlText w:val="-"/>
      <w:lvlJc w:val="left"/>
      <w:pPr>
        <w:ind w:left="720" w:hanging="360"/>
      </w:pPr>
      <w:rPr>
        <w:rFonts w:ascii="Arial" w:eastAsia="Calibri" w:hAnsi="Arial" w:cs="Arial"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33C09F6"/>
    <w:multiLevelType w:val="hybridMultilevel"/>
    <w:tmpl w:val="6602DDFE"/>
    <w:lvl w:ilvl="0" w:tplc="C72C5C42">
      <w:start w:val="1"/>
      <w:numFmt w:val="decimal"/>
      <w:lvlText w:val="%1-"/>
      <w:lvlJc w:val="left"/>
      <w:pPr>
        <w:ind w:left="928" w:hanging="360"/>
      </w:pPr>
      <w:rPr>
        <w:rFonts w:hint="default"/>
        <w:b/>
        <w:sz w:val="22"/>
      </w:rPr>
    </w:lvl>
    <w:lvl w:ilvl="1" w:tplc="040C000B">
      <w:start w:val="1"/>
      <w:numFmt w:val="bullet"/>
      <w:lvlText w:val=""/>
      <w:lvlJc w:val="left"/>
      <w:pPr>
        <w:ind w:left="1648" w:hanging="360"/>
      </w:pPr>
      <w:rPr>
        <w:rFonts w:ascii="Wingdings" w:hAnsi="Wingdings" w:hint="default"/>
      </w:r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nsid w:val="13780ACB"/>
    <w:multiLevelType w:val="hybridMultilevel"/>
    <w:tmpl w:val="762AA7EE"/>
    <w:lvl w:ilvl="0" w:tplc="040C000D">
      <w:start w:val="1"/>
      <w:numFmt w:val="bullet"/>
      <w:lvlText w:val=""/>
      <w:lvlJc w:val="left"/>
      <w:pPr>
        <w:tabs>
          <w:tab w:val="num" w:pos="1004"/>
        </w:tabs>
        <w:ind w:left="1004" w:hanging="360"/>
      </w:pPr>
      <w:rPr>
        <w:rFonts w:ascii="Wingdings" w:hAnsi="Wingdings" w:hint="default"/>
      </w:rPr>
    </w:lvl>
    <w:lvl w:ilvl="1" w:tplc="040C0001">
      <w:start w:val="1"/>
      <w:numFmt w:val="bullet"/>
      <w:lvlText w:val=""/>
      <w:lvlJc w:val="left"/>
      <w:pPr>
        <w:tabs>
          <w:tab w:val="num" w:pos="1724"/>
        </w:tabs>
        <w:ind w:left="1724" w:hanging="360"/>
      </w:pPr>
      <w:rPr>
        <w:rFonts w:ascii="Symbol" w:hAnsi="Symbol"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4">
    <w:nsid w:val="13891B34"/>
    <w:multiLevelType w:val="hybridMultilevel"/>
    <w:tmpl w:val="E690AB9A"/>
    <w:lvl w:ilvl="0" w:tplc="C82CE8E2">
      <w:start w:val="1"/>
      <w:numFmt w:val="decimal"/>
      <w:lvlText w:val="%1-"/>
      <w:lvlJc w:val="left"/>
      <w:pPr>
        <w:ind w:left="720" w:hanging="360"/>
      </w:pPr>
      <w:rPr>
        <w:rFonts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6126091"/>
    <w:multiLevelType w:val="hybridMultilevel"/>
    <w:tmpl w:val="C36CBBFE"/>
    <w:lvl w:ilvl="0" w:tplc="F22AC4AC">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nsid w:val="1EC35B58"/>
    <w:multiLevelType w:val="hybridMultilevel"/>
    <w:tmpl w:val="EFE24E34"/>
    <w:lvl w:ilvl="0" w:tplc="5A223B9C">
      <w:start w:val="1"/>
      <w:numFmt w:val="lowerLetter"/>
      <w:lvlText w:val="%1-"/>
      <w:lvlJc w:val="left"/>
      <w:pPr>
        <w:ind w:left="142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1626A88"/>
    <w:multiLevelType w:val="hybridMultilevel"/>
    <w:tmpl w:val="415605DC"/>
    <w:lvl w:ilvl="0" w:tplc="040C0001">
      <w:start w:val="1"/>
      <w:numFmt w:val="bullet"/>
      <w:lvlText w:val=""/>
      <w:lvlJc w:val="left"/>
      <w:pPr>
        <w:tabs>
          <w:tab w:val="num" w:pos="720"/>
        </w:tabs>
        <w:ind w:left="720" w:hanging="360"/>
      </w:pPr>
      <w:rPr>
        <w:rFonts w:ascii="Symbol" w:hAnsi="Symbol" w:cs="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cs="Wingdings" w:hint="default"/>
      </w:rPr>
    </w:lvl>
    <w:lvl w:ilvl="3" w:tplc="040C0001">
      <w:start w:val="1"/>
      <w:numFmt w:val="bullet"/>
      <w:lvlText w:val=""/>
      <w:lvlJc w:val="left"/>
      <w:pPr>
        <w:tabs>
          <w:tab w:val="num" w:pos="2880"/>
        </w:tabs>
        <w:ind w:left="2880" w:hanging="360"/>
      </w:pPr>
      <w:rPr>
        <w:rFonts w:ascii="Symbol" w:hAnsi="Symbol" w:cs="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cs="Wingdings" w:hint="default"/>
      </w:rPr>
    </w:lvl>
    <w:lvl w:ilvl="6" w:tplc="040C0001">
      <w:start w:val="1"/>
      <w:numFmt w:val="bullet"/>
      <w:lvlText w:val=""/>
      <w:lvlJc w:val="left"/>
      <w:pPr>
        <w:tabs>
          <w:tab w:val="num" w:pos="5040"/>
        </w:tabs>
        <w:ind w:left="5040" w:hanging="360"/>
      </w:pPr>
      <w:rPr>
        <w:rFonts w:ascii="Symbol" w:hAnsi="Symbol" w:cs="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cs="Wingdings" w:hint="default"/>
      </w:rPr>
    </w:lvl>
  </w:abstractNum>
  <w:abstractNum w:abstractNumId="8">
    <w:nsid w:val="26FC4622"/>
    <w:multiLevelType w:val="hybridMultilevel"/>
    <w:tmpl w:val="64E8AD82"/>
    <w:lvl w:ilvl="0" w:tplc="91BC6E0C">
      <w:start w:val="1"/>
      <w:numFmt w:val="lowerLetter"/>
      <w:lvlText w:val="%1 -"/>
      <w:lvlJc w:val="left"/>
      <w:pPr>
        <w:ind w:left="390" w:hanging="360"/>
      </w:pPr>
      <w:rPr>
        <w:rFonts w:ascii="Calibri" w:eastAsia="Calibri" w:hAnsi="Calibri" w:cs="Arial" w:hint="default"/>
      </w:rPr>
    </w:lvl>
    <w:lvl w:ilvl="1" w:tplc="040C0003" w:tentative="1">
      <w:start w:val="1"/>
      <w:numFmt w:val="bullet"/>
      <w:lvlText w:val="o"/>
      <w:lvlJc w:val="left"/>
      <w:pPr>
        <w:ind w:left="1110" w:hanging="360"/>
      </w:pPr>
      <w:rPr>
        <w:rFonts w:ascii="Courier New" w:hAnsi="Courier New" w:cs="Courier New" w:hint="default"/>
      </w:rPr>
    </w:lvl>
    <w:lvl w:ilvl="2" w:tplc="040C0005" w:tentative="1">
      <w:start w:val="1"/>
      <w:numFmt w:val="bullet"/>
      <w:lvlText w:val=""/>
      <w:lvlJc w:val="left"/>
      <w:pPr>
        <w:ind w:left="1830" w:hanging="360"/>
      </w:pPr>
      <w:rPr>
        <w:rFonts w:ascii="Wingdings" w:hAnsi="Wingdings" w:hint="default"/>
      </w:rPr>
    </w:lvl>
    <w:lvl w:ilvl="3" w:tplc="040C0001" w:tentative="1">
      <w:start w:val="1"/>
      <w:numFmt w:val="bullet"/>
      <w:lvlText w:val=""/>
      <w:lvlJc w:val="left"/>
      <w:pPr>
        <w:ind w:left="2550" w:hanging="360"/>
      </w:pPr>
      <w:rPr>
        <w:rFonts w:ascii="Symbol" w:hAnsi="Symbol" w:hint="default"/>
      </w:rPr>
    </w:lvl>
    <w:lvl w:ilvl="4" w:tplc="040C0003" w:tentative="1">
      <w:start w:val="1"/>
      <w:numFmt w:val="bullet"/>
      <w:lvlText w:val="o"/>
      <w:lvlJc w:val="left"/>
      <w:pPr>
        <w:ind w:left="3270" w:hanging="360"/>
      </w:pPr>
      <w:rPr>
        <w:rFonts w:ascii="Courier New" w:hAnsi="Courier New" w:cs="Courier New" w:hint="default"/>
      </w:rPr>
    </w:lvl>
    <w:lvl w:ilvl="5" w:tplc="040C0005" w:tentative="1">
      <w:start w:val="1"/>
      <w:numFmt w:val="bullet"/>
      <w:lvlText w:val=""/>
      <w:lvlJc w:val="left"/>
      <w:pPr>
        <w:ind w:left="3990" w:hanging="360"/>
      </w:pPr>
      <w:rPr>
        <w:rFonts w:ascii="Wingdings" w:hAnsi="Wingdings" w:hint="default"/>
      </w:rPr>
    </w:lvl>
    <w:lvl w:ilvl="6" w:tplc="040C0001" w:tentative="1">
      <w:start w:val="1"/>
      <w:numFmt w:val="bullet"/>
      <w:lvlText w:val=""/>
      <w:lvlJc w:val="left"/>
      <w:pPr>
        <w:ind w:left="4710" w:hanging="360"/>
      </w:pPr>
      <w:rPr>
        <w:rFonts w:ascii="Symbol" w:hAnsi="Symbol" w:hint="default"/>
      </w:rPr>
    </w:lvl>
    <w:lvl w:ilvl="7" w:tplc="040C0003" w:tentative="1">
      <w:start w:val="1"/>
      <w:numFmt w:val="bullet"/>
      <w:lvlText w:val="o"/>
      <w:lvlJc w:val="left"/>
      <w:pPr>
        <w:ind w:left="5430" w:hanging="360"/>
      </w:pPr>
      <w:rPr>
        <w:rFonts w:ascii="Courier New" w:hAnsi="Courier New" w:cs="Courier New" w:hint="default"/>
      </w:rPr>
    </w:lvl>
    <w:lvl w:ilvl="8" w:tplc="040C0005" w:tentative="1">
      <w:start w:val="1"/>
      <w:numFmt w:val="bullet"/>
      <w:lvlText w:val=""/>
      <w:lvlJc w:val="left"/>
      <w:pPr>
        <w:ind w:left="6150" w:hanging="360"/>
      </w:pPr>
      <w:rPr>
        <w:rFonts w:ascii="Wingdings" w:hAnsi="Wingdings" w:hint="default"/>
      </w:rPr>
    </w:lvl>
  </w:abstractNum>
  <w:abstractNum w:abstractNumId="9">
    <w:nsid w:val="2B0523E4"/>
    <w:multiLevelType w:val="hybridMultilevel"/>
    <w:tmpl w:val="1CAE843E"/>
    <w:lvl w:ilvl="0" w:tplc="040C000F">
      <w:start w:val="1"/>
      <w:numFmt w:val="decimal"/>
      <w:lvlText w:val="%1."/>
      <w:lvlJc w:val="left"/>
      <w:pPr>
        <w:ind w:left="786"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0">
    <w:nsid w:val="2C0445A6"/>
    <w:multiLevelType w:val="hybridMultilevel"/>
    <w:tmpl w:val="53DC6F76"/>
    <w:lvl w:ilvl="0" w:tplc="040C0019">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1">
    <w:nsid w:val="3EAC2038"/>
    <w:multiLevelType w:val="hybridMultilevel"/>
    <w:tmpl w:val="DDE40A20"/>
    <w:lvl w:ilvl="0" w:tplc="67662DA8">
      <w:start w:val="2"/>
      <w:numFmt w:val="bullet"/>
      <w:lvlText w:val="-"/>
      <w:lvlJc w:val="left"/>
      <w:pPr>
        <w:ind w:left="2062" w:hanging="360"/>
      </w:pPr>
      <w:rPr>
        <w:rFonts w:ascii="Arial" w:eastAsia="Calibri" w:hAnsi="Arial" w:cs="Arial" w:hint="default"/>
        <w:color w:val="000000"/>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2">
    <w:nsid w:val="433043B9"/>
    <w:multiLevelType w:val="hybridMultilevel"/>
    <w:tmpl w:val="9278996E"/>
    <w:lvl w:ilvl="0" w:tplc="53205C1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3EB3F6A"/>
    <w:multiLevelType w:val="hybridMultilevel"/>
    <w:tmpl w:val="099E6BE0"/>
    <w:lvl w:ilvl="0" w:tplc="70F29840">
      <w:start w:val="7"/>
      <w:numFmt w:val="bullet"/>
      <w:lvlText w:val="-"/>
      <w:lvlJc w:val="left"/>
      <w:pPr>
        <w:ind w:left="1004" w:hanging="360"/>
      </w:pPr>
      <w:rPr>
        <w:rFonts w:ascii="Arial" w:eastAsia="Times New Roman" w:hAnsi="Aria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
    <w:nsid w:val="4506447C"/>
    <w:multiLevelType w:val="hybridMultilevel"/>
    <w:tmpl w:val="3BDE3C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15324DA"/>
    <w:multiLevelType w:val="hybridMultilevel"/>
    <w:tmpl w:val="9278996E"/>
    <w:lvl w:ilvl="0" w:tplc="53205C1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5390762F"/>
    <w:multiLevelType w:val="hybridMultilevel"/>
    <w:tmpl w:val="0C9AE17E"/>
    <w:lvl w:ilvl="0" w:tplc="70F29840">
      <w:start w:val="7"/>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4D64D80"/>
    <w:multiLevelType w:val="hybridMultilevel"/>
    <w:tmpl w:val="53DC6F76"/>
    <w:lvl w:ilvl="0" w:tplc="040C0019">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8">
    <w:nsid w:val="58323F92"/>
    <w:multiLevelType w:val="hybridMultilevel"/>
    <w:tmpl w:val="D40A0046"/>
    <w:lvl w:ilvl="0" w:tplc="F22AC4AC">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9">
    <w:nsid w:val="5C1C628E"/>
    <w:multiLevelType w:val="hybridMultilevel"/>
    <w:tmpl w:val="8E4EA92A"/>
    <w:lvl w:ilvl="0" w:tplc="1D0EEFE8">
      <w:start w:val="1"/>
      <w:numFmt w:val="bullet"/>
      <w:lvlText w:val="-"/>
      <w:lvlJc w:val="left"/>
      <w:pPr>
        <w:ind w:left="390" w:hanging="360"/>
      </w:pPr>
      <w:rPr>
        <w:rFonts w:ascii="Calibri" w:eastAsia="Calibri" w:hAnsi="Calibri" w:cs="Calibri"/>
      </w:rPr>
    </w:lvl>
    <w:lvl w:ilvl="1" w:tplc="040C0003" w:tentative="1">
      <w:start w:val="1"/>
      <w:numFmt w:val="bullet"/>
      <w:lvlText w:val="o"/>
      <w:lvlJc w:val="left"/>
      <w:pPr>
        <w:ind w:left="1110" w:hanging="360"/>
      </w:pPr>
      <w:rPr>
        <w:rFonts w:ascii="Courier New" w:hAnsi="Courier New" w:cs="Courier New" w:hint="default"/>
      </w:rPr>
    </w:lvl>
    <w:lvl w:ilvl="2" w:tplc="040C0005" w:tentative="1">
      <w:start w:val="1"/>
      <w:numFmt w:val="bullet"/>
      <w:lvlText w:val=""/>
      <w:lvlJc w:val="left"/>
      <w:pPr>
        <w:ind w:left="1830" w:hanging="360"/>
      </w:pPr>
      <w:rPr>
        <w:rFonts w:ascii="Wingdings" w:hAnsi="Wingdings" w:hint="default"/>
      </w:rPr>
    </w:lvl>
    <w:lvl w:ilvl="3" w:tplc="040C0001" w:tentative="1">
      <w:start w:val="1"/>
      <w:numFmt w:val="bullet"/>
      <w:lvlText w:val=""/>
      <w:lvlJc w:val="left"/>
      <w:pPr>
        <w:ind w:left="2550" w:hanging="360"/>
      </w:pPr>
      <w:rPr>
        <w:rFonts w:ascii="Symbol" w:hAnsi="Symbol" w:hint="default"/>
      </w:rPr>
    </w:lvl>
    <w:lvl w:ilvl="4" w:tplc="040C0003" w:tentative="1">
      <w:start w:val="1"/>
      <w:numFmt w:val="bullet"/>
      <w:lvlText w:val="o"/>
      <w:lvlJc w:val="left"/>
      <w:pPr>
        <w:ind w:left="3270" w:hanging="360"/>
      </w:pPr>
      <w:rPr>
        <w:rFonts w:ascii="Courier New" w:hAnsi="Courier New" w:cs="Courier New" w:hint="default"/>
      </w:rPr>
    </w:lvl>
    <w:lvl w:ilvl="5" w:tplc="040C0005" w:tentative="1">
      <w:start w:val="1"/>
      <w:numFmt w:val="bullet"/>
      <w:lvlText w:val=""/>
      <w:lvlJc w:val="left"/>
      <w:pPr>
        <w:ind w:left="3990" w:hanging="360"/>
      </w:pPr>
      <w:rPr>
        <w:rFonts w:ascii="Wingdings" w:hAnsi="Wingdings" w:hint="default"/>
      </w:rPr>
    </w:lvl>
    <w:lvl w:ilvl="6" w:tplc="040C0001" w:tentative="1">
      <w:start w:val="1"/>
      <w:numFmt w:val="bullet"/>
      <w:lvlText w:val=""/>
      <w:lvlJc w:val="left"/>
      <w:pPr>
        <w:ind w:left="4710" w:hanging="360"/>
      </w:pPr>
      <w:rPr>
        <w:rFonts w:ascii="Symbol" w:hAnsi="Symbol" w:hint="default"/>
      </w:rPr>
    </w:lvl>
    <w:lvl w:ilvl="7" w:tplc="040C0003" w:tentative="1">
      <w:start w:val="1"/>
      <w:numFmt w:val="bullet"/>
      <w:lvlText w:val="o"/>
      <w:lvlJc w:val="left"/>
      <w:pPr>
        <w:ind w:left="5430" w:hanging="360"/>
      </w:pPr>
      <w:rPr>
        <w:rFonts w:ascii="Courier New" w:hAnsi="Courier New" w:cs="Courier New" w:hint="default"/>
      </w:rPr>
    </w:lvl>
    <w:lvl w:ilvl="8" w:tplc="040C0005" w:tentative="1">
      <w:start w:val="1"/>
      <w:numFmt w:val="bullet"/>
      <w:lvlText w:val=""/>
      <w:lvlJc w:val="left"/>
      <w:pPr>
        <w:ind w:left="6150" w:hanging="360"/>
      </w:pPr>
      <w:rPr>
        <w:rFonts w:ascii="Wingdings" w:hAnsi="Wingdings" w:hint="default"/>
      </w:rPr>
    </w:lvl>
  </w:abstractNum>
  <w:abstractNum w:abstractNumId="20">
    <w:nsid w:val="5C840DAB"/>
    <w:multiLevelType w:val="hybridMultilevel"/>
    <w:tmpl w:val="564611B8"/>
    <w:lvl w:ilvl="0" w:tplc="F4D08BC4">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nsid w:val="609050DF"/>
    <w:multiLevelType w:val="hybridMultilevel"/>
    <w:tmpl w:val="664C1042"/>
    <w:lvl w:ilvl="0" w:tplc="70F29840">
      <w:start w:val="7"/>
      <w:numFmt w:val="bullet"/>
      <w:lvlText w:val="-"/>
      <w:lvlJc w:val="left"/>
      <w:pPr>
        <w:ind w:left="1004" w:hanging="360"/>
      </w:pPr>
      <w:rPr>
        <w:rFonts w:ascii="Arial" w:eastAsia="Times New Roman" w:hAnsi="Aria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nsid w:val="63AE5569"/>
    <w:multiLevelType w:val="hybridMultilevel"/>
    <w:tmpl w:val="E8C45330"/>
    <w:lvl w:ilvl="0" w:tplc="5B147DA0">
      <w:start w:val="7"/>
      <w:numFmt w:val="bullet"/>
      <w:lvlText w:val="-"/>
      <w:lvlJc w:val="left"/>
      <w:pPr>
        <w:ind w:left="454" w:firstLine="0"/>
      </w:pPr>
      <w:rPr>
        <w:rFonts w:ascii="Arial" w:eastAsia="Times New Roman" w:hAnsi="Aria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nsid w:val="659A0563"/>
    <w:multiLevelType w:val="hybridMultilevel"/>
    <w:tmpl w:val="E788F04E"/>
    <w:lvl w:ilvl="0" w:tplc="1E34F67E">
      <w:start w:val="6"/>
      <w:numFmt w:val="bullet"/>
      <w:lvlText w:val="-"/>
      <w:lvlJc w:val="left"/>
      <w:pPr>
        <w:ind w:left="360" w:hanging="360"/>
      </w:pPr>
      <w:rPr>
        <w:rFonts w:ascii="Arial Narrow" w:eastAsia="Times New Roman"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nsid w:val="693A13E3"/>
    <w:multiLevelType w:val="hybridMultilevel"/>
    <w:tmpl w:val="4E7A1A06"/>
    <w:lvl w:ilvl="0" w:tplc="F4D08BC4">
      <w:start w:val="1"/>
      <w:numFmt w:val="low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5">
    <w:nsid w:val="6D8546BC"/>
    <w:multiLevelType w:val="hybridMultilevel"/>
    <w:tmpl w:val="6BFC00E4"/>
    <w:lvl w:ilvl="0" w:tplc="04685B78">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6">
    <w:nsid w:val="759228BD"/>
    <w:multiLevelType w:val="hybridMultilevel"/>
    <w:tmpl w:val="47609ECA"/>
    <w:lvl w:ilvl="0" w:tplc="E8F240B8">
      <w:start w:val="2"/>
      <w:numFmt w:val="decimal"/>
      <w:lvlText w:val="%1-"/>
      <w:lvlJc w:val="left"/>
      <w:pPr>
        <w:ind w:left="1004" w:hanging="360"/>
      </w:pPr>
      <w:rPr>
        <w:rFonts w:hint="default"/>
        <w:b/>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25"/>
  </w:num>
  <w:num w:numId="3">
    <w:abstractNumId w:val="4"/>
  </w:num>
  <w:num w:numId="4">
    <w:abstractNumId w:val="19"/>
  </w:num>
  <w:num w:numId="5">
    <w:abstractNumId w:val="8"/>
  </w:num>
  <w:num w:numId="6">
    <w:abstractNumId w:val="7"/>
  </w:num>
  <w:num w:numId="7">
    <w:abstractNumId w:val="23"/>
  </w:num>
  <w:num w:numId="8">
    <w:abstractNumId w:val="15"/>
  </w:num>
  <w:num w:numId="9">
    <w:abstractNumId w:val="12"/>
  </w:num>
  <w:num w:numId="10">
    <w:abstractNumId w:val="20"/>
  </w:num>
  <w:num w:numId="11">
    <w:abstractNumId w:val="26"/>
  </w:num>
  <w:num w:numId="12">
    <w:abstractNumId w:val="24"/>
  </w:num>
  <w:num w:numId="13">
    <w:abstractNumId w:val="18"/>
  </w:num>
  <w:num w:numId="14">
    <w:abstractNumId w:val="5"/>
  </w:num>
  <w:num w:numId="15">
    <w:abstractNumId w:val="6"/>
  </w:num>
  <w:num w:numId="16">
    <w:abstractNumId w:val="11"/>
  </w:num>
  <w:num w:numId="17">
    <w:abstractNumId w:val="1"/>
  </w:num>
  <w:num w:numId="18">
    <w:abstractNumId w:val="14"/>
  </w:num>
  <w:num w:numId="19">
    <w:abstractNumId w:val="16"/>
  </w:num>
  <w:num w:numId="20">
    <w:abstractNumId w:val="21"/>
  </w:num>
  <w:num w:numId="21">
    <w:abstractNumId w:val="22"/>
  </w:num>
  <w:num w:numId="22">
    <w:abstractNumId w:val="9"/>
  </w:num>
  <w:num w:numId="23">
    <w:abstractNumId w:val="10"/>
  </w:num>
  <w:num w:numId="24">
    <w:abstractNumId w:val="0"/>
  </w:num>
  <w:num w:numId="25">
    <w:abstractNumId w:val="13"/>
  </w:num>
  <w:num w:numId="26">
    <w:abstractNumId w:val="17"/>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attachedTemplate r:id="rId1"/>
  <w:defaultTabStop w:val="708"/>
  <w:hyphenationZone w:val="425"/>
  <w:drawingGridHorizontalSpacing w:val="120"/>
  <w:drawingGridVerticalSpacing w:val="57"/>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C13"/>
    <w:rsid w:val="000038B0"/>
    <w:rsid w:val="00005A94"/>
    <w:rsid w:val="00016172"/>
    <w:rsid w:val="00025430"/>
    <w:rsid w:val="00026738"/>
    <w:rsid w:val="00027455"/>
    <w:rsid w:val="00030FDB"/>
    <w:rsid w:val="000328EF"/>
    <w:rsid w:val="00033EC4"/>
    <w:rsid w:val="00035BF5"/>
    <w:rsid w:val="00035DA2"/>
    <w:rsid w:val="0004295A"/>
    <w:rsid w:val="00045289"/>
    <w:rsid w:val="00054909"/>
    <w:rsid w:val="0006007C"/>
    <w:rsid w:val="00061825"/>
    <w:rsid w:val="00063098"/>
    <w:rsid w:val="000639F4"/>
    <w:rsid w:val="00066580"/>
    <w:rsid w:val="00067EB0"/>
    <w:rsid w:val="00081793"/>
    <w:rsid w:val="00081FE4"/>
    <w:rsid w:val="00086AA4"/>
    <w:rsid w:val="00087950"/>
    <w:rsid w:val="00090E9A"/>
    <w:rsid w:val="00095124"/>
    <w:rsid w:val="00095EFB"/>
    <w:rsid w:val="00097F7F"/>
    <w:rsid w:val="000A58C9"/>
    <w:rsid w:val="000B1761"/>
    <w:rsid w:val="000B76F5"/>
    <w:rsid w:val="000C4A77"/>
    <w:rsid w:val="000D06EC"/>
    <w:rsid w:val="000D5745"/>
    <w:rsid w:val="000D5B93"/>
    <w:rsid w:val="000E07F3"/>
    <w:rsid w:val="000E2F07"/>
    <w:rsid w:val="000E6FA9"/>
    <w:rsid w:val="000E75AF"/>
    <w:rsid w:val="000F5DD9"/>
    <w:rsid w:val="001013D0"/>
    <w:rsid w:val="00103FA8"/>
    <w:rsid w:val="00104646"/>
    <w:rsid w:val="00105BDE"/>
    <w:rsid w:val="001107FA"/>
    <w:rsid w:val="00115D53"/>
    <w:rsid w:val="0012248D"/>
    <w:rsid w:val="00126CC5"/>
    <w:rsid w:val="00130A6A"/>
    <w:rsid w:val="00132973"/>
    <w:rsid w:val="0013438B"/>
    <w:rsid w:val="00135101"/>
    <w:rsid w:val="00140607"/>
    <w:rsid w:val="00142CD4"/>
    <w:rsid w:val="0014767F"/>
    <w:rsid w:val="00154853"/>
    <w:rsid w:val="00160BBB"/>
    <w:rsid w:val="001616A3"/>
    <w:rsid w:val="00162237"/>
    <w:rsid w:val="00163463"/>
    <w:rsid w:val="001670B4"/>
    <w:rsid w:val="001672B1"/>
    <w:rsid w:val="00181DDB"/>
    <w:rsid w:val="00185DCD"/>
    <w:rsid w:val="00196F1A"/>
    <w:rsid w:val="001A35FC"/>
    <w:rsid w:val="001A4AFE"/>
    <w:rsid w:val="001A5273"/>
    <w:rsid w:val="001A5A56"/>
    <w:rsid w:val="001A79C7"/>
    <w:rsid w:val="001A7EB0"/>
    <w:rsid w:val="001B03E3"/>
    <w:rsid w:val="001B0825"/>
    <w:rsid w:val="001B6618"/>
    <w:rsid w:val="001B6D8C"/>
    <w:rsid w:val="001C168D"/>
    <w:rsid w:val="001C2559"/>
    <w:rsid w:val="001C65A2"/>
    <w:rsid w:val="001D75D4"/>
    <w:rsid w:val="001D7613"/>
    <w:rsid w:val="001E489A"/>
    <w:rsid w:val="001E7C08"/>
    <w:rsid w:val="001F14F9"/>
    <w:rsid w:val="001F1D68"/>
    <w:rsid w:val="001F4AE7"/>
    <w:rsid w:val="001F5B96"/>
    <w:rsid w:val="001F5D51"/>
    <w:rsid w:val="001F65C5"/>
    <w:rsid w:val="001F7BB6"/>
    <w:rsid w:val="0020226C"/>
    <w:rsid w:val="002027EB"/>
    <w:rsid w:val="00202BFA"/>
    <w:rsid w:val="00211C08"/>
    <w:rsid w:val="0021291F"/>
    <w:rsid w:val="00214DF4"/>
    <w:rsid w:val="00215C4B"/>
    <w:rsid w:val="00235C93"/>
    <w:rsid w:val="00237265"/>
    <w:rsid w:val="00240133"/>
    <w:rsid w:val="00245A98"/>
    <w:rsid w:val="00246B4B"/>
    <w:rsid w:val="002475FD"/>
    <w:rsid w:val="00252827"/>
    <w:rsid w:val="00252A8C"/>
    <w:rsid w:val="002540D0"/>
    <w:rsid w:val="002609C9"/>
    <w:rsid w:val="0026118E"/>
    <w:rsid w:val="0026400C"/>
    <w:rsid w:val="00264456"/>
    <w:rsid w:val="00266286"/>
    <w:rsid w:val="00272859"/>
    <w:rsid w:val="00274F47"/>
    <w:rsid w:val="00280B44"/>
    <w:rsid w:val="00287FAD"/>
    <w:rsid w:val="00292A12"/>
    <w:rsid w:val="002A00BB"/>
    <w:rsid w:val="002A3ADF"/>
    <w:rsid w:val="002A634B"/>
    <w:rsid w:val="002B7088"/>
    <w:rsid w:val="002B71C1"/>
    <w:rsid w:val="002C0D0E"/>
    <w:rsid w:val="002C1038"/>
    <w:rsid w:val="002C24A7"/>
    <w:rsid w:val="002C3D39"/>
    <w:rsid w:val="002E16F1"/>
    <w:rsid w:val="002E1E3E"/>
    <w:rsid w:val="002E310A"/>
    <w:rsid w:val="002E72CA"/>
    <w:rsid w:val="002E79A6"/>
    <w:rsid w:val="002F2068"/>
    <w:rsid w:val="002F58B5"/>
    <w:rsid w:val="002F5CE1"/>
    <w:rsid w:val="002F7CA5"/>
    <w:rsid w:val="00303F8E"/>
    <w:rsid w:val="00306817"/>
    <w:rsid w:val="00321669"/>
    <w:rsid w:val="00321C11"/>
    <w:rsid w:val="003236C6"/>
    <w:rsid w:val="00323D6E"/>
    <w:rsid w:val="00324F36"/>
    <w:rsid w:val="00326B6B"/>
    <w:rsid w:val="00326D3C"/>
    <w:rsid w:val="00334BB4"/>
    <w:rsid w:val="003361FE"/>
    <w:rsid w:val="00336664"/>
    <w:rsid w:val="0033699A"/>
    <w:rsid w:val="003373D0"/>
    <w:rsid w:val="00340B93"/>
    <w:rsid w:val="00343C9C"/>
    <w:rsid w:val="00347B2F"/>
    <w:rsid w:val="003526BB"/>
    <w:rsid w:val="003533A0"/>
    <w:rsid w:val="00354DDE"/>
    <w:rsid w:val="00355F20"/>
    <w:rsid w:val="0036061B"/>
    <w:rsid w:val="00362E3D"/>
    <w:rsid w:val="00363C15"/>
    <w:rsid w:val="0036423C"/>
    <w:rsid w:val="0036574B"/>
    <w:rsid w:val="0036613A"/>
    <w:rsid w:val="00366743"/>
    <w:rsid w:val="0037045A"/>
    <w:rsid w:val="00381B6C"/>
    <w:rsid w:val="00386598"/>
    <w:rsid w:val="003921A3"/>
    <w:rsid w:val="003931EE"/>
    <w:rsid w:val="00395655"/>
    <w:rsid w:val="00397D75"/>
    <w:rsid w:val="003A079C"/>
    <w:rsid w:val="003A19CC"/>
    <w:rsid w:val="003A2ADF"/>
    <w:rsid w:val="003A2C7E"/>
    <w:rsid w:val="003A32B7"/>
    <w:rsid w:val="003A604C"/>
    <w:rsid w:val="003B2804"/>
    <w:rsid w:val="003B39A6"/>
    <w:rsid w:val="003B4859"/>
    <w:rsid w:val="003B51FE"/>
    <w:rsid w:val="003B6156"/>
    <w:rsid w:val="003D0546"/>
    <w:rsid w:val="003D11D0"/>
    <w:rsid w:val="003D1876"/>
    <w:rsid w:val="003D27E5"/>
    <w:rsid w:val="003D5107"/>
    <w:rsid w:val="003E11CF"/>
    <w:rsid w:val="003E13C2"/>
    <w:rsid w:val="003E263E"/>
    <w:rsid w:val="003E4A4B"/>
    <w:rsid w:val="003E534A"/>
    <w:rsid w:val="003E57EB"/>
    <w:rsid w:val="003E6730"/>
    <w:rsid w:val="003E72D5"/>
    <w:rsid w:val="003F1A33"/>
    <w:rsid w:val="003F2DE2"/>
    <w:rsid w:val="003F6A44"/>
    <w:rsid w:val="0040522C"/>
    <w:rsid w:val="00407F90"/>
    <w:rsid w:val="00407FC7"/>
    <w:rsid w:val="00414A78"/>
    <w:rsid w:val="004157B9"/>
    <w:rsid w:val="00426445"/>
    <w:rsid w:val="004275CC"/>
    <w:rsid w:val="004314E6"/>
    <w:rsid w:val="00445A43"/>
    <w:rsid w:val="004500AC"/>
    <w:rsid w:val="00453C68"/>
    <w:rsid w:val="00461B0D"/>
    <w:rsid w:val="004640EC"/>
    <w:rsid w:val="00465699"/>
    <w:rsid w:val="00473BED"/>
    <w:rsid w:val="00473E81"/>
    <w:rsid w:val="00474D59"/>
    <w:rsid w:val="00474EA3"/>
    <w:rsid w:val="00475C77"/>
    <w:rsid w:val="00477DFB"/>
    <w:rsid w:val="00480994"/>
    <w:rsid w:val="004815E4"/>
    <w:rsid w:val="00486F40"/>
    <w:rsid w:val="00492DEE"/>
    <w:rsid w:val="00494423"/>
    <w:rsid w:val="00495DB1"/>
    <w:rsid w:val="004A2055"/>
    <w:rsid w:val="004A2B0D"/>
    <w:rsid w:val="004A34E7"/>
    <w:rsid w:val="004A67A1"/>
    <w:rsid w:val="004B01BA"/>
    <w:rsid w:val="004B3B8A"/>
    <w:rsid w:val="004B6F1A"/>
    <w:rsid w:val="004B76E7"/>
    <w:rsid w:val="004C0E74"/>
    <w:rsid w:val="004C330B"/>
    <w:rsid w:val="004C6A70"/>
    <w:rsid w:val="004C6CDB"/>
    <w:rsid w:val="004D0E58"/>
    <w:rsid w:val="004D685B"/>
    <w:rsid w:val="004D737C"/>
    <w:rsid w:val="004D7536"/>
    <w:rsid w:val="004F12FE"/>
    <w:rsid w:val="004F46C6"/>
    <w:rsid w:val="004F47D5"/>
    <w:rsid w:val="004F6531"/>
    <w:rsid w:val="00522550"/>
    <w:rsid w:val="005226BF"/>
    <w:rsid w:val="00524922"/>
    <w:rsid w:val="00524F6F"/>
    <w:rsid w:val="00526F3A"/>
    <w:rsid w:val="00527F3D"/>
    <w:rsid w:val="00530D9D"/>
    <w:rsid w:val="00531754"/>
    <w:rsid w:val="00534C82"/>
    <w:rsid w:val="00535FA1"/>
    <w:rsid w:val="00536178"/>
    <w:rsid w:val="005408A8"/>
    <w:rsid w:val="00547B3A"/>
    <w:rsid w:val="005545CE"/>
    <w:rsid w:val="00554E82"/>
    <w:rsid w:val="00557F71"/>
    <w:rsid w:val="00567EA4"/>
    <w:rsid w:val="00574456"/>
    <w:rsid w:val="00580A1F"/>
    <w:rsid w:val="005935C8"/>
    <w:rsid w:val="00593EFB"/>
    <w:rsid w:val="00597934"/>
    <w:rsid w:val="005A0F7A"/>
    <w:rsid w:val="005A389D"/>
    <w:rsid w:val="005A4CC3"/>
    <w:rsid w:val="005A6186"/>
    <w:rsid w:val="005A6D68"/>
    <w:rsid w:val="005B1D48"/>
    <w:rsid w:val="005C2110"/>
    <w:rsid w:val="005C2F7F"/>
    <w:rsid w:val="005C6D38"/>
    <w:rsid w:val="005D5A84"/>
    <w:rsid w:val="005D76C6"/>
    <w:rsid w:val="005E1C9F"/>
    <w:rsid w:val="005E235D"/>
    <w:rsid w:val="005E2AE2"/>
    <w:rsid w:val="005E3540"/>
    <w:rsid w:val="005F31A6"/>
    <w:rsid w:val="005F3881"/>
    <w:rsid w:val="005F789A"/>
    <w:rsid w:val="005F7D06"/>
    <w:rsid w:val="006033B3"/>
    <w:rsid w:val="00604D97"/>
    <w:rsid w:val="00606A10"/>
    <w:rsid w:val="00606C46"/>
    <w:rsid w:val="006070C3"/>
    <w:rsid w:val="0061344E"/>
    <w:rsid w:val="00614F28"/>
    <w:rsid w:val="00616033"/>
    <w:rsid w:val="00621AD6"/>
    <w:rsid w:val="00633221"/>
    <w:rsid w:val="00637886"/>
    <w:rsid w:val="0064235B"/>
    <w:rsid w:val="0064254A"/>
    <w:rsid w:val="00642EB4"/>
    <w:rsid w:val="00644989"/>
    <w:rsid w:val="0064700E"/>
    <w:rsid w:val="006517B1"/>
    <w:rsid w:val="00653D09"/>
    <w:rsid w:val="0065490D"/>
    <w:rsid w:val="006642B7"/>
    <w:rsid w:val="006664D3"/>
    <w:rsid w:val="00666587"/>
    <w:rsid w:val="00675EC6"/>
    <w:rsid w:val="00694963"/>
    <w:rsid w:val="00696594"/>
    <w:rsid w:val="006965E2"/>
    <w:rsid w:val="006A2882"/>
    <w:rsid w:val="006A2967"/>
    <w:rsid w:val="006A3BE0"/>
    <w:rsid w:val="006A5A3E"/>
    <w:rsid w:val="006A6CAC"/>
    <w:rsid w:val="006B1A9F"/>
    <w:rsid w:val="006B1BEE"/>
    <w:rsid w:val="006B2B32"/>
    <w:rsid w:val="006B5DB8"/>
    <w:rsid w:val="006D24FC"/>
    <w:rsid w:val="006D6A8F"/>
    <w:rsid w:val="006F11C0"/>
    <w:rsid w:val="006F372E"/>
    <w:rsid w:val="0070103A"/>
    <w:rsid w:val="00702FE5"/>
    <w:rsid w:val="00707998"/>
    <w:rsid w:val="00710107"/>
    <w:rsid w:val="00711596"/>
    <w:rsid w:val="00714253"/>
    <w:rsid w:val="00722E84"/>
    <w:rsid w:val="007240CF"/>
    <w:rsid w:val="00726518"/>
    <w:rsid w:val="00731AB5"/>
    <w:rsid w:val="007411A7"/>
    <w:rsid w:val="00742524"/>
    <w:rsid w:val="007440A4"/>
    <w:rsid w:val="007471DF"/>
    <w:rsid w:val="00750B94"/>
    <w:rsid w:val="00752359"/>
    <w:rsid w:val="007530CF"/>
    <w:rsid w:val="00763062"/>
    <w:rsid w:val="00767F93"/>
    <w:rsid w:val="00774B37"/>
    <w:rsid w:val="007763CA"/>
    <w:rsid w:val="00781F79"/>
    <w:rsid w:val="007823F7"/>
    <w:rsid w:val="00783317"/>
    <w:rsid w:val="007876EA"/>
    <w:rsid w:val="00791AAD"/>
    <w:rsid w:val="007949FF"/>
    <w:rsid w:val="007A4A77"/>
    <w:rsid w:val="007A6563"/>
    <w:rsid w:val="007B09E8"/>
    <w:rsid w:val="007B0B2E"/>
    <w:rsid w:val="007B46BD"/>
    <w:rsid w:val="007B4DEC"/>
    <w:rsid w:val="007B7F80"/>
    <w:rsid w:val="007C1F9C"/>
    <w:rsid w:val="007C4F56"/>
    <w:rsid w:val="007C5127"/>
    <w:rsid w:val="007C5B43"/>
    <w:rsid w:val="007C72D0"/>
    <w:rsid w:val="007D450A"/>
    <w:rsid w:val="007F12E8"/>
    <w:rsid w:val="00801048"/>
    <w:rsid w:val="0080172C"/>
    <w:rsid w:val="0080319F"/>
    <w:rsid w:val="008054E2"/>
    <w:rsid w:val="0080586D"/>
    <w:rsid w:val="008062BB"/>
    <w:rsid w:val="00810D99"/>
    <w:rsid w:val="008138E8"/>
    <w:rsid w:val="0082035D"/>
    <w:rsid w:val="00820EFA"/>
    <w:rsid w:val="00821586"/>
    <w:rsid w:val="0082210F"/>
    <w:rsid w:val="00822E3B"/>
    <w:rsid w:val="00823380"/>
    <w:rsid w:val="00825015"/>
    <w:rsid w:val="00832951"/>
    <w:rsid w:val="00833829"/>
    <w:rsid w:val="0083422F"/>
    <w:rsid w:val="008350A1"/>
    <w:rsid w:val="00836AF5"/>
    <w:rsid w:val="00842138"/>
    <w:rsid w:val="008424B8"/>
    <w:rsid w:val="00850110"/>
    <w:rsid w:val="008521D0"/>
    <w:rsid w:val="00852E39"/>
    <w:rsid w:val="00854D6C"/>
    <w:rsid w:val="00860912"/>
    <w:rsid w:val="008668B1"/>
    <w:rsid w:val="00871010"/>
    <w:rsid w:val="008721EC"/>
    <w:rsid w:val="00872BC5"/>
    <w:rsid w:val="00873417"/>
    <w:rsid w:val="008742E0"/>
    <w:rsid w:val="008768EE"/>
    <w:rsid w:val="00877627"/>
    <w:rsid w:val="00877B05"/>
    <w:rsid w:val="008837F8"/>
    <w:rsid w:val="00884740"/>
    <w:rsid w:val="00884D9F"/>
    <w:rsid w:val="00890B2C"/>
    <w:rsid w:val="00897E19"/>
    <w:rsid w:val="00897E93"/>
    <w:rsid w:val="008A54AC"/>
    <w:rsid w:val="008B4357"/>
    <w:rsid w:val="008B63AF"/>
    <w:rsid w:val="008C343D"/>
    <w:rsid w:val="008C419A"/>
    <w:rsid w:val="008C5A64"/>
    <w:rsid w:val="008D1F46"/>
    <w:rsid w:val="008D69BD"/>
    <w:rsid w:val="008D7D2E"/>
    <w:rsid w:val="008E0EE6"/>
    <w:rsid w:val="008E1B19"/>
    <w:rsid w:val="008E1E86"/>
    <w:rsid w:val="008E6965"/>
    <w:rsid w:val="008F246D"/>
    <w:rsid w:val="008F6F10"/>
    <w:rsid w:val="00900C87"/>
    <w:rsid w:val="00904113"/>
    <w:rsid w:val="00904CA4"/>
    <w:rsid w:val="00905EB4"/>
    <w:rsid w:val="009233C9"/>
    <w:rsid w:val="00926363"/>
    <w:rsid w:val="0093219D"/>
    <w:rsid w:val="0093494D"/>
    <w:rsid w:val="009349DE"/>
    <w:rsid w:val="00935386"/>
    <w:rsid w:val="009354B6"/>
    <w:rsid w:val="00935B19"/>
    <w:rsid w:val="00935B67"/>
    <w:rsid w:val="00937268"/>
    <w:rsid w:val="009410C5"/>
    <w:rsid w:val="0094205F"/>
    <w:rsid w:val="00944A86"/>
    <w:rsid w:val="00945C5D"/>
    <w:rsid w:val="0094653C"/>
    <w:rsid w:val="00955241"/>
    <w:rsid w:val="009553F2"/>
    <w:rsid w:val="009603E1"/>
    <w:rsid w:val="0096328B"/>
    <w:rsid w:val="00966625"/>
    <w:rsid w:val="00967A7C"/>
    <w:rsid w:val="00972A68"/>
    <w:rsid w:val="009805AF"/>
    <w:rsid w:val="009821FF"/>
    <w:rsid w:val="00982BF2"/>
    <w:rsid w:val="0098522A"/>
    <w:rsid w:val="00992E83"/>
    <w:rsid w:val="009978D7"/>
    <w:rsid w:val="009A1155"/>
    <w:rsid w:val="009A2D35"/>
    <w:rsid w:val="009A4A42"/>
    <w:rsid w:val="009A4ED5"/>
    <w:rsid w:val="009A6EF8"/>
    <w:rsid w:val="009B22F6"/>
    <w:rsid w:val="009B3D80"/>
    <w:rsid w:val="009C1994"/>
    <w:rsid w:val="009C1B34"/>
    <w:rsid w:val="009C34A9"/>
    <w:rsid w:val="009C7384"/>
    <w:rsid w:val="009D1928"/>
    <w:rsid w:val="009D274B"/>
    <w:rsid w:val="009D4C64"/>
    <w:rsid w:val="009E12B1"/>
    <w:rsid w:val="009F04FC"/>
    <w:rsid w:val="009F1CFF"/>
    <w:rsid w:val="009F6CE7"/>
    <w:rsid w:val="00A07835"/>
    <w:rsid w:val="00A1060E"/>
    <w:rsid w:val="00A11DDB"/>
    <w:rsid w:val="00A15500"/>
    <w:rsid w:val="00A176E7"/>
    <w:rsid w:val="00A23961"/>
    <w:rsid w:val="00A27098"/>
    <w:rsid w:val="00A31917"/>
    <w:rsid w:val="00A41BC2"/>
    <w:rsid w:val="00A43C1A"/>
    <w:rsid w:val="00A444C5"/>
    <w:rsid w:val="00A44DBB"/>
    <w:rsid w:val="00A47760"/>
    <w:rsid w:val="00A54042"/>
    <w:rsid w:val="00A55547"/>
    <w:rsid w:val="00A56C9F"/>
    <w:rsid w:val="00A6039E"/>
    <w:rsid w:val="00A718ED"/>
    <w:rsid w:val="00A8541F"/>
    <w:rsid w:val="00A929C7"/>
    <w:rsid w:val="00A92EE3"/>
    <w:rsid w:val="00A9336D"/>
    <w:rsid w:val="00A94F2E"/>
    <w:rsid w:val="00A96769"/>
    <w:rsid w:val="00A96D8F"/>
    <w:rsid w:val="00A97054"/>
    <w:rsid w:val="00AB08E6"/>
    <w:rsid w:val="00AB5A52"/>
    <w:rsid w:val="00AC0234"/>
    <w:rsid w:val="00AC0F72"/>
    <w:rsid w:val="00AC2C45"/>
    <w:rsid w:val="00AC6906"/>
    <w:rsid w:val="00AC6D5B"/>
    <w:rsid w:val="00AD3A1C"/>
    <w:rsid w:val="00AD786E"/>
    <w:rsid w:val="00AD7CC4"/>
    <w:rsid w:val="00AE1F1B"/>
    <w:rsid w:val="00AE3CC7"/>
    <w:rsid w:val="00AE5B9E"/>
    <w:rsid w:val="00AE6C87"/>
    <w:rsid w:val="00AE717F"/>
    <w:rsid w:val="00AE79BD"/>
    <w:rsid w:val="00AF35C1"/>
    <w:rsid w:val="00AF5FAE"/>
    <w:rsid w:val="00B028D3"/>
    <w:rsid w:val="00B0523E"/>
    <w:rsid w:val="00B16468"/>
    <w:rsid w:val="00B17263"/>
    <w:rsid w:val="00B21E59"/>
    <w:rsid w:val="00B228E4"/>
    <w:rsid w:val="00B24254"/>
    <w:rsid w:val="00B24B52"/>
    <w:rsid w:val="00B31B84"/>
    <w:rsid w:val="00B3282E"/>
    <w:rsid w:val="00B36222"/>
    <w:rsid w:val="00B36354"/>
    <w:rsid w:val="00B4125A"/>
    <w:rsid w:val="00B46908"/>
    <w:rsid w:val="00B57E1B"/>
    <w:rsid w:val="00B64F28"/>
    <w:rsid w:val="00B717C4"/>
    <w:rsid w:val="00B72084"/>
    <w:rsid w:val="00B73ADE"/>
    <w:rsid w:val="00B7426A"/>
    <w:rsid w:val="00B75A45"/>
    <w:rsid w:val="00B76A45"/>
    <w:rsid w:val="00B77C64"/>
    <w:rsid w:val="00B816BF"/>
    <w:rsid w:val="00B875D1"/>
    <w:rsid w:val="00B95F19"/>
    <w:rsid w:val="00BA0CCB"/>
    <w:rsid w:val="00BA4440"/>
    <w:rsid w:val="00BB5B23"/>
    <w:rsid w:val="00BB664D"/>
    <w:rsid w:val="00BB6944"/>
    <w:rsid w:val="00BD0E3A"/>
    <w:rsid w:val="00BD28FF"/>
    <w:rsid w:val="00BD4776"/>
    <w:rsid w:val="00BD50F0"/>
    <w:rsid w:val="00BE014A"/>
    <w:rsid w:val="00BE0574"/>
    <w:rsid w:val="00BE35CF"/>
    <w:rsid w:val="00BF2698"/>
    <w:rsid w:val="00BF4053"/>
    <w:rsid w:val="00BF5053"/>
    <w:rsid w:val="00C02115"/>
    <w:rsid w:val="00C056D4"/>
    <w:rsid w:val="00C11336"/>
    <w:rsid w:val="00C1166A"/>
    <w:rsid w:val="00C11D42"/>
    <w:rsid w:val="00C137CB"/>
    <w:rsid w:val="00C14601"/>
    <w:rsid w:val="00C15013"/>
    <w:rsid w:val="00C22E88"/>
    <w:rsid w:val="00C24C0D"/>
    <w:rsid w:val="00C30AF3"/>
    <w:rsid w:val="00C341F8"/>
    <w:rsid w:val="00C345D9"/>
    <w:rsid w:val="00C365C2"/>
    <w:rsid w:val="00C403CE"/>
    <w:rsid w:val="00C43772"/>
    <w:rsid w:val="00C4590F"/>
    <w:rsid w:val="00C471D0"/>
    <w:rsid w:val="00C5099D"/>
    <w:rsid w:val="00C54B69"/>
    <w:rsid w:val="00C57CD7"/>
    <w:rsid w:val="00C81AAD"/>
    <w:rsid w:val="00C82252"/>
    <w:rsid w:val="00C825C3"/>
    <w:rsid w:val="00C827ED"/>
    <w:rsid w:val="00C84316"/>
    <w:rsid w:val="00C8637F"/>
    <w:rsid w:val="00C87D22"/>
    <w:rsid w:val="00C90DC4"/>
    <w:rsid w:val="00C948C7"/>
    <w:rsid w:val="00C950CE"/>
    <w:rsid w:val="00C97FC2"/>
    <w:rsid w:val="00CA1D8A"/>
    <w:rsid w:val="00CA3E25"/>
    <w:rsid w:val="00CB134F"/>
    <w:rsid w:val="00CB1AAF"/>
    <w:rsid w:val="00CB46F5"/>
    <w:rsid w:val="00CB763D"/>
    <w:rsid w:val="00CC11C3"/>
    <w:rsid w:val="00CC4930"/>
    <w:rsid w:val="00CC4DAD"/>
    <w:rsid w:val="00CC6B4F"/>
    <w:rsid w:val="00CD2CE8"/>
    <w:rsid w:val="00CD5652"/>
    <w:rsid w:val="00CE1461"/>
    <w:rsid w:val="00CF1FAC"/>
    <w:rsid w:val="00D0101A"/>
    <w:rsid w:val="00D021A0"/>
    <w:rsid w:val="00D0252D"/>
    <w:rsid w:val="00D06E5C"/>
    <w:rsid w:val="00D13070"/>
    <w:rsid w:val="00D134A9"/>
    <w:rsid w:val="00D144AF"/>
    <w:rsid w:val="00D16B00"/>
    <w:rsid w:val="00D208AD"/>
    <w:rsid w:val="00D21A21"/>
    <w:rsid w:val="00D271AC"/>
    <w:rsid w:val="00D276E9"/>
    <w:rsid w:val="00D32D0A"/>
    <w:rsid w:val="00D35230"/>
    <w:rsid w:val="00D35D92"/>
    <w:rsid w:val="00D44AC8"/>
    <w:rsid w:val="00D45F1A"/>
    <w:rsid w:val="00D675A4"/>
    <w:rsid w:val="00D71201"/>
    <w:rsid w:val="00D72E4A"/>
    <w:rsid w:val="00D72F9D"/>
    <w:rsid w:val="00D90D50"/>
    <w:rsid w:val="00DA1F2B"/>
    <w:rsid w:val="00DB0D7C"/>
    <w:rsid w:val="00DB104B"/>
    <w:rsid w:val="00DB3C95"/>
    <w:rsid w:val="00DB4975"/>
    <w:rsid w:val="00DB4C40"/>
    <w:rsid w:val="00DB5729"/>
    <w:rsid w:val="00DC27E3"/>
    <w:rsid w:val="00DC33B9"/>
    <w:rsid w:val="00DC5B60"/>
    <w:rsid w:val="00DC5C99"/>
    <w:rsid w:val="00DC6E16"/>
    <w:rsid w:val="00DD1270"/>
    <w:rsid w:val="00DD7BBC"/>
    <w:rsid w:val="00DE1A42"/>
    <w:rsid w:val="00DE31BE"/>
    <w:rsid w:val="00DE3777"/>
    <w:rsid w:val="00E007EB"/>
    <w:rsid w:val="00E02D38"/>
    <w:rsid w:val="00E207AB"/>
    <w:rsid w:val="00E26911"/>
    <w:rsid w:val="00E272B4"/>
    <w:rsid w:val="00E32619"/>
    <w:rsid w:val="00E343AF"/>
    <w:rsid w:val="00E34A27"/>
    <w:rsid w:val="00E45C56"/>
    <w:rsid w:val="00E464A3"/>
    <w:rsid w:val="00E46A4C"/>
    <w:rsid w:val="00E47168"/>
    <w:rsid w:val="00E477F3"/>
    <w:rsid w:val="00E51E0E"/>
    <w:rsid w:val="00E5599A"/>
    <w:rsid w:val="00E630B1"/>
    <w:rsid w:val="00E638D8"/>
    <w:rsid w:val="00E70804"/>
    <w:rsid w:val="00E713DF"/>
    <w:rsid w:val="00E829F5"/>
    <w:rsid w:val="00E83AE7"/>
    <w:rsid w:val="00E90787"/>
    <w:rsid w:val="00E91869"/>
    <w:rsid w:val="00EA36C0"/>
    <w:rsid w:val="00EA4377"/>
    <w:rsid w:val="00EA7AFB"/>
    <w:rsid w:val="00EB0D04"/>
    <w:rsid w:val="00EB4B09"/>
    <w:rsid w:val="00EB6DCB"/>
    <w:rsid w:val="00EC1A48"/>
    <w:rsid w:val="00EC2C13"/>
    <w:rsid w:val="00EC5B4E"/>
    <w:rsid w:val="00EC61B9"/>
    <w:rsid w:val="00EC6304"/>
    <w:rsid w:val="00EC6950"/>
    <w:rsid w:val="00EC7141"/>
    <w:rsid w:val="00ED2CB9"/>
    <w:rsid w:val="00ED3D0D"/>
    <w:rsid w:val="00ED4B10"/>
    <w:rsid w:val="00ED526E"/>
    <w:rsid w:val="00ED700D"/>
    <w:rsid w:val="00EE0F4C"/>
    <w:rsid w:val="00EF70AC"/>
    <w:rsid w:val="00EF7BD3"/>
    <w:rsid w:val="00F01432"/>
    <w:rsid w:val="00F0219E"/>
    <w:rsid w:val="00F02E54"/>
    <w:rsid w:val="00F03BC9"/>
    <w:rsid w:val="00F15AE5"/>
    <w:rsid w:val="00F204E6"/>
    <w:rsid w:val="00F2058D"/>
    <w:rsid w:val="00F20BA4"/>
    <w:rsid w:val="00F22230"/>
    <w:rsid w:val="00F23423"/>
    <w:rsid w:val="00F23FA5"/>
    <w:rsid w:val="00F2474D"/>
    <w:rsid w:val="00F26BCF"/>
    <w:rsid w:val="00F532E2"/>
    <w:rsid w:val="00F541AC"/>
    <w:rsid w:val="00F55D54"/>
    <w:rsid w:val="00F608E3"/>
    <w:rsid w:val="00F616E2"/>
    <w:rsid w:val="00F63E4E"/>
    <w:rsid w:val="00F66CF7"/>
    <w:rsid w:val="00F700F8"/>
    <w:rsid w:val="00F74272"/>
    <w:rsid w:val="00F7769B"/>
    <w:rsid w:val="00F80587"/>
    <w:rsid w:val="00F81DD2"/>
    <w:rsid w:val="00F87CC2"/>
    <w:rsid w:val="00F90B4D"/>
    <w:rsid w:val="00F9211D"/>
    <w:rsid w:val="00F97607"/>
    <w:rsid w:val="00FA0D5D"/>
    <w:rsid w:val="00FA5E9F"/>
    <w:rsid w:val="00FA6AA0"/>
    <w:rsid w:val="00FB1CF2"/>
    <w:rsid w:val="00FB3FD7"/>
    <w:rsid w:val="00FB5360"/>
    <w:rsid w:val="00FC2C6F"/>
    <w:rsid w:val="00FC37EB"/>
    <w:rsid w:val="00FD2DEF"/>
    <w:rsid w:val="00FE16E2"/>
    <w:rsid w:val="00FE4C83"/>
    <w:rsid w:val="00FE5D41"/>
    <w:rsid w:val="00FF17EF"/>
    <w:rsid w:val="00FF3CE6"/>
    <w:rsid w:val="00FF5627"/>
    <w:rsid w:val="00FF56F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5:docId w15:val="{64AF11C2-3D15-4707-8B97-E146D643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1FE4"/>
    <w:pPr>
      <w:spacing w:after="120"/>
      <w:ind w:firstLine="284"/>
    </w:pPr>
    <w:rPr>
      <w:rFonts w:ascii="Arial" w:hAnsi="Arial"/>
      <w:sz w:val="24"/>
      <w:szCs w:val="22"/>
      <w:lang w:eastAsia="en-US"/>
    </w:rPr>
  </w:style>
  <w:style w:type="paragraph" w:styleId="Titre1">
    <w:name w:val="heading 1"/>
    <w:basedOn w:val="Normal"/>
    <w:next w:val="Normal"/>
    <w:link w:val="Titre1Car"/>
    <w:uiPriority w:val="9"/>
    <w:qFormat/>
    <w:rsid w:val="00AD786E"/>
    <w:pPr>
      <w:keepNext/>
      <w:keepLines/>
      <w:spacing w:before="240" w:after="0"/>
      <w:outlineLvl w:val="0"/>
    </w:pPr>
    <w:rPr>
      <w:rFonts w:eastAsia="Times New Roman" w:cs="Times New Roman"/>
      <w:b/>
      <w:sz w:val="28"/>
      <w:szCs w:val="32"/>
    </w:rPr>
  </w:style>
  <w:style w:type="paragraph" w:styleId="Titre3">
    <w:name w:val="heading 3"/>
    <w:basedOn w:val="Normal"/>
    <w:next w:val="Normal"/>
    <w:link w:val="Titre3Car"/>
    <w:uiPriority w:val="9"/>
    <w:qFormat/>
    <w:rsid w:val="00DB5729"/>
    <w:pPr>
      <w:keepNext/>
      <w:spacing w:before="240" w:after="60"/>
      <w:outlineLvl w:val="2"/>
    </w:pPr>
    <w:rPr>
      <w:rFonts w:ascii="Cambria" w:eastAsia="Times New Roman" w:hAnsi="Cambria" w:cs="Times New Roman"/>
      <w:b/>
      <w:bCs/>
      <w:color w:val="000000"/>
      <w:kern w:val="28"/>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46A4C"/>
    <w:pPr>
      <w:ind w:left="720"/>
      <w:contextualSpacing/>
    </w:pPr>
  </w:style>
  <w:style w:type="table" w:styleId="Grilledutableau">
    <w:name w:val="Table Grid"/>
    <w:basedOn w:val="TableauNormal"/>
    <w:rsid w:val="00E46A4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644989"/>
    <w:pPr>
      <w:spacing w:after="0"/>
    </w:pPr>
    <w:rPr>
      <w:rFonts w:ascii="Tahoma" w:hAnsi="Tahoma" w:cs="Times New Roman"/>
      <w:sz w:val="16"/>
      <w:szCs w:val="16"/>
    </w:rPr>
  </w:style>
  <w:style w:type="character" w:customStyle="1" w:styleId="TextedebullesCar">
    <w:name w:val="Texte de bulles Car"/>
    <w:link w:val="Textedebulles"/>
    <w:uiPriority w:val="99"/>
    <w:semiHidden/>
    <w:rsid w:val="00644989"/>
    <w:rPr>
      <w:rFonts w:ascii="Tahoma" w:hAnsi="Tahoma" w:cs="Tahoma"/>
      <w:sz w:val="16"/>
      <w:szCs w:val="16"/>
    </w:rPr>
  </w:style>
  <w:style w:type="paragraph" w:styleId="En-tte">
    <w:name w:val="header"/>
    <w:basedOn w:val="Normal"/>
    <w:link w:val="En-tteCar"/>
    <w:uiPriority w:val="99"/>
    <w:unhideWhenUsed/>
    <w:rsid w:val="00DB5729"/>
    <w:pPr>
      <w:tabs>
        <w:tab w:val="center" w:pos="4153"/>
        <w:tab w:val="right" w:pos="8306"/>
      </w:tabs>
      <w:spacing w:after="0"/>
    </w:pPr>
  </w:style>
  <w:style w:type="character" w:customStyle="1" w:styleId="En-tteCar">
    <w:name w:val="En-tête Car"/>
    <w:basedOn w:val="Policepardfaut"/>
    <w:link w:val="En-tte"/>
    <w:uiPriority w:val="99"/>
    <w:rsid w:val="00DB5729"/>
  </w:style>
  <w:style w:type="paragraph" w:styleId="Pieddepage">
    <w:name w:val="footer"/>
    <w:basedOn w:val="Normal"/>
    <w:link w:val="PieddepageCar"/>
    <w:uiPriority w:val="99"/>
    <w:unhideWhenUsed/>
    <w:rsid w:val="00DB5729"/>
    <w:pPr>
      <w:tabs>
        <w:tab w:val="center" w:pos="4153"/>
        <w:tab w:val="right" w:pos="8306"/>
      </w:tabs>
      <w:spacing w:after="0"/>
    </w:pPr>
  </w:style>
  <w:style w:type="character" w:customStyle="1" w:styleId="PieddepageCar">
    <w:name w:val="Pied de page Car"/>
    <w:basedOn w:val="Policepardfaut"/>
    <w:link w:val="Pieddepage"/>
    <w:uiPriority w:val="99"/>
    <w:rsid w:val="00DB5729"/>
  </w:style>
  <w:style w:type="character" w:customStyle="1" w:styleId="Titre3Car">
    <w:name w:val="Titre 3 Car"/>
    <w:link w:val="Titre3"/>
    <w:uiPriority w:val="9"/>
    <w:semiHidden/>
    <w:rsid w:val="00DB5729"/>
    <w:rPr>
      <w:rFonts w:ascii="Cambria" w:eastAsia="Times New Roman" w:hAnsi="Cambria" w:cs="Times New Roman"/>
      <w:b/>
      <w:bCs/>
      <w:color w:val="000000"/>
      <w:kern w:val="28"/>
      <w:sz w:val="26"/>
      <w:szCs w:val="26"/>
      <w:lang w:eastAsia="fr-FR"/>
    </w:rPr>
  </w:style>
  <w:style w:type="paragraph" w:styleId="Commentaire">
    <w:name w:val="annotation text"/>
    <w:basedOn w:val="Normal"/>
    <w:link w:val="CommentaireCar"/>
    <w:semiHidden/>
    <w:rsid w:val="00FF5627"/>
    <w:pPr>
      <w:spacing w:after="0"/>
      <w:jc w:val="both"/>
    </w:pPr>
    <w:rPr>
      <w:rFonts w:ascii="Times New Roman" w:eastAsia="Times New Roman" w:hAnsi="Times New Roman" w:cs="Times New Roman"/>
      <w:sz w:val="20"/>
      <w:szCs w:val="20"/>
    </w:rPr>
  </w:style>
  <w:style w:type="character" w:customStyle="1" w:styleId="CommentaireCar">
    <w:name w:val="Commentaire Car"/>
    <w:link w:val="Commentaire"/>
    <w:semiHidden/>
    <w:rsid w:val="00FF5627"/>
    <w:rPr>
      <w:rFonts w:ascii="Times New Roman" w:eastAsia="Times New Roman" w:hAnsi="Times New Roman" w:cs="Times New Roman"/>
    </w:rPr>
  </w:style>
  <w:style w:type="paragraph" w:customStyle="1" w:styleId="Retrait">
    <w:name w:val="Retrait"/>
    <w:basedOn w:val="Normal"/>
    <w:rsid w:val="00FF5627"/>
    <w:pPr>
      <w:tabs>
        <w:tab w:val="left" w:pos="-720"/>
        <w:tab w:val="left" w:pos="0"/>
      </w:tabs>
      <w:spacing w:before="30" w:after="30"/>
    </w:pPr>
    <w:rPr>
      <w:rFonts w:ascii="Garamond" w:eastAsia="Times New Roman" w:hAnsi="Garamond" w:cs="Garamond"/>
      <w:sz w:val="20"/>
      <w:szCs w:val="20"/>
      <w:lang w:eastAsia="fr-FR"/>
    </w:rPr>
  </w:style>
  <w:style w:type="table" w:customStyle="1" w:styleId="TableNormal">
    <w:name w:val="Table Normal"/>
    <w:uiPriority w:val="2"/>
    <w:semiHidden/>
    <w:unhideWhenUsed/>
    <w:qFormat/>
    <w:rsid w:val="00095124"/>
    <w:pPr>
      <w:widowControl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95124"/>
    <w:pPr>
      <w:widowControl w:val="0"/>
      <w:spacing w:after="0"/>
    </w:pPr>
    <w:rPr>
      <w:lang w:val="en-US"/>
    </w:rPr>
  </w:style>
  <w:style w:type="paragraph" w:styleId="Corpsdetexte">
    <w:name w:val="Body Text"/>
    <w:basedOn w:val="Normal"/>
    <w:link w:val="CorpsdetexteCar"/>
    <w:uiPriority w:val="1"/>
    <w:qFormat/>
    <w:rsid w:val="00095EFB"/>
    <w:pPr>
      <w:widowControl w:val="0"/>
      <w:spacing w:after="0"/>
    </w:pPr>
    <w:rPr>
      <w:rFonts w:eastAsia="Arial" w:cs="Times New Roman"/>
      <w:sz w:val="14"/>
      <w:szCs w:val="14"/>
      <w:lang w:val="en-US"/>
    </w:rPr>
  </w:style>
  <w:style w:type="character" w:customStyle="1" w:styleId="CorpsdetexteCar">
    <w:name w:val="Corps de texte Car"/>
    <w:link w:val="Corpsdetexte"/>
    <w:uiPriority w:val="1"/>
    <w:rsid w:val="00095EFB"/>
    <w:rPr>
      <w:rFonts w:ascii="Arial" w:eastAsia="Arial" w:hAnsi="Arial" w:cs="Arial"/>
      <w:sz w:val="14"/>
      <w:szCs w:val="14"/>
      <w:lang w:val="en-US" w:eastAsia="en-US"/>
    </w:rPr>
  </w:style>
  <w:style w:type="paragraph" w:customStyle="1" w:styleId="Titre61">
    <w:name w:val="Titre 61"/>
    <w:basedOn w:val="Normal"/>
    <w:uiPriority w:val="1"/>
    <w:qFormat/>
    <w:rsid w:val="00095EFB"/>
    <w:pPr>
      <w:widowControl w:val="0"/>
      <w:spacing w:before="89" w:after="0"/>
      <w:ind w:left="20"/>
      <w:outlineLvl w:val="6"/>
    </w:pPr>
    <w:rPr>
      <w:rFonts w:eastAsia="Arial"/>
      <w:b/>
      <w:bCs/>
      <w:sz w:val="16"/>
      <w:szCs w:val="16"/>
      <w:lang w:val="en-US"/>
    </w:rPr>
  </w:style>
  <w:style w:type="table" w:customStyle="1" w:styleId="Grilledutableau1">
    <w:name w:val="Grille du tableau1"/>
    <w:basedOn w:val="TableauNormal"/>
    <w:next w:val="Grilledutableau"/>
    <w:uiPriority w:val="59"/>
    <w:rsid w:val="001C168D"/>
    <w:rPr>
      <w:rFonts w:ascii="Times New Roman" w:eastAsia="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081FE4"/>
    <w:pPr>
      <w:spacing w:after="0"/>
      <w:contextualSpacing/>
      <w:jc w:val="center"/>
    </w:pPr>
    <w:rPr>
      <w:rFonts w:eastAsia="Times New Roman" w:cs="Times New Roman"/>
      <w:b/>
      <w:spacing w:val="-10"/>
      <w:kern w:val="28"/>
      <w:sz w:val="40"/>
      <w:szCs w:val="56"/>
    </w:rPr>
  </w:style>
  <w:style w:type="character" w:customStyle="1" w:styleId="TitreCar">
    <w:name w:val="Titre Car"/>
    <w:link w:val="Titre"/>
    <w:uiPriority w:val="10"/>
    <w:rsid w:val="00081FE4"/>
    <w:rPr>
      <w:rFonts w:ascii="Arial" w:eastAsia="Times New Roman" w:hAnsi="Arial"/>
      <w:b/>
      <w:spacing w:val="-10"/>
      <w:kern w:val="28"/>
      <w:sz w:val="40"/>
      <w:szCs w:val="56"/>
      <w:lang w:eastAsia="en-US"/>
    </w:rPr>
  </w:style>
  <w:style w:type="character" w:customStyle="1" w:styleId="Titre1Car">
    <w:name w:val="Titre 1 Car"/>
    <w:link w:val="Titre1"/>
    <w:uiPriority w:val="9"/>
    <w:rsid w:val="00AD786E"/>
    <w:rPr>
      <w:rFonts w:ascii="Arial" w:eastAsia="Times New Roman" w:hAnsi="Arial"/>
      <w:b/>
      <w:sz w:val="28"/>
      <w:szCs w:val="32"/>
      <w:lang w:eastAsia="en-US"/>
    </w:rPr>
  </w:style>
  <w:style w:type="paragraph" w:styleId="Lgende">
    <w:name w:val="caption"/>
    <w:basedOn w:val="Normal"/>
    <w:next w:val="Normal"/>
    <w:uiPriority w:val="35"/>
    <w:qFormat/>
    <w:rsid w:val="00BA0CCB"/>
    <w:pPr>
      <w:spacing w:after="200"/>
    </w:pPr>
    <w:rPr>
      <w:i/>
      <w:iCs/>
      <w:color w:val="44546A"/>
      <w:sz w:val="18"/>
      <w:szCs w:val="18"/>
    </w:rPr>
  </w:style>
  <w:style w:type="character" w:styleId="Numrodeligne">
    <w:name w:val="line number"/>
    <w:basedOn w:val="Policepardfaut"/>
    <w:uiPriority w:val="99"/>
    <w:semiHidden/>
    <w:unhideWhenUsed/>
    <w:rsid w:val="004B3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J:\DT-S1.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75E5A7-B50F-4CC0-BA69-B72B068E1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DT-S1</Template>
  <TotalTime>0</TotalTime>
  <Pages>5</Pages>
  <Words>583</Words>
  <Characters>3207</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Ministere de l'Education</Company>
  <LinksUpToDate>false</LinksUpToDate>
  <CharactersWithSpaces>3783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Mofdi</dc:creator>
  <cp:lastModifiedBy>lotfi</cp:lastModifiedBy>
  <cp:revision>2</cp:revision>
  <cp:lastPrinted>2015-04-25T13:49:00Z</cp:lastPrinted>
  <dcterms:created xsi:type="dcterms:W3CDTF">2017-03-17T08:18:00Z</dcterms:created>
  <dcterms:modified xsi:type="dcterms:W3CDTF">2017-03-17T08:18:00Z</dcterms:modified>
</cp:coreProperties>
</file>